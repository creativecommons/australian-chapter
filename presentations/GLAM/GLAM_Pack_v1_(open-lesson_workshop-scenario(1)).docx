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4A4" w:rsidRDefault="009604A4" w:rsidP="001B73D6">
      <w:pPr>
        <w:spacing w:after="0" w:line="200" w:lineRule="exact"/>
        <w:rPr>
          <w:sz w:val="20"/>
          <w:szCs w:val="20"/>
        </w:rPr>
      </w:pPr>
    </w:p>
    <w:p w:rsidR="009604A4" w:rsidRDefault="009604A4" w:rsidP="001B73D6">
      <w:pPr>
        <w:spacing w:after="0" w:line="200" w:lineRule="exact"/>
        <w:rPr>
          <w:sz w:val="20"/>
          <w:szCs w:val="20"/>
        </w:rPr>
      </w:pPr>
    </w:p>
    <w:p w:rsidR="009604A4" w:rsidRDefault="009604A4" w:rsidP="001B73D6">
      <w:pPr>
        <w:spacing w:after="0" w:line="200" w:lineRule="exact"/>
        <w:rPr>
          <w:sz w:val="20"/>
          <w:szCs w:val="20"/>
        </w:rPr>
      </w:pPr>
    </w:p>
    <w:p w:rsidR="008E418F" w:rsidRPr="001B73D6" w:rsidRDefault="009604A4" w:rsidP="001B73D6">
      <w:pPr>
        <w:spacing w:after="0" w:line="200" w:lineRule="exact"/>
        <w:rPr>
          <w:sz w:val="20"/>
          <w:szCs w:val="20"/>
        </w:rPr>
        <w:sectPr w:rsidR="008E418F" w:rsidRPr="001B73D6">
          <w:headerReference w:type="default" r:id="rId9"/>
          <w:footerReference w:type="default" r:id="rId10"/>
          <w:type w:val="continuous"/>
          <w:pgSz w:w="11920" w:h="16840"/>
          <w:pgMar w:top="1560" w:right="1680" w:bottom="280" w:left="1680" w:header="720" w:footer="720" w:gutter="0"/>
          <w:cols w:space="720"/>
        </w:sectPr>
      </w:pPr>
      <w:bookmarkStart w:id="0" w:name="_GoBack"/>
      <w:bookmarkEnd w:id="0"/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3591" type="#_x0000_t136" style="position:absolute;margin-left:101.7pt;margin-top:575.75pt;width:99.15pt;height:81.6pt;rotation:14;z-index:-251676672;mso-position-horizontal-relative:page;mso-position-vertical-relative:page" adj="13822" stroked="f">
            <o:extrusion v:ext="view" autorotationcenter="t"/>
            <v:textpath style="font-family:&quot;Adobe Fan Heiti Std B&quot;;font-size:16pt;font-weight:bold;v-text-kern:t;mso-text-shadow:auto" string="  "/>
            <w10:wrap anchorx="page" anchory="page"/>
          </v:shape>
        </w:pict>
      </w:r>
      <w:r>
        <w:pict>
          <v:shape id="_x0000_s3593" type="#_x0000_t136" style="position:absolute;margin-left:113.6pt;margin-top:449.55pt;width:77.65pt;height:37.15pt;rotation:14;z-index:-251677696;mso-position-horizontal-relative:page;mso-position-vertical-relative:page" adj="11599" stroked="f">
            <o:extrusion v:ext="view" autorotationcenter="t"/>
            <v:textpath style="font-family:&quot;&amp;quot&quot;;font-size:25pt;font-weight:bold;v-text-kern:t;mso-text-shadow:auto" string="CC_GLAM"/>
            <w10:wrap anchorx="page" anchory="page"/>
          </v:shape>
        </w:pict>
      </w:r>
    </w:p>
    <w:p w:rsidR="008E418F" w:rsidRDefault="008E418F">
      <w:pPr>
        <w:spacing w:before="15" w:after="0" w:line="240" w:lineRule="exact"/>
        <w:rPr>
          <w:sz w:val="24"/>
          <w:szCs w:val="24"/>
        </w:rPr>
      </w:pPr>
    </w:p>
    <w:p w:rsidR="00E3564A" w:rsidRDefault="00D01DD3" w:rsidP="00E3564A">
      <w:pPr>
        <w:jc w:val="center"/>
        <w:rPr>
          <w:w w:val="91"/>
        </w:rPr>
        <w:sectPr w:rsidR="00E3564A">
          <w:footerReference w:type="default" r:id="rId11"/>
          <w:pgSz w:w="11920" w:h="16840"/>
          <w:pgMar w:top="440" w:right="460" w:bottom="660" w:left="440" w:header="0" w:footer="469" w:gutter="0"/>
          <w:cols w:num="2" w:space="720" w:equalWidth="0">
            <w:col w:w="5369" w:space="286"/>
            <w:col w:w="5365"/>
          </w:cols>
        </w:sectPr>
      </w:pPr>
      <w:r>
        <w:rPr>
          <w:w w:val="91"/>
        </w:rPr>
        <w:t>T</w:t>
      </w:r>
    </w:p>
    <w:p w:rsidR="008E418F" w:rsidRPr="002A3841" w:rsidRDefault="002A3841" w:rsidP="00E3564A">
      <w:pPr>
        <w:jc w:val="center"/>
        <w:rPr>
          <w:color w:val="FF0000"/>
        </w:rPr>
      </w:pPr>
      <w:r>
        <w:rPr>
          <w:w w:val="91"/>
        </w:rPr>
        <w:lastRenderedPageBreak/>
        <w:t>T</w:t>
      </w:r>
      <w:r w:rsidR="00D01DD3">
        <w:rPr>
          <w:w w:val="91"/>
        </w:rPr>
        <w:t xml:space="preserve">his set of resources is for learning about Creative Commons (CC) and </w:t>
      </w:r>
      <w:r w:rsidR="00853756">
        <w:rPr>
          <w:w w:val="91"/>
        </w:rPr>
        <w:t xml:space="preserve">for </w:t>
      </w:r>
      <w:r w:rsidR="00D01DD3">
        <w:rPr>
          <w:w w:val="91"/>
        </w:rPr>
        <w:t>delivering information sessions and presentations which in</w:t>
      </w:r>
      <w:r w:rsidR="005E12EF">
        <w:rPr>
          <w:w w:val="91"/>
        </w:rPr>
        <w:t xml:space="preserve">form the </w:t>
      </w:r>
      <w:r w:rsidR="00D01DD3">
        <w:rPr>
          <w:w w:val="91"/>
        </w:rPr>
        <w:t>use of CC licences in the Galleries, Libraries, Archives and Museum (GLAM) sector</w:t>
      </w:r>
      <w:r w:rsidR="005E12EF">
        <w:rPr>
          <w:w w:val="91"/>
        </w:rPr>
        <w:t xml:space="preserve">, </w:t>
      </w:r>
      <w:r w:rsidR="005E12EF" w:rsidRPr="002A3841">
        <w:rPr>
          <w:color w:val="FF0000"/>
          <w:w w:val="91"/>
        </w:rPr>
        <w:t>particularly with regard to developing digital collections</w:t>
      </w:r>
      <w:r w:rsidR="00D01DD3" w:rsidRPr="002A3841">
        <w:rPr>
          <w:color w:val="FF0000"/>
          <w:w w:val="91"/>
        </w:rPr>
        <w:t>.</w:t>
      </w:r>
    </w:p>
    <w:p w:rsidR="00E3564A" w:rsidRDefault="00E3564A" w:rsidP="005E12EF">
      <w:pPr>
        <w:spacing w:before="47" w:after="0" w:line="240" w:lineRule="auto"/>
        <w:ind w:right="-20"/>
        <w:sectPr w:rsidR="00E3564A" w:rsidSect="002A3841">
          <w:type w:val="continuous"/>
          <w:pgSz w:w="11920" w:h="16840"/>
          <w:pgMar w:top="440" w:right="460" w:bottom="660" w:left="440" w:header="0" w:footer="469" w:gutter="0"/>
          <w:cols w:space="286"/>
        </w:sectPr>
      </w:pPr>
    </w:p>
    <w:p w:rsidR="008E418F" w:rsidRDefault="00E3564A" w:rsidP="005E12EF">
      <w:pPr>
        <w:spacing w:before="47" w:after="0" w:line="240" w:lineRule="auto"/>
        <w:ind w:right="-20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bCs/>
          <w:color w:val="454545"/>
          <w:sz w:val="40"/>
          <w:szCs w:val="40"/>
        </w:rPr>
        <w:lastRenderedPageBreak/>
        <w:t>I</w:t>
      </w:r>
      <w:r w:rsidR="00C85D60">
        <w:rPr>
          <w:rFonts w:ascii="Arial" w:eastAsia="Arial" w:hAnsi="Arial" w:cs="Arial"/>
          <w:b/>
          <w:bCs/>
          <w:color w:val="454545"/>
          <w:sz w:val="40"/>
          <w:szCs w:val="40"/>
        </w:rPr>
        <w:t>n</w:t>
      </w:r>
      <w:r w:rsidR="00C85D60">
        <w:rPr>
          <w:rFonts w:ascii="Arial" w:eastAsia="Arial" w:hAnsi="Arial" w:cs="Arial"/>
          <w:b/>
          <w:bCs/>
          <w:color w:val="454545"/>
          <w:spacing w:val="-1"/>
          <w:sz w:val="40"/>
          <w:szCs w:val="40"/>
        </w:rPr>
        <w:t>tr</w:t>
      </w:r>
      <w:r w:rsidR="00C85D60">
        <w:rPr>
          <w:rFonts w:ascii="Arial" w:eastAsia="Arial" w:hAnsi="Arial" w:cs="Arial"/>
          <w:b/>
          <w:bCs/>
          <w:color w:val="454545"/>
          <w:sz w:val="40"/>
          <w:szCs w:val="40"/>
        </w:rPr>
        <w:t>o</w:t>
      </w:r>
      <w:r w:rsidR="00C85D60">
        <w:rPr>
          <w:rFonts w:ascii="Arial" w:eastAsia="Arial" w:hAnsi="Arial" w:cs="Arial"/>
          <w:b/>
          <w:bCs/>
          <w:color w:val="454545"/>
          <w:spacing w:val="1"/>
          <w:sz w:val="40"/>
          <w:szCs w:val="40"/>
        </w:rPr>
        <w:t>d</w:t>
      </w:r>
      <w:r w:rsidR="00C85D60">
        <w:rPr>
          <w:rFonts w:ascii="Arial" w:eastAsia="Arial" w:hAnsi="Arial" w:cs="Arial"/>
          <w:b/>
          <w:bCs/>
          <w:color w:val="454545"/>
          <w:spacing w:val="2"/>
          <w:sz w:val="40"/>
          <w:szCs w:val="40"/>
        </w:rPr>
        <w:t>u</w:t>
      </w:r>
      <w:r w:rsidR="00C85D60">
        <w:rPr>
          <w:rFonts w:ascii="Arial" w:eastAsia="Arial" w:hAnsi="Arial" w:cs="Arial"/>
          <w:b/>
          <w:bCs/>
          <w:color w:val="454545"/>
          <w:spacing w:val="4"/>
          <w:sz w:val="40"/>
          <w:szCs w:val="40"/>
        </w:rPr>
        <w:t>c</w:t>
      </w:r>
      <w:r w:rsidR="00C85D60">
        <w:rPr>
          <w:rFonts w:ascii="Arial" w:eastAsia="Arial" w:hAnsi="Arial" w:cs="Arial"/>
          <w:b/>
          <w:bCs/>
          <w:color w:val="454545"/>
          <w:spacing w:val="-2"/>
          <w:sz w:val="40"/>
          <w:szCs w:val="40"/>
        </w:rPr>
        <w:t>t</w:t>
      </w:r>
      <w:r w:rsidR="00C85D60">
        <w:rPr>
          <w:rFonts w:ascii="Arial" w:eastAsia="Arial" w:hAnsi="Arial" w:cs="Arial"/>
          <w:b/>
          <w:bCs/>
          <w:color w:val="454545"/>
          <w:spacing w:val="-1"/>
          <w:sz w:val="40"/>
          <w:szCs w:val="40"/>
        </w:rPr>
        <w:t>i</w:t>
      </w:r>
      <w:r w:rsidR="00C85D60">
        <w:rPr>
          <w:rFonts w:ascii="Arial" w:eastAsia="Arial" w:hAnsi="Arial" w:cs="Arial"/>
          <w:b/>
          <w:bCs/>
          <w:color w:val="454545"/>
          <w:spacing w:val="1"/>
          <w:sz w:val="40"/>
          <w:szCs w:val="40"/>
        </w:rPr>
        <w:t>o</w:t>
      </w:r>
      <w:r w:rsidR="00C85D60">
        <w:rPr>
          <w:rFonts w:ascii="Arial" w:eastAsia="Arial" w:hAnsi="Arial" w:cs="Arial"/>
          <w:b/>
          <w:bCs/>
          <w:color w:val="454545"/>
          <w:spacing w:val="-17"/>
          <w:sz w:val="40"/>
          <w:szCs w:val="40"/>
        </w:rPr>
        <w:t>n</w:t>
      </w:r>
    </w:p>
    <w:p w:rsidR="008E418F" w:rsidRDefault="008E418F">
      <w:pPr>
        <w:spacing w:before="6" w:after="0" w:line="160" w:lineRule="exact"/>
        <w:rPr>
          <w:sz w:val="16"/>
          <w:szCs w:val="16"/>
        </w:rPr>
      </w:pPr>
    </w:p>
    <w:p w:rsidR="008E418F" w:rsidRDefault="00C85D60" w:rsidP="00364B1B">
      <w:r>
        <w:rPr>
          <w:spacing w:val="-11"/>
          <w:w w:val="87"/>
        </w:rPr>
        <w:t>O</w:t>
      </w:r>
      <w:r>
        <w:rPr>
          <w:w w:val="102"/>
        </w:rPr>
        <w:t>n</w:t>
      </w:r>
      <w:r>
        <w:rPr>
          <w:spacing w:val="-3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16"/>
          <w:w w:val="104"/>
        </w:rPr>
        <w:t>w</w:t>
      </w:r>
      <w:r>
        <w:rPr>
          <w:spacing w:val="-10"/>
          <w:w w:val="94"/>
        </w:rPr>
        <w:t>e</w:t>
      </w:r>
      <w:r>
        <w:rPr>
          <w:w w:val="102"/>
        </w:rPr>
        <w:t>b</w:t>
      </w:r>
      <w:r>
        <w:rPr>
          <w:w w:val="70"/>
        </w:rPr>
        <w:t>,</w:t>
      </w:r>
      <w:r>
        <w:rPr>
          <w:spacing w:val="-31"/>
        </w:rPr>
        <w:t xml:space="preserve"> </w:t>
      </w:r>
      <w:r>
        <w:rPr>
          <w:w w:val="102"/>
        </w:rPr>
        <w:t>hu</w:t>
      </w:r>
      <w:r>
        <w:rPr>
          <w:spacing w:val="-11"/>
          <w:w w:val="102"/>
        </w:rPr>
        <w:t>g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t>amou</w:t>
      </w:r>
      <w:r>
        <w:rPr>
          <w:spacing w:val="-14"/>
        </w:rPr>
        <w:t>nt</w:t>
      </w:r>
      <w:r>
        <w:t>s</w:t>
      </w:r>
      <w:r>
        <w:rPr>
          <w:spacing w:val="2"/>
        </w:rPr>
        <w:t xml:space="preserve"> </w:t>
      </w:r>
      <w:r>
        <w:rPr>
          <w:spacing w:val="-15"/>
        </w:rPr>
        <w:t>o</w:t>
      </w:r>
      <w:r>
        <w:t>f</w:t>
      </w:r>
      <w:r>
        <w:rPr>
          <w:spacing w:val="-16"/>
        </w:rPr>
        <w:t xml:space="preserve"> </w:t>
      </w:r>
      <w:r>
        <w:rPr>
          <w:spacing w:val="-11"/>
        </w:rPr>
        <w:t>g</w:t>
      </w:r>
      <w:r>
        <w:rPr>
          <w:spacing w:val="-14"/>
        </w:rPr>
        <w:t>r</w:t>
      </w:r>
      <w:r>
        <w:t>a</w:t>
      </w:r>
      <w:r>
        <w:rPr>
          <w:spacing w:val="-11"/>
        </w:rPr>
        <w:t>p</w:t>
      </w:r>
      <w:r>
        <w:t>hic</w:t>
      </w:r>
      <w:r>
        <w:rPr>
          <w:spacing w:val="-10"/>
        </w:rPr>
        <w:t xml:space="preserve"> </w:t>
      </w:r>
      <w:r>
        <w:rPr>
          <w:spacing w:val="-14"/>
          <w:w w:val="104"/>
        </w:rPr>
        <w:t>m</w:t>
      </w:r>
      <w:r>
        <w:rPr>
          <w:spacing w:val="-14"/>
          <w:w w:val="98"/>
        </w:rPr>
        <w:t>a</w:t>
      </w:r>
      <w:r>
        <w:rPr>
          <w:spacing w:val="-16"/>
          <w:w w:val="121"/>
        </w:rPr>
        <w:t>t</w:t>
      </w:r>
      <w:r>
        <w:rPr>
          <w:spacing w:val="-10"/>
          <w:w w:val="94"/>
        </w:rPr>
        <w:t>e</w:t>
      </w:r>
      <w:r>
        <w:rPr>
          <w:w w:val="105"/>
        </w:rPr>
        <w:t>r</w:t>
      </w:r>
      <w:r>
        <w:rPr>
          <w:spacing w:val="-14"/>
          <w:w w:val="113"/>
        </w:rPr>
        <w:t>i</w:t>
      </w:r>
      <w:r>
        <w:rPr>
          <w:spacing w:val="-13"/>
          <w:w w:val="98"/>
        </w:rPr>
        <w:t>a</w:t>
      </w:r>
      <w:r>
        <w:rPr>
          <w:spacing w:val="-14"/>
          <w:w w:val="113"/>
        </w:rPr>
        <w:t>l</w:t>
      </w:r>
      <w:r>
        <w:rPr>
          <w:spacing w:val="-9"/>
          <w:w w:val="104"/>
        </w:rPr>
        <w:t>s</w:t>
      </w:r>
      <w:r>
        <w:rPr>
          <w:w w:val="70"/>
        </w:rPr>
        <w:t xml:space="preserve">, </w:t>
      </w:r>
      <w:r>
        <w:rPr>
          <w:spacing w:val="-11"/>
          <w:w w:val="102"/>
        </w:rPr>
        <w:t>p</w:t>
      </w:r>
      <w:r>
        <w:rPr>
          <w:w w:val="102"/>
        </w:rPr>
        <w:t>h</w:t>
      </w:r>
      <w:r>
        <w:rPr>
          <w:spacing w:val="-15"/>
          <w:w w:val="102"/>
        </w:rPr>
        <w:t>o</w:t>
      </w:r>
      <w:r>
        <w:rPr>
          <w:spacing w:val="-16"/>
          <w:w w:val="121"/>
        </w:rPr>
        <w:t>t</w:t>
      </w:r>
      <w:r>
        <w:rPr>
          <w:spacing w:val="-14"/>
          <w:w w:val="102"/>
        </w:rPr>
        <w:t>o</w:t>
      </w:r>
      <w:r>
        <w:rPr>
          <w:w w:val="104"/>
        </w:rPr>
        <w:t>s</w:t>
      </w:r>
      <w:r>
        <w:rPr>
          <w:spacing w:val="-31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rPr>
          <w:spacing w:val="-13"/>
        </w:rPr>
        <w:t>a</w:t>
      </w:r>
      <w:r>
        <w:rPr>
          <w:spacing w:val="-11"/>
        </w:rPr>
        <w:t>u</w:t>
      </w:r>
      <w:r>
        <w:rPr>
          <w:spacing w:val="-13"/>
        </w:rPr>
        <w:t>d</w:t>
      </w:r>
      <w:r>
        <w:t>io</w:t>
      </w:r>
      <w:r>
        <w:rPr>
          <w:spacing w:val="-19"/>
        </w:rPr>
        <w:t xml:space="preserve"> </w:t>
      </w:r>
      <w:r>
        <w:rPr>
          <w:spacing w:val="-14"/>
        </w:rPr>
        <w:t>ma</w:t>
      </w:r>
      <w:r>
        <w:rPr>
          <w:spacing w:val="-16"/>
        </w:rPr>
        <w:t>t</w:t>
      </w:r>
      <w:r>
        <w:rPr>
          <w:spacing w:val="-10"/>
        </w:rPr>
        <w:t>e</w:t>
      </w:r>
      <w:r>
        <w:t>r</w:t>
      </w:r>
      <w:r>
        <w:rPr>
          <w:spacing w:val="-14"/>
        </w:rPr>
        <w:t>i</w:t>
      </w:r>
      <w:r>
        <w:rPr>
          <w:spacing w:val="-13"/>
        </w:rPr>
        <w:t>a</w:t>
      </w:r>
      <w:r>
        <w:rPr>
          <w:spacing w:val="-14"/>
        </w:rPr>
        <w:t>l</w:t>
      </w:r>
      <w:r>
        <w:t xml:space="preserve">s </w:t>
      </w:r>
      <w:r>
        <w:rPr>
          <w:w w:val="101"/>
        </w:rPr>
        <w:t>a</w:t>
      </w:r>
      <w:r>
        <w:rPr>
          <w:spacing w:val="-15"/>
          <w:w w:val="101"/>
        </w:rPr>
        <w:t>r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rPr>
          <w:spacing w:val="-17"/>
          <w:w w:val="98"/>
        </w:rPr>
        <w:t>a</w:t>
      </w:r>
      <w:r>
        <w:rPr>
          <w:spacing w:val="-16"/>
        </w:rPr>
        <w:t>v</w:t>
      </w:r>
      <w:r>
        <w:rPr>
          <w:spacing w:val="-13"/>
          <w:w w:val="98"/>
        </w:rPr>
        <w:t>a</w:t>
      </w:r>
      <w:r>
        <w:rPr>
          <w:spacing w:val="-14"/>
          <w:w w:val="113"/>
        </w:rPr>
        <w:t>il</w:t>
      </w:r>
      <w:r>
        <w:t>ab</w:t>
      </w:r>
      <w:r>
        <w:rPr>
          <w:w w:val="113"/>
        </w:rPr>
        <w:t>l</w:t>
      </w:r>
      <w:r>
        <w:rPr>
          <w:w w:val="94"/>
        </w:rPr>
        <w:t>e.</w:t>
      </w:r>
      <w:r>
        <w:rPr>
          <w:spacing w:val="-31"/>
        </w:rPr>
        <w:t xml:space="preserve"> </w:t>
      </w:r>
      <w:r>
        <w:rPr>
          <w:spacing w:val="-11"/>
        </w:rPr>
        <w:t>B</w:t>
      </w:r>
      <w:r>
        <w:t>ut</w:t>
      </w:r>
      <w:r>
        <w:rPr>
          <w:spacing w:val="-22"/>
        </w:rPr>
        <w:t xml:space="preserve"> </w:t>
      </w:r>
      <w:r>
        <w:rPr>
          <w:spacing w:val="-16"/>
          <w:w w:val="104"/>
        </w:rPr>
        <w:t>w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rPr>
          <w:w w:val="104"/>
        </w:rPr>
        <w:t>s</w:t>
      </w:r>
      <w:r>
        <w:rPr>
          <w:w w:val="102"/>
        </w:rPr>
        <w:t>ho</w:t>
      </w:r>
      <w:r>
        <w:rPr>
          <w:spacing w:val="-13"/>
          <w:w w:val="102"/>
        </w:rPr>
        <w:t>u</w:t>
      </w:r>
      <w:r>
        <w:rPr>
          <w:w w:val="113"/>
        </w:rPr>
        <w:t>l</w:t>
      </w:r>
      <w:r>
        <w:rPr>
          <w:w w:val="102"/>
        </w:rPr>
        <w:t xml:space="preserve">d </w:t>
      </w:r>
      <w:r>
        <w:rPr>
          <w:spacing w:val="-15"/>
          <w:w w:val="105"/>
        </w:rPr>
        <w:t>r</w:t>
      </w:r>
      <w:r>
        <w:rPr>
          <w:spacing w:val="-10"/>
          <w:w w:val="94"/>
        </w:rPr>
        <w:t>e</w:t>
      </w:r>
      <w:r>
        <w:t>m</w:t>
      </w:r>
      <w:r>
        <w:rPr>
          <w:spacing w:val="-10"/>
        </w:rPr>
        <w:t>e</w:t>
      </w:r>
      <w:r>
        <w:rPr>
          <w:w w:val="104"/>
        </w:rPr>
        <w:t>m</w:t>
      </w:r>
      <w:r>
        <w:rPr>
          <w:spacing w:val="-11"/>
          <w:w w:val="102"/>
        </w:rPr>
        <w:t>b</w:t>
      </w:r>
      <w:r>
        <w:rPr>
          <w:spacing w:val="-10"/>
          <w:w w:val="94"/>
        </w:rPr>
        <w:t>e</w:t>
      </w:r>
      <w:r>
        <w:rPr>
          <w:w w:val="105"/>
        </w:rPr>
        <w:t>r</w:t>
      </w:r>
      <w:r>
        <w:rPr>
          <w:spacing w:val="-31"/>
        </w:rPr>
        <w:t xml:space="preserve"> </w:t>
      </w:r>
      <w:r>
        <w:t>t</w:t>
      </w:r>
      <w:r>
        <w:rPr>
          <w:spacing w:val="-13"/>
        </w:rPr>
        <w:t>h</w:t>
      </w:r>
      <w:r>
        <w:rPr>
          <w:spacing w:val="-14"/>
        </w:rPr>
        <w:t>a</w:t>
      </w:r>
      <w:r>
        <w:t>t</w:t>
      </w:r>
      <w:r>
        <w:rPr>
          <w:spacing w:val="-4"/>
        </w:rPr>
        <w:t xml:space="preserve"> </w:t>
      </w:r>
      <w:r>
        <w:rPr>
          <w:spacing w:val="-14"/>
          <w:w w:val="97"/>
        </w:rPr>
        <w:t>e</w:t>
      </w:r>
      <w:r>
        <w:rPr>
          <w:spacing w:val="-16"/>
          <w:w w:val="97"/>
        </w:rPr>
        <w:t>v</w:t>
      </w:r>
      <w:r>
        <w:rPr>
          <w:spacing w:val="-10"/>
          <w:w w:val="97"/>
        </w:rPr>
        <w:t>e</w:t>
      </w:r>
      <w:r>
        <w:rPr>
          <w:spacing w:val="-4"/>
          <w:w w:val="97"/>
        </w:rPr>
        <w:t>r</w:t>
      </w:r>
      <w:r>
        <w:rPr>
          <w:w w:val="97"/>
        </w:rPr>
        <w:t>y</w:t>
      </w:r>
      <w:r>
        <w:rPr>
          <w:spacing w:val="-25"/>
          <w:w w:val="97"/>
        </w:rPr>
        <w:t xml:space="preserve"> </w:t>
      </w:r>
      <w:r>
        <w:rPr>
          <w:spacing w:val="-11"/>
          <w:w w:val="102"/>
        </w:rPr>
        <w:t>p</w:t>
      </w:r>
      <w:r>
        <w:rPr>
          <w:w w:val="102"/>
        </w:rPr>
        <w:t>h</w:t>
      </w:r>
      <w:r>
        <w:rPr>
          <w:spacing w:val="-15"/>
          <w:w w:val="102"/>
        </w:rPr>
        <w:t>o</w:t>
      </w:r>
      <w:r>
        <w:rPr>
          <w:spacing w:val="-16"/>
          <w:w w:val="121"/>
        </w:rPr>
        <w:t>t</w:t>
      </w:r>
      <w:r>
        <w:rPr>
          <w:spacing w:val="-13"/>
          <w:w w:val="102"/>
        </w:rPr>
        <w:t>o</w:t>
      </w:r>
      <w:r>
        <w:rPr>
          <w:w w:val="70"/>
        </w:rPr>
        <w:t>,</w:t>
      </w:r>
      <w:r>
        <w:rPr>
          <w:spacing w:val="-31"/>
        </w:rPr>
        <w:t xml:space="preserve"> </w:t>
      </w:r>
      <w:r>
        <w:rPr>
          <w:w w:val="105"/>
        </w:rPr>
        <w:t>pi</w:t>
      </w:r>
      <w:r>
        <w:rPr>
          <w:spacing w:val="-11"/>
          <w:w w:val="104"/>
        </w:rPr>
        <w:t>c</w:t>
      </w:r>
      <w:r>
        <w:rPr>
          <w:spacing w:val="-13"/>
          <w:w w:val="121"/>
        </w:rPr>
        <w:t>t</w:t>
      </w:r>
      <w:r>
        <w:rPr>
          <w:spacing w:val="-11"/>
          <w:w w:val="102"/>
        </w:rPr>
        <w:t>u</w:t>
      </w:r>
      <w:r>
        <w:rPr>
          <w:spacing w:val="-15"/>
          <w:w w:val="105"/>
        </w:rPr>
        <w:t>r</w:t>
      </w:r>
      <w:r>
        <w:rPr>
          <w:spacing w:val="-9"/>
          <w:w w:val="94"/>
        </w:rPr>
        <w:t>e</w:t>
      </w:r>
      <w:r>
        <w:rPr>
          <w:w w:val="70"/>
        </w:rPr>
        <w:t>,</w:t>
      </w:r>
      <w:r>
        <w:rPr>
          <w:spacing w:val="-31"/>
        </w:rPr>
        <w:t xml:space="preserve"> </w:t>
      </w:r>
      <w:r>
        <w:rPr>
          <w:spacing w:val="-11"/>
          <w:w w:val="102"/>
        </w:rPr>
        <w:t>g</w:t>
      </w:r>
      <w:r>
        <w:rPr>
          <w:spacing w:val="-14"/>
          <w:w w:val="105"/>
        </w:rPr>
        <w:t>r</w:t>
      </w:r>
      <w:r>
        <w:rPr>
          <w:w w:val="98"/>
        </w:rPr>
        <w:t>a</w:t>
      </w:r>
      <w:r>
        <w:rPr>
          <w:spacing w:val="-11"/>
          <w:w w:val="102"/>
        </w:rPr>
        <w:t>p</w:t>
      </w:r>
      <w:r>
        <w:rPr>
          <w:w w:val="105"/>
        </w:rPr>
        <w:t>hi</w:t>
      </w:r>
      <w:r>
        <w:rPr>
          <w:spacing w:val="-10"/>
          <w:w w:val="104"/>
        </w:rPr>
        <w:t>c</w:t>
      </w:r>
      <w:r>
        <w:rPr>
          <w:w w:val="70"/>
        </w:rPr>
        <w:t>,</w:t>
      </w:r>
      <w:r>
        <w:rPr>
          <w:spacing w:val="-31"/>
        </w:rPr>
        <w:t xml:space="preserve"> </w:t>
      </w:r>
      <w:r>
        <w:rPr>
          <w:spacing w:val="-13"/>
          <w:w w:val="98"/>
        </w:rPr>
        <w:t>a</w:t>
      </w:r>
      <w:r>
        <w:rPr>
          <w:spacing w:val="-11"/>
          <w:w w:val="102"/>
        </w:rPr>
        <w:t>u</w:t>
      </w:r>
      <w:r>
        <w:rPr>
          <w:spacing w:val="-13"/>
          <w:w w:val="102"/>
        </w:rPr>
        <w:t>d</w:t>
      </w:r>
      <w:r>
        <w:rPr>
          <w:w w:val="113"/>
        </w:rPr>
        <w:t>i</w:t>
      </w:r>
      <w:r>
        <w:rPr>
          <w:w w:val="102"/>
        </w:rPr>
        <w:t xml:space="preserve">o </w:t>
      </w:r>
      <w:r>
        <w:rPr>
          <w:spacing w:val="-15"/>
        </w:rPr>
        <w:t>r</w:t>
      </w:r>
      <w:r>
        <w:rPr>
          <w:spacing w:val="-11"/>
        </w:rPr>
        <w:t>e</w:t>
      </w:r>
      <w:r>
        <w:t>co</w:t>
      </w:r>
      <w:r>
        <w:rPr>
          <w:spacing w:val="-14"/>
        </w:rPr>
        <w:t>r</w:t>
      </w:r>
      <w:r>
        <w:rPr>
          <w:spacing w:val="-13"/>
        </w:rPr>
        <w:t>d</w:t>
      </w:r>
      <w:r>
        <w:t>i</w:t>
      </w:r>
      <w:r>
        <w:rPr>
          <w:spacing w:val="-13"/>
        </w:rPr>
        <w:t>n</w:t>
      </w:r>
      <w:r>
        <w:t>g</w:t>
      </w:r>
      <w:r>
        <w:rPr>
          <w:spacing w:val="-8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vid</w:t>
      </w:r>
      <w:r>
        <w:rPr>
          <w:spacing w:val="-11"/>
        </w:rPr>
        <w:t>e</w:t>
      </w:r>
      <w:r>
        <w:t>o</w:t>
      </w:r>
      <w:r>
        <w:rPr>
          <w:spacing w:val="-27"/>
        </w:rPr>
        <w:t xml:space="preserve"> </w:t>
      </w:r>
      <w:r>
        <w:rPr>
          <w:spacing w:val="-14"/>
        </w:rPr>
        <w:t>i</w:t>
      </w:r>
      <w:r>
        <w:t>s</w:t>
      </w:r>
      <w:r>
        <w:rPr>
          <w:spacing w:val="-19"/>
        </w:rPr>
        <w:t xml:space="preserve"> </w:t>
      </w:r>
      <w:r>
        <w:rPr>
          <w:spacing w:val="-13"/>
        </w:rPr>
        <w:t>s</w:t>
      </w:r>
      <w:r>
        <w:t>om</w:t>
      </w:r>
      <w:r>
        <w:rPr>
          <w:spacing w:val="-11"/>
        </w:rPr>
        <w:t>e</w:t>
      </w:r>
      <w:r>
        <w:t>on</w:t>
      </w:r>
      <w:r>
        <w:rPr>
          <w:spacing w:val="-14"/>
        </w:rPr>
        <w:t>e</w:t>
      </w:r>
      <w:r>
        <w:rPr>
          <w:spacing w:val="-21"/>
        </w:rPr>
        <w:t>’</w:t>
      </w:r>
      <w:r>
        <w:t>s</w:t>
      </w:r>
      <w:r>
        <w:rPr>
          <w:spacing w:val="-14"/>
        </w:rPr>
        <w:t xml:space="preserve"> </w:t>
      </w:r>
      <w:r>
        <w:rPr>
          <w:spacing w:val="-11"/>
          <w:w w:val="102"/>
        </w:rPr>
        <w:t>p</w:t>
      </w:r>
      <w:r>
        <w:rPr>
          <w:spacing w:val="-15"/>
          <w:w w:val="105"/>
        </w:rPr>
        <w:t>r</w:t>
      </w:r>
      <w:r>
        <w:rPr>
          <w:w w:val="102"/>
        </w:rPr>
        <w:t>o</w:t>
      </w:r>
      <w:r>
        <w:rPr>
          <w:spacing w:val="-11"/>
          <w:w w:val="102"/>
        </w:rPr>
        <w:t>p</w:t>
      </w:r>
      <w:r>
        <w:rPr>
          <w:spacing w:val="-10"/>
          <w:w w:val="94"/>
        </w:rPr>
        <w:t>e</w:t>
      </w:r>
      <w:r>
        <w:rPr>
          <w:spacing w:val="-5"/>
          <w:w w:val="105"/>
        </w:rPr>
        <w:t>r</w:t>
      </w:r>
      <w:r>
        <w:rPr>
          <w:spacing w:val="-6"/>
          <w:w w:val="121"/>
        </w:rPr>
        <w:t>t</w:t>
      </w:r>
      <w:r>
        <w:rPr>
          <w:spacing w:val="-23"/>
        </w:rPr>
        <w:t>y</w:t>
      </w:r>
      <w:r>
        <w:rPr>
          <w:w w:val="70"/>
        </w:rPr>
        <w:t>,</w:t>
      </w:r>
      <w:r>
        <w:rPr>
          <w:spacing w:val="-31"/>
        </w:rPr>
        <w:t xml:space="preserve"> </w:t>
      </w:r>
      <w:r>
        <w:t>an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rPr>
          <w:spacing w:val="-13"/>
          <w:w w:val="104"/>
        </w:rPr>
        <w:t>s</w:t>
      </w:r>
      <w:r>
        <w:rPr>
          <w:w w:val="102"/>
        </w:rPr>
        <w:t>u</w:t>
      </w:r>
      <w:r>
        <w:rPr>
          <w:spacing w:val="-11"/>
          <w:w w:val="104"/>
        </w:rPr>
        <w:t>c</w:t>
      </w:r>
      <w:r>
        <w:rPr>
          <w:w w:val="102"/>
        </w:rPr>
        <w:t xml:space="preserve">h </w:t>
      </w:r>
      <w:r>
        <w:rPr>
          <w:spacing w:val="-11"/>
        </w:rPr>
        <w:t>p</w:t>
      </w:r>
      <w:r>
        <w:rPr>
          <w:spacing w:val="-10"/>
        </w:rPr>
        <w:t>e</w:t>
      </w:r>
      <w:r>
        <w:rPr>
          <w:spacing w:val="-13"/>
        </w:rPr>
        <w:t>rs</w:t>
      </w:r>
      <w:r>
        <w:t>on</w:t>
      </w:r>
      <w:r>
        <w:rPr>
          <w:spacing w:val="-22"/>
        </w:rPr>
        <w:t xml:space="preserve"> </w:t>
      </w:r>
      <w:r>
        <w:rPr>
          <w:spacing w:val="-14"/>
        </w:rPr>
        <w:t>m</w:t>
      </w:r>
      <w:r>
        <w:rPr>
          <w:spacing w:val="-15"/>
        </w:rPr>
        <w:t>a</w:t>
      </w:r>
      <w:r>
        <w:t>y</w:t>
      </w:r>
      <w:r>
        <w:rPr>
          <w:spacing w:val="-26"/>
        </w:rPr>
        <w:t xml:space="preserve"> </w:t>
      </w:r>
      <w:r>
        <w:t>o</w:t>
      </w:r>
      <w:r>
        <w:rPr>
          <w:spacing w:val="-14"/>
        </w:rPr>
        <w:t>b</w:t>
      </w:r>
      <w:r>
        <w:rPr>
          <w:spacing w:val="-13"/>
        </w:rPr>
        <w:t>j</w:t>
      </w:r>
      <w:r>
        <w:rPr>
          <w:spacing w:val="-11"/>
        </w:rPr>
        <w:t>ec</w:t>
      </w:r>
      <w:r>
        <w:t>t</w:t>
      </w:r>
      <w:r>
        <w:rPr>
          <w:spacing w:val="-6"/>
        </w:rPr>
        <w:t xml:space="preserve"> </w:t>
      </w:r>
      <w:r>
        <w:rPr>
          <w:spacing w:val="-16"/>
        </w:rPr>
        <w:t>t</w:t>
      </w:r>
      <w:r>
        <w:t>o</w:t>
      </w:r>
      <w:r>
        <w:rPr>
          <w:spacing w:val="-14"/>
        </w:rPr>
        <w:t xml:space="preserve"> </w:t>
      </w:r>
      <w:r>
        <w:t>h</w:t>
      </w:r>
      <w:r>
        <w:rPr>
          <w:spacing w:val="-14"/>
        </w:rPr>
        <w:t>i</w:t>
      </w:r>
      <w:r>
        <w:t>s</w:t>
      </w:r>
      <w:r>
        <w:rPr>
          <w:spacing w:val="-17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rPr>
          <w:w w:val="102"/>
        </w:rPr>
        <w:t>h</w:t>
      </w:r>
      <w:r>
        <w:rPr>
          <w:spacing w:val="-10"/>
          <w:w w:val="94"/>
        </w:rPr>
        <w:t>e</w:t>
      </w:r>
      <w:r>
        <w:rPr>
          <w:w w:val="105"/>
        </w:rPr>
        <w:t>r</w:t>
      </w:r>
      <w:r>
        <w:rPr>
          <w:spacing w:val="-31"/>
        </w:rPr>
        <w:t xml:space="preserve"> </w:t>
      </w:r>
      <w:r>
        <w:rPr>
          <w:spacing w:val="-16"/>
        </w:rPr>
        <w:t>w</w:t>
      </w:r>
      <w:r>
        <w:t>o</w:t>
      </w:r>
      <w:r>
        <w:rPr>
          <w:spacing w:val="-11"/>
        </w:rPr>
        <w:t>r</w:t>
      </w:r>
      <w:r>
        <w:t>k</w:t>
      </w:r>
      <w:r>
        <w:rPr>
          <w:spacing w:val="-15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rPr>
          <w:spacing w:val="-11"/>
        </w:rPr>
        <w:t>p</w:t>
      </w:r>
      <w:r>
        <w:rPr>
          <w:spacing w:val="-15"/>
        </w:rPr>
        <w:t>r</w:t>
      </w:r>
      <w:r>
        <w:t>o</w:t>
      </w:r>
      <w:r>
        <w:rPr>
          <w:spacing w:val="-11"/>
        </w:rPr>
        <w:t>p</w:t>
      </w:r>
      <w:r>
        <w:rPr>
          <w:spacing w:val="-10"/>
        </w:rPr>
        <w:t>e</w:t>
      </w:r>
      <w:r>
        <w:rPr>
          <w:spacing w:val="-5"/>
        </w:rPr>
        <w:t>r</w:t>
      </w:r>
      <w:r>
        <w:rPr>
          <w:spacing w:val="-6"/>
        </w:rPr>
        <w:t>t</w:t>
      </w:r>
      <w:r>
        <w:t>y</w:t>
      </w:r>
      <w:r>
        <w:rPr>
          <w:spacing w:val="-9"/>
        </w:rPr>
        <w:t xml:space="preserve"> </w:t>
      </w:r>
      <w:r>
        <w:rPr>
          <w:spacing w:val="-11"/>
          <w:w w:val="102"/>
        </w:rPr>
        <w:t>b</w:t>
      </w:r>
      <w:r>
        <w:rPr>
          <w:spacing w:val="-11"/>
          <w:w w:val="94"/>
        </w:rPr>
        <w:t>e</w:t>
      </w:r>
      <w:r>
        <w:rPr>
          <w:w w:val="113"/>
        </w:rPr>
        <w:t>i</w:t>
      </w:r>
      <w:r>
        <w:rPr>
          <w:spacing w:val="-13"/>
          <w:w w:val="102"/>
        </w:rPr>
        <w:t>n</w:t>
      </w:r>
      <w:r>
        <w:rPr>
          <w:w w:val="102"/>
        </w:rPr>
        <w:t xml:space="preserve">g </w:t>
      </w:r>
      <w:r>
        <w:rPr>
          <w:spacing w:val="-11"/>
        </w:rPr>
        <w:t>b</w:t>
      </w:r>
      <w:r>
        <w:rPr>
          <w:spacing w:val="-15"/>
        </w:rPr>
        <w:t>r</w:t>
      </w:r>
      <w:r>
        <w:rPr>
          <w:spacing w:val="-13"/>
        </w:rPr>
        <w:t>oad</w:t>
      </w:r>
      <w:r>
        <w:rPr>
          <w:spacing w:val="-11"/>
        </w:rPr>
        <w:t>l</w:t>
      </w:r>
      <w:r>
        <w:t>y</w:t>
      </w:r>
      <w:r>
        <w:rPr>
          <w:spacing w:val="-15"/>
        </w:rPr>
        <w:t xml:space="preserve"> </w:t>
      </w:r>
      <w:r>
        <w:rPr>
          <w:spacing w:val="-13"/>
        </w:rPr>
        <w:t>d</w:t>
      </w:r>
      <w:r>
        <w:rPr>
          <w:spacing w:val="-14"/>
        </w:rPr>
        <w:t>i</w:t>
      </w:r>
      <w:r>
        <w:t>stribu</w:t>
      </w:r>
      <w:r>
        <w:rPr>
          <w:spacing w:val="-16"/>
        </w:rPr>
        <w:t>t</w:t>
      </w:r>
      <w:r>
        <w:rPr>
          <w:spacing w:val="-11"/>
        </w:rPr>
        <w:t>e</w:t>
      </w:r>
      <w:r>
        <w:t>d</w:t>
      </w:r>
      <w:r>
        <w:rPr>
          <w:spacing w:val="22"/>
        </w:rPr>
        <w:t xml:space="preserve"> </w:t>
      </w:r>
      <w:r>
        <w:t>an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rPr>
          <w:spacing w:val="-13"/>
        </w:rPr>
        <w:t>us</w:t>
      </w:r>
      <w:r>
        <w:rPr>
          <w:spacing w:val="-11"/>
        </w:rPr>
        <w:t>e</w:t>
      </w:r>
      <w:r>
        <w:t>d.</w:t>
      </w:r>
    </w:p>
    <w:p w:rsidR="00E3564A" w:rsidRPr="00E3564A" w:rsidRDefault="00E3564A" w:rsidP="00E3564A">
      <w:pPr>
        <w:spacing w:before="24" w:after="0" w:line="260" w:lineRule="auto"/>
        <w:ind w:right="-54"/>
        <w:rPr>
          <w:rFonts w:ascii="Arial" w:eastAsia="Arial" w:hAnsi="Arial" w:cs="Arial"/>
          <w:sz w:val="24"/>
          <w:szCs w:val="24"/>
        </w:rPr>
        <w:sectPr w:rsidR="00E3564A" w:rsidRPr="00E3564A" w:rsidSect="002A3841">
          <w:type w:val="continuous"/>
          <w:pgSz w:w="11920" w:h="16840"/>
          <w:pgMar w:top="440" w:right="460" w:bottom="660" w:left="440" w:header="0" w:footer="469" w:gutter="0"/>
          <w:cols w:space="286"/>
        </w:sect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68BCFA" wp14:editId="19269219">
                <wp:simplePos x="0" y="0"/>
                <wp:positionH relativeFrom="column">
                  <wp:posOffset>936625</wp:posOffset>
                </wp:positionH>
                <wp:positionV relativeFrom="paragraph">
                  <wp:posOffset>3651885</wp:posOffset>
                </wp:positionV>
                <wp:extent cx="5104130" cy="635"/>
                <wp:effectExtent l="0" t="0" r="0" b="0"/>
                <wp:wrapNone/>
                <wp:docPr id="1755" name="Text Box 1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564A" w:rsidRPr="00B102BA" w:rsidRDefault="00E3564A" w:rsidP="00E3564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Pyramid of levels of openness. The figure shows different levels of access and use rights that are most commonly encountered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55" o:spid="_x0000_s1026" type="#_x0000_t202" style="position:absolute;margin-left:73.75pt;margin-top:287.55pt;width:401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" stroked="f">
                <v:textbox style="mso-fit-shape-to-text:t" inset="0,0,0,0">
                  <w:txbxContent>
                    <w:p w:rsidR="00E3564A" w:rsidRPr="00B102BA" w:rsidRDefault="00E3564A" w:rsidP="00E3564A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Pyramid of levels of openness. The figure shows different levels of access and use rights that are most commonly encountered</w:t>
                      </w:r>
                    </w:p>
                  </w:txbxContent>
                </v:textbox>
              </v:shape>
            </w:pict>
          </mc:Fallback>
        </mc:AlternateContent>
      </w:r>
    </w:p>
    <w:p w:rsidR="00E3564A" w:rsidRDefault="00E3564A">
      <w:pPr>
        <w:spacing w:after="0" w:line="260" w:lineRule="auto"/>
        <w:ind w:right="242"/>
        <w:rPr>
          <w:rFonts w:ascii="Arial" w:eastAsia="Arial" w:hAnsi="Arial" w:cs="Arial"/>
          <w:b/>
          <w:bCs/>
          <w:spacing w:val="-12"/>
          <w:w w:val="105"/>
          <w:sz w:val="24"/>
          <w:szCs w:val="24"/>
        </w:rPr>
        <w:sectPr w:rsidR="00E3564A" w:rsidSect="002A3841">
          <w:type w:val="continuous"/>
          <w:pgSz w:w="11920" w:h="16840"/>
          <w:pgMar w:top="440" w:right="460" w:bottom="660" w:left="440" w:header="0" w:footer="469" w:gutter="0"/>
          <w:cols w:space="720"/>
        </w:sectPr>
      </w:pPr>
    </w:p>
    <w:p w:rsidR="008E418F" w:rsidRDefault="002A3841" w:rsidP="00E3564A">
      <w:pPr>
        <w:rPr>
          <w:spacing w:val="-22"/>
          <w:w w:val="104"/>
        </w:rPr>
      </w:pPr>
      <w:r>
        <w:rPr>
          <w:noProof/>
          <w:lang w:val="en-AU" w:eastAsia="en-AU"/>
        </w:rPr>
        <w:lastRenderedPageBreak/>
        <mc:AlternateContent>
          <mc:Choice Requires="wpg">
            <w:drawing>
              <wp:anchor distT="0" distB="0" distL="114300" distR="114300" simplePos="0" relativeHeight="251640832" behindDoc="1" locked="0" layoutInCell="1" allowOverlap="1" wp14:anchorId="77BF834C" wp14:editId="091CFFFC">
                <wp:simplePos x="0" y="0"/>
                <wp:positionH relativeFrom="page">
                  <wp:posOffset>1219200</wp:posOffset>
                </wp:positionH>
                <wp:positionV relativeFrom="paragraph">
                  <wp:posOffset>647700</wp:posOffset>
                </wp:positionV>
                <wp:extent cx="5104130" cy="2784475"/>
                <wp:effectExtent l="0" t="0" r="1270" b="0"/>
                <wp:wrapNone/>
                <wp:docPr id="1183" name="Group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4130" cy="2784475"/>
                          <a:chOff x="1915" y="1276"/>
                          <a:chExt cx="8038" cy="4385"/>
                        </a:xfrm>
                      </wpg:grpSpPr>
                      <wpg:grpSp>
                        <wpg:cNvPr id="1184" name="Group 1350"/>
                        <wpg:cNvGrpSpPr>
                          <a:grpSpLocks/>
                        </wpg:cNvGrpSpPr>
                        <wpg:grpSpPr bwMode="auto">
                          <a:xfrm>
                            <a:off x="5313" y="1296"/>
                            <a:ext cx="647" cy="675"/>
                            <a:chOff x="5313" y="1296"/>
                            <a:chExt cx="647" cy="675"/>
                          </a:xfrm>
                        </wpg:grpSpPr>
                        <wps:wsp>
                          <wps:cNvPr id="1185" name="Freeform 1351"/>
                          <wps:cNvSpPr>
                            <a:spLocks/>
                          </wps:cNvSpPr>
                          <wps:spPr bwMode="auto">
                            <a:xfrm>
                              <a:off x="5313" y="1296"/>
                              <a:ext cx="647" cy="675"/>
                            </a:xfrm>
                            <a:custGeom>
                              <a:avLst/>
                              <a:gdLst>
                                <a:gd name="T0" fmla="+- 0 5934 5313"/>
                                <a:gd name="T1" fmla="*/ T0 w 647"/>
                                <a:gd name="T2" fmla="+- 0 1296 1296"/>
                                <a:gd name="T3" fmla="*/ 1296 h 675"/>
                                <a:gd name="T4" fmla="+- 0 5313 5313"/>
                                <a:gd name="T5" fmla="*/ T4 w 647"/>
                                <a:gd name="T6" fmla="+- 0 1971 1296"/>
                                <a:gd name="T7" fmla="*/ 1971 h 675"/>
                                <a:gd name="T8" fmla="+- 0 5960 5313"/>
                                <a:gd name="T9" fmla="*/ T8 w 647"/>
                                <a:gd name="T10" fmla="+- 0 1325 1296"/>
                                <a:gd name="T11" fmla="*/ 1325 h 675"/>
                                <a:gd name="T12" fmla="+- 0 5934 5313"/>
                                <a:gd name="T13" fmla="*/ T12 w 647"/>
                                <a:gd name="T14" fmla="+- 0 1296 1296"/>
                                <a:gd name="T15" fmla="*/ 1296 h 6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47" h="675">
                                  <a:moveTo>
                                    <a:pt x="621" y="0"/>
                                  </a:moveTo>
                                  <a:lnTo>
                                    <a:pt x="0" y="675"/>
                                  </a:lnTo>
                                  <a:lnTo>
                                    <a:pt x="647" y="29"/>
                                  </a:lnTo>
                                  <a:lnTo>
                                    <a:pt x="621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6" name="Group 1348"/>
                        <wpg:cNvGrpSpPr>
                          <a:grpSpLocks/>
                        </wpg:cNvGrpSpPr>
                        <wpg:grpSpPr bwMode="auto">
                          <a:xfrm>
                            <a:off x="4000" y="1355"/>
                            <a:ext cx="2016" cy="2042"/>
                            <a:chOff x="4000" y="1355"/>
                            <a:chExt cx="2016" cy="2042"/>
                          </a:xfrm>
                        </wpg:grpSpPr>
                        <wps:wsp>
                          <wps:cNvPr id="1187" name="Freeform 1349"/>
                          <wps:cNvSpPr>
                            <a:spLocks/>
                          </wps:cNvSpPr>
                          <wps:spPr bwMode="auto">
                            <a:xfrm>
                              <a:off x="4000" y="1355"/>
                              <a:ext cx="2016" cy="2042"/>
                            </a:xfrm>
                            <a:custGeom>
                              <a:avLst/>
                              <a:gdLst>
                                <a:gd name="T0" fmla="+- 0 5988 4000"/>
                                <a:gd name="T1" fmla="*/ T0 w 2016"/>
                                <a:gd name="T2" fmla="+- 0 1355 1355"/>
                                <a:gd name="T3" fmla="*/ 1355 h 2042"/>
                                <a:gd name="T4" fmla="+- 0 4657 4000"/>
                                <a:gd name="T5" fmla="*/ T4 w 2016"/>
                                <a:gd name="T6" fmla="+- 0 2684 1355"/>
                                <a:gd name="T7" fmla="*/ 2684 h 2042"/>
                                <a:gd name="T8" fmla="+- 0 4000 4000"/>
                                <a:gd name="T9" fmla="*/ T8 w 2016"/>
                                <a:gd name="T10" fmla="+- 0 3397 1355"/>
                                <a:gd name="T11" fmla="*/ 3397 h 2042"/>
                                <a:gd name="T12" fmla="+- 0 6016 4000"/>
                                <a:gd name="T13" fmla="*/ T12 w 2016"/>
                                <a:gd name="T14" fmla="+- 0 1385 1355"/>
                                <a:gd name="T15" fmla="*/ 1385 h 2042"/>
                                <a:gd name="T16" fmla="+- 0 5988 4000"/>
                                <a:gd name="T17" fmla="*/ T16 w 2016"/>
                                <a:gd name="T18" fmla="+- 0 1355 1355"/>
                                <a:gd name="T19" fmla="*/ 1355 h 20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16" h="2042">
                                  <a:moveTo>
                                    <a:pt x="1988" y="0"/>
                                  </a:moveTo>
                                  <a:lnTo>
                                    <a:pt x="657" y="1329"/>
                                  </a:lnTo>
                                  <a:lnTo>
                                    <a:pt x="0" y="2042"/>
                                  </a:lnTo>
                                  <a:lnTo>
                                    <a:pt x="2016" y="30"/>
                                  </a:lnTo>
                                  <a:lnTo>
                                    <a:pt x="1988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8" name="Group 1346"/>
                        <wpg:cNvGrpSpPr>
                          <a:grpSpLocks/>
                        </wpg:cNvGrpSpPr>
                        <wpg:grpSpPr bwMode="auto">
                          <a:xfrm>
                            <a:off x="2688" y="1415"/>
                            <a:ext cx="3384" cy="3408"/>
                            <a:chOff x="2688" y="1415"/>
                            <a:chExt cx="3384" cy="3408"/>
                          </a:xfrm>
                        </wpg:grpSpPr>
                        <wps:wsp>
                          <wps:cNvPr id="1189" name="Freeform 1347"/>
                          <wps:cNvSpPr>
                            <a:spLocks/>
                          </wps:cNvSpPr>
                          <wps:spPr bwMode="auto">
                            <a:xfrm>
                              <a:off x="2688" y="1415"/>
                              <a:ext cx="3384" cy="3408"/>
                            </a:xfrm>
                            <a:custGeom>
                              <a:avLst/>
                              <a:gdLst>
                                <a:gd name="T0" fmla="+- 0 6044 2688"/>
                                <a:gd name="T1" fmla="*/ T0 w 3384"/>
                                <a:gd name="T2" fmla="+- 0 1415 1415"/>
                                <a:gd name="T3" fmla="*/ 1415 h 3408"/>
                                <a:gd name="T4" fmla="+- 0 3344 2688"/>
                                <a:gd name="T5" fmla="*/ T4 w 3384"/>
                                <a:gd name="T6" fmla="+- 0 4110 1415"/>
                                <a:gd name="T7" fmla="*/ 4110 h 3408"/>
                                <a:gd name="T8" fmla="+- 0 2688 2688"/>
                                <a:gd name="T9" fmla="*/ T8 w 3384"/>
                                <a:gd name="T10" fmla="+- 0 4824 1415"/>
                                <a:gd name="T11" fmla="*/ 4824 h 3408"/>
                                <a:gd name="T12" fmla="+- 0 6072 2688"/>
                                <a:gd name="T13" fmla="*/ T12 w 3384"/>
                                <a:gd name="T14" fmla="+- 0 1446 1415"/>
                                <a:gd name="T15" fmla="*/ 1446 h 3408"/>
                                <a:gd name="T16" fmla="+- 0 6044 2688"/>
                                <a:gd name="T17" fmla="*/ T16 w 3384"/>
                                <a:gd name="T18" fmla="+- 0 1415 1415"/>
                                <a:gd name="T19" fmla="*/ 1415 h 34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384" h="3408">
                                  <a:moveTo>
                                    <a:pt x="3356" y="0"/>
                                  </a:moveTo>
                                  <a:lnTo>
                                    <a:pt x="656" y="2695"/>
                                  </a:lnTo>
                                  <a:lnTo>
                                    <a:pt x="0" y="3409"/>
                                  </a:lnTo>
                                  <a:lnTo>
                                    <a:pt x="3384" y="31"/>
                                  </a:lnTo>
                                  <a:lnTo>
                                    <a:pt x="3356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0" name="Group 1344"/>
                        <wpg:cNvGrpSpPr>
                          <a:grpSpLocks/>
                        </wpg:cNvGrpSpPr>
                        <wpg:grpSpPr bwMode="auto">
                          <a:xfrm>
                            <a:off x="1935" y="1476"/>
                            <a:ext cx="4192" cy="4165"/>
                            <a:chOff x="1935" y="1476"/>
                            <a:chExt cx="4192" cy="4165"/>
                          </a:xfrm>
                        </wpg:grpSpPr>
                        <wps:wsp>
                          <wps:cNvPr id="1191" name="Freeform 1345"/>
                          <wps:cNvSpPr>
                            <a:spLocks/>
                          </wps:cNvSpPr>
                          <wps:spPr bwMode="auto">
                            <a:xfrm>
                              <a:off x="1935" y="1476"/>
                              <a:ext cx="4192" cy="4165"/>
                            </a:xfrm>
                            <a:custGeom>
                              <a:avLst/>
                              <a:gdLst>
                                <a:gd name="T0" fmla="+- 0 6100 1935"/>
                                <a:gd name="T1" fmla="*/ T0 w 4192"/>
                                <a:gd name="T2" fmla="+- 0 1476 1476"/>
                                <a:gd name="T3" fmla="*/ 1476 h 4165"/>
                                <a:gd name="T4" fmla="+- 0 2031 1935"/>
                                <a:gd name="T5" fmla="*/ T4 w 4192"/>
                                <a:gd name="T6" fmla="+- 0 5537 1476"/>
                                <a:gd name="T7" fmla="*/ 5537 h 4165"/>
                                <a:gd name="T8" fmla="+- 0 1935 1935"/>
                                <a:gd name="T9" fmla="*/ T8 w 4192"/>
                                <a:gd name="T10" fmla="+- 0 5641 1476"/>
                                <a:gd name="T11" fmla="*/ 5641 h 4165"/>
                                <a:gd name="T12" fmla="+- 0 1985 1935"/>
                                <a:gd name="T13" fmla="*/ T12 w 4192"/>
                                <a:gd name="T14" fmla="+- 0 5641 1476"/>
                                <a:gd name="T15" fmla="*/ 5641 h 4165"/>
                                <a:gd name="T16" fmla="+- 0 6128 1935"/>
                                <a:gd name="T17" fmla="*/ T16 w 4192"/>
                                <a:gd name="T18" fmla="+- 0 1506 1476"/>
                                <a:gd name="T19" fmla="*/ 1506 h 4165"/>
                                <a:gd name="T20" fmla="+- 0 6100 1935"/>
                                <a:gd name="T21" fmla="*/ T20 w 4192"/>
                                <a:gd name="T22" fmla="+- 0 1476 1476"/>
                                <a:gd name="T23" fmla="*/ 1476 h 4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192" h="4165">
                                  <a:moveTo>
                                    <a:pt x="4165" y="0"/>
                                  </a:moveTo>
                                  <a:lnTo>
                                    <a:pt x="96" y="4061"/>
                                  </a:lnTo>
                                  <a:lnTo>
                                    <a:pt x="0" y="4165"/>
                                  </a:lnTo>
                                  <a:lnTo>
                                    <a:pt x="50" y="4165"/>
                                  </a:lnTo>
                                  <a:lnTo>
                                    <a:pt x="4193" y="30"/>
                                  </a:lnTo>
                                  <a:lnTo>
                                    <a:pt x="4165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2" name="Group 1342"/>
                        <wpg:cNvGrpSpPr>
                          <a:grpSpLocks/>
                        </wpg:cNvGrpSpPr>
                        <wpg:grpSpPr bwMode="auto">
                          <a:xfrm>
                            <a:off x="2043" y="1536"/>
                            <a:ext cx="4140" cy="4105"/>
                            <a:chOff x="2043" y="1536"/>
                            <a:chExt cx="4140" cy="4105"/>
                          </a:xfrm>
                        </wpg:grpSpPr>
                        <wps:wsp>
                          <wps:cNvPr id="1193" name="Freeform 1343"/>
                          <wps:cNvSpPr>
                            <a:spLocks/>
                          </wps:cNvSpPr>
                          <wps:spPr bwMode="auto">
                            <a:xfrm>
                              <a:off x="2043" y="1536"/>
                              <a:ext cx="4140" cy="4105"/>
                            </a:xfrm>
                            <a:custGeom>
                              <a:avLst/>
                              <a:gdLst>
                                <a:gd name="T0" fmla="+- 0 6155 2043"/>
                                <a:gd name="T1" fmla="*/ T0 w 4140"/>
                                <a:gd name="T2" fmla="+- 0 1536 1536"/>
                                <a:gd name="T3" fmla="*/ 1536 h 4105"/>
                                <a:gd name="T4" fmla="+- 0 2043 2043"/>
                                <a:gd name="T5" fmla="*/ T4 w 4140"/>
                                <a:gd name="T6" fmla="+- 0 5641 1536"/>
                                <a:gd name="T7" fmla="*/ 5641 h 4105"/>
                                <a:gd name="T8" fmla="+- 0 2101 2043"/>
                                <a:gd name="T9" fmla="*/ T8 w 4140"/>
                                <a:gd name="T10" fmla="+- 0 5641 1536"/>
                                <a:gd name="T11" fmla="*/ 5641 h 4105"/>
                                <a:gd name="T12" fmla="+- 0 6183 2043"/>
                                <a:gd name="T13" fmla="*/ T12 w 4140"/>
                                <a:gd name="T14" fmla="+- 0 1567 1536"/>
                                <a:gd name="T15" fmla="*/ 1567 h 4105"/>
                                <a:gd name="T16" fmla="+- 0 6155 2043"/>
                                <a:gd name="T17" fmla="*/ T16 w 4140"/>
                                <a:gd name="T18" fmla="+- 0 1536 1536"/>
                                <a:gd name="T19" fmla="*/ 1536 h 4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40" h="4105">
                                  <a:moveTo>
                                    <a:pt x="4112" y="0"/>
                                  </a:moveTo>
                                  <a:lnTo>
                                    <a:pt x="0" y="4105"/>
                                  </a:lnTo>
                                  <a:lnTo>
                                    <a:pt x="58" y="4105"/>
                                  </a:lnTo>
                                  <a:lnTo>
                                    <a:pt x="4140" y="31"/>
                                  </a:lnTo>
                                  <a:lnTo>
                                    <a:pt x="4112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4" name="Group 1340"/>
                        <wpg:cNvGrpSpPr>
                          <a:grpSpLocks/>
                        </wpg:cNvGrpSpPr>
                        <wpg:grpSpPr bwMode="auto">
                          <a:xfrm>
                            <a:off x="2159" y="1597"/>
                            <a:ext cx="4080" cy="4044"/>
                            <a:chOff x="2159" y="1597"/>
                            <a:chExt cx="4080" cy="4044"/>
                          </a:xfrm>
                        </wpg:grpSpPr>
                        <wps:wsp>
                          <wps:cNvPr id="1195" name="Freeform 1341"/>
                          <wps:cNvSpPr>
                            <a:spLocks/>
                          </wps:cNvSpPr>
                          <wps:spPr bwMode="auto">
                            <a:xfrm>
                              <a:off x="2159" y="1597"/>
                              <a:ext cx="4080" cy="4044"/>
                            </a:xfrm>
                            <a:custGeom>
                              <a:avLst/>
                              <a:gdLst>
                                <a:gd name="T0" fmla="+- 0 6211 2159"/>
                                <a:gd name="T1" fmla="*/ T0 w 4080"/>
                                <a:gd name="T2" fmla="+- 0 1597 1597"/>
                                <a:gd name="T3" fmla="*/ 1597 h 4044"/>
                                <a:gd name="T4" fmla="+- 0 2159 2159"/>
                                <a:gd name="T5" fmla="*/ T4 w 4080"/>
                                <a:gd name="T6" fmla="+- 0 5641 1597"/>
                                <a:gd name="T7" fmla="*/ 5641 h 4044"/>
                                <a:gd name="T8" fmla="+- 0 2217 2159"/>
                                <a:gd name="T9" fmla="*/ T8 w 4080"/>
                                <a:gd name="T10" fmla="+- 0 5641 1597"/>
                                <a:gd name="T11" fmla="*/ 5641 h 4044"/>
                                <a:gd name="T12" fmla="+- 0 6239 2159"/>
                                <a:gd name="T13" fmla="*/ T12 w 4080"/>
                                <a:gd name="T14" fmla="+- 0 1627 1597"/>
                                <a:gd name="T15" fmla="*/ 1627 h 4044"/>
                                <a:gd name="T16" fmla="+- 0 6211 2159"/>
                                <a:gd name="T17" fmla="*/ T16 w 4080"/>
                                <a:gd name="T18" fmla="+- 0 1597 1597"/>
                                <a:gd name="T19" fmla="*/ 1597 h 40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80" h="4044">
                                  <a:moveTo>
                                    <a:pt x="4052" y="0"/>
                                  </a:moveTo>
                                  <a:lnTo>
                                    <a:pt x="0" y="4044"/>
                                  </a:lnTo>
                                  <a:lnTo>
                                    <a:pt x="58" y="4044"/>
                                  </a:lnTo>
                                  <a:lnTo>
                                    <a:pt x="4080" y="30"/>
                                  </a:lnTo>
                                  <a:lnTo>
                                    <a:pt x="4052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6" name="Group 1338"/>
                        <wpg:cNvGrpSpPr>
                          <a:grpSpLocks/>
                        </wpg:cNvGrpSpPr>
                        <wpg:grpSpPr bwMode="auto">
                          <a:xfrm>
                            <a:off x="2275" y="1657"/>
                            <a:ext cx="4019" cy="3984"/>
                            <a:chOff x="2275" y="1657"/>
                            <a:chExt cx="4019" cy="3984"/>
                          </a:xfrm>
                        </wpg:grpSpPr>
                        <wps:wsp>
                          <wps:cNvPr id="1197" name="Freeform 1339"/>
                          <wps:cNvSpPr>
                            <a:spLocks/>
                          </wps:cNvSpPr>
                          <wps:spPr bwMode="auto">
                            <a:xfrm>
                              <a:off x="2275" y="1657"/>
                              <a:ext cx="4019" cy="3984"/>
                            </a:xfrm>
                            <a:custGeom>
                              <a:avLst/>
                              <a:gdLst>
                                <a:gd name="T0" fmla="+- 0 6267 2275"/>
                                <a:gd name="T1" fmla="*/ T0 w 4019"/>
                                <a:gd name="T2" fmla="+- 0 1657 1657"/>
                                <a:gd name="T3" fmla="*/ 1657 h 3984"/>
                                <a:gd name="T4" fmla="+- 0 2275 2275"/>
                                <a:gd name="T5" fmla="*/ T4 w 4019"/>
                                <a:gd name="T6" fmla="+- 0 5641 1657"/>
                                <a:gd name="T7" fmla="*/ 5641 h 3984"/>
                                <a:gd name="T8" fmla="+- 0 2334 2275"/>
                                <a:gd name="T9" fmla="*/ T8 w 4019"/>
                                <a:gd name="T10" fmla="+- 0 5641 1657"/>
                                <a:gd name="T11" fmla="*/ 5641 h 3984"/>
                                <a:gd name="T12" fmla="+- 0 6295 2275"/>
                                <a:gd name="T13" fmla="*/ T12 w 4019"/>
                                <a:gd name="T14" fmla="+- 0 1688 1657"/>
                                <a:gd name="T15" fmla="*/ 1688 h 3984"/>
                                <a:gd name="T16" fmla="+- 0 6267 2275"/>
                                <a:gd name="T17" fmla="*/ T16 w 4019"/>
                                <a:gd name="T18" fmla="+- 0 1657 1657"/>
                                <a:gd name="T19" fmla="*/ 1657 h 39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19" h="3984">
                                  <a:moveTo>
                                    <a:pt x="3992" y="0"/>
                                  </a:moveTo>
                                  <a:lnTo>
                                    <a:pt x="0" y="3984"/>
                                  </a:lnTo>
                                  <a:lnTo>
                                    <a:pt x="59" y="3984"/>
                                  </a:lnTo>
                                  <a:lnTo>
                                    <a:pt x="4020" y="31"/>
                                  </a:lnTo>
                                  <a:lnTo>
                                    <a:pt x="3992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8" name="Group 1336"/>
                        <wpg:cNvGrpSpPr>
                          <a:grpSpLocks/>
                        </wpg:cNvGrpSpPr>
                        <wpg:grpSpPr bwMode="auto">
                          <a:xfrm>
                            <a:off x="2392" y="1718"/>
                            <a:ext cx="3959" cy="3923"/>
                            <a:chOff x="2392" y="1718"/>
                            <a:chExt cx="3959" cy="3923"/>
                          </a:xfrm>
                        </wpg:grpSpPr>
                        <wps:wsp>
                          <wps:cNvPr id="1199" name="Freeform 1337"/>
                          <wps:cNvSpPr>
                            <a:spLocks/>
                          </wps:cNvSpPr>
                          <wps:spPr bwMode="auto">
                            <a:xfrm>
                              <a:off x="2392" y="1718"/>
                              <a:ext cx="3959" cy="3923"/>
                            </a:xfrm>
                            <a:custGeom>
                              <a:avLst/>
                              <a:gdLst>
                                <a:gd name="T0" fmla="+- 0 6322 2392"/>
                                <a:gd name="T1" fmla="*/ T0 w 3959"/>
                                <a:gd name="T2" fmla="+- 0 1718 1718"/>
                                <a:gd name="T3" fmla="*/ 1718 h 3923"/>
                                <a:gd name="T4" fmla="+- 0 2392 2392"/>
                                <a:gd name="T5" fmla="*/ T4 w 3959"/>
                                <a:gd name="T6" fmla="+- 0 5641 1718"/>
                                <a:gd name="T7" fmla="*/ 5641 h 3923"/>
                                <a:gd name="T8" fmla="+- 0 2450 2392"/>
                                <a:gd name="T9" fmla="*/ T8 w 3959"/>
                                <a:gd name="T10" fmla="+- 0 5641 1718"/>
                                <a:gd name="T11" fmla="*/ 5641 h 3923"/>
                                <a:gd name="T12" fmla="+- 0 6350 2392"/>
                                <a:gd name="T13" fmla="*/ T12 w 3959"/>
                                <a:gd name="T14" fmla="+- 0 1748 1718"/>
                                <a:gd name="T15" fmla="*/ 1748 h 3923"/>
                                <a:gd name="T16" fmla="+- 0 6322 2392"/>
                                <a:gd name="T17" fmla="*/ T16 w 3959"/>
                                <a:gd name="T18" fmla="+- 0 1718 1718"/>
                                <a:gd name="T19" fmla="*/ 1718 h 39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59" h="3923">
                                  <a:moveTo>
                                    <a:pt x="3930" y="0"/>
                                  </a:moveTo>
                                  <a:lnTo>
                                    <a:pt x="0" y="3923"/>
                                  </a:lnTo>
                                  <a:lnTo>
                                    <a:pt x="58" y="3923"/>
                                  </a:lnTo>
                                  <a:lnTo>
                                    <a:pt x="3958" y="30"/>
                                  </a:lnTo>
                                  <a:lnTo>
                                    <a:pt x="3930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0" name="Group 1334"/>
                        <wpg:cNvGrpSpPr>
                          <a:grpSpLocks/>
                        </wpg:cNvGrpSpPr>
                        <wpg:grpSpPr bwMode="auto">
                          <a:xfrm>
                            <a:off x="2508" y="1778"/>
                            <a:ext cx="3898" cy="3863"/>
                            <a:chOff x="2508" y="1778"/>
                            <a:chExt cx="3898" cy="3863"/>
                          </a:xfrm>
                        </wpg:grpSpPr>
                        <wps:wsp>
                          <wps:cNvPr id="1201" name="Freeform 1335"/>
                          <wps:cNvSpPr>
                            <a:spLocks/>
                          </wps:cNvSpPr>
                          <wps:spPr bwMode="auto">
                            <a:xfrm>
                              <a:off x="2508" y="1778"/>
                              <a:ext cx="3898" cy="3863"/>
                            </a:xfrm>
                            <a:custGeom>
                              <a:avLst/>
                              <a:gdLst>
                                <a:gd name="T0" fmla="+- 0 6378 2508"/>
                                <a:gd name="T1" fmla="*/ T0 w 3898"/>
                                <a:gd name="T2" fmla="+- 0 1778 1778"/>
                                <a:gd name="T3" fmla="*/ 1778 h 3863"/>
                                <a:gd name="T4" fmla="+- 0 2508 2508"/>
                                <a:gd name="T5" fmla="*/ T4 w 3898"/>
                                <a:gd name="T6" fmla="+- 0 5641 1778"/>
                                <a:gd name="T7" fmla="*/ 5641 h 3863"/>
                                <a:gd name="T8" fmla="+- 0 2566 2508"/>
                                <a:gd name="T9" fmla="*/ T8 w 3898"/>
                                <a:gd name="T10" fmla="+- 0 5641 1778"/>
                                <a:gd name="T11" fmla="*/ 5641 h 3863"/>
                                <a:gd name="T12" fmla="+- 0 6406 2508"/>
                                <a:gd name="T13" fmla="*/ T12 w 3898"/>
                                <a:gd name="T14" fmla="+- 0 1809 1778"/>
                                <a:gd name="T15" fmla="*/ 1809 h 3863"/>
                                <a:gd name="T16" fmla="+- 0 6378 2508"/>
                                <a:gd name="T17" fmla="*/ T16 w 3898"/>
                                <a:gd name="T18" fmla="+- 0 1778 1778"/>
                                <a:gd name="T19" fmla="*/ 1778 h 38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98" h="3863">
                                  <a:moveTo>
                                    <a:pt x="3870" y="0"/>
                                  </a:moveTo>
                                  <a:lnTo>
                                    <a:pt x="0" y="3863"/>
                                  </a:lnTo>
                                  <a:lnTo>
                                    <a:pt x="58" y="3863"/>
                                  </a:lnTo>
                                  <a:lnTo>
                                    <a:pt x="3898" y="31"/>
                                  </a:lnTo>
                                  <a:lnTo>
                                    <a:pt x="3870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2" name="Group 1332"/>
                        <wpg:cNvGrpSpPr>
                          <a:grpSpLocks/>
                        </wpg:cNvGrpSpPr>
                        <wpg:grpSpPr bwMode="auto">
                          <a:xfrm>
                            <a:off x="2624" y="1839"/>
                            <a:ext cx="3837" cy="3802"/>
                            <a:chOff x="2624" y="1839"/>
                            <a:chExt cx="3837" cy="3802"/>
                          </a:xfrm>
                        </wpg:grpSpPr>
                        <wps:wsp>
                          <wps:cNvPr id="1203" name="Freeform 1333"/>
                          <wps:cNvSpPr>
                            <a:spLocks/>
                          </wps:cNvSpPr>
                          <wps:spPr bwMode="auto">
                            <a:xfrm>
                              <a:off x="2624" y="1839"/>
                              <a:ext cx="3837" cy="3802"/>
                            </a:xfrm>
                            <a:custGeom>
                              <a:avLst/>
                              <a:gdLst>
                                <a:gd name="T0" fmla="+- 0 6434 2624"/>
                                <a:gd name="T1" fmla="*/ T0 w 3837"/>
                                <a:gd name="T2" fmla="+- 0 1839 1839"/>
                                <a:gd name="T3" fmla="*/ 1839 h 3802"/>
                                <a:gd name="T4" fmla="+- 0 2624 2624"/>
                                <a:gd name="T5" fmla="*/ T4 w 3837"/>
                                <a:gd name="T6" fmla="+- 0 5641 1839"/>
                                <a:gd name="T7" fmla="*/ 5641 h 3802"/>
                                <a:gd name="T8" fmla="+- 0 2682 2624"/>
                                <a:gd name="T9" fmla="*/ T8 w 3837"/>
                                <a:gd name="T10" fmla="+- 0 5641 1839"/>
                                <a:gd name="T11" fmla="*/ 5641 h 3802"/>
                                <a:gd name="T12" fmla="+- 0 6462 2624"/>
                                <a:gd name="T13" fmla="*/ T12 w 3837"/>
                                <a:gd name="T14" fmla="+- 0 1869 1839"/>
                                <a:gd name="T15" fmla="*/ 1869 h 3802"/>
                                <a:gd name="T16" fmla="+- 0 6434 2624"/>
                                <a:gd name="T17" fmla="*/ T16 w 3837"/>
                                <a:gd name="T18" fmla="+- 0 1839 1839"/>
                                <a:gd name="T19" fmla="*/ 1839 h 38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37" h="3802">
                                  <a:moveTo>
                                    <a:pt x="3810" y="0"/>
                                  </a:moveTo>
                                  <a:lnTo>
                                    <a:pt x="0" y="3802"/>
                                  </a:lnTo>
                                  <a:lnTo>
                                    <a:pt x="58" y="3802"/>
                                  </a:lnTo>
                                  <a:lnTo>
                                    <a:pt x="3838" y="30"/>
                                  </a:lnTo>
                                  <a:lnTo>
                                    <a:pt x="3810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4" name="Group 1330"/>
                        <wpg:cNvGrpSpPr>
                          <a:grpSpLocks/>
                        </wpg:cNvGrpSpPr>
                        <wpg:grpSpPr bwMode="auto">
                          <a:xfrm>
                            <a:off x="2740" y="1899"/>
                            <a:ext cx="3777" cy="3742"/>
                            <a:chOff x="2740" y="1899"/>
                            <a:chExt cx="3777" cy="3742"/>
                          </a:xfrm>
                        </wpg:grpSpPr>
                        <wps:wsp>
                          <wps:cNvPr id="1205" name="Freeform 1331"/>
                          <wps:cNvSpPr>
                            <a:spLocks/>
                          </wps:cNvSpPr>
                          <wps:spPr bwMode="auto">
                            <a:xfrm>
                              <a:off x="2740" y="1899"/>
                              <a:ext cx="3777" cy="3742"/>
                            </a:xfrm>
                            <a:custGeom>
                              <a:avLst/>
                              <a:gdLst>
                                <a:gd name="T0" fmla="+- 0 6489 2740"/>
                                <a:gd name="T1" fmla="*/ T0 w 3777"/>
                                <a:gd name="T2" fmla="+- 0 1899 1899"/>
                                <a:gd name="T3" fmla="*/ 1899 h 3742"/>
                                <a:gd name="T4" fmla="+- 0 2740 2740"/>
                                <a:gd name="T5" fmla="*/ T4 w 3777"/>
                                <a:gd name="T6" fmla="+- 0 5641 1899"/>
                                <a:gd name="T7" fmla="*/ 5641 h 3742"/>
                                <a:gd name="T8" fmla="+- 0 2799 2740"/>
                                <a:gd name="T9" fmla="*/ T8 w 3777"/>
                                <a:gd name="T10" fmla="+- 0 5641 1899"/>
                                <a:gd name="T11" fmla="*/ 5641 h 3742"/>
                                <a:gd name="T12" fmla="+- 0 6517 2740"/>
                                <a:gd name="T13" fmla="*/ T12 w 3777"/>
                                <a:gd name="T14" fmla="+- 0 1930 1899"/>
                                <a:gd name="T15" fmla="*/ 1930 h 3742"/>
                                <a:gd name="T16" fmla="+- 0 6489 2740"/>
                                <a:gd name="T17" fmla="*/ T16 w 3777"/>
                                <a:gd name="T18" fmla="+- 0 1899 1899"/>
                                <a:gd name="T19" fmla="*/ 1899 h 3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777" h="3742">
                                  <a:moveTo>
                                    <a:pt x="3749" y="0"/>
                                  </a:moveTo>
                                  <a:lnTo>
                                    <a:pt x="0" y="3742"/>
                                  </a:lnTo>
                                  <a:lnTo>
                                    <a:pt x="59" y="3742"/>
                                  </a:lnTo>
                                  <a:lnTo>
                                    <a:pt x="3777" y="31"/>
                                  </a:lnTo>
                                  <a:lnTo>
                                    <a:pt x="3749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6" name="Group 1328"/>
                        <wpg:cNvGrpSpPr>
                          <a:grpSpLocks/>
                        </wpg:cNvGrpSpPr>
                        <wpg:grpSpPr bwMode="auto">
                          <a:xfrm>
                            <a:off x="2857" y="1960"/>
                            <a:ext cx="3716" cy="3681"/>
                            <a:chOff x="2857" y="1960"/>
                            <a:chExt cx="3716" cy="3681"/>
                          </a:xfrm>
                        </wpg:grpSpPr>
                        <wps:wsp>
                          <wps:cNvPr id="1207" name="Freeform 1329"/>
                          <wps:cNvSpPr>
                            <a:spLocks/>
                          </wps:cNvSpPr>
                          <wps:spPr bwMode="auto">
                            <a:xfrm>
                              <a:off x="2857" y="1960"/>
                              <a:ext cx="3716" cy="3681"/>
                            </a:xfrm>
                            <a:custGeom>
                              <a:avLst/>
                              <a:gdLst>
                                <a:gd name="T0" fmla="+- 0 6545 2857"/>
                                <a:gd name="T1" fmla="*/ T0 w 3716"/>
                                <a:gd name="T2" fmla="+- 0 1960 1960"/>
                                <a:gd name="T3" fmla="*/ 1960 h 3681"/>
                                <a:gd name="T4" fmla="+- 0 2857 2857"/>
                                <a:gd name="T5" fmla="*/ T4 w 3716"/>
                                <a:gd name="T6" fmla="+- 0 5641 1960"/>
                                <a:gd name="T7" fmla="*/ 5641 h 3681"/>
                                <a:gd name="T8" fmla="+- 0 2915 2857"/>
                                <a:gd name="T9" fmla="*/ T8 w 3716"/>
                                <a:gd name="T10" fmla="+- 0 5641 1960"/>
                                <a:gd name="T11" fmla="*/ 5641 h 3681"/>
                                <a:gd name="T12" fmla="+- 0 6573 2857"/>
                                <a:gd name="T13" fmla="*/ T12 w 3716"/>
                                <a:gd name="T14" fmla="+- 0 1990 1960"/>
                                <a:gd name="T15" fmla="*/ 1990 h 3681"/>
                                <a:gd name="T16" fmla="+- 0 6545 2857"/>
                                <a:gd name="T17" fmla="*/ T16 w 3716"/>
                                <a:gd name="T18" fmla="+- 0 1960 1960"/>
                                <a:gd name="T19" fmla="*/ 1960 h 36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716" h="3681">
                                  <a:moveTo>
                                    <a:pt x="3688" y="0"/>
                                  </a:moveTo>
                                  <a:lnTo>
                                    <a:pt x="0" y="3681"/>
                                  </a:lnTo>
                                  <a:lnTo>
                                    <a:pt x="58" y="3681"/>
                                  </a:lnTo>
                                  <a:lnTo>
                                    <a:pt x="3716" y="30"/>
                                  </a:lnTo>
                                  <a:lnTo>
                                    <a:pt x="3688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8" name="Group 1326"/>
                        <wpg:cNvGrpSpPr>
                          <a:grpSpLocks/>
                        </wpg:cNvGrpSpPr>
                        <wpg:grpSpPr bwMode="auto">
                          <a:xfrm>
                            <a:off x="2973" y="2020"/>
                            <a:ext cx="3656" cy="3621"/>
                            <a:chOff x="2973" y="2020"/>
                            <a:chExt cx="3656" cy="3621"/>
                          </a:xfrm>
                        </wpg:grpSpPr>
                        <wps:wsp>
                          <wps:cNvPr id="1209" name="Freeform 1327"/>
                          <wps:cNvSpPr>
                            <a:spLocks/>
                          </wps:cNvSpPr>
                          <wps:spPr bwMode="auto">
                            <a:xfrm>
                              <a:off x="2973" y="2020"/>
                              <a:ext cx="3656" cy="3621"/>
                            </a:xfrm>
                            <a:custGeom>
                              <a:avLst/>
                              <a:gdLst>
                                <a:gd name="T0" fmla="+- 0 6601 2973"/>
                                <a:gd name="T1" fmla="*/ T0 w 3656"/>
                                <a:gd name="T2" fmla="+- 0 2020 2020"/>
                                <a:gd name="T3" fmla="*/ 2020 h 3621"/>
                                <a:gd name="T4" fmla="+- 0 2973 2973"/>
                                <a:gd name="T5" fmla="*/ T4 w 3656"/>
                                <a:gd name="T6" fmla="+- 0 5641 2020"/>
                                <a:gd name="T7" fmla="*/ 5641 h 3621"/>
                                <a:gd name="T8" fmla="+- 0 3031 2973"/>
                                <a:gd name="T9" fmla="*/ T8 w 3656"/>
                                <a:gd name="T10" fmla="+- 0 5641 2020"/>
                                <a:gd name="T11" fmla="*/ 5641 h 3621"/>
                                <a:gd name="T12" fmla="+- 0 6629 2973"/>
                                <a:gd name="T13" fmla="*/ T12 w 3656"/>
                                <a:gd name="T14" fmla="+- 0 2051 2020"/>
                                <a:gd name="T15" fmla="*/ 2051 h 3621"/>
                                <a:gd name="T16" fmla="+- 0 6601 2973"/>
                                <a:gd name="T17" fmla="*/ T16 w 3656"/>
                                <a:gd name="T18" fmla="+- 0 2020 2020"/>
                                <a:gd name="T19" fmla="*/ 2020 h 36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656" h="3621">
                                  <a:moveTo>
                                    <a:pt x="3628" y="0"/>
                                  </a:moveTo>
                                  <a:lnTo>
                                    <a:pt x="0" y="3621"/>
                                  </a:lnTo>
                                  <a:lnTo>
                                    <a:pt x="58" y="3621"/>
                                  </a:lnTo>
                                  <a:lnTo>
                                    <a:pt x="3656" y="31"/>
                                  </a:lnTo>
                                  <a:lnTo>
                                    <a:pt x="3628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0" name="Group 1324"/>
                        <wpg:cNvGrpSpPr>
                          <a:grpSpLocks/>
                        </wpg:cNvGrpSpPr>
                        <wpg:grpSpPr bwMode="auto">
                          <a:xfrm>
                            <a:off x="3089" y="2081"/>
                            <a:ext cx="3595" cy="3560"/>
                            <a:chOff x="3089" y="2081"/>
                            <a:chExt cx="3595" cy="3560"/>
                          </a:xfrm>
                        </wpg:grpSpPr>
                        <wps:wsp>
                          <wps:cNvPr id="1211" name="Freeform 1325"/>
                          <wps:cNvSpPr>
                            <a:spLocks/>
                          </wps:cNvSpPr>
                          <wps:spPr bwMode="auto">
                            <a:xfrm>
                              <a:off x="3089" y="2081"/>
                              <a:ext cx="3595" cy="3560"/>
                            </a:xfrm>
                            <a:custGeom>
                              <a:avLst/>
                              <a:gdLst>
                                <a:gd name="T0" fmla="+- 0 6656 3089"/>
                                <a:gd name="T1" fmla="*/ T0 w 3595"/>
                                <a:gd name="T2" fmla="+- 0 2081 2081"/>
                                <a:gd name="T3" fmla="*/ 2081 h 3560"/>
                                <a:gd name="T4" fmla="+- 0 3089 3089"/>
                                <a:gd name="T5" fmla="*/ T4 w 3595"/>
                                <a:gd name="T6" fmla="+- 0 5641 2081"/>
                                <a:gd name="T7" fmla="*/ 5641 h 3560"/>
                                <a:gd name="T8" fmla="+- 0 3147 3089"/>
                                <a:gd name="T9" fmla="*/ T8 w 3595"/>
                                <a:gd name="T10" fmla="+- 0 5641 2081"/>
                                <a:gd name="T11" fmla="*/ 5641 h 3560"/>
                                <a:gd name="T12" fmla="+- 0 6684 3089"/>
                                <a:gd name="T13" fmla="*/ T12 w 3595"/>
                                <a:gd name="T14" fmla="+- 0 2111 2081"/>
                                <a:gd name="T15" fmla="*/ 2111 h 3560"/>
                                <a:gd name="T16" fmla="+- 0 6656 3089"/>
                                <a:gd name="T17" fmla="*/ T16 w 3595"/>
                                <a:gd name="T18" fmla="+- 0 2081 2081"/>
                                <a:gd name="T19" fmla="*/ 2081 h 35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95" h="3560">
                                  <a:moveTo>
                                    <a:pt x="3567" y="0"/>
                                  </a:moveTo>
                                  <a:lnTo>
                                    <a:pt x="0" y="3560"/>
                                  </a:lnTo>
                                  <a:lnTo>
                                    <a:pt x="58" y="3560"/>
                                  </a:lnTo>
                                  <a:lnTo>
                                    <a:pt x="3595" y="30"/>
                                  </a:lnTo>
                                  <a:lnTo>
                                    <a:pt x="3567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2" name="Group 1322"/>
                        <wpg:cNvGrpSpPr>
                          <a:grpSpLocks/>
                        </wpg:cNvGrpSpPr>
                        <wpg:grpSpPr bwMode="auto">
                          <a:xfrm>
                            <a:off x="3206" y="2141"/>
                            <a:ext cx="3534" cy="3500"/>
                            <a:chOff x="3206" y="2141"/>
                            <a:chExt cx="3534" cy="3500"/>
                          </a:xfrm>
                        </wpg:grpSpPr>
                        <wps:wsp>
                          <wps:cNvPr id="1213" name="Freeform 1323"/>
                          <wps:cNvSpPr>
                            <a:spLocks/>
                          </wps:cNvSpPr>
                          <wps:spPr bwMode="auto">
                            <a:xfrm>
                              <a:off x="3206" y="2141"/>
                              <a:ext cx="3534" cy="3500"/>
                            </a:xfrm>
                            <a:custGeom>
                              <a:avLst/>
                              <a:gdLst>
                                <a:gd name="T0" fmla="+- 0 6712 3206"/>
                                <a:gd name="T1" fmla="*/ T0 w 3534"/>
                                <a:gd name="T2" fmla="+- 0 2141 2141"/>
                                <a:gd name="T3" fmla="*/ 2141 h 3500"/>
                                <a:gd name="T4" fmla="+- 0 3206 3206"/>
                                <a:gd name="T5" fmla="*/ T4 w 3534"/>
                                <a:gd name="T6" fmla="+- 0 5641 2141"/>
                                <a:gd name="T7" fmla="*/ 5641 h 3500"/>
                                <a:gd name="T8" fmla="+- 0 3264 3206"/>
                                <a:gd name="T9" fmla="*/ T8 w 3534"/>
                                <a:gd name="T10" fmla="+- 0 5641 2141"/>
                                <a:gd name="T11" fmla="*/ 5641 h 3500"/>
                                <a:gd name="T12" fmla="+- 0 6740 3206"/>
                                <a:gd name="T13" fmla="*/ T12 w 3534"/>
                                <a:gd name="T14" fmla="+- 0 2172 2141"/>
                                <a:gd name="T15" fmla="*/ 2172 h 3500"/>
                                <a:gd name="T16" fmla="+- 0 6712 3206"/>
                                <a:gd name="T17" fmla="*/ T16 w 3534"/>
                                <a:gd name="T18" fmla="+- 0 2141 2141"/>
                                <a:gd name="T19" fmla="*/ 2141 h 3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34" h="3500">
                                  <a:moveTo>
                                    <a:pt x="3506" y="0"/>
                                  </a:moveTo>
                                  <a:lnTo>
                                    <a:pt x="0" y="3500"/>
                                  </a:lnTo>
                                  <a:lnTo>
                                    <a:pt x="58" y="3500"/>
                                  </a:lnTo>
                                  <a:lnTo>
                                    <a:pt x="3534" y="31"/>
                                  </a:lnTo>
                                  <a:lnTo>
                                    <a:pt x="3506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4" name="Group 1320"/>
                        <wpg:cNvGrpSpPr>
                          <a:grpSpLocks/>
                        </wpg:cNvGrpSpPr>
                        <wpg:grpSpPr bwMode="auto">
                          <a:xfrm>
                            <a:off x="3322" y="2202"/>
                            <a:ext cx="3474" cy="3440"/>
                            <a:chOff x="3322" y="2202"/>
                            <a:chExt cx="3474" cy="3440"/>
                          </a:xfrm>
                        </wpg:grpSpPr>
                        <wps:wsp>
                          <wps:cNvPr id="1215" name="Freeform 1321"/>
                          <wps:cNvSpPr>
                            <a:spLocks/>
                          </wps:cNvSpPr>
                          <wps:spPr bwMode="auto">
                            <a:xfrm>
                              <a:off x="3322" y="2202"/>
                              <a:ext cx="3474" cy="3440"/>
                            </a:xfrm>
                            <a:custGeom>
                              <a:avLst/>
                              <a:gdLst>
                                <a:gd name="T0" fmla="+- 0 6768 3322"/>
                                <a:gd name="T1" fmla="*/ T0 w 3474"/>
                                <a:gd name="T2" fmla="+- 0 2202 2202"/>
                                <a:gd name="T3" fmla="*/ 2202 h 3440"/>
                                <a:gd name="T4" fmla="+- 0 3322 3322"/>
                                <a:gd name="T5" fmla="*/ T4 w 3474"/>
                                <a:gd name="T6" fmla="+- 0 5641 2202"/>
                                <a:gd name="T7" fmla="*/ 5641 h 3440"/>
                                <a:gd name="T8" fmla="+- 0 3380 3322"/>
                                <a:gd name="T9" fmla="*/ T8 w 3474"/>
                                <a:gd name="T10" fmla="+- 0 5641 2202"/>
                                <a:gd name="T11" fmla="*/ 5641 h 3440"/>
                                <a:gd name="T12" fmla="+- 0 6796 3322"/>
                                <a:gd name="T13" fmla="*/ T12 w 3474"/>
                                <a:gd name="T14" fmla="+- 0 2232 2202"/>
                                <a:gd name="T15" fmla="*/ 2232 h 3440"/>
                                <a:gd name="T16" fmla="+- 0 6768 3322"/>
                                <a:gd name="T17" fmla="*/ T16 w 3474"/>
                                <a:gd name="T18" fmla="+- 0 2202 2202"/>
                                <a:gd name="T19" fmla="*/ 2202 h 3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74" h="3440">
                                  <a:moveTo>
                                    <a:pt x="3446" y="0"/>
                                  </a:moveTo>
                                  <a:lnTo>
                                    <a:pt x="0" y="3439"/>
                                  </a:lnTo>
                                  <a:lnTo>
                                    <a:pt x="58" y="3439"/>
                                  </a:lnTo>
                                  <a:lnTo>
                                    <a:pt x="3474" y="30"/>
                                  </a:lnTo>
                                  <a:lnTo>
                                    <a:pt x="3446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6" name="Group 1318"/>
                        <wpg:cNvGrpSpPr>
                          <a:grpSpLocks/>
                        </wpg:cNvGrpSpPr>
                        <wpg:grpSpPr bwMode="auto">
                          <a:xfrm>
                            <a:off x="3438" y="2262"/>
                            <a:ext cx="3413" cy="3379"/>
                            <a:chOff x="3438" y="2262"/>
                            <a:chExt cx="3413" cy="3379"/>
                          </a:xfrm>
                        </wpg:grpSpPr>
                        <wps:wsp>
                          <wps:cNvPr id="1217" name="Freeform 1319"/>
                          <wps:cNvSpPr>
                            <a:spLocks/>
                          </wps:cNvSpPr>
                          <wps:spPr bwMode="auto">
                            <a:xfrm>
                              <a:off x="3438" y="2262"/>
                              <a:ext cx="3413" cy="3379"/>
                            </a:xfrm>
                            <a:custGeom>
                              <a:avLst/>
                              <a:gdLst>
                                <a:gd name="T0" fmla="+- 0 6823 3438"/>
                                <a:gd name="T1" fmla="*/ T0 w 3413"/>
                                <a:gd name="T2" fmla="+- 0 2262 2262"/>
                                <a:gd name="T3" fmla="*/ 2262 h 3379"/>
                                <a:gd name="T4" fmla="+- 0 3438 3438"/>
                                <a:gd name="T5" fmla="*/ T4 w 3413"/>
                                <a:gd name="T6" fmla="+- 0 5641 2262"/>
                                <a:gd name="T7" fmla="*/ 5641 h 3379"/>
                                <a:gd name="T8" fmla="+- 0 3496 3438"/>
                                <a:gd name="T9" fmla="*/ T8 w 3413"/>
                                <a:gd name="T10" fmla="+- 0 5641 2262"/>
                                <a:gd name="T11" fmla="*/ 5641 h 3379"/>
                                <a:gd name="T12" fmla="+- 0 6851 3438"/>
                                <a:gd name="T13" fmla="*/ T12 w 3413"/>
                                <a:gd name="T14" fmla="+- 0 2293 2262"/>
                                <a:gd name="T15" fmla="*/ 2293 h 3379"/>
                                <a:gd name="T16" fmla="+- 0 6823 3438"/>
                                <a:gd name="T17" fmla="*/ T16 w 3413"/>
                                <a:gd name="T18" fmla="+- 0 2262 2262"/>
                                <a:gd name="T19" fmla="*/ 2262 h 33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13" h="3379">
                                  <a:moveTo>
                                    <a:pt x="3385" y="0"/>
                                  </a:moveTo>
                                  <a:lnTo>
                                    <a:pt x="0" y="3379"/>
                                  </a:lnTo>
                                  <a:lnTo>
                                    <a:pt x="58" y="3379"/>
                                  </a:lnTo>
                                  <a:lnTo>
                                    <a:pt x="3413" y="31"/>
                                  </a:ln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8" name="Group 1316"/>
                        <wpg:cNvGrpSpPr>
                          <a:grpSpLocks/>
                        </wpg:cNvGrpSpPr>
                        <wpg:grpSpPr bwMode="auto">
                          <a:xfrm>
                            <a:off x="3554" y="2323"/>
                            <a:ext cx="3353" cy="3318"/>
                            <a:chOff x="3554" y="2323"/>
                            <a:chExt cx="3353" cy="3318"/>
                          </a:xfrm>
                        </wpg:grpSpPr>
                        <wps:wsp>
                          <wps:cNvPr id="1219" name="Freeform 1317"/>
                          <wps:cNvSpPr>
                            <a:spLocks/>
                          </wps:cNvSpPr>
                          <wps:spPr bwMode="auto">
                            <a:xfrm>
                              <a:off x="3554" y="2323"/>
                              <a:ext cx="3353" cy="3318"/>
                            </a:xfrm>
                            <a:custGeom>
                              <a:avLst/>
                              <a:gdLst>
                                <a:gd name="T0" fmla="+- 0 6879 3554"/>
                                <a:gd name="T1" fmla="*/ T0 w 3353"/>
                                <a:gd name="T2" fmla="+- 0 2323 2323"/>
                                <a:gd name="T3" fmla="*/ 2323 h 3318"/>
                                <a:gd name="T4" fmla="+- 0 3554 3554"/>
                                <a:gd name="T5" fmla="*/ T4 w 3353"/>
                                <a:gd name="T6" fmla="+- 0 5641 2323"/>
                                <a:gd name="T7" fmla="*/ 5641 h 3318"/>
                                <a:gd name="T8" fmla="+- 0 3613 3554"/>
                                <a:gd name="T9" fmla="*/ T8 w 3353"/>
                                <a:gd name="T10" fmla="+- 0 5641 2323"/>
                                <a:gd name="T11" fmla="*/ 5641 h 3318"/>
                                <a:gd name="T12" fmla="+- 0 6907 3554"/>
                                <a:gd name="T13" fmla="*/ T12 w 3353"/>
                                <a:gd name="T14" fmla="+- 0 2353 2323"/>
                                <a:gd name="T15" fmla="*/ 2353 h 3318"/>
                                <a:gd name="T16" fmla="+- 0 6879 3554"/>
                                <a:gd name="T17" fmla="*/ T16 w 3353"/>
                                <a:gd name="T18" fmla="+- 0 2323 2323"/>
                                <a:gd name="T19" fmla="*/ 2323 h 33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353" h="3318">
                                  <a:moveTo>
                                    <a:pt x="3325" y="0"/>
                                  </a:moveTo>
                                  <a:lnTo>
                                    <a:pt x="0" y="3318"/>
                                  </a:lnTo>
                                  <a:lnTo>
                                    <a:pt x="59" y="3318"/>
                                  </a:lnTo>
                                  <a:lnTo>
                                    <a:pt x="3353" y="30"/>
                                  </a:lnTo>
                                  <a:lnTo>
                                    <a:pt x="3325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0" name="Group 1314"/>
                        <wpg:cNvGrpSpPr>
                          <a:grpSpLocks/>
                        </wpg:cNvGrpSpPr>
                        <wpg:grpSpPr bwMode="auto">
                          <a:xfrm>
                            <a:off x="3671" y="2383"/>
                            <a:ext cx="3292" cy="3258"/>
                            <a:chOff x="3671" y="2383"/>
                            <a:chExt cx="3292" cy="3258"/>
                          </a:xfrm>
                        </wpg:grpSpPr>
                        <wps:wsp>
                          <wps:cNvPr id="1221" name="Freeform 1315"/>
                          <wps:cNvSpPr>
                            <a:spLocks/>
                          </wps:cNvSpPr>
                          <wps:spPr bwMode="auto">
                            <a:xfrm>
                              <a:off x="3671" y="2383"/>
                              <a:ext cx="3292" cy="3258"/>
                            </a:xfrm>
                            <a:custGeom>
                              <a:avLst/>
                              <a:gdLst>
                                <a:gd name="T0" fmla="+- 0 6935 3671"/>
                                <a:gd name="T1" fmla="*/ T0 w 3292"/>
                                <a:gd name="T2" fmla="+- 0 2383 2383"/>
                                <a:gd name="T3" fmla="*/ 2383 h 3258"/>
                                <a:gd name="T4" fmla="+- 0 3671 3671"/>
                                <a:gd name="T5" fmla="*/ T4 w 3292"/>
                                <a:gd name="T6" fmla="+- 0 5641 2383"/>
                                <a:gd name="T7" fmla="*/ 5641 h 3258"/>
                                <a:gd name="T8" fmla="+- 0 3729 3671"/>
                                <a:gd name="T9" fmla="*/ T8 w 3292"/>
                                <a:gd name="T10" fmla="+- 0 5641 2383"/>
                                <a:gd name="T11" fmla="*/ 5641 h 3258"/>
                                <a:gd name="T12" fmla="+- 0 6963 3671"/>
                                <a:gd name="T13" fmla="*/ T12 w 3292"/>
                                <a:gd name="T14" fmla="+- 0 2414 2383"/>
                                <a:gd name="T15" fmla="*/ 2414 h 3258"/>
                                <a:gd name="T16" fmla="+- 0 6935 3671"/>
                                <a:gd name="T17" fmla="*/ T16 w 3292"/>
                                <a:gd name="T18" fmla="+- 0 2383 2383"/>
                                <a:gd name="T19" fmla="*/ 2383 h 32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292" h="3258">
                                  <a:moveTo>
                                    <a:pt x="3264" y="0"/>
                                  </a:moveTo>
                                  <a:lnTo>
                                    <a:pt x="0" y="3258"/>
                                  </a:lnTo>
                                  <a:lnTo>
                                    <a:pt x="58" y="3258"/>
                                  </a:lnTo>
                                  <a:lnTo>
                                    <a:pt x="3292" y="31"/>
                                  </a:lnTo>
                                  <a:lnTo>
                                    <a:pt x="3264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2" name="Group 1312"/>
                        <wpg:cNvGrpSpPr>
                          <a:grpSpLocks/>
                        </wpg:cNvGrpSpPr>
                        <wpg:grpSpPr bwMode="auto">
                          <a:xfrm>
                            <a:off x="3787" y="2444"/>
                            <a:ext cx="3231" cy="3198"/>
                            <a:chOff x="3787" y="2444"/>
                            <a:chExt cx="3231" cy="3198"/>
                          </a:xfrm>
                        </wpg:grpSpPr>
                        <wps:wsp>
                          <wps:cNvPr id="1223" name="Freeform 1313"/>
                          <wps:cNvSpPr>
                            <a:spLocks/>
                          </wps:cNvSpPr>
                          <wps:spPr bwMode="auto">
                            <a:xfrm>
                              <a:off x="3787" y="2444"/>
                              <a:ext cx="3231" cy="3198"/>
                            </a:xfrm>
                            <a:custGeom>
                              <a:avLst/>
                              <a:gdLst>
                                <a:gd name="T0" fmla="+- 0 6990 3787"/>
                                <a:gd name="T1" fmla="*/ T0 w 3231"/>
                                <a:gd name="T2" fmla="+- 0 2444 2444"/>
                                <a:gd name="T3" fmla="*/ 2444 h 3198"/>
                                <a:gd name="T4" fmla="+- 0 3787 3787"/>
                                <a:gd name="T5" fmla="*/ T4 w 3231"/>
                                <a:gd name="T6" fmla="+- 0 5641 2444"/>
                                <a:gd name="T7" fmla="*/ 5641 h 3198"/>
                                <a:gd name="T8" fmla="+- 0 3845 3787"/>
                                <a:gd name="T9" fmla="*/ T8 w 3231"/>
                                <a:gd name="T10" fmla="+- 0 5641 2444"/>
                                <a:gd name="T11" fmla="*/ 5641 h 3198"/>
                                <a:gd name="T12" fmla="+- 0 7018 3787"/>
                                <a:gd name="T13" fmla="*/ T12 w 3231"/>
                                <a:gd name="T14" fmla="+- 0 2474 2444"/>
                                <a:gd name="T15" fmla="*/ 2474 h 3198"/>
                                <a:gd name="T16" fmla="+- 0 6990 3787"/>
                                <a:gd name="T17" fmla="*/ T16 w 3231"/>
                                <a:gd name="T18" fmla="+- 0 2444 2444"/>
                                <a:gd name="T19" fmla="*/ 2444 h 31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231" h="3198">
                                  <a:moveTo>
                                    <a:pt x="3203" y="0"/>
                                  </a:moveTo>
                                  <a:lnTo>
                                    <a:pt x="0" y="3197"/>
                                  </a:lnTo>
                                  <a:lnTo>
                                    <a:pt x="58" y="3197"/>
                                  </a:lnTo>
                                  <a:lnTo>
                                    <a:pt x="3231" y="30"/>
                                  </a:lnTo>
                                  <a:lnTo>
                                    <a:pt x="3203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4" name="Group 1310"/>
                        <wpg:cNvGrpSpPr>
                          <a:grpSpLocks/>
                        </wpg:cNvGrpSpPr>
                        <wpg:grpSpPr bwMode="auto">
                          <a:xfrm>
                            <a:off x="3903" y="2504"/>
                            <a:ext cx="3171" cy="3137"/>
                            <a:chOff x="3903" y="2504"/>
                            <a:chExt cx="3171" cy="3137"/>
                          </a:xfrm>
                        </wpg:grpSpPr>
                        <wps:wsp>
                          <wps:cNvPr id="1225" name="Freeform 1311"/>
                          <wps:cNvSpPr>
                            <a:spLocks/>
                          </wps:cNvSpPr>
                          <wps:spPr bwMode="auto">
                            <a:xfrm>
                              <a:off x="3903" y="2504"/>
                              <a:ext cx="3171" cy="3137"/>
                            </a:xfrm>
                            <a:custGeom>
                              <a:avLst/>
                              <a:gdLst>
                                <a:gd name="T0" fmla="+- 0 7046 3903"/>
                                <a:gd name="T1" fmla="*/ T0 w 3171"/>
                                <a:gd name="T2" fmla="+- 0 2504 2504"/>
                                <a:gd name="T3" fmla="*/ 2504 h 3137"/>
                                <a:gd name="T4" fmla="+- 0 3903 3903"/>
                                <a:gd name="T5" fmla="*/ T4 w 3171"/>
                                <a:gd name="T6" fmla="+- 0 5641 2504"/>
                                <a:gd name="T7" fmla="*/ 5641 h 3137"/>
                                <a:gd name="T8" fmla="+- 0 3961 3903"/>
                                <a:gd name="T9" fmla="*/ T8 w 3171"/>
                                <a:gd name="T10" fmla="+- 0 5641 2504"/>
                                <a:gd name="T11" fmla="*/ 5641 h 3137"/>
                                <a:gd name="T12" fmla="+- 0 7074 3903"/>
                                <a:gd name="T13" fmla="*/ T12 w 3171"/>
                                <a:gd name="T14" fmla="+- 0 2535 2504"/>
                                <a:gd name="T15" fmla="*/ 2535 h 3137"/>
                                <a:gd name="T16" fmla="+- 0 7046 3903"/>
                                <a:gd name="T17" fmla="*/ T16 w 3171"/>
                                <a:gd name="T18" fmla="+- 0 2504 2504"/>
                                <a:gd name="T19" fmla="*/ 2504 h 31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71" h="3137">
                                  <a:moveTo>
                                    <a:pt x="3143" y="0"/>
                                  </a:moveTo>
                                  <a:lnTo>
                                    <a:pt x="0" y="3137"/>
                                  </a:lnTo>
                                  <a:lnTo>
                                    <a:pt x="58" y="3137"/>
                                  </a:lnTo>
                                  <a:lnTo>
                                    <a:pt x="3171" y="31"/>
                                  </a:lnTo>
                                  <a:lnTo>
                                    <a:pt x="3143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6" name="Group 1308"/>
                        <wpg:cNvGrpSpPr>
                          <a:grpSpLocks/>
                        </wpg:cNvGrpSpPr>
                        <wpg:grpSpPr bwMode="auto">
                          <a:xfrm>
                            <a:off x="4020" y="2565"/>
                            <a:ext cx="3110" cy="3077"/>
                            <a:chOff x="4020" y="2565"/>
                            <a:chExt cx="3110" cy="3077"/>
                          </a:xfrm>
                        </wpg:grpSpPr>
                        <wps:wsp>
                          <wps:cNvPr id="1227" name="Freeform 1309"/>
                          <wps:cNvSpPr>
                            <a:spLocks/>
                          </wps:cNvSpPr>
                          <wps:spPr bwMode="auto">
                            <a:xfrm>
                              <a:off x="4020" y="2565"/>
                              <a:ext cx="3110" cy="3077"/>
                            </a:xfrm>
                            <a:custGeom>
                              <a:avLst/>
                              <a:gdLst>
                                <a:gd name="T0" fmla="+- 0 7102 4020"/>
                                <a:gd name="T1" fmla="*/ T0 w 3110"/>
                                <a:gd name="T2" fmla="+- 0 2565 2565"/>
                                <a:gd name="T3" fmla="*/ 2565 h 3077"/>
                                <a:gd name="T4" fmla="+- 0 4020 4020"/>
                                <a:gd name="T5" fmla="*/ T4 w 3110"/>
                                <a:gd name="T6" fmla="+- 0 5641 2565"/>
                                <a:gd name="T7" fmla="*/ 5641 h 3077"/>
                                <a:gd name="T8" fmla="+- 0 4078 4020"/>
                                <a:gd name="T9" fmla="*/ T8 w 3110"/>
                                <a:gd name="T10" fmla="+- 0 5641 2565"/>
                                <a:gd name="T11" fmla="*/ 5641 h 3077"/>
                                <a:gd name="T12" fmla="+- 0 7130 4020"/>
                                <a:gd name="T13" fmla="*/ T12 w 3110"/>
                                <a:gd name="T14" fmla="+- 0 2595 2565"/>
                                <a:gd name="T15" fmla="*/ 2595 h 3077"/>
                                <a:gd name="T16" fmla="+- 0 7102 4020"/>
                                <a:gd name="T17" fmla="*/ T16 w 3110"/>
                                <a:gd name="T18" fmla="+- 0 2565 2565"/>
                                <a:gd name="T19" fmla="*/ 2565 h 30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10" h="3077">
                                  <a:moveTo>
                                    <a:pt x="3082" y="0"/>
                                  </a:moveTo>
                                  <a:lnTo>
                                    <a:pt x="0" y="3076"/>
                                  </a:lnTo>
                                  <a:lnTo>
                                    <a:pt x="58" y="3076"/>
                                  </a:lnTo>
                                  <a:lnTo>
                                    <a:pt x="3110" y="30"/>
                                  </a:lnTo>
                                  <a:lnTo>
                                    <a:pt x="3082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8" name="Group 1306"/>
                        <wpg:cNvGrpSpPr>
                          <a:grpSpLocks/>
                        </wpg:cNvGrpSpPr>
                        <wpg:grpSpPr bwMode="auto">
                          <a:xfrm>
                            <a:off x="4136" y="2625"/>
                            <a:ext cx="3049" cy="3016"/>
                            <a:chOff x="4136" y="2625"/>
                            <a:chExt cx="3049" cy="3016"/>
                          </a:xfrm>
                        </wpg:grpSpPr>
                        <wps:wsp>
                          <wps:cNvPr id="1229" name="Freeform 1307"/>
                          <wps:cNvSpPr>
                            <a:spLocks/>
                          </wps:cNvSpPr>
                          <wps:spPr bwMode="auto">
                            <a:xfrm>
                              <a:off x="4136" y="2625"/>
                              <a:ext cx="3049" cy="3016"/>
                            </a:xfrm>
                            <a:custGeom>
                              <a:avLst/>
                              <a:gdLst>
                                <a:gd name="T0" fmla="+- 0 7157 4136"/>
                                <a:gd name="T1" fmla="*/ T0 w 3049"/>
                                <a:gd name="T2" fmla="+- 0 2625 2625"/>
                                <a:gd name="T3" fmla="*/ 2625 h 3016"/>
                                <a:gd name="T4" fmla="+- 0 4136 4136"/>
                                <a:gd name="T5" fmla="*/ T4 w 3049"/>
                                <a:gd name="T6" fmla="+- 0 5641 2625"/>
                                <a:gd name="T7" fmla="*/ 5641 h 3016"/>
                                <a:gd name="T8" fmla="+- 0 4194 4136"/>
                                <a:gd name="T9" fmla="*/ T8 w 3049"/>
                                <a:gd name="T10" fmla="+- 0 5641 2625"/>
                                <a:gd name="T11" fmla="*/ 5641 h 3016"/>
                                <a:gd name="T12" fmla="+- 0 7185 4136"/>
                                <a:gd name="T13" fmla="*/ T12 w 3049"/>
                                <a:gd name="T14" fmla="+- 0 2656 2625"/>
                                <a:gd name="T15" fmla="*/ 2656 h 3016"/>
                                <a:gd name="T16" fmla="+- 0 7157 4136"/>
                                <a:gd name="T17" fmla="*/ T16 w 3049"/>
                                <a:gd name="T18" fmla="+- 0 2625 2625"/>
                                <a:gd name="T19" fmla="*/ 2625 h 30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49" h="3016">
                                  <a:moveTo>
                                    <a:pt x="3021" y="0"/>
                                  </a:moveTo>
                                  <a:lnTo>
                                    <a:pt x="0" y="3016"/>
                                  </a:lnTo>
                                  <a:lnTo>
                                    <a:pt x="58" y="3016"/>
                                  </a:lnTo>
                                  <a:lnTo>
                                    <a:pt x="3049" y="31"/>
                                  </a:lnTo>
                                  <a:lnTo>
                                    <a:pt x="3021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0" name="Group 1304"/>
                        <wpg:cNvGrpSpPr>
                          <a:grpSpLocks/>
                        </wpg:cNvGrpSpPr>
                        <wpg:grpSpPr bwMode="auto">
                          <a:xfrm>
                            <a:off x="4252" y="2686"/>
                            <a:ext cx="2989" cy="2956"/>
                            <a:chOff x="4252" y="2686"/>
                            <a:chExt cx="2989" cy="2956"/>
                          </a:xfrm>
                        </wpg:grpSpPr>
                        <wps:wsp>
                          <wps:cNvPr id="1231" name="Freeform 1305"/>
                          <wps:cNvSpPr>
                            <a:spLocks/>
                          </wps:cNvSpPr>
                          <wps:spPr bwMode="auto">
                            <a:xfrm>
                              <a:off x="4252" y="2686"/>
                              <a:ext cx="2989" cy="2956"/>
                            </a:xfrm>
                            <a:custGeom>
                              <a:avLst/>
                              <a:gdLst>
                                <a:gd name="T0" fmla="+- 0 7213 4252"/>
                                <a:gd name="T1" fmla="*/ T0 w 2989"/>
                                <a:gd name="T2" fmla="+- 0 2686 2686"/>
                                <a:gd name="T3" fmla="*/ 2686 h 2956"/>
                                <a:gd name="T4" fmla="+- 0 4252 4252"/>
                                <a:gd name="T5" fmla="*/ T4 w 2989"/>
                                <a:gd name="T6" fmla="+- 0 5641 2686"/>
                                <a:gd name="T7" fmla="*/ 5641 h 2956"/>
                                <a:gd name="T8" fmla="+- 0 4310 4252"/>
                                <a:gd name="T9" fmla="*/ T8 w 2989"/>
                                <a:gd name="T10" fmla="+- 0 5641 2686"/>
                                <a:gd name="T11" fmla="*/ 5641 h 2956"/>
                                <a:gd name="T12" fmla="+- 0 7241 4252"/>
                                <a:gd name="T13" fmla="*/ T12 w 2989"/>
                                <a:gd name="T14" fmla="+- 0 2716 2686"/>
                                <a:gd name="T15" fmla="*/ 2716 h 2956"/>
                                <a:gd name="T16" fmla="+- 0 7213 4252"/>
                                <a:gd name="T17" fmla="*/ T16 w 2989"/>
                                <a:gd name="T18" fmla="+- 0 2686 2686"/>
                                <a:gd name="T19" fmla="*/ 2686 h 29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89" h="2956">
                                  <a:moveTo>
                                    <a:pt x="2961" y="0"/>
                                  </a:moveTo>
                                  <a:lnTo>
                                    <a:pt x="0" y="2955"/>
                                  </a:lnTo>
                                  <a:lnTo>
                                    <a:pt x="58" y="2955"/>
                                  </a:lnTo>
                                  <a:lnTo>
                                    <a:pt x="2989" y="30"/>
                                  </a:lnTo>
                                  <a:lnTo>
                                    <a:pt x="2961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2" name="Group 1302"/>
                        <wpg:cNvGrpSpPr>
                          <a:grpSpLocks/>
                        </wpg:cNvGrpSpPr>
                        <wpg:grpSpPr bwMode="auto">
                          <a:xfrm>
                            <a:off x="4368" y="2746"/>
                            <a:ext cx="2928" cy="2895"/>
                            <a:chOff x="4368" y="2746"/>
                            <a:chExt cx="2928" cy="2895"/>
                          </a:xfrm>
                        </wpg:grpSpPr>
                        <wps:wsp>
                          <wps:cNvPr id="1233" name="Freeform 1303"/>
                          <wps:cNvSpPr>
                            <a:spLocks/>
                          </wps:cNvSpPr>
                          <wps:spPr bwMode="auto">
                            <a:xfrm>
                              <a:off x="4368" y="2746"/>
                              <a:ext cx="2928" cy="2895"/>
                            </a:xfrm>
                            <a:custGeom>
                              <a:avLst/>
                              <a:gdLst>
                                <a:gd name="T0" fmla="+- 0 7269 4368"/>
                                <a:gd name="T1" fmla="*/ T0 w 2928"/>
                                <a:gd name="T2" fmla="+- 0 2746 2746"/>
                                <a:gd name="T3" fmla="*/ 2746 h 2895"/>
                                <a:gd name="T4" fmla="+- 0 4368 4368"/>
                                <a:gd name="T5" fmla="*/ T4 w 2928"/>
                                <a:gd name="T6" fmla="+- 0 5641 2746"/>
                                <a:gd name="T7" fmla="*/ 5641 h 2895"/>
                                <a:gd name="T8" fmla="+- 0 4427 4368"/>
                                <a:gd name="T9" fmla="*/ T8 w 2928"/>
                                <a:gd name="T10" fmla="+- 0 5641 2746"/>
                                <a:gd name="T11" fmla="*/ 5641 h 2895"/>
                                <a:gd name="T12" fmla="+- 0 7297 4368"/>
                                <a:gd name="T13" fmla="*/ T12 w 2928"/>
                                <a:gd name="T14" fmla="+- 0 2777 2746"/>
                                <a:gd name="T15" fmla="*/ 2777 h 2895"/>
                                <a:gd name="T16" fmla="+- 0 7269 4368"/>
                                <a:gd name="T17" fmla="*/ T16 w 2928"/>
                                <a:gd name="T18" fmla="+- 0 2746 2746"/>
                                <a:gd name="T19" fmla="*/ 2746 h 28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28" h="2895">
                                  <a:moveTo>
                                    <a:pt x="2901" y="0"/>
                                  </a:moveTo>
                                  <a:lnTo>
                                    <a:pt x="0" y="2895"/>
                                  </a:lnTo>
                                  <a:lnTo>
                                    <a:pt x="59" y="2895"/>
                                  </a:lnTo>
                                  <a:lnTo>
                                    <a:pt x="2929" y="31"/>
                                  </a:lnTo>
                                  <a:lnTo>
                                    <a:pt x="2901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4" name="Group 1300"/>
                        <wpg:cNvGrpSpPr>
                          <a:grpSpLocks/>
                        </wpg:cNvGrpSpPr>
                        <wpg:grpSpPr bwMode="auto">
                          <a:xfrm>
                            <a:off x="4485" y="2807"/>
                            <a:ext cx="2868" cy="2835"/>
                            <a:chOff x="4485" y="2807"/>
                            <a:chExt cx="2868" cy="2835"/>
                          </a:xfrm>
                        </wpg:grpSpPr>
                        <wps:wsp>
                          <wps:cNvPr id="1235" name="Freeform 1301"/>
                          <wps:cNvSpPr>
                            <a:spLocks/>
                          </wps:cNvSpPr>
                          <wps:spPr bwMode="auto">
                            <a:xfrm>
                              <a:off x="4485" y="2807"/>
                              <a:ext cx="2868" cy="2835"/>
                            </a:xfrm>
                            <a:custGeom>
                              <a:avLst/>
                              <a:gdLst>
                                <a:gd name="T0" fmla="+- 0 7325 4485"/>
                                <a:gd name="T1" fmla="*/ T0 w 2868"/>
                                <a:gd name="T2" fmla="+- 0 2807 2807"/>
                                <a:gd name="T3" fmla="*/ 2807 h 2835"/>
                                <a:gd name="T4" fmla="+- 0 4485 4485"/>
                                <a:gd name="T5" fmla="*/ T4 w 2868"/>
                                <a:gd name="T6" fmla="+- 0 5641 2807"/>
                                <a:gd name="T7" fmla="*/ 5641 h 2835"/>
                                <a:gd name="T8" fmla="+- 0 4543 4485"/>
                                <a:gd name="T9" fmla="*/ T8 w 2868"/>
                                <a:gd name="T10" fmla="+- 0 5641 2807"/>
                                <a:gd name="T11" fmla="*/ 5641 h 2835"/>
                                <a:gd name="T12" fmla="+- 0 7352 4485"/>
                                <a:gd name="T13" fmla="*/ T12 w 2868"/>
                                <a:gd name="T14" fmla="+- 0 2837 2807"/>
                                <a:gd name="T15" fmla="*/ 2837 h 2835"/>
                                <a:gd name="T16" fmla="+- 0 7325 4485"/>
                                <a:gd name="T17" fmla="*/ T16 w 2868"/>
                                <a:gd name="T18" fmla="+- 0 2807 2807"/>
                                <a:gd name="T19" fmla="*/ 2807 h 28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68" h="2835">
                                  <a:moveTo>
                                    <a:pt x="2840" y="0"/>
                                  </a:moveTo>
                                  <a:lnTo>
                                    <a:pt x="0" y="2834"/>
                                  </a:lnTo>
                                  <a:lnTo>
                                    <a:pt x="58" y="2834"/>
                                  </a:lnTo>
                                  <a:lnTo>
                                    <a:pt x="2867" y="30"/>
                                  </a:lnTo>
                                  <a:lnTo>
                                    <a:pt x="2840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6" name="Group 1298"/>
                        <wpg:cNvGrpSpPr>
                          <a:grpSpLocks/>
                        </wpg:cNvGrpSpPr>
                        <wpg:grpSpPr bwMode="auto">
                          <a:xfrm>
                            <a:off x="4601" y="2867"/>
                            <a:ext cx="2807" cy="2774"/>
                            <a:chOff x="4601" y="2867"/>
                            <a:chExt cx="2807" cy="2774"/>
                          </a:xfrm>
                        </wpg:grpSpPr>
                        <wps:wsp>
                          <wps:cNvPr id="1237" name="Freeform 1299"/>
                          <wps:cNvSpPr>
                            <a:spLocks/>
                          </wps:cNvSpPr>
                          <wps:spPr bwMode="auto">
                            <a:xfrm>
                              <a:off x="4601" y="2867"/>
                              <a:ext cx="2807" cy="2774"/>
                            </a:xfrm>
                            <a:custGeom>
                              <a:avLst/>
                              <a:gdLst>
                                <a:gd name="T0" fmla="+- 0 7380 4601"/>
                                <a:gd name="T1" fmla="*/ T0 w 2807"/>
                                <a:gd name="T2" fmla="+- 0 2867 2867"/>
                                <a:gd name="T3" fmla="*/ 2867 h 2774"/>
                                <a:gd name="T4" fmla="+- 0 4601 4601"/>
                                <a:gd name="T5" fmla="*/ T4 w 2807"/>
                                <a:gd name="T6" fmla="+- 0 5641 2867"/>
                                <a:gd name="T7" fmla="*/ 5641 h 2774"/>
                                <a:gd name="T8" fmla="+- 0 4659 4601"/>
                                <a:gd name="T9" fmla="*/ T8 w 2807"/>
                                <a:gd name="T10" fmla="+- 0 5641 2867"/>
                                <a:gd name="T11" fmla="*/ 5641 h 2774"/>
                                <a:gd name="T12" fmla="+- 0 7408 4601"/>
                                <a:gd name="T13" fmla="*/ T12 w 2807"/>
                                <a:gd name="T14" fmla="+- 0 2898 2867"/>
                                <a:gd name="T15" fmla="*/ 2898 h 2774"/>
                                <a:gd name="T16" fmla="+- 0 7380 4601"/>
                                <a:gd name="T17" fmla="*/ T16 w 2807"/>
                                <a:gd name="T18" fmla="+- 0 2867 2867"/>
                                <a:gd name="T19" fmla="*/ 2867 h 27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07" h="2774">
                                  <a:moveTo>
                                    <a:pt x="2779" y="0"/>
                                  </a:moveTo>
                                  <a:lnTo>
                                    <a:pt x="0" y="2774"/>
                                  </a:lnTo>
                                  <a:lnTo>
                                    <a:pt x="58" y="2774"/>
                                  </a:lnTo>
                                  <a:lnTo>
                                    <a:pt x="2807" y="31"/>
                                  </a:lnTo>
                                  <a:lnTo>
                                    <a:pt x="2779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8" name="Group 1296"/>
                        <wpg:cNvGrpSpPr>
                          <a:grpSpLocks/>
                        </wpg:cNvGrpSpPr>
                        <wpg:grpSpPr bwMode="auto">
                          <a:xfrm>
                            <a:off x="4717" y="2928"/>
                            <a:ext cx="2746" cy="2714"/>
                            <a:chOff x="4717" y="2928"/>
                            <a:chExt cx="2746" cy="2714"/>
                          </a:xfrm>
                        </wpg:grpSpPr>
                        <wps:wsp>
                          <wps:cNvPr id="1239" name="Freeform 1297"/>
                          <wps:cNvSpPr>
                            <a:spLocks/>
                          </wps:cNvSpPr>
                          <wps:spPr bwMode="auto">
                            <a:xfrm>
                              <a:off x="4717" y="2928"/>
                              <a:ext cx="2746" cy="2714"/>
                            </a:xfrm>
                            <a:custGeom>
                              <a:avLst/>
                              <a:gdLst>
                                <a:gd name="T0" fmla="+- 0 7436 4717"/>
                                <a:gd name="T1" fmla="*/ T0 w 2746"/>
                                <a:gd name="T2" fmla="+- 0 2928 2928"/>
                                <a:gd name="T3" fmla="*/ 2928 h 2714"/>
                                <a:gd name="T4" fmla="+- 0 4717 4717"/>
                                <a:gd name="T5" fmla="*/ T4 w 2746"/>
                                <a:gd name="T6" fmla="+- 0 5641 2928"/>
                                <a:gd name="T7" fmla="*/ 5641 h 2714"/>
                                <a:gd name="T8" fmla="+- 0 4775 4717"/>
                                <a:gd name="T9" fmla="*/ T8 w 2746"/>
                                <a:gd name="T10" fmla="+- 0 5641 2928"/>
                                <a:gd name="T11" fmla="*/ 5641 h 2714"/>
                                <a:gd name="T12" fmla="+- 0 7464 4717"/>
                                <a:gd name="T13" fmla="*/ T12 w 2746"/>
                                <a:gd name="T14" fmla="+- 0 2958 2928"/>
                                <a:gd name="T15" fmla="*/ 2958 h 2714"/>
                                <a:gd name="T16" fmla="+- 0 7436 4717"/>
                                <a:gd name="T17" fmla="*/ T16 w 2746"/>
                                <a:gd name="T18" fmla="+- 0 2928 2928"/>
                                <a:gd name="T19" fmla="*/ 2928 h 27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746" h="2714">
                                  <a:moveTo>
                                    <a:pt x="2719" y="0"/>
                                  </a:moveTo>
                                  <a:lnTo>
                                    <a:pt x="0" y="2713"/>
                                  </a:lnTo>
                                  <a:lnTo>
                                    <a:pt x="58" y="2713"/>
                                  </a:lnTo>
                                  <a:lnTo>
                                    <a:pt x="2747" y="30"/>
                                  </a:lnTo>
                                  <a:lnTo>
                                    <a:pt x="2719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0" name="Group 1294"/>
                        <wpg:cNvGrpSpPr>
                          <a:grpSpLocks/>
                        </wpg:cNvGrpSpPr>
                        <wpg:grpSpPr bwMode="auto">
                          <a:xfrm>
                            <a:off x="4834" y="2988"/>
                            <a:ext cx="2686" cy="2653"/>
                            <a:chOff x="4834" y="2988"/>
                            <a:chExt cx="2686" cy="2653"/>
                          </a:xfrm>
                        </wpg:grpSpPr>
                        <wps:wsp>
                          <wps:cNvPr id="1241" name="Freeform 1295"/>
                          <wps:cNvSpPr>
                            <a:spLocks/>
                          </wps:cNvSpPr>
                          <wps:spPr bwMode="auto">
                            <a:xfrm>
                              <a:off x="4834" y="2988"/>
                              <a:ext cx="2686" cy="2653"/>
                            </a:xfrm>
                            <a:custGeom>
                              <a:avLst/>
                              <a:gdLst>
                                <a:gd name="T0" fmla="+- 0 7492 4834"/>
                                <a:gd name="T1" fmla="*/ T0 w 2686"/>
                                <a:gd name="T2" fmla="+- 0 2988 2988"/>
                                <a:gd name="T3" fmla="*/ 2988 h 2653"/>
                                <a:gd name="T4" fmla="+- 0 4834 4834"/>
                                <a:gd name="T5" fmla="*/ T4 w 2686"/>
                                <a:gd name="T6" fmla="+- 0 5641 2988"/>
                                <a:gd name="T7" fmla="*/ 5641 h 2653"/>
                                <a:gd name="T8" fmla="+- 0 4892 4834"/>
                                <a:gd name="T9" fmla="*/ T8 w 2686"/>
                                <a:gd name="T10" fmla="+- 0 5641 2988"/>
                                <a:gd name="T11" fmla="*/ 5641 h 2653"/>
                                <a:gd name="T12" fmla="+- 0 7519 4834"/>
                                <a:gd name="T13" fmla="*/ T12 w 2686"/>
                                <a:gd name="T14" fmla="+- 0 3019 2988"/>
                                <a:gd name="T15" fmla="*/ 3019 h 2653"/>
                                <a:gd name="T16" fmla="+- 0 7492 4834"/>
                                <a:gd name="T17" fmla="*/ T16 w 2686"/>
                                <a:gd name="T18" fmla="+- 0 2988 2988"/>
                                <a:gd name="T19" fmla="*/ 2988 h 26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86" h="2653">
                                  <a:moveTo>
                                    <a:pt x="2658" y="0"/>
                                  </a:moveTo>
                                  <a:lnTo>
                                    <a:pt x="0" y="2653"/>
                                  </a:lnTo>
                                  <a:lnTo>
                                    <a:pt x="58" y="2653"/>
                                  </a:lnTo>
                                  <a:lnTo>
                                    <a:pt x="2685" y="31"/>
                                  </a:lnTo>
                                  <a:lnTo>
                                    <a:pt x="2658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2" name="Group 1292"/>
                        <wpg:cNvGrpSpPr>
                          <a:grpSpLocks/>
                        </wpg:cNvGrpSpPr>
                        <wpg:grpSpPr bwMode="auto">
                          <a:xfrm>
                            <a:off x="4950" y="3049"/>
                            <a:ext cx="2625" cy="2593"/>
                            <a:chOff x="4950" y="3049"/>
                            <a:chExt cx="2625" cy="2593"/>
                          </a:xfrm>
                        </wpg:grpSpPr>
                        <wps:wsp>
                          <wps:cNvPr id="1243" name="Freeform 1293"/>
                          <wps:cNvSpPr>
                            <a:spLocks/>
                          </wps:cNvSpPr>
                          <wps:spPr bwMode="auto">
                            <a:xfrm>
                              <a:off x="4950" y="3049"/>
                              <a:ext cx="2625" cy="2593"/>
                            </a:xfrm>
                            <a:custGeom>
                              <a:avLst/>
                              <a:gdLst>
                                <a:gd name="T0" fmla="+- 0 7547 4950"/>
                                <a:gd name="T1" fmla="*/ T0 w 2625"/>
                                <a:gd name="T2" fmla="+- 0 3049 3049"/>
                                <a:gd name="T3" fmla="*/ 3049 h 2593"/>
                                <a:gd name="T4" fmla="+- 0 4950 4950"/>
                                <a:gd name="T5" fmla="*/ T4 w 2625"/>
                                <a:gd name="T6" fmla="+- 0 5641 3049"/>
                                <a:gd name="T7" fmla="*/ 5641 h 2593"/>
                                <a:gd name="T8" fmla="+- 0 5008 4950"/>
                                <a:gd name="T9" fmla="*/ T8 w 2625"/>
                                <a:gd name="T10" fmla="+- 0 5641 3049"/>
                                <a:gd name="T11" fmla="*/ 5641 h 2593"/>
                                <a:gd name="T12" fmla="+- 0 7575 4950"/>
                                <a:gd name="T13" fmla="*/ T12 w 2625"/>
                                <a:gd name="T14" fmla="+- 0 3079 3049"/>
                                <a:gd name="T15" fmla="*/ 3079 h 2593"/>
                                <a:gd name="T16" fmla="+- 0 7547 4950"/>
                                <a:gd name="T17" fmla="*/ T16 w 2625"/>
                                <a:gd name="T18" fmla="+- 0 3049 3049"/>
                                <a:gd name="T19" fmla="*/ 3049 h 25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25" h="2593">
                                  <a:moveTo>
                                    <a:pt x="2597" y="0"/>
                                  </a:moveTo>
                                  <a:lnTo>
                                    <a:pt x="0" y="2592"/>
                                  </a:lnTo>
                                  <a:lnTo>
                                    <a:pt x="58" y="2592"/>
                                  </a:lnTo>
                                  <a:lnTo>
                                    <a:pt x="2625" y="30"/>
                                  </a:lnTo>
                                  <a:lnTo>
                                    <a:pt x="2597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4" name="Group 1290"/>
                        <wpg:cNvGrpSpPr>
                          <a:grpSpLocks/>
                        </wpg:cNvGrpSpPr>
                        <wpg:grpSpPr bwMode="auto">
                          <a:xfrm>
                            <a:off x="5066" y="3109"/>
                            <a:ext cx="2565" cy="2532"/>
                            <a:chOff x="5066" y="3109"/>
                            <a:chExt cx="2565" cy="2532"/>
                          </a:xfrm>
                        </wpg:grpSpPr>
                        <wps:wsp>
                          <wps:cNvPr id="1245" name="Freeform 1291"/>
                          <wps:cNvSpPr>
                            <a:spLocks/>
                          </wps:cNvSpPr>
                          <wps:spPr bwMode="auto">
                            <a:xfrm>
                              <a:off x="5066" y="3109"/>
                              <a:ext cx="2565" cy="2532"/>
                            </a:xfrm>
                            <a:custGeom>
                              <a:avLst/>
                              <a:gdLst>
                                <a:gd name="T0" fmla="+- 0 7603 5066"/>
                                <a:gd name="T1" fmla="*/ T0 w 2565"/>
                                <a:gd name="T2" fmla="+- 0 3109 3109"/>
                                <a:gd name="T3" fmla="*/ 3109 h 2532"/>
                                <a:gd name="T4" fmla="+- 0 5066 5066"/>
                                <a:gd name="T5" fmla="*/ T4 w 2565"/>
                                <a:gd name="T6" fmla="+- 0 5641 3109"/>
                                <a:gd name="T7" fmla="*/ 5641 h 2532"/>
                                <a:gd name="T8" fmla="+- 0 5124 5066"/>
                                <a:gd name="T9" fmla="*/ T8 w 2565"/>
                                <a:gd name="T10" fmla="+- 0 5641 3109"/>
                                <a:gd name="T11" fmla="*/ 5641 h 2532"/>
                                <a:gd name="T12" fmla="+- 0 7631 5066"/>
                                <a:gd name="T13" fmla="*/ T12 w 2565"/>
                                <a:gd name="T14" fmla="+- 0 3139 3109"/>
                                <a:gd name="T15" fmla="*/ 3139 h 2532"/>
                                <a:gd name="T16" fmla="+- 0 7603 5066"/>
                                <a:gd name="T17" fmla="*/ T16 w 2565"/>
                                <a:gd name="T18" fmla="+- 0 3109 3109"/>
                                <a:gd name="T19" fmla="*/ 3109 h 25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5" h="2532">
                                  <a:moveTo>
                                    <a:pt x="2537" y="0"/>
                                  </a:moveTo>
                                  <a:lnTo>
                                    <a:pt x="0" y="2532"/>
                                  </a:lnTo>
                                  <a:lnTo>
                                    <a:pt x="58" y="2532"/>
                                  </a:lnTo>
                                  <a:lnTo>
                                    <a:pt x="2565" y="30"/>
                                  </a:lnTo>
                                  <a:lnTo>
                                    <a:pt x="2537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6" name="Group 1288"/>
                        <wpg:cNvGrpSpPr>
                          <a:grpSpLocks/>
                        </wpg:cNvGrpSpPr>
                        <wpg:grpSpPr bwMode="auto">
                          <a:xfrm>
                            <a:off x="5182" y="3170"/>
                            <a:ext cx="2504" cy="2472"/>
                            <a:chOff x="5182" y="3170"/>
                            <a:chExt cx="2504" cy="2472"/>
                          </a:xfrm>
                        </wpg:grpSpPr>
                        <wps:wsp>
                          <wps:cNvPr id="1247" name="Freeform 1289"/>
                          <wps:cNvSpPr>
                            <a:spLocks/>
                          </wps:cNvSpPr>
                          <wps:spPr bwMode="auto">
                            <a:xfrm>
                              <a:off x="5182" y="3170"/>
                              <a:ext cx="2504" cy="2472"/>
                            </a:xfrm>
                            <a:custGeom>
                              <a:avLst/>
                              <a:gdLst>
                                <a:gd name="T0" fmla="+- 0 7659 5182"/>
                                <a:gd name="T1" fmla="*/ T0 w 2504"/>
                                <a:gd name="T2" fmla="+- 0 3170 3170"/>
                                <a:gd name="T3" fmla="*/ 3170 h 2472"/>
                                <a:gd name="T4" fmla="+- 0 5182 5182"/>
                                <a:gd name="T5" fmla="*/ T4 w 2504"/>
                                <a:gd name="T6" fmla="+- 0 5641 3170"/>
                                <a:gd name="T7" fmla="*/ 5641 h 2472"/>
                                <a:gd name="T8" fmla="+- 0 5240 5182"/>
                                <a:gd name="T9" fmla="*/ T8 w 2504"/>
                                <a:gd name="T10" fmla="+- 0 5641 3170"/>
                                <a:gd name="T11" fmla="*/ 5641 h 2472"/>
                                <a:gd name="T12" fmla="+- 0 7686 5182"/>
                                <a:gd name="T13" fmla="*/ T12 w 2504"/>
                                <a:gd name="T14" fmla="+- 0 3200 3170"/>
                                <a:gd name="T15" fmla="*/ 3200 h 2472"/>
                                <a:gd name="T16" fmla="+- 0 7659 5182"/>
                                <a:gd name="T17" fmla="*/ T16 w 2504"/>
                                <a:gd name="T18" fmla="+- 0 3170 3170"/>
                                <a:gd name="T19" fmla="*/ 3170 h 24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04" h="2472">
                                  <a:moveTo>
                                    <a:pt x="2477" y="0"/>
                                  </a:moveTo>
                                  <a:lnTo>
                                    <a:pt x="0" y="2471"/>
                                  </a:lnTo>
                                  <a:lnTo>
                                    <a:pt x="58" y="2471"/>
                                  </a:lnTo>
                                  <a:lnTo>
                                    <a:pt x="2504" y="30"/>
                                  </a:lnTo>
                                  <a:lnTo>
                                    <a:pt x="2477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8" name="Group 1286"/>
                        <wpg:cNvGrpSpPr>
                          <a:grpSpLocks/>
                        </wpg:cNvGrpSpPr>
                        <wpg:grpSpPr bwMode="auto">
                          <a:xfrm>
                            <a:off x="5299" y="3230"/>
                            <a:ext cx="2443" cy="2411"/>
                            <a:chOff x="5299" y="3230"/>
                            <a:chExt cx="2443" cy="2411"/>
                          </a:xfrm>
                        </wpg:grpSpPr>
                        <wps:wsp>
                          <wps:cNvPr id="1249" name="Freeform 1287"/>
                          <wps:cNvSpPr>
                            <a:spLocks/>
                          </wps:cNvSpPr>
                          <wps:spPr bwMode="auto">
                            <a:xfrm>
                              <a:off x="5299" y="3230"/>
                              <a:ext cx="2443" cy="2411"/>
                            </a:xfrm>
                            <a:custGeom>
                              <a:avLst/>
                              <a:gdLst>
                                <a:gd name="T0" fmla="+- 0 7714 5299"/>
                                <a:gd name="T1" fmla="*/ T0 w 2443"/>
                                <a:gd name="T2" fmla="+- 0 3230 3230"/>
                                <a:gd name="T3" fmla="*/ 3230 h 2411"/>
                                <a:gd name="T4" fmla="+- 0 5299 5299"/>
                                <a:gd name="T5" fmla="*/ T4 w 2443"/>
                                <a:gd name="T6" fmla="+- 0 5641 3230"/>
                                <a:gd name="T7" fmla="*/ 5641 h 2411"/>
                                <a:gd name="T8" fmla="+- 0 5357 5299"/>
                                <a:gd name="T9" fmla="*/ T8 w 2443"/>
                                <a:gd name="T10" fmla="+- 0 5641 3230"/>
                                <a:gd name="T11" fmla="*/ 5641 h 2411"/>
                                <a:gd name="T12" fmla="+- 0 7742 5299"/>
                                <a:gd name="T13" fmla="*/ T12 w 2443"/>
                                <a:gd name="T14" fmla="+- 0 3260 3230"/>
                                <a:gd name="T15" fmla="*/ 3260 h 2411"/>
                                <a:gd name="T16" fmla="+- 0 7714 5299"/>
                                <a:gd name="T17" fmla="*/ T16 w 2443"/>
                                <a:gd name="T18" fmla="+- 0 3230 3230"/>
                                <a:gd name="T19" fmla="*/ 3230 h 24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43" h="2411">
                                  <a:moveTo>
                                    <a:pt x="2415" y="0"/>
                                  </a:moveTo>
                                  <a:lnTo>
                                    <a:pt x="0" y="2411"/>
                                  </a:lnTo>
                                  <a:lnTo>
                                    <a:pt x="58" y="2411"/>
                                  </a:lnTo>
                                  <a:lnTo>
                                    <a:pt x="2443" y="30"/>
                                  </a:lnTo>
                                  <a:lnTo>
                                    <a:pt x="2415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0" name="Group 1284"/>
                        <wpg:cNvGrpSpPr>
                          <a:grpSpLocks/>
                        </wpg:cNvGrpSpPr>
                        <wpg:grpSpPr bwMode="auto">
                          <a:xfrm>
                            <a:off x="5415" y="3291"/>
                            <a:ext cx="2383" cy="2351"/>
                            <a:chOff x="5415" y="3291"/>
                            <a:chExt cx="2383" cy="2351"/>
                          </a:xfrm>
                        </wpg:grpSpPr>
                        <wps:wsp>
                          <wps:cNvPr id="1251" name="Freeform 1285"/>
                          <wps:cNvSpPr>
                            <a:spLocks/>
                          </wps:cNvSpPr>
                          <wps:spPr bwMode="auto">
                            <a:xfrm>
                              <a:off x="5415" y="3291"/>
                              <a:ext cx="2383" cy="2351"/>
                            </a:xfrm>
                            <a:custGeom>
                              <a:avLst/>
                              <a:gdLst>
                                <a:gd name="T0" fmla="+- 0 7770 5415"/>
                                <a:gd name="T1" fmla="*/ T0 w 2383"/>
                                <a:gd name="T2" fmla="+- 0 3291 3291"/>
                                <a:gd name="T3" fmla="*/ 3291 h 2351"/>
                                <a:gd name="T4" fmla="+- 0 5415 5415"/>
                                <a:gd name="T5" fmla="*/ T4 w 2383"/>
                                <a:gd name="T6" fmla="+- 0 5641 3291"/>
                                <a:gd name="T7" fmla="*/ 5641 h 2351"/>
                                <a:gd name="T8" fmla="+- 0 5473 5415"/>
                                <a:gd name="T9" fmla="*/ T8 w 2383"/>
                                <a:gd name="T10" fmla="+- 0 5641 3291"/>
                                <a:gd name="T11" fmla="*/ 5641 h 2351"/>
                                <a:gd name="T12" fmla="+- 0 7798 5415"/>
                                <a:gd name="T13" fmla="*/ T12 w 2383"/>
                                <a:gd name="T14" fmla="+- 0 3321 3291"/>
                                <a:gd name="T15" fmla="*/ 3321 h 2351"/>
                                <a:gd name="T16" fmla="+- 0 7770 5415"/>
                                <a:gd name="T17" fmla="*/ T16 w 2383"/>
                                <a:gd name="T18" fmla="+- 0 3291 3291"/>
                                <a:gd name="T19" fmla="*/ 3291 h 2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83" h="2351">
                                  <a:moveTo>
                                    <a:pt x="2355" y="0"/>
                                  </a:moveTo>
                                  <a:lnTo>
                                    <a:pt x="0" y="2350"/>
                                  </a:lnTo>
                                  <a:lnTo>
                                    <a:pt x="58" y="2350"/>
                                  </a:lnTo>
                                  <a:lnTo>
                                    <a:pt x="2383" y="30"/>
                                  </a:lnTo>
                                  <a:lnTo>
                                    <a:pt x="2355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2" name="Group 1282"/>
                        <wpg:cNvGrpSpPr>
                          <a:grpSpLocks/>
                        </wpg:cNvGrpSpPr>
                        <wpg:grpSpPr bwMode="auto">
                          <a:xfrm>
                            <a:off x="5531" y="3351"/>
                            <a:ext cx="2322" cy="2290"/>
                            <a:chOff x="5531" y="3351"/>
                            <a:chExt cx="2322" cy="2290"/>
                          </a:xfrm>
                        </wpg:grpSpPr>
                        <wps:wsp>
                          <wps:cNvPr id="1253" name="Freeform 1283"/>
                          <wps:cNvSpPr>
                            <a:spLocks/>
                          </wps:cNvSpPr>
                          <wps:spPr bwMode="auto">
                            <a:xfrm>
                              <a:off x="5531" y="3351"/>
                              <a:ext cx="2322" cy="2290"/>
                            </a:xfrm>
                            <a:custGeom>
                              <a:avLst/>
                              <a:gdLst>
                                <a:gd name="T0" fmla="+- 0 7826 5531"/>
                                <a:gd name="T1" fmla="*/ T0 w 2322"/>
                                <a:gd name="T2" fmla="+- 0 3351 3351"/>
                                <a:gd name="T3" fmla="*/ 3351 h 2290"/>
                                <a:gd name="T4" fmla="+- 0 5531 5531"/>
                                <a:gd name="T5" fmla="*/ T4 w 2322"/>
                                <a:gd name="T6" fmla="+- 0 5641 3351"/>
                                <a:gd name="T7" fmla="*/ 5641 h 2290"/>
                                <a:gd name="T8" fmla="+- 0 5589 5531"/>
                                <a:gd name="T9" fmla="*/ T8 w 2322"/>
                                <a:gd name="T10" fmla="+- 0 5641 3351"/>
                                <a:gd name="T11" fmla="*/ 5641 h 2290"/>
                                <a:gd name="T12" fmla="+- 0 7853 5531"/>
                                <a:gd name="T13" fmla="*/ T12 w 2322"/>
                                <a:gd name="T14" fmla="+- 0 3381 3351"/>
                                <a:gd name="T15" fmla="*/ 3381 h 2290"/>
                                <a:gd name="T16" fmla="+- 0 7826 5531"/>
                                <a:gd name="T17" fmla="*/ T16 w 2322"/>
                                <a:gd name="T18" fmla="+- 0 3351 3351"/>
                                <a:gd name="T19" fmla="*/ 3351 h 22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22" h="2290">
                                  <a:moveTo>
                                    <a:pt x="2295" y="0"/>
                                  </a:moveTo>
                                  <a:lnTo>
                                    <a:pt x="0" y="2290"/>
                                  </a:lnTo>
                                  <a:lnTo>
                                    <a:pt x="58" y="2290"/>
                                  </a:lnTo>
                                  <a:lnTo>
                                    <a:pt x="2322" y="30"/>
                                  </a:lnTo>
                                  <a:lnTo>
                                    <a:pt x="2295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4" name="Group 1280"/>
                        <wpg:cNvGrpSpPr>
                          <a:grpSpLocks/>
                        </wpg:cNvGrpSpPr>
                        <wpg:grpSpPr bwMode="auto">
                          <a:xfrm>
                            <a:off x="5647" y="3412"/>
                            <a:ext cx="2262" cy="2230"/>
                            <a:chOff x="5647" y="3412"/>
                            <a:chExt cx="2262" cy="2230"/>
                          </a:xfrm>
                        </wpg:grpSpPr>
                        <wps:wsp>
                          <wps:cNvPr id="1255" name="Freeform 1281"/>
                          <wps:cNvSpPr>
                            <a:spLocks/>
                          </wps:cNvSpPr>
                          <wps:spPr bwMode="auto">
                            <a:xfrm>
                              <a:off x="5647" y="3412"/>
                              <a:ext cx="2262" cy="2230"/>
                            </a:xfrm>
                            <a:custGeom>
                              <a:avLst/>
                              <a:gdLst>
                                <a:gd name="T0" fmla="+- 0 7881 5647"/>
                                <a:gd name="T1" fmla="*/ T0 w 2262"/>
                                <a:gd name="T2" fmla="+- 0 3412 3412"/>
                                <a:gd name="T3" fmla="*/ 3412 h 2230"/>
                                <a:gd name="T4" fmla="+- 0 5647 5647"/>
                                <a:gd name="T5" fmla="*/ T4 w 2262"/>
                                <a:gd name="T6" fmla="+- 0 5641 3412"/>
                                <a:gd name="T7" fmla="*/ 5641 h 2230"/>
                                <a:gd name="T8" fmla="+- 0 5706 5647"/>
                                <a:gd name="T9" fmla="*/ T8 w 2262"/>
                                <a:gd name="T10" fmla="+- 0 5641 3412"/>
                                <a:gd name="T11" fmla="*/ 5641 h 2230"/>
                                <a:gd name="T12" fmla="+- 0 7909 5647"/>
                                <a:gd name="T13" fmla="*/ T12 w 2262"/>
                                <a:gd name="T14" fmla="+- 0 3442 3412"/>
                                <a:gd name="T15" fmla="*/ 3442 h 2230"/>
                                <a:gd name="T16" fmla="+- 0 7881 5647"/>
                                <a:gd name="T17" fmla="*/ T16 w 2262"/>
                                <a:gd name="T18" fmla="+- 0 3412 3412"/>
                                <a:gd name="T19" fmla="*/ 3412 h 22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2" h="2230">
                                  <a:moveTo>
                                    <a:pt x="2234" y="0"/>
                                  </a:moveTo>
                                  <a:lnTo>
                                    <a:pt x="0" y="2229"/>
                                  </a:lnTo>
                                  <a:lnTo>
                                    <a:pt x="59" y="2229"/>
                                  </a:lnTo>
                                  <a:lnTo>
                                    <a:pt x="2262" y="30"/>
                                  </a:lnTo>
                                  <a:lnTo>
                                    <a:pt x="2234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6" name="Group 1278"/>
                        <wpg:cNvGrpSpPr>
                          <a:grpSpLocks/>
                        </wpg:cNvGrpSpPr>
                        <wpg:grpSpPr bwMode="auto">
                          <a:xfrm>
                            <a:off x="5764" y="3472"/>
                            <a:ext cx="2201" cy="2169"/>
                            <a:chOff x="5764" y="3472"/>
                            <a:chExt cx="2201" cy="2169"/>
                          </a:xfrm>
                        </wpg:grpSpPr>
                        <wps:wsp>
                          <wps:cNvPr id="1257" name="Freeform 1279"/>
                          <wps:cNvSpPr>
                            <a:spLocks/>
                          </wps:cNvSpPr>
                          <wps:spPr bwMode="auto">
                            <a:xfrm>
                              <a:off x="5764" y="3472"/>
                              <a:ext cx="2201" cy="2169"/>
                            </a:xfrm>
                            <a:custGeom>
                              <a:avLst/>
                              <a:gdLst>
                                <a:gd name="T0" fmla="+- 0 7937 5764"/>
                                <a:gd name="T1" fmla="*/ T0 w 2201"/>
                                <a:gd name="T2" fmla="+- 0 3472 3472"/>
                                <a:gd name="T3" fmla="*/ 3472 h 2169"/>
                                <a:gd name="T4" fmla="+- 0 5764 5764"/>
                                <a:gd name="T5" fmla="*/ T4 w 2201"/>
                                <a:gd name="T6" fmla="+- 0 5641 3472"/>
                                <a:gd name="T7" fmla="*/ 5641 h 2169"/>
                                <a:gd name="T8" fmla="+- 0 5822 5764"/>
                                <a:gd name="T9" fmla="*/ T8 w 2201"/>
                                <a:gd name="T10" fmla="+- 0 5641 3472"/>
                                <a:gd name="T11" fmla="*/ 5641 h 2169"/>
                                <a:gd name="T12" fmla="+- 0 7965 5764"/>
                                <a:gd name="T13" fmla="*/ T12 w 2201"/>
                                <a:gd name="T14" fmla="+- 0 3502 3472"/>
                                <a:gd name="T15" fmla="*/ 3502 h 2169"/>
                                <a:gd name="T16" fmla="+- 0 7937 5764"/>
                                <a:gd name="T17" fmla="*/ T16 w 2201"/>
                                <a:gd name="T18" fmla="+- 0 3472 3472"/>
                                <a:gd name="T19" fmla="*/ 3472 h 2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01" h="2169">
                                  <a:moveTo>
                                    <a:pt x="2173" y="0"/>
                                  </a:moveTo>
                                  <a:lnTo>
                                    <a:pt x="0" y="2169"/>
                                  </a:lnTo>
                                  <a:lnTo>
                                    <a:pt x="58" y="2169"/>
                                  </a:lnTo>
                                  <a:lnTo>
                                    <a:pt x="2201" y="30"/>
                                  </a:lnTo>
                                  <a:lnTo>
                                    <a:pt x="2173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8" name="Group 1276"/>
                        <wpg:cNvGrpSpPr>
                          <a:grpSpLocks/>
                        </wpg:cNvGrpSpPr>
                        <wpg:grpSpPr bwMode="auto">
                          <a:xfrm>
                            <a:off x="5880" y="3533"/>
                            <a:ext cx="2140" cy="2109"/>
                            <a:chOff x="5880" y="3533"/>
                            <a:chExt cx="2140" cy="2109"/>
                          </a:xfrm>
                        </wpg:grpSpPr>
                        <wps:wsp>
                          <wps:cNvPr id="1259" name="Freeform 1277"/>
                          <wps:cNvSpPr>
                            <a:spLocks/>
                          </wps:cNvSpPr>
                          <wps:spPr bwMode="auto">
                            <a:xfrm>
                              <a:off x="5880" y="3533"/>
                              <a:ext cx="2140" cy="2109"/>
                            </a:xfrm>
                            <a:custGeom>
                              <a:avLst/>
                              <a:gdLst>
                                <a:gd name="T0" fmla="+- 0 7993 5880"/>
                                <a:gd name="T1" fmla="*/ T0 w 2140"/>
                                <a:gd name="T2" fmla="+- 0 3533 3533"/>
                                <a:gd name="T3" fmla="*/ 3533 h 2109"/>
                                <a:gd name="T4" fmla="+- 0 5880 5880"/>
                                <a:gd name="T5" fmla="*/ T4 w 2140"/>
                                <a:gd name="T6" fmla="+- 0 5641 3533"/>
                                <a:gd name="T7" fmla="*/ 5641 h 2109"/>
                                <a:gd name="T8" fmla="+- 0 5938 5880"/>
                                <a:gd name="T9" fmla="*/ T8 w 2140"/>
                                <a:gd name="T10" fmla="+- 0 5641 3533"/>
                                <a:gd name="T11" fmla="*/ 5641 h 2109"/>
                                <a:gd name="T12" fmla="+- 0 8020 5880"/>
                                <a:gd name="T13" fmla="*/ T12 w 2140"/>
                                <a:gd name="T14" fmla="+- 0 3563 3533"/>
                                <a:gd name="T15" fmla="*/ 3563 h 2109"/>
                                <a:gd name="T16" fmla="+- 0 7993 5880"/>
                                <a:gd name="T17" fmla="*/ T16 w 2140"/>
                                <a:gd name="T18" fmla="+- 0 3533 3533"/>
                                <a:gd name="T19" fmla="*/ 3533 h 21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40" h="2109">
                                  <a:moveTo>
                                    <a:pt x="2113" y="0"/>
                                  </a:moveTo>
                                  <a:lnTo>
                                    <a:pt x="0" y="2108"/>
                                  </a:lnTo>
                                  <a:lnTo>
                                    <a:pt x="58" y="2108"/>
                                  </a:lnTo>
                                  <a:lnTo>
                                    <a:pt x="2140" y="30"/>
                                  </a:lnTo>
                                  <a:lnTo>
                                    <a:pt x="2113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0" name="Group 1274"/>
                        <wpg:cNvGrpSpPr>
                          <a:grpSpLocks/>
                        </wpg:cNvGrpSpPr>
                        <wpg:grpSpPr bwMode="auto">
                          <a:xfrm>
                            <a:off x="5996" y="3593"/>
                            <a:ext cx="2080" cy="2048"/>
                            <a:chOff x="5996" y="3593"/>
                            <a:chExt cx="2080" cy="2048"/>
                          </a:xfrm>
                        </wpg:grpSpPr>
                        <wps:wsp>
                          <wps:cNvPr id="1261" name="Freeform 1275"/>
                          <wps:cNvSpPr>
                            <a:spLocks/>
                          </wps:cNvSpPr>
                          <wps:spPr bwMode="auto">
                            <a:xfrm>
                              <a:off x="5996" y="3593"/>
                              <a:ext cx="2080" cy="2048"/>
                            </a:xfrm>
                            <a:custGeom>
                              <a:avLst/>
                              <a:gdLst>
                                <a:gd name="T0" fmla="+- 0 8048 5996"/>
                                <a:gd name="T1" fmla="*/ T0 w 2080"/>
                                <a:gd name="T2" fmla="+- 0 3593 3593"/>
                                <a:gd name="T3" fmla="*/ 3593 h 2048"/>
                                <a:gd name="T4" fmla="+- 0 5996 5996"/>
                                <a:gd name="T5" fmla="*/ T4 w 2080"/>
                                <a:gd name="T6" fmla="+- 0 5641 3593"/>
                                <a:gd name="T7" fmla="*/ 5641 h 2048"/>
                                <a:gd name="T8" fmla="+- 0 6054 5996"/>
                                <a:gd name="T9" fmla="*/ T8 w 2080"/>
                                <a:gd name="T10" fmla="+- 0 5641 3593"/>
                                <a:gd name="T11" fmla="*/ 5641 h 2048"/>
                                <a:gd name="T12" fmla="+- 0 8076 5996"/>
                                <a:gd name="T13" fmla="*/ T12 w 2080"/>
                                <a:gd name="T14" fmla="+- 0 3623 3593"/>
                                <a:gd name="T15" fmla="*/ 3623 h 2048"/>
                                <a:gd name="T16" fmla="+- 0 8048 5996"/>
                                <a:gd name="T17" fmla="*/ T16 w 2080"/>
                                <a:gd name="T18" fmla="+- 0 3593 3593"/>
                                <a:gd name="T19" fmla="*/ 3593 h 20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80" h="2048">
                                  <a:moveTo>
                                    <a:pt x="2052" y="0"/>
                                  </a:moveTo>
                                  <a:lnTo>
                                    <a:pt x="0" y="2048"/>
                                  </a:lnTo>
                                  <a:lnTo>
                                    <a:pt x="58" y="2048"/>
                                  </a:lnTo>
                                  <a:lnTo>
                                    <a:pt x="2080" y="30"/>
                                  </a:lnTo>
                                  <a:lnTo>
                                    <a:pt x="2052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2" name="Group 1272"/>
                        <wpg:cNvGrpSpPr>
                          <a:grpSpLocks/>
                        </wpg:cNvGrpSpPr>
                        <wpg:grpSpPr bwMode="auto">
                          <a:xfrm>
                            <a:off x="6113" y="3654"/>
                            <a:ext cx="2019" cy="1988"/>
                            <a:chOff x="6113" y="3654"/>
                            <a:chExt cx="2019" cy="1988"/>
                          </a:xfrm>
                        </wpg:grpSpPr>
                        <wps:wsp>
                          <wps:cNvPr id="1263" name="Freeform 1273"/>
                          <wps:cNvSpPr>
                            <a:spLocks/>
                          </wps:cNvSpPr>
                          <wps:spPr bwMode="auto">
                            <a:xfrm>
                              <a:off x="6113" y="3654"/>
                              <a:ext cx="2019" cy="1988"/>
                            </a:xfrm>
                            <a:custGeom>
                              <a:avLst/>
                              <a:gdLst>
                                <a:gd name="T0" fmla="+- 0 8104 6113"/>
                                <a:gd name="T1" fmla="*/ T0 w 2019"/>
                                <a:gd name="T2" fmla="+- 0 3654 3654"/>
                                <a:gd name="T3" fmla="*/ 3654 h 1988"/>
                                <a:gd name="T4" fmla="+- 0 6113 6113"/>
                                <a:gd name="T5" fmla="*/ T4 w 2019"/>
                                <a:gd name="T6" fmla="+- 0 5641 3654"/>
                                <a:gd name="T7" fmla="*/ 5641 h 1988"/>
                                <a:gd name="T8" fmla="+- 0 6171 6113"/>
                                <a:gd name="T9" fmla="*/ T8 w 2019"/>
                                <a:gd name="T10" fmla="+- 0 5641 3654"/>
                                <a:gd name="T11" fmla="*/ 5641 h 1988"/>
                                <a:gd name="T12" fmla="+- 0 8132 6113"/>
                                <a:gd name="T13" fmla="*/ T12 w 2019"/>
                                <a:gd name="T14" fmla="+- 0 3684 3654"/>
                                <a:gd name="T15" fmla="*/ 3684 h 1988"/>
                                <a:gd name="T16" fmla="+- 0 8104 6113"/>
                                <a:gd name="T17" fmla="*/ T16 w 2019"/>
                                <a:gd name="T18" fmla="+- 0 3654 3654"/>
                                <a:gd name="T19" fmla="*/ 3654 h 19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19" h="1988">
                                  <a:moveTo>
                                    <a:pt x="1991" y="0"/>
                                  </a:moveTo>
                                  <a:lnTo>
                                    <a:pt x="0" y="1987"/>
                                  </a:lnTo>
                                  <a:lnTo>
                                    <a:pt x="58" y="1987"/>
                                  </a:lnTo>
                                  <a:lnTo>
                                    <a:pt x="2019" y="30"/>
                                  </a:lnTo>
                                  <a:lnTo>
                                    <a:pt x="1991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4" name="Group 1270"/>
                        <wpg:cNvGrpSpPr>
                          <a:grpSpLocks/>
                        </wpg:cNvGrpSpPr>
                        <wpg:grpSpPr bwMode="auto">
                          <a:xfrm>
                            <a:off x="6229" y="3714"/>
                            <a:ext cx="1959" cy="1927"/>
                            <a:chOff x="6229" y="3714"/>
                            <a:chExt cx="1959" cy="1927"/>
                          </a:xfrm>
                        </wpg:grpSpPr>
                        <wps:wsp>
                          <wps:cNvPr id="1265" name="Freeform 1271"/>
                          <wps:cNvSpPr>
                            <a:spLocks/>
                          </wps:cNvSpPr>
                          <wps:spPr bwMode="auto">
                            <a:xfrm>
                              <a:off x="6229" y="3714"/>
                              <a:ext cx="1959" cy="1927"/>
                            </a:xfrm>
                            <a:custGeom>
                              <a:avLst/>
                              <a:gdLst>
                                <a:gd name="T0" fmla="+- 0 8160 6229"/>
                                <a:gd name="T1" fmla="*/ T0 w 1959"/>
                                <a:gd name="T2" fmla="+- 0 3714 3714"/>
                                <a:gd name="T3" fmla="*/ 3714 h 1927"/>
                                <a:gd name="T4" fmla="+- 0 6229 6229"/>
                                <a:gd name="T5" fmla="*/ T4 w 1959"/>
                                <a:gd name="T6" fmla="+- 0 5641 3714"/>
                                <a:gd name="T7" fmla="*/ 5641 h 1927"/>
                                <a:gd name="T8" fmla="+- 0 6287 6229"/>
                                <a:gd name="T9" fmla="*/ T8 w 1959"/>
                                <a:gd name="T10" fmla="+- 0 5641 3714"/>
                                <a:gd name="T11" fmla="*/ 5641 h 1927"/>
                                <a:gd name="T12" fmla="+- 0 8187 6229"/>
                                <a:gd name="T13" fmla="*/ T12 w 1959"/>
                                <a:gd name="T14" fmla="+- 0 3744 3714"/>
                                <a:gd name="T15" fmla="*/ 3744 h 1927"/>
                                <a:gd name="T16" fmla="+- 0 8160 6229"/>
                                <a:gd name="T17" fmla="*/ T16 w 1959"/>
                                <a:gd name="T18" fmla="+- 0 3714 3714"/>
                                <a:gd name="T19" fmla="*/ 3714 h 19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9" h="1927">
                                  <a:moveTo>
                                    <a:pt x="1931" y="0"/>
                                  </a:moveTo>
                                  <a:lnTo>
                                    <a:pt x="0" y="1927"/>
                                  </a:lnTo>
                                  <a:lnTo>
                                    <a:pt x="58" y="1927"/>
                                  </a:lnTo>
                                  <a:lnTo>
                                    <a:pt x="1958" y="30"/>
                                  </a:lnTo>
                                  <a:lnTo>
                                    <a:pt x="1931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6" name="Group 1268"/>
                        <wpg:cNvGrpSpPr>
                          <a:grpSpLocks/>
                        </wpg:cNvGrpSpPr>
                        <wpg:grpSpPr bwMode="auto">
                          <a:xfrm>
                            <a:off x="6345" y="3775"/>
                            <a:ext cx="1898" cy="1867"/>
                            <a:chOff x="6345" y="3775"/>
                            <a:chExt cx="1898" cy="1867"/>
                          </a:xfrm>
                        </wpg:grpSpPr>
                        <wps:wsp>
                          <wps:cNvPr id="1267" name="Freeform 1269"/>
                          <wps:cNvSpPr>
                            <a:spLocks/>
                          </wps:cNvSpPr>
                          <wps:spPr bwMode="auto">
                            <a:xfrm>
                              <a:off x="6345" y="3775"/>
                              <a:ext cx="1898" cy="1867"/>
                            </a:xfrm>
                            <a:custGeom>
                              <a:avLst/>
                              <a:gdLst>
                                <a:gd name="T0" fmla="+- 0 8215 6345"/>
                                <a:gd name="T1" fmla="*/ T0 w 1898"/>
                                <a:gd name="T2" fmla="+- 0 3775 3775"/>
                                <a:gd name="T3" fmla="*/ 3775 h 1867"/>
                                <a:gd name="T4" fmla="+- 0 6345 6345"/>
                                <a:gd name="T5" fmla="*/ T4 w 1898"/>
                                <a:gd name="T6" fmla="+- 0 5641 3775"/>
                                <a:gd name="T7" fmla="*/ 5641 h 1867"/>
                                <a:gd name="T8" fmla="+- 0 6403 6345"/>
                                <a:gd name="T9" fmla="*/ T8 w 1898"/>
                                <a:gd name="T10" fmla="+- 0 5641 3775"/>
                                <a:gd name="T11" fmla="*/ 5641 h 1867"/>
                                <a:gd name="T12" fmla="+- 0 8243 6345"/>
                                <a:gd name="T13" fmla="*/ T12 w 1898"/>
                                <a:gd name="T14" fmla="+- 0 3805 3775"/>
                                <a:gd name="T15" fmla="*/ 3805 h 1867"/>
                                <a:gd name="T16" fmla="+- 0 8215 6345"/>
                                <a:gd name="T17" fmla="*/ T16 w 1898"/>
                                <a:gd name="T18" fmla="+- 0 3775 3775"/>
                                <a:gd name="T19" fmla="*/ 3775 h 18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98" h="1867">
                                  <a:moveTo>
                                    <a:pt x="1870" y="0"/>
                                  </a:moveTo>
                                  <a:lnTo>
                                    <a:pt x="0" y="1866"/>
                                  </a:lnTo>
                                  <a:lnTo>
                                    <a:pt x="58" y="1866"/>
                                  </a:lnTo>
                                  <a:lnTo>
                                    <a:pt x="1898" y="30"/>
                                  </a:lnTo>
                                  <a:lnTo>
                                    <a:pt x="1870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8" name="Group 1266"/>
                        <wpg:cNvGrpSpPr>
                          <a:grpSpLocks/>
                        </wpg:cNvGrpSpPr>
                        <wpg:grpSpPr bwMode="auto">
                          <a:xfrm>
                            <a:off x="6461" y="3835"/>
                            <a:ext cx="1837" cy="1806"/>
                            <a:chOff x="6461" y="3835"/>
                            <a:chExt cx="1837" cy="1806"/>
                          </a:xfrm>
                        </wpg:grpSpPr>
                        <wps:wsp>
                          <wps:cNvPr id="1269" name="Freeform 1267"/>
                          <wps:cNvSpPr>
                            <a:spLocks/>
                          </wps:cNvSpPr>
                          <wps:spPr bwMode="auto">
                            <a:xfrm>
                              <a:off x="6461" y="3835"/>
                              <a:ext cx="1837" cy="1806"/>
                            </a:xfrm>
                            <a:custGeom>
                              <a:avLst/>
                              <a:gdLst>
                                <a:gd name="T0" fmla="+- 0 8271 6461"/>
                                <a:gd name="T1" fmla="*/ T0 w 1837"/>
                                <a:gd name="T2" fmla="+- 0 3835 3835"/>
                                <a:gd name="T3" fmla="*/ 3835 h 1806"/>
                                <a:gd name="T4" fmla="+- 0 6461 6461"/>
                                <a:gd name="T5" fmla="*/ T4 w 1837"/>
                                <a:gd name="T6" fmla="+- 0 5641 3835"/>
                                <a:gd name="T7" fmla="*/ 5641 h 1806"/>
                                <a:gd name="T8" fmla="+- 0 6520 6461"/>
                                <a:gd name="T9" fmla="*/ T8 w 1837"/>
                                <a:gd name="T10" fmla="+- 0 5641 3835"/>
                                <a:gd name="T11" fmla="*/ 5641 h 1806"/>
                                <a:gd name="T12" fmla="+- 0 8299 6461"/>
                                <a:gd name="T13" fmla="*/ T12 w 1837"/>
                                <a:gd name="T14" fmla="+- 0 3865 3835"/>
                                <a:gd name="T15" fmla="*/ 3865 h 1806"/>
                                <a:gd name="T16" fmla="+- 0 8271 6461"/>
                                <a:gd name="T17" fmla="*/ T16 w 1837"/>
                                <a:gd name="T18" fmla="+- 0 3835 3835"/>
                                <a:gd name="T19" fmla="*/ 3835 h 18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37" h="1806">
                                  <a:moveTo>
                                    <a:pt x="1810" y="0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59" y="1806"/>
                                  </a:lnTo>
                                  <a:lnTo>
                                    <a:pt x="1838" y="30"/>
                                  </a:lnTo>
                                  <a:lnTo>
                                    <a:pt x="1810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0" name="Group 1264"/>
                        <wpg:cNvGrpSpPr>
                          <a:grpSpLocks/>
                        </wpg:cNvGrpSpPr>
                        <wpg:grpSpPr bwMode="auto">
                          <a:xfrm>
                            <a:off x="6578" y="3896"/>
                            <a:ext cx="1777" cy="1746"/>
                            <a:chOff x="6578" y="3896"/>
                            <a:chExt cx="1777" cy="1746"/>
                          </a:xfrm>
                        </wpg:grpSpPr>
                        <wps:wsp>
                          <wps:cNvPr id="1271" name="Freeform 1265"/>
                          <wps:cNvSpPr>
                            <a:spLocks/>
                          </wps:cNvSpPr>
                          <wps:spPr bwMode="auto">
                            <a:xfrm>
                              <a:off x="6578" y="3896"/>
                              <a:ext cx="1777" cy="1746"/>
                            </a:xfrm>
                            <a:custGeom>
                              <a:avLst/>
                              <a:gdLst>
                                <a:gd name="T0" fmla="+- 0 8327 6578"/>
                                <a:gd name="T1" fmla="*/ T0 w 1777"/>
                                <a:gd name="T2" fmla="+- 0 3896 3896"/>
                                <a:gd name="T3" fmla="*/ 3896 h 1746"/>
                                <a:gd name="T4" fmla="+- 0 6578 6578"/>
                                <a:gd name="T5" fmla="*/ T4 w 1777"/>
                                <a:gd name="T6" fmla="+- 0 5641 3896"/>
                                <a:gd name="T7" fmla="*/ 5641 h 1746"/>
                                <a:gd name="T8" fmla="+- 0 6636 6578"/>
                                <a:gd name="T9" fmla="*/ T8 w 1777"/>
                                <a:gd name="T10" fmla="+- 0 5641 3896"/>
                                <a:gd name="T11" fmla="*/ 5641 h 1746"/>
                                <a:gd name="T12" fmla="+- 0 8354 6578"/>
                                <a:gd name="T13" fmla="*/ T12 w 1777"/>
                                <a:gd name="T14" fmla="+- 0 3926 3896"/>
                                <a:gd name="T15" fmla="*/ 3926 h 1746"/>
                                <a:gd name="T16" fmla="+- 0 8327 6578"/>
                                <a:gd name="T17" fmla="*/ T16 w 1777"/>
                                <a:gd name="T18" fmla="+- 0 3896 3896"/>
                                <a:gd name="T19" fmla="*/ 3896 h 17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77" h="1746">
                                  <a:moveTo>
                                    <a:pt x="1749" y="0"/>
                                  </a:moveTo>
                                  <a:lnTo>
                                    <a:pt x="0" y="1745"/>
                                  </a:lnTo>
                                  <a:lnTo>
                                    <a:pt x="58" y="1745"/>
                                  </a:lnTo>
                                  <a:lnTo>
                                    <a:pt x="1776" y="30"/>
                                  </a:lnTo>
                                  <a:lnTo>
                                    <a:pt x="1749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2" name="Group 1262"/>
                        <wpg:cNvGrpSpPr>
                          <a:grpSpLocks/>
                        </wpg:cNvGrpSpPr>
                        <wpg:grpSpPr bwMode="auto">
                          <a:xfrm>
                            <a:off x="6694" y="3956"/>
                            <a:ext cx="1716" cy="1685"/>
                            <a:chOff x="6694" y="3956"/>
                            <a:chExt cx="1716" cy="1685"/>
                          </a:xfrm>
                        </wpg:grpSpPr>
                        <wps:wsp>
                          <wps:cNvPr id="1273" name="Freeform 1263"/>
                          <wps:cNvSpPr>
                            <a:spLocks/>
                          </wps:cNvSpPr>
                          <wps:spPr bwMode="auto">
                            <a:xfrm>
                              <a:off x="6694" y="3956"/>
                              <a:ext cx="1716" cy="1685"/>
                            </a:xfrm>
                            <a:custGeom>
                              <a:avLst/>
                              <a:gdLst>
                                <a:gd name="T0" fmla="+- 0 8382 6694"/>
                                <a:gd name="T1" fmla="*/ T0 w 1716"/>
                                <a:gd name="T2" fmla="+- 0 3956 3956"/>
                                <a:gd name="T3" fmla="*/ 3956 h 1685"/>
                                <a:gd name="T4" fmla="+- 0 6694 6694"/>
                                <a:gd name="T5" fmla="*/ T4 w 1716"/>
                                <a:gd name="T6" fmla="+- 0 5641 3956"/>
                                <a:gd name="T7" fmla="*/ 5641 h 1685"/>
                                <a:gd name="T8" fmla="+- 0 6752 6694"/>
                                <a:gd name="T9" fmla="*/ T8 w 1716"/>
                                <a:gd name="T10" fmla="+- 0 5641 3956"/>
                                <a:gd name="T11" fmla="*/ 5641 h 1685"/>
                                <a:gd name="T12" fmla="+- 0 8410 6694"/>
                                <a:gd name="T13" fmla="*/ T12 w 1716"/>
                                <a:gd name="T14" fmla="+- 0 3986 3956"/>
                                <a:gd name="T15" fmla="*/ 3986 h 1685"/>
                                <a:gd name="T16" fmla="+- 0 8382 6694"/>
                                <a:gd name="T17" fmla="*/ T16 w 1716"/>
                                <a:gd name="T18" fmla="+- 0 3956 3956"/>
                                <a:gd name="T19" fmla="*/ 3956 h 16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16" h="1685">
                                  <a:moveTo>
                                    <a:pt x="1688" y="0"/>
                                  </a:moveTo>
                                  <a:lnTo>
                                    <a:pt x="0" y="1685"/>
                                  </a:lnTo>
                                  <a:lnTo>
                                    <a:pt x="58" y="1685"/>
                                  </a:lnTo>
                                  <a:lnTo>
                                    <a:pt x="1716" y="30"/>
                                  </a:lnTo>
                                  <a:lnTo>
                                    <a:pt x="1688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1260"/>
                        <wpg:cNvGrpSpPr>
                          <a:grpSpLocks/>
                        </wpg:cNvGrpSpPr>
                        <wpg:grpSpPr bwMode="auto">
                          <a:xfrm>
                            <a:off x="6810" y="4017"/>
                            <a:ext cx="1656" cy="1625"/>
                            <a:chOff x="6810" y="4017"/>
                            <a:chExt cx="1656" cy="1625"/>
                          </a:xfrm>
                        </wpg:grpSpPr>
                        <wps:wsp>
                          <wps:cNvPr id="1275" name="Freeform 1261"/>
                          <wps:cNvSpPr>
                            <a:spLocks/>
                          </wps:cNvSpPr>
                          <wps:spPr bwMode="auto">
                            <a:xfrm>
                              <a:off x="6810" y="4017"/>
                              <a:ext cx="1656" cy="1625"/>
                            </a:xfrm>
                            <a:custGeom>
                              <a:avLst/>
                              <a:gdLst>
                                <a:gd name="T0" fmla="+- 0 8438 6810"/>
                                <a:gd name="T1" fmla="*/ T0 w 1656"/>
                                <a:gd name="T2" fmla="+- 0 4017 4017"/>
                                <a:gd name="T3" fmla="*/ 4017 h 1625"/>
                                <a:gd name="T4" fmla="+- 0 6810 6810"/>
                                <a:gd name="T5" fmla="*/ T4 w 1656"/>
                                <a:gd name="T6" fmla="+- 0 5641 4017"/>
                                <a:gd name="T7" fmla="*/ 5641 h 1625"/>
                                <a:gd name="T8" fmla="+- 0 6868 6810"/>
                                <a:gd name="T9" fmla="*/ T8 w 1656"/>
                                <a:gd name="T10" fmla="+- 0 5641 4017"/>
                                <a:gd name="T11" fmla="*/ 5641 h 1625"/>
                                <a:gd name="T12" fmla="+- 0 8466 6810"/>
                                <a:gd name="T13" fmla="*/ T12 w 1656"/>
                                <a:gd name="T14" fmla="+- 0 4047 4017"/>
                                <a:gd name="T15" fmla="*/ 4047 h 1625"/>
                                <a:gd name="T16" fmla="+- 0 8438 6810"/>
                                <a:gd name="T17" fmla="*/ T16 w 1656"/>
                                <a:gd name="T18" fmla="+- 0 4017 4017"/>
                                <a:gd name="T19" fmla="*/ 4017 h 16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56" h="1625">
                                  <a:moveTo>
                                    <a:pt x="1628" y="0"/>
                                  </a:moveTo>
                                  <a:lnTo>
                                    <a:pt x="0" y="1624"/>
                                  </a:lnTo>
                                  <a:lnTo>
                                    <a:pt x="58" y="1624"/>
                                  </a:lnTo>
                                  <a:lnTo>
                                    <a:pt x="1656" y="30"/>
                                  </a:lnTo>
                                  <a:lnTo>
                                    <a:pt x="1628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6" name="Group 1258"/>
                        <wpg:cNvGrpSpPr>
                          <a:grpSpLocks/>
                        </wpg:cNvGrpSpPr>
                        <wpg:grpSpPr bwMode="auto">
                          <a:xfrm>
                            <a:off x="6927" y="4077"/>
                            <a:ext cx="1595" cy="1564"/>
                            <a:chOff x="6927" y="4077"/>
                            <a:chExt cx="1595" cy="1564"/>
                          </a:xfrm>
                        </wpg:grpSpPr>
                        <wps:wsp>
                          <wps:cNvPr id="1277" name="Freeform 1259"/>
                          <wps:cNvSpPr>
                            <a:spLocks/>
                          </wps:cNvSpPr>
                          <wps:spPr bwMode="auto">
                            <a:xfrm>
                              <a:off x="6927" y="4077"/>
                              <a:ext cx="1595" cy="1564"/>
                            </a:xfrm>
                            <a:custGeom>
                              <a:avLst/>
                              <a:gdLst>
                                <a:gd name="T0" fmla="+- 0 8494 6927"/>
                                <a:gd name="T1" fmla="*/ T0 w 1595"/>
                                <a:gd name="T2" fmla="+- 0 4077 4077"/>
                                <a:gd name="T3" fmla="*/ 4077 h 1564"/>
                                <a:gd name="T4" fmla="+- 0 6927 6927"/>
                                <a:gd name="T5" fmla="*/ T4 w 1595"/>
                                <a:gd name="T6" fmla="+- 0 5641 4077"/>
                                <a:gd name="T7" fmla="*/ 5641 h 1564"/>
                                <a:gd name="T8" fmla="+- 0 6985 6927"/>
                                <a:gd name="T9" fmla="*/ T8 w 1595"/>
                                <a:gd name="T10" fmla="+- 0 5641 4077"/>
                                <a:gd name="T11" fmla="*/ 5641 h 1564"/>
                                <a:gd name="T12" fmla="+- 0 8521 6927"/>
                                <a:gd name="T13" fmla="*/ T12 w 1595"/>
                                <a:gd name="T14" fmla="+- 0 4107 4077"/>
                                <a:gd name="T15" fmla="*/ 4107 h 1564"/>
                                <a:gd name="T16" fmla="+- 0 8494 6927"/>
                                <a:gd name="T17" fmla="*/ T16 w 1595"/>
                                <a:gd name="T18" fmla="+- 0 4077 4077"/>
                                <a:gd name="T19" fmla="*/ 4077 h 15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95" h="1564">
                                  <a:moveTo>
                                    <a:pt x="1567" y="0"/>
                                  </a:moveTo>
                                  <a:lnTo>
                                    <a:pt x="0" y="1564"/>
                                  </a:lnTo>
                                  <a:lnTo>
                                    <a:pt x="58" y="1564"/>
                                  </a:lnTo>
                                  <a:lnTo>
                                    <a:pt x="1594" y="30"/>
                                  </a:lnTo>
                                  <a:lnTo>
                                    <a:pt x="1567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8" name="Group 1256"/>
                        <wpg:cNvGrpSpPr>
                          <a:grpSpLocks/>
                        </wpg:cNvGrpSpPr>
                        <wpg:grpSpPr bwMode="auto">
                          <a:xfrm>
                            <a:off x="7043" y="4138"/>
                            <a:ext cx="1534" cy="1504"/>
                            <a:chOff x="7043" y="4138"/>
                            <a:chExt cx="1534" cy="1504"/>
                          </a:xfrm>
                        </wpg:grpSpPr>
                        <wps:wsp>
                          <wps:cNvPr id="1279" name="Freeform 1257"/>
                          <wps:cNvSpPr>
                            <a:spLocks/>
                          </wps:cNvSpPr>
                          <wps:spPr bwMode="auto">
                            <a:xfrm>
                              <a:off x="7043" y="4138"/>
                              <a:ext cx="1534" cy="1504"/>
                            </a:xfrm>
                            <a:custGeom>
                              <a:avLst/>
                              <a:gdLst>
                                <a:gd name="T0" fmla="+- 0 8549 7043"/>
                                <a:gd name="T1" fmla="*/ T0 w 1534"/>
                                <a:gd name="T2" fmla="+- 0 4138 4138"/>
                                <a:gd name="T3" fmla="*/ 4138 h 1504"/>
                                <a:gd name="T4" fmla="+- 0 7043 7043"/>
                                <a:gd name="T5" fmla="*/ T4 w 1534"/>
                                <a:gd name="T6" fmla="+- 0 5641 4138"/>
                                <a:gd name="T7" fmla="*/ 5641 h 1504"/>
                                <a:gd name="T8" fmla="+- 0 7101 7043"/>
                                <a:gd name="T9" fmla="*/ T8 w 1534"/>
                                <a:gd name="T10" fmla="+- 0 5641 4138"/>
                                <a:gd name="T11" fmla="*/ 5641 h 1504"/>
                                <a:gd name="T12" fmla="+- 0 8577 7043"/>
                                <a:gd name="T13" fmla="*/ T12 w 1534"/>
                                <a:gd name="T14" fmla="+- 0 4168 4138"/>
                                <a:gd name="T15" fmla="*/ 4168 h 1504"/>
                                <a:gd name="T16" fmla="+- 0 8549 7043"/>
                                <a:gd name="T17" fmla="*/ T16 w 1534"/>
                                <a:gd name="T18" fmla="+- 0 4138 4138"/>
                                <a:gd name="T19" fmla="*/ 4138 h 15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34" h="1504">
                                  <a:moveTo>
                                    <a:pt x="1506" y="0"/>
                                  </a:moveTo>
                                  <a:lnTo>
                                    <a:pt x="0" y="1503"/>
                                  </a:lnTo>
                                  <a:lnTo>
                                    <a:pt x="58" y="1503"/>
                                  </a:lnTo>
                                  <a:lnTo>
                                    <a:pt x="1534" y="30"/>
                                  </a:lnTo>
                                  <a:lnTo>
                                    <a:pt x="1506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0" name="Group 1254"/>
                        <wpg:cNvGrpSpPr>
                          <a:grpSpLocks/>
                        </wpg:cNvGrpSpPr>
                        <wpg:grpSpPr bwMode="auto">
                          <a:xfrm>
                            <a:off x="7159" y="4198"/>
                            <a:ext cx="1474" cy="1443"/>
                            <a:chOff x="7159" y="4198"/>
                            <a:chExt cx="1474" cy="1443"/>
                          </a:xfrm>
                        </wpg:grpSpPr>
                        <wps:wsp>
                          <wps:cNvPr id="1281" name="Freeform 1255"/>
                          <wps:cNvSpPr>
                            <a:spLocks/>
                          </wps:cNvSpPr>
                          <wps:spPr bwMode="auto">
                            <a:xfrm>
                              <a:off x="7159" y="4198"/>
                              <a:ext cx="1474" cy="1443"/>
                            </a:xfrm>
                            <a:custGeom>
                              <a:avLst/>
                              <a:gdLst>
                                <a:gd name="T0" fmla="+- 0 8605 7159"/>
                                <a:gd name="T1" fmla="*/ T0 w 1474"/>
                                <a:gd name="T2" fmla="+- 0 4198 4198"/>
                                <a:gd name="T3" fmla="*/ 4198 h 1443"/>
                                <a:gd name="T4" fmla="+- 0 7159 7159"/>
                                <a:gd name="T5" fmla="*/ T4 w 1474"/>
                                <a:gd name="T6" fmla="+- 0 5641 4198"/>
                                <a:gd name="T7" fmla="*/ 5641 h 1443"/>
                                <a:gd name="T8" fmla="+- 0 7217 7159"/>
                                <a:gd name="T9" fmla="*/ T8 w 1474"/>
                                <a:gd name="T10" fmla="+- 0 5641 4198"/>
                                <a:gd name="T11" fmla="*/ 5641 h 1443"/>
                                <a:gd name="T12" fmla="+- 0 8633 7159"/>
                                <a:gd name="T13" fmla="*/ T12 w 1474"/>
                                <a:gd name="T14" fmla="+- 0 4228 4198"/>
                                <a:gd name="T15" fmla="*/ 4228 h 1443"/>
                                <a:gd name="T16" fmla="+- 0 8605 7159"/>
                                <a:gd name="T17" fmla="*/ T16 w 1474"/>
                                <a:gd name="T18" fmla="+- 0 4198 4198"/>
                                <a:gd name="T19" fmla="*/ 4198 h 14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4" h="1443">
                                  <a:moveTo>
                                    <a:pt x="1446" y="0"/>
                                  </a:moveTo>
                                  <a:lnTo>
                                    <a:pt x="0" y="1443"/>
                                  </a:lnTo>
                                  <a:lnTo>
                                    <a:pt x="58" y="1443"/>
                                  </a:lnTo>
                                  <a:lnTo>
                                    <a:pt x="1474" y="30"/>
                                  </a:lnTo>
                                  <a:lnTo>
                                    <a:pt x="1446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2" name="Group 1252"/>
                        <wpg:cNvGrpSpPr>
                          <a:grpSpLocks/>
                        </wpg:cNvGrpSpPr>
                        <wpg:grpSpPr bwMode="auto">
                          <a:xfrm>
                            <a:off x="7275" y="4259"/>
                            <a:ext cx="1413" cy="1383"/>
                            <a:chOff x="7275" y="4259"/>
                            <a:chExt cx="1413" cy="1383"/>
                          </a:xfrm>
                        </wpg:grpSpPr>
                        <wps:wsp>
                          <wps:cNvPr id="1283" name="Freeform 1253"/>
                          <wps:cNvSpPr>
                            <a:spLocks/>
                          </wps:cNvSpPr>
                          <wps:spPr bwMode="auto">
                            <a:xfrm>
                              <a:off x="7275" y="4259"/>
                              <a:ext cx="1413" cy="1383"/>
                            </a:xfrm>
                            <a:custGeom>
                              <a:avLst/>
                              <a:gdLst>
                                <a:gd name="T0" fmla="+- 0 8661 7275"/>
                                <a:gd name="T1" fmla="*/ T0 w 1413"/>
                                <a:gd name="T2" fmla="+- 0 4259 4259"/>
                                <a:gd name="T3" fmla="*/ 4259 h 1383"/>
                                <a:gd name="T4" fmla="+- 0 7275 7275"/>
                                <a:gd name="T5" fmla="*/ T4 w 1413"/>
                                <a:gd name="T6" fmla="+- 0 5641 4259"/>
                                <a:gd name="T7" fmla="*/ 5641 h 1383"/>
                                <a:gd name="T8" fmla="+- 0 7334 7275"/>
                                <a:gd name="T9" fmla="*/ T8 w 1413"/>
                                <a:gd name="T10" fmla="+- 0 5641 4259"/>
                                <a:gd name="T11" fmla="*/ 5641 h 1383"/>
                                <a:gd name="T12" fmla="+- 0 8688 7275"/>
                                <a:gd name="T13" fmla="*/ T12 w 1413"/>
                                <a:gd name="T14" fmla="+- 0 4289 4259"/>
                                <a:gd name="T15" fmla="*/ 4289 h 1383"/>
                                <a:gd name="T16" fmla="+- 0 8661 7275"/>
                                <a:gd name="T17" fmla="*/ T16 w 1413"/>
                                <a:gd name="T18" fmla="+- 0 4259 4259"/>
                                <a:gd name="T19" fmla="*/ 4259 h 13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13" h="1383">
                                  <a:moveTo>
                                    <a:pt x="1386" y="0"/>
                                  </a:moveTo>
                                  <a:lnTo>
                                    <a:pt x="0" y="1382"/>
                                  </a:lnTo>
                                  <a:lnTo>
                                    <a:pt x="59" y="1382"/>
                                  </a:lnTo>
                                  <a:lnTo>
                                    <a:pt x="1413" y="30"/>
                                  </a:lnTo>
                                  <a:lnTo>
                                    <a:pt x="1386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4" name="Group 1250"/>
                        <wpg:cNvGrpSpPr>
                          <a:grpSpLocks/>
                        </wpg:cNvGrpSpPr>
                        <wpg:grpSpPr bwMode="auto">
                          <a:xfrm>
                            <a:off x="7392" y="4319"/>
                            <a:ext cx="1353" cy="1322"/>
                            <a:chOff x="7392" y="4319"/>
                            <a:chExt cx="1353" cy="1322"/>
                          </a:xfrm>
                        </wpg:grpSpPr>
                        <wps:wsp>
                          <wps:cNvPr id="1285" name="Freeform 1251"/>
                          <wps:cNvSpPr>
                            <a:spLocks/>
                          </wps:cNvSpPr>
                          <wps:spPr bwMode="auto">
                            <a:xfrm>
                              <a:off x="7392" y="4319"/>
                              <a:ext cx="1353" cy="1322"/>
                            </a:xfrm>
                            <a:custGeom>
                              <a:avLst/>
                              <a:gdLst>
                                <a:gd name="T0" fmla="+- 0 8716 7392"/>
                                <a:gd name="T1" fmla="*/ T0 w 1353"/>
                                <a:gd name="T2" fmla="+- 0 4319 4319"/>
                                <a:gd name="T3" fmla="*/ 4319 h 1322"/>
                                <a:gd name="T4" fmla="+- 0 7392 7392"/>
                                <a:gd name="T5" fmla="*/ T4 w 1353"/>
                                <a:gd name="T6" fmla="+- 0 5641 4319"/>
                                <a:gd name="T7" fmla="*/ 5641 h 1322"/>
                                <a:gd name="T8" fmla="+- 0 7450 7392"/>
                                <a:gd name="T9" fmla="*/ T8 w 1353"/>
                                <a:gd name="T10" fmla="+- 0 5641 4319"/>
                                <a:gd name="T11" fmla="*/ 5641 h 1322"/>
                                <a:gd name="T12" fmla="+- 0 8744 7392"/>
                                <a:gd name="T13" fmla="*/ T12 w 1353"/>
                                <a:gd name="T14" fmla="+- 0 4349 4319"/>
                                <a:gd name="T15" fmla="*/ 4349 h 1322"/>
                                <a:gd name="T16" fmla="+- 0 8716 7392"/>
                                <a:gd name="T17" fmla="*/ T16 w 1353"/>
                                <a:gd name="T18" fmla="+- 0 4319 4319"/>
                                <a:gd name="T19" fmla="*/ 4319 h 13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53" h="1322">
                                  <a:moveTo>
                                    <a:pt x="1324" y="0"/>
                                  </a:moveTo>
                                  <a:lnTo>
                                    <a:pt x="0" y="1322"/>
                                  </a:lnTo>
                                  <a:lnTo>
                                    <a:pt x="58" y="1322"/>
                                  </a:lnTo>
                                  <a:lnTo>
                                    <a:pt x="1352" y="30"/>
                                  </a:lnTo>
                                  <a:lnTo>
                                    <a:pt x="1324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6" name="Group 1248"/>
                        <wpg:cNvGrpSpPr>
                          <a:grpSpLocks/>
                        </wpg:cNvGrpSpPr>
                        <wpg:grpSpPr bwMode="auto">
                          <a:xfrm>
                            <a:off x="7508" y="4380"/>
                            <a:ext cx="1292" cy="1262"/>
                            <a:chOff x="7508" y="4380"/>
                            <a:chExt cx="1292" cy="1262"/>
                          </a:xfrm>
                        </wpg:grpSpPr>
                        <wps:wsp>
                          <wps:cNvPr id="1287" name="Freeform 1249"/>
                          <wps:cNvSpPr>
                            <a:spLocks/>
                          </wps:cNvSpPr>
                          <wps:spPr bwMode="auto">
                            <a:xfrm>
                              <a:off x="7508" y="4380"/>
                              <a:ext cx="1292" cy="1262"/>
                            </a:xfrm>
                            <a:custGeom>
                              <a:avLst/>
                              <a:gdLst>
                                <a:gd name="T0" fmla="+- 0 8772 7508"/>
                                <a:gd name="T1" fmla="*/ T0 w 1292"/>
                                <a:gd name="T2" fmla="+- 0 4380 4380"/>
                                <a:gd name="T3" fmla="*/ 4380 h 1262"/>
                                <a:gd name="T4" fmla="+- 0 7508 7508"/>
                                <a:gd name="T5" fmla="*/ T4 w 1292"/>
                                <a:gd name="T6" fmla="+- 0 5641 4380"/>
                                <a:gd name="T7" fmla="*/ 5641 h 1262"/>
                                <a:gd name="T8" fmla="+- 0 7566 7508"/>
                                <a:gd name="T9" fmla="*/ T8 w 1292"/>
                                <a:gd name="T10" fmla="+- 0 5641 4380"/>
                                <a:gd name="T11" fmla="*/ 5641 h 1262"/>
                                <a:gd name="T12" fmla="+- 0 8800 7508"/>
                                <a:gd name="T13" fmla="*/ T12 w 1292"/>
                                <a:gd name="T14" fmla="+- 0 4410 4380"/>
                                <a:gd name="T15" fmla="*/ 4410 h 1262"/>
                                <a:gd name="T16" fmla="+- 0 8772 7508"/>
                                <a:gd name="T17" fmla="*/ T16 w 1292"/>
                                <a:gd name="T18" fmla="+- 0 4380 4380"/>
                                <a:gd name="T19" fmla="*/ 4380 h 1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92" h="1262">
                                  <a:moveTo>
                                    <a:pt x="1264" y="0"/>
                                  </a:moveTo>
                                  <a:lnTo>
                                    <a:pt x="0" y="1261"/>
                                  </a:lnTo>
                                  <a:lnTo>
                                    <a:pt x="58" y="1261"/>
                                  </a:lnTo>
                                  <a:lnTo>
                                    <a:pt x="1292" y="30"/>
                                  </a:lnTo>
                                  <a:lnTo>
                                    <a:pt x="1264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8" name="Group 1246"/>
                        <wpg:cNvGrpSpPr>
                          <a:grpSpLocks/>
                        </wpg:cNvGrpSpPr>
                        <wpg:grpSpPr bwMode="auto">
                          <a:xfrm>
                            <a:off x="7624" y="4440"/>
                            <a:ext cx="1231" cy="1201"/>
                            <a:chOff x="7624" y="4440"/>
                            <a:chExt cx="1231" cy="1201"/>
                          </a:xfrm>
                        </wpg:grpSpPr>
                        <wps:wsp>
                          <wps:cNvPr id="1289" name="Freeform 1247"/>
                          <wps:cNvSpPr>
                            <a:spLocks/>
                          </wps:cNvSpPr>
                          <wps:spPr bwMode="auto">
                            <a:xfrm>
                              <a:off x="7624" y="4440"/>
                              <a:ext cx="1231" cy="1201"/>
                            </a:xfrm>
                            <a:custGeom>
                              <a:avLst/>
                              <a:gdLst>
                                <a:gd name="T0" fmla="+- 0 8828 7624"/>
                                <a:gd name="T1" fmla="*/ T0 w 1231"/>
                                <a:gd name="T2" fmla="+- 0 4440 4440"/>
                                <a:gd name="T3" fmla="*/ 4440 h 1201"/>
                                <a:gd name="T4" fmla="+- 0 7624 7624"/>
                                <a:gd name="T5" fmla="*/ T4 w 1231"/>
                                <a:gd name="T6" fmla="+- 0 5641 4440"/>
                                <a:gd name="T7" fmla="*/ 5641 h 1201"/>
                                <a:gd name="T8" fmla="+- 0 7682 7624"/>
                                <a:gd name="T9" fmla="*/ T8 w 1231"/>
                                <a:gd name="T10" fmla="+- 0 5641 4440"/>
                                <a:gd name="T11" fmla="*/ 5641 h 1201"/>
                                <a:gd name="T12" fmla="+- 0 8856 7624"/>
                                <a:gd name="T13" fmla="*/ T12 w 1231"/>
                                <a:gd name="T14" fmla="+- 0 4470 4440"/>
                                <a:gd name="T15" fmla="*/ 4470 h 1201"/>
                                <a:gd name="T16" fmla="+- 0 8828 7624"/>
                                <a:gd name="T17" fmla="*/ T16 w 1231"/>
                                <a:gd name="T18" fmla="+- 0 4440 4440"/>
                                <a:gd name="T19" fmla="*/ 4440 h 12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1" h="1201">
                                  <a:moveTo>
                                    <a:pt x="1204" y="0"/>
                                  </a:moveTo>
                                  <a:lnTo>
                                    <a:pt x="0" y="1201"/>
                                  </a:lnTo>
                                  <a:lnTo>
                                    <a:pt x="58" y="1201"/>
                                  </a:lnTo>
                                  <a:lnTo>
                                    <a:pt x="1232" y="30"/>
                                  </a:lnTo>
                                  <a:lnTo>
                                    <a:pt x="1204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0" name="Group 1244"/>
                        <wpg:cNvGrpSpPr>
                          <a:grpSpLocks/>
                        </wpg:cNvGrpSpPr>
                        <wpg:grpSpPr bwMode="auto">
                          <a:xfrm>
                            <a:off x="7741" y="4501"/>
                            <a:ext cx="1171" cy="1141"/>
                            <a:chOff x="7741" y="4501"/>
                            <a:chExt cx="1171" cy="1141"/>
                          </a:xfrm>
                        </wpg:grpSpPr>
                        <wps:wsp>
                          <wps:cNvPr id="1291" name="Freeform 1245"/>
                          <wps:cNvSpPr>
                            <a:spLocks/>
                          </wps:cNvSpPr>
                          <wps:spPr bwMode="auto">
                            <a:xfrm>
                              <a:off x="7741" y="4501"/>
                              <a:ext cx="1171" cy="1141"/>
                            </a:xfrm>
                            <a:custGeom>
                              <a:avLst/>
                              <a:gdLst>
                                <a:gd name="T0" fmla="+- 0 8883 7741"/>
                                <a:gd name="T1" fmla="*/ T0 w 1171"/>
                                <a:gd name="T2" fmla="+- 0 4501 4501"/>
                                <a:gd name="T3" fmla="*/ 4501 h 1141"/>
                                <a:gd name="T4" fmla="+- 0 7741 7741"/>
                                <a:gd name="T5" fmla="*/ T4 w 1171"/>
                                <a:gd name="T6" fmla="+- 0 5641 4501"/>
                                <a:gd name="T7" fmla="*/ 5641 h 1141"/>
                                <a:gd name="T8" fmla="+- 0 7799 7741"/>
                                <a:gd name="T9" fmla="*/ T8 w 1171"/>
                                <a:gd name="T10" fmla="+- 0 5641 4501"/>
                                <a:gd name="T11" fmla="*/ 5641 h 1141"/>
                                <a:gd name="T12" fmla="+- 0 8911 7741"/>
                                <a:gd name="T13" fmla="*/ T12 w 1171"/>
                                <a:gd name="T14" fmla="+- 0 4531 4501"/>
                                <a:gd name="T15" fmla="*/ 4531 h 1141"/>
                                <a:gd name="T16" fmla="+- 0 8883 7741"/>
                                <a:gd name="T17" fmla="*/ T16 w 1171"/>
                                <a:gd name="T18" fmla="+- 0 4501 4501"/>
                                <a:gd name="T19" fmla="*/ 4501 h 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71" h="1141">
                                  <a:moveTo>
                                    <a:pt x="1142" y="0"/>
                                  </a:moveTo>
                                  <a:lnTo>
                                    <a:pt x="0" y="1140"/>
                                  </a:lnTo>
                                  <a:lnTo>
                                    <a:pt x="58" y="1140"/>
                                  </a:lnTo>
                                  <a:lnTo>
                                    <a:pt x="1170" y="30"/>
                                  </a:lnTo>
                                  <a:lnTo>
                                    <a:pt x="1142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2" name="Group 1242"/>
                        <wpg:cNvGrpSpPr>
                          <a:grpSpLocks/>
                        </wpg:cNvGrpSpPr>
                        <wpg:grpSpPr bwMode="auto">
                          <a:xfrm>
                            <a:off x="7857" y="4561"/>
                            <a:ext cx="1110" cy="1080"/>
                            <a:chOff x="7857" y="4561"/>
                            <a:chExt cx="1110" cy="1080"/>
                          </a:xfrm>
                        </wpg:grpSpPr>
                        <wps:wsp>
                          <wps:cNvPr id="1293" name="Freeform 1243"/>
                          <wps:cNvSpPr>
                            <a:spLocks/>
                          </wps:cNvSpPr>
                          <wps:spPr bwMode="auto">
                            <a:xfrm>
                              <a:off x="7857" y="4561"/>
                              <a:ext cx="1110" cy="1080"/>
                            </a:xfrm>
                            <a:custGeom>
                              <a:avLst/>
                              <a:gdLst>
                                <a:gd name="T0" fmla="+- 0 8939 7857"/>
                                <a:gd name="T1" fmla="*/ T0 w 1110"/>
                                <a:gd name="T2" fmla="+- 0 4561 4561"/>
                                <a:gd name="T3" fmla="*/ 4561 h 1080"/>
                                <a:gd name="T4" fmla="+- 0 7857 7857"/>
                                <a:gd name="T5" fmla="*/ T4 w 1110"/>
                                <a:gd name="T6" fmla="+- 0 5641 4561"/>
                                <a:gd name="T7" fmla="*/ 5641 h 1080"/>
                                <a:gd name="T8" fmla="+- 0 7915 7857"/>
                                <a:gd name="T9" fmla="*/ T8 w 1110"/>
                                <a:gd name="T10" fmla="+- 0 5641 4561"/>
                                <a:gd name="T11" fmla="*/ 5641 h 1080"/>
                                <a:gd name="T12" fmla="+- 0 8967 7857"/>
                                <a:gd name="T13" fmla="*/ T12 w 1110"/>
                                <a:gd name="T14" fmla="+- 0 4591 4561"/>
                                <a:gd name="T15" fmla="*/ 4591 h 1080"/>
                                <a:gd name="T16" fmla="+- 0 8939 7857"/>
                                <a:gd name="T17" fmla="*/ T16 w 1110"/>
                                <a:gd name="T18" fmla="+- 0 4561 4561"/>
                                <a:gd name="T19" fmla="*/ 4561 h 10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10" h="1080">
                                  <a:moveTo>
                                    <a:pt x="1082" y="0"/>
                                  </a:moveTo>
                                  <a:lnTo>
                                    <a:pt x="0" y="1080"/>
                                  </a:lnTo>
                                  <a:lnTo>
                                    <a:pt x="58" y="1080"/>
                                  </a:lnTo>
                                  <a:lnTo>
                                    <a:pt x="1110" y="30"/>
                                  </a:lnTo>
                                  <a:lnTo>
                                    <a:pt x="1082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4" name="Group 1240"/>
                        <wpg:cNvGrpSpPr>
                          <a:grpSpLocks/>
                        </wpg:cNvGrpSpPr>
                        <wpg:grpSpPr bwMode="auto">
                          <a:xfrm>
                            <a:off x="7973" y="4622"/>
                            <a:ext cx="1050" cy="1020"/>
                            <a:chOff x="7973" y="4622"/>
                            <a:chExt cx="1050" cy="1020"/>
                          </a:xfrm>
                        </wpg:grpSpPr>
                        <wps:wsp>
                          <wps:cNvPr id="1295" name="Freeform 1241"/>
                          <wps:cNvSpPr>
                            <a:spLocks/>
                          </wps:cNvSpPr>
                          <wps:spPr bwMode="auto">
                            <a:xfrm>
                              <a:off x="7973" y="4622"/>
                              <a:ext cx="1050" cy="1020"/>
                            </a:xfrm>
                            <a:custGeom>
                              <a:avLst/>
                              <a:gdLst>
                                <a:gd name="T0" fmla="+- 0 8995 7973"/>
                                <a:gd name="T1" fmla="*/ T0 w 1050"/>
                                <a:gd name="T2" fmla="+- 0 4622 4622"/>
                                <a:gd name="T3" fmla="*/ 4622 h 1020"/>
                                <a:gd name="T4" fmla="+- 0 7973 7973"/>
                                <a:gd name="T5" fmla="*/ T4 w 1050"/>
                                <a:gd name="T6" fmla="+- 0 5641 4622"/>
                                <a:gd name="T7" fmla="*/ 5641 h 1020"/>
                                <a:gd name="T8" fmla="+- 0 8031 7973"/>
                                <a:gd name="T9" fmla="*/ T8 w 1050"/>
                                <a:gd name="T10" fmla="+- 0 5641 4622"/>
                                <a:gd name="T11" fmla="*/ 5641 h 1020"/>
                                <a:gd name="T12" fmla="+- 0 9023 7973"/>
                                <a:gd name="T13" fmla="*/ T12 w 1050"/>
                                <a:gd name="T14" fmla="+- 0 4652 4622"/>
                                <a:gd name="T15" fmla="*/ 4652 h 1020"/>
                                <a:gd name="T16" fmla="+- 0 8995 7973"/>
                                <a:gd name="T17" fmla="*/ T16 w 1050"/>
                                <a:gd name="T18" fmla="+- 0 4622 4622"/>
                                <a:gd name="T19" fmla="*/ 4622 h 1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0" h="1020">
                                  <a:moveTo>
                                    <a:pt x="1022" y="0"/>
                                  </a:moveTo>
                                  <a:lnTo>
                                    <a:pt x="0" y="1019"/>
                                  </a:lnTo>
                                  <a:lnTo>
                                    <a:pt x="58" y="1019"/>
                                  </a:lnTo>
                                  <a:lnTo>
                                    <a:pt x="1050" y="30"/>
                                  </a:lnTo>
                                  <a:lnTo>
                                    <a:pt x="1022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6" name="Group 1238"/>
                        <wpg:cNvGrpSpPr>
                          <a:grpSpLocks/>
                        </wpg:cNvGrpSpPr>
                        <wpg:grpSpPr bwMode="auto">
                          <a:xfrm>
                            <a:off x="8089" y="4682"/>
                            <a:ext cx="989" cy="959"/>
                            <a:chOff x="8089" y="4682"/>
                            <a:chExt cx="989" cy="959"/>
                          </a:xfrm>
                        </wpg:grpSpPr>
                        <wps:wsp>
                          <wps:cNvPr id="1297" name="Freeform 1239"/>
                          <wps:cNvSpPr>
                            <a:spLocks/>
                          </wps:cNvSpPr>
                          <wps:spPr bwMode="auto">
                            <a:xfrm>
                              <a:off x="8089" y="4682"/>
                              <a:ext cx="989" cy="959"/>
                            </a:xfrm>
                            <a:custGeom>
                              <a:avLst/>
                              <a:gdLst>
                                <a:gd name="T0" fmla="+- 0 9050 8089"/>
                                <a:gd name="T1" fmla="*/ T0 w 989"/>
                                <a:gd name="T2" fmla="+- 0 4682 4682"/>
                                <a:gd name="T3" fmla="*/ 4682 h 959"/>
                                <a:gd name="T4" fmla="+- 0 8089 8089"/>
                                <a:gd name="T5" fmla="*/ T4 w 989"/>
                                <a:gd name="T6" fmla="+- 0 5641 4682"/>
                                <a:gd name="T7" fmla="*/ 5641 h 959"/>
                                <a:gd name="T8" fmla="+- 0 8147 8089"/>
                                <a:gd name="T9" fmla="*/ T8 w 989"/>
                                <a:gd name="T10" fmla="+- 0 5641 4682"/>
                                <a:gd name="T11" fmla="*/ 5641 h 959"/>
                                <a:gd name="T12" fmla="+- 0 9078 8089"/>
                                <a:gd name="T13" fmla="*/ T12 w 989"/>
                                <a:gd name="T14" fmla="+- 0 4712 4682"/>
                                <a:gd name="T15" fmla="*/ 4712 h 959"/>
                                <a:gd name="T16" fmla="+- 0 9050 8089"/>
                                <a:gd name="T17" fmla="*/ T16 w 989"/>
                                <a:gd name="T18" fmla="+- 0 4682 4682"/>
                                <a:gd name="T19" fmla="*/ 4682 h 9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9" h="959">
                                  <a:moveTo>
                                    <a:pt x="961" y="0"/>
                                  </a:moveTo>
                                  <a:lnTo>
                                    <a:pt x="0" y="959"/>
                                  </a:lnTo>
                                  <a:lnTo>
                                    <a:pt x="58" y="959"/>
                                  </a:lnTo>
                                  <a:lnTo>
                                    <a:pt x="989" y="30"/>
                                  </a:lnTo>
                                  <a:lnTo>
                                    <a:pt x="961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8" name="Group 1236"/>
                        <wpg:cNvGrpSpPr>
                          <a:grpSpLocks/>
                        </wpg:cNvGrpSpPr>
                        <wpg:grpSpPr bwMode="auto">
                          <a:xfrm>
                            <a:off x="8206" y="4743"/>
                            <a:ext cx="928" cy="899"/>
                            <a:chOff x="8206" y="4743"/>
                            <a:chExt cx="928" cy="899"/>
                          </a:xfrm>
                        </wpg:grpSpPr>
                        <wps:wsp>
                          <wps:cNvPr id="1299" name="Freeform 1237"/>
                          <wps:cNvSpPr>
                            <a:spLocks/>
                          </wps:cNvSpPr>
                          <wps:spPr bwMode="auto">
                            <a:xfrm>
                              <a:off x="8206" y="4743"/>
                              <a:ext cx="928" cy="899"/>
                            </a:xfrm>
                            <a:custGeom>
                              <a:avLst/>
                              <a:gdLst>
                                <a:gd name="T0" fmla="+- 0 9106 8206"/>
                                <a:gd name="T1" fmla="*/ T0 w 928"/>
                                <a:gd name="T2" fmla="+- 0 4743 4743"/>
                                <a:gd name="T3" fmla="*/ 4743 h 899"/>
                                <a:gd name="T4" fmla="+- 0 8206 8206"/>
                                <a:gd name="T5" fmla="*/ T4 w 928"/>
                                <a:gd name="T6" fmla="+- 0 5641 4743"/>
                                <a:gd name="T7" fmla="*/ 5641 h 899"/>
                                <a:gd name="T8" fmla="+- 0 8264 8206"/>
                                <a:gd name="T9" fmla="*/ T8 w 928"/>
                                <a:gd name="T10" fmla="+- 0 5641 4743"/>
                                <a:gd name="T11" fmla="*/ 5641 h 899"/>
                                <a:gd name="T12" fmla="+- 0 9134 8206"/>
                                <a:gd name="T13" fmla="*/ T12 w 928"/>
                                <a:gd name="T14" fmla="+- 0 4773 4743"/>
                                <a:gd name="T15" fmla="*/ 4773 h 899"/>
                                <a:gd name="T16" fmla="+- 0 9106 8206"/>
                                <a:gd name="T17" fmla="*/ T16 w 928"/>
                                <a:gd name="T18" fmla="+- 0 4743 4743"/>
                                <a:gd name="T19" fmla="*/ 4743 h 8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8" h="899">
                                  <a:moveTo>
                                    <a:pt x="900" y="0"/>
                                  </a:moveTo>
                                  <a:lnTo>
                                    <a:pt x="0" y="898"/>
                                  </a:lnTo>
                                  <a:lnTo>
                                    <a:pt x="58" y="898"/>
                                  </a:lnTo>
                                  <a:lnTo>
                                    <a:pt x="928" y="30"/>
                                  </a:lnTo>
                                  <a:lnTo>
                                    <a:pt x="900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0" name="Group 1234"/>
                        <wpg:cNvGrpSpPr>
                          <a:grpSpLocks/>
                        </wpg:cNvGrpSpPr>
                        <wpg:grpSpPr bwMode="auto">
                          <a:xfrm>
                            <a:off x="8322" y="4803"/>
                            <a:ext cx="868" cy="838"/>
                            <a:chOff x="8322" y="4803"/>
                            <a:chExt cx="868" cy="838"/>
                          </a:xfrm>
                        </wpg:grpSpPr>
                        <wps:wsp>
                          <wps:cNvPr id="1301" name="Freeform 1235"/>
                          <wps:cNvSpPr>
                            <a:spLocks/>
                          </wps:cNvSpPr>
                          <wps:spPr bwMode="auto">
                            <a:xfrm>
                              <a:off x="8322" y="4803"/>
                              <a:ext cx="868" cy="838"/>
                            </a:xfrm>
                            <a:custGeom>
                              <a:avLst/>
                              <a:gdLst>
                                <a:gd name="T0" fmla="+- 0 9162 8322"/>
                                <a:gd name="T1" fmla="*/ T0 w 868"/>
                                <a:gd name="T2" fmla="+- 0 4803 4803"/>
                                <a:gd name="T3" fmla="*/ 4803 h 838"/>
                                <a:gd name="T4" fmla="+- 0 8322 8322"/>
                                <a:gd name="T5" fmla="*/ T4 w 868"/>
                                <a:gd name="T6" fmla="+- 0 5641 4803"/>
                                <a:gd name="T7" fmla="*/ 5641 h 838"/>
                                <a:gd name="T8" fmla="+- 0 8380 8322"/>
                                <a:gd name="T9" fmla="*/ T8 w 868"/>
                                <a:gd name="T10" fmla="+- 0 5641 4803"/>
                                <a:gd name="T11" fmla="*/ 5641 h 838"/>
                                <a:gd name="T12" fmla="+- 0 9190 8322"/>
                                <a:gd name="T13" fmla="*/ T12 w 868"/>
                                <a:gd name="T14" fmla="+- 0 4833 4803"/>
                                <a:gd name="T15" fmla="*/ 4833 h 838"/>
                                <a:gd name="T16" fmla="+- 0 9162 8322"/>
                                <a:gd name="T17" fmla="*/ T16 w 868"/>
                                <a:gd name="T18" fmla="+- 0 4803 4803"/>
                                <a:gd name="T19" fmla="*/ 4803 h 8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8" h="838">
                                  <a:moveTo>
                                    <a:pt x="840" y="0"/>
                                  </a:moveTo>
                                  <a:lnTo>
                                    <a:pt x="0" y="838"/>
                                  </a:lnTo>
                                  <a:lnTo>
                                    <a:pt x="58" y="838"/>
                                  </a:lnTo>
                                  <a:lnTo>
                                    <a:pt x="868" y="30"/>
                                  </a:lnTo>
                                  <a:lnTo>
                                    <a:pt x="840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2" name="Group 1232"/>
                        <wpg:cNvGrpSpPr>
                          <a:grpSpLocks/>
                        </wpg:cNvGrpSpPr>
                        <wpg:grpSpPr bwMode="auto">
                          <a:xfrm>
                            <a:off x="8438" y="4864"/>
                            <a:ext cx="807" cy="778"/>
                            <a:chOff x="8438" y="4864"/>
                            <a:chExt cx="807" cy="778"/>
                          </a:xfrm>
                        </wpg:grpSpPr>
                        <wps:wsp>
                          <wps:cNvPr id="1303" name="Freeform 1233"/>
                          <wps:cNvSpPr>
                            <a:spLocks/>
                          </wps:cNvSpPr>
                          <wps:spPr bwMode="auto">
                            <a:xfrm>
                              <a:off x="8438" y="4864"/>
                              <a:ext cx="807" cy="778"/>
                            </a:xfrm>
                            <a:custGeom>
                              <a:avLst/>
                              <a:gdLst>
                                <a:gd name="T0" fmla="+- 0 9217 8438"/>
                                <a:gd name="T1" fmla="*/ T0 w 807"/>
                                <a:gd name="T2" fmla="+- 0 4864 4864"/>
                                <a:gd name="T3" fmla="*/ 4864 h 778"/>
                                <a:gd name="T4" fmla="+- 0 8438 8438"/>
                                <a:gd name="T5" fmla="*/ T4 w 807"/>
                                <a:gd name="T6" fmla="+- 0 5641 4864"/>
                                <a:gd name="T7" fmla="*/ 5641 h 778"/>
                                <a:gd name="T8" fmla="+- 0 8496 8438"/>
                                <a:gd name="T9" fmla="*/ T8 w 807"/>
                                <a:gd name="T10" fmla="+- 0 5641 4864"/>
                                <a:gd name="T11" fmla="*/ 5641 h 778"/>
                                <a:gd name="T12" fmla="+- 0 9245 8438"/>
                                <a:gd name="T13" fmla="*/ T12 w 807"/>
                                <a:gd name="T14" fmla="+- 0 4894 4864"/>
                                <a:gd name="T15" fmla="*/ 4894 h 778"/>
                                <a:gd name="T16" fmla="+- 0 9217 8438"/>
                                <a:gd name="T17" fmla="*/ T16 w 807"/>
                                <a:gd name="T18" fmla="+- 0 4864 4864"/>
                                <a:gd name="T19" fmla="*/ 4864 h 7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7" h="778">
                                  <a:moveTo>
                                    <a:pt x="779" y="0"/>
                                  </a:moveTo>
                                  <a:lnTo>
                                    <a:pt x="0" y="777"/>
                                  </a:lnTo>
                                  <a:lnTo>
                                    <a:pt x="58" y="777"/>
                                  </a:lnTo>
                                  <a:lnTo>
                                    <a:pt x="807" y="30"/>
                                  </a:lnTo>
                                  <a:lnTo>
                                    <a:pt x="779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4" name="Group 1230"/>
                        <wpg:cNvGrpSpPr>
                          <a:grpSpLocks/>
                        </wpg:cNvGrpSpPr>
                        <wpg:grpSpPr bwMode="auto">
                          <a:xfrm>
                            <a:off x="8554" y="4924"/>
                            <a:ext cx="746" cy="717"/>
                            <a:chOff x="8554" y="4924"/>
                            <a:chExt cx="746" cy="717"/>
                          </a:xfrm>
                        </wpg:grpSpPr>
                        <wps:wsp>
                          <wps:cNvPr id="1305" name="Freeform 1231"/>
                          <wps:cNvSpPr>
                            <a:spLocks/>
                          </wps:cNvSpPr>
                          <wps:spPr bwMode="auto">
                            <a:xfrm>
                              <a:off x="8554" y="4924"/>
                              <a:ext cx="746" cy="717"/>
                            </a:xfrm>
                            <a:custGeom>
                              <a:avLst/>
                              <a:gdLst>
                                <a:gd name="T0" fmla="+- 0 9273 8554"/>
                                <a:gd name="T1" fmla="*/ T0 w 746"/>
                                <a:gd name="T2" fmla="+- 0 4924 4924"/>
                                <a:gd name="T3" fmla="*/ 4924 h 717"/>
                                <a:gd name="T4" fmla="+- 0 8554 8554"/>
                                <a:gd name="T5" fmla="*/ T4 w 746"/>
                                <a:gd name="T6" fmla="+- 0 5641 4924"/>
                                <a:gd name="T7" fmla="*/ 5641 h 717"/>
                                <a:gd name="T8" fmla="+- 0 8613 8554"/>
                                <a:gd name="T9" fmla="*/ T8 w 746"/>
                                <a:gd name="T10" fmla="+- 0 5641 4924"/>
                                <a:gd name="T11" fmla="*/ 5641 h 717"/>
                                <a:gd name="T12" fmla="+- 0 9301 8554"/>
                                <a:gd name="T13" fmla="*/ T12 w 746"/>
                                <a:gd name="T14" fmla="+- 0 4954 4924"/>
                                <a:gd name="T15" fmla="*/ 4954 h 717"/>
                                <a:gd name="T16" fmla="+- 0 9273 8554"/>
                                <a:gd name="T17" fmla="*/ T16 w 746"/>
                                <a:gd name="T18" fmla="+- 0 4924 4924"/>
                                <a:gd name="T19" fmla="*/ 4924 h 7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6" h="717">
                                  <a:moveTo>
                                    <a:pt x="719" y="0"/>
                                  </a:moveTo>
                                  <a:lnTo>
                                    <a:pt x="0" y="717"/>
                                  </a:lnTo>
                                  <a:lnTo>
                                    <a:pt x="59" y="717"/>
                                  </a:lnTo>
                                  <a:lnTo>
                                    <a:pt x="747" y="30"/>
                                  </a:lnTo>
                                  <a:lnTo>
                                    <a:pt x="719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6" name="Group 1228"/>
                        <wpg:cNvGrpSpPr>
                          <a:grpSpLocks/>
                        </wpg:cNvGrpSpPr>
                        <wpg:grpSpPr bwMode="auto">
                          <a:xfrm>
                            <a:off x="8671" y="4985"/>
                            <a:ext cx="686" cy="657"/>
                            <a:chOff x="8671" y="4985"/>
                            <a:chExt cx="686" cy="657"/>
                          </a:xfrm>
                        </wpg:grpSpPr>
                        <wps:wsp>
                          <wps:cNvPr id="1307" name="Freeform 1229"/>
                          <wps:cNvSpPr>
                            <a:spLocks/>
                          </wps:cNvSpPr>
                          <wps:spPr bwMode="auto">
                            <a:xfrm>
                              <a:off x="8671" y="4985"/>
                              <a:ext cx="686" cy="657"/>
                            </a:xfrm>
                            <a:custGeom>
                              <a:avLst/>
                              <a:gdLst>
                                <a:gd name="T0" fmla="+- 0 9329 8671"/>
                                <a:gd name="T1" fmla="*/ T0 w 686"/>
                                <a:gd name="T2" fmla="+- 0 4985 4985"/>
                                <a:gd name="T3" fmla="*/ 4985 h 657"/>
                                <a:gd name="T4" fmla="+- 0 8671 8671"/>
                                <a:gd name="T5" fmla="*/ T4 w 686"/>
                                <a:gd name="T6" fmla="+- 0 5641 4985"/>
                                <a:gd name="T7" fmla="*/ 5641 h 657"/>
                                <a:gd name="T8" fmla="+- 0 8729 8671"/>
                                <a:gd name="T9" fmla="*/ T8 w 686"/>
                                <a:gd name="T10" fmla="+- 0 5641 4985"/>
                                <a:gd name="T11" fmla="*/ 5641 h 657"/>
                                <a:gd name="T12" fmla="+- 0 9357 8671"/>
                                <a:gd name="T13" fmla="*/ T12 w 686"/>
                                <a:gd name="T14" fmla="+- 0 5015 4985"/>
                                <a:gd name="T15" fmla="*/ 5015 h 657"/>
                                <a:gd name="T16" fmla="+- 0 9329 8671"/>
                                <a:gd name="T17" fmla="*/ T16 w 686"/>
                                <a:gd name="T18" fmla="+- 0 4985 4985"/>
                                <a:gd name="T19" fmla="*/ 4985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6" h="657">
                                  <a:moveTo>
                                    <a:pt x="658" y="0"/>
                                  </a:moveTo>
                                  <a:lnTo>
                                    <a:pt x="0" y="656"/>
                                  </a:lnTo>
                                  <a:lnTo>
                                    <a:pt x="58" y="656"/>
                                  </a:lnTo>
                                  <a:lnTo>
                                    <a:pt x="686" y="30"/>
                                  </a:lnTo>
                                  <a:lnTo>
                                    <a:pt x="658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8" name="Group 1226"/>
                        <wpg:cNvGrpSpPr>
                          <a:grpSpLocks/>
                        </wpg:cNvGrpSpPr>
                        <wpg:grpSpPr bwMode="auto">
                          <a:xfrm>
                            <a:off x="8787" y="5045"/>
                            <a:ext cx="625" cy="596"/>
                            <a:chOff x="8787" y="5045"/>
                            <a:chExt cx="625" cy="596"/>
                          </a:xfrm>
                        </wpg:grpSpPr>
                        <wps:wsp>
                          <wps:cNvPr id="1309" name="Freeform 1227"/>
                          <wps:cNvSpPr>
                            <a:spLocks/>
                          </wps:cNvSpPr>
                          <wps:spPr bwMode="auto">
                            <a:xfrm>
                              <a:off x="8787" y="5045"/>
                              <a:ext cx="625" cy="596"/>
                            </a:xfrm>
                            <a:custGeom>
                              <a:avLst/>
                              <a:gdLst>
                                <a:gd name="T0" fmla="+- 0 9384 8787"/>
                                <a:gd name="T1" fmla="*/ T0 w 625"/>
                                <a:gd name="T2" fmla="+- 0 5045 5045"/>
                                <a:gd name="T3" fmla="*/ 5045 h 596"/>
                                <a:gd name="T4" fmla="+- 0 8787 8787"/>
                                <a:gd name="T5" fmla="*/ T4 w 625"/>
                                <a:gd name="T6" fmla="+- 0 5641 5045"/>
                                <a:gd name="T7" fmla="*/ 5641 h 596"/>
                                <a:gd name="T8" fmla="+- 0 8845 8787"/>
                                <a:gd name="T9" fmla="*/ T8 w 625"/>
                                <a:gd name="T10" fmla="+- 0 5641 5045"/>
                                <a:gd name="T11" fmla="*/ 5641 h 596"/>
                                <a:gd name="T12" fmla="+- 0 9412 8787"/>
                                <a:gd name="T13" fmla="*/ T12 w 625"/>
                                <a:gd name="T14" fmla="+- 0 5075 5045"/>
                                <a:gd name="T15" fmla="*/ 5075 h 596"/>
                                <a:gd name="T16" fmla="+- 0 9384 8787"/>
                                <a:gd name="T17" fmla="*/ T16 w 625"/>
                                <a:gd name="T18" fmla="+- 0 5045 5045"/>
                                <a:gd name="T19" fmla="*/ 5045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5" h="596">
                                  <a:moveTo>
                                    <a:pt x="597" y="0"/>
                                  </a:moveTo>
                                  <a:lnTo>
                                    <a:pt x="0" y="596"/>
                                  </a:lnTo>
                                  <a:lnTo>
                                    <a:pt x="58" y="596"/>
                                  </a:lnTo>
                                  <a:lnTo>
                                    <a:pt x="625" y="30"/>
                                  </a:lnTo>
                                  <a:lnTo>
                                    <a:pt x="597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0" name="Group 1224"/>
                        <wpg:cNvGrpSpPr>
                          <a:grpSpLocks/>
                        </wpg:cNvGrpSpPr>
                        <wpg:grpSpPr bwMode="auto">
                          <a:xfrm>
                            <a:off x="8903" y="5106"/>
                            <a:ext cx="565" cy="536"/>
                            <a:chOff x="8903" y="5106"/>
                            <a:chExt cx="565" cy="536"/>
                          </a:xfrm>
                        </wpg:grpSpPr>
                        <wps:wsp>
                          <wps:cNvPr id="1311" name="Freeform 1225"/>
                          <wps:cNvSpPr>
                            <a:spLocks/>
                          </wps:cNvSpPr>
                          <wps:spPr bwMode="auto">
                            <a:xfrm>
                              <a:off x="8903" y="5106"/>
                              <a:ext cx="565" cy="536"/>
                            </a:xfrm>
                            <a:custGeom>
                              <a:avLst/>
                              <a:gdLst>
                                <a:gd name="T0" fmla="+- 0 9440 8903"/>
                                <a:gd name="T1" fmla="*/ T0 w 565"/>
                                <a:gd name="T2" fmla="+- 0 5106 5106"/>
                                <a:gd name="T3" fmla="*/ 5106 h 536"/>
                                <a:gd name="T4" fmla="+- 0 8903 8903"/>
                                <a:gd name="T5" fmla="*/ T4 w 565"/>
                                <a:gd name="T6" fmla="+- 0 5641 5106"/>
                                <a:gd name="T7" fmla="*/ 5641 h 536"/>
                                <a:gd name="T8" fmla="+- 0 8961 8903"/>
                                <a:gd name="T9" fmla="*/ T8 w 565"/>
                                <a:gd name="T10" fmla="+- 0 5641 5106"/>
                                <a:gd name="T11" fmla="*/ 5641 h 536"/>
                                <a:gd name="T12" fmla="+- 0 9468 8903"/>
                                <a:gd name="T13" fmla="*/ T12 w 565"/>
                                <a:gd name="T14" fmla="+- 0 5136 5106"/>
                                <a:gd name="T15" fmla="*/ 5136 h 536"/>
                                <a:gd name="T16" fmla="+- 0 9440 8903"/>
                                <a:gd name="T17" fmla="*/ T16 w 565"/>
                                <a:gd name="T18" fmla="+- 0 5106 5106"/>
                                <a:gd name="T19" fmla="*/ 5106 h 5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5" h="536">
                                  <a:moveTo>
                                    <a:pt x="537" y="0"/>
                                  </a:moveTo>
                                  <a:lnTo>
                                    <a:pt x="0" y="535"/>
                                  </a:lnTo>
                                  <a:lnTo>
                                    <a:pt x="58" y="535"/>
                                  </a:lnTo>
                                  <a:lnTo>
                                    <a:pt x="565" y="30"/>
                                  </a:lnTo>
                                  <a:lnTo>
                                    <a:pt x="537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2" name="Group 1222"/>
                        <wpg:cNvGrpSpPr>
                          <a:grpSpLocks/>
                        </wpg:cNvGrpSpPr>
                        <wpg:grpSpPr bwMode="auto">
                          <a:xfrm>
                            <a:off x="9020" y="5166"/>
                            <a:ext cx="504" cy="475"/>
                            <a:chOff x="9020" y="5166"/>
                            <a:chExt cx="504" cy="475"/>
                          </a:xfrm>
                        </wpg:grpSpPr>
                        <wps:wsp>
                          <wps:cNvPr id="1313" name="Freeform 1223"/>
                          <wps:cNvSpPr>
                            <a:spLocks/>
                          </wps:cNvSpPr>
                          <wps:spPr bwMode="auto">
                            <a:xfrm>
                              <a:off x="9020" y="5166"/>
                              <a:ext cx="504" cy="475"/>
                            </a:xfrm>
                            <a:custGeom>
                              <a:avLst/>
                              <a:gdLst>
                                <a:gd name="T0" fmla="+- 0 9496 9020"/>
                                <a:gd name="T1" fmla="*/ T0 w 504"/>
                                <a:gd name="T2" fmla="+- 0 5166 5166"/>
                                <a:gd name="T3" fmla="*/ 5166 h 475"/>
                                <a:gd name="T4" fmla="+- 0 9020 9020"/>
                                <a:gd name="T5" fmla="*/ T4 w 504"/>
                                <a:gd name="T6" fmla="+- 0 5641 5166"/>
                                <a:gd name="T7" fmla="*/ 5641 h 475"/>
                                <a:gd name="T8" fmla="+- 0 9078 9020"/>
                                <a:gd name="T9" fmla="*/ T8 w 504"/>
                                <a:gd name="T10" fmla="+- 0 5641 5166"/>
                                <a:gd name="T11" fmla="*/ 5641 h 475"/>
                                <a:gd name="T12" fmla="+- 0 9524 9020"/>
                                <a:gd name="T13" fmla="*/ T12 w 504"/>
                                <a:gd name="T14" fmla="+- 0 5196 5166"/>
                                <a:gd name="T15" fmla="*/ 5196 h 475"/>
                                <a:gd name="T16" fmla="+- 0 9496 9020"/>
                                <a:gd name="T17" fmla="*/ T16 w 504"/>
                                <a:gd name="T18" fmla="+- 0 5166 5166"/>
                                <a:gd name="T19" fmla="*/ 5166 h 4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4" h="475">
                                  <a:moveTo>
                                    <a:pt x="476" y="0"/>
                                  </a:moveTo>
                                  <a:lnTo>
                                    <a:pt x="0" y="475"/>
                                  </a:lnTo>
                                  <a:lnTo>
                                    <a:pt x="58" y="475"/>
                                  </a:lnTo>
                                  <a:lnTo>
                                    <a:pt x="504" y="30"/>
                                  </a:lnTo>
                                  <a:lnTo>
                                    <a:pt x="476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4" name="Group 1220"/>
                        <wpg:cNvGrpSpPr>
                          <a:grpSpLocks/>
                        </wpg:cNvGrpSpPr>
                        <wpg:grpSpPr bwMode="auto">
                          <a:xfrm>
                            <a:off x="9136" y="5227"/>
                            <a:ext cx="443" cy="415"/>
                            <a:chOff x="9136" y="5227"/>
                            <a:chExt cx="443" cy="415"/>
                          </a:xfrm>
                        </wpg:grpSpPr>
                        <wps:wsp>
                          <wps:cNvPr id="1315" name="Freeform 1221"/>
                          <wps:cNvSpPr>
                            <a:spLocks/>
                          </wps:cNvSpPr>
                          <wps:spPr bwMode="auto">
                            <a:xfrm>
                              <a:off x="9136" y="5227"/>
                              <a:ext cx="443" cy="415"/>
                            </a:xfrm>
                            <a:custGeom>
                              <a:avLst/>
                              <a:gdLst>
                                <a:gd name="T0" fmla="+- 0 9551 9136"/>
                                <a:gd name="T1" fmla="*/ T0 w 443"/>
                                <a:gd name="T2" fmla="+- 0 5227 5227"/>
                                <a:gd name="T3" fmla="*/ 5227 h 415"/>
                                <a:gd name="T4" fmla="+- 0 9136 9136"/>
                                <a:gd name="T5" fmla="*/ T4 w 443"/>
                                <a:gd name="T6" fmla="+- 0 5641 5227"/>
                                <a:gd name="T7" fmla="*/ 5641 h 415"/>
                                <a:gd name="T8" fmla="+- 0 9194 9136"/>
                                <a:gd name="T9" fmla="*/ T8 w 443"/>
                                <a:gd name="T10" fmla="+- 0 5641 5227"/>
                                <a:gd name="T11" fmla="*/ 5641 h 415"/>
                                <a:gd name="T12" fmla="+- 0 9579 9136"/>
                                <a:gd name="T13" fmla="*/ T12 w 443"/>
                                <a:gd name="T14" fmla="+- 0 5257 5227"/>
                                <a:gd name="T15" fmla="*/ 5257 h 415"/>
                                <a:gd name="T16" fmla="+- 0 9551 9136"/>
                                <a:gd name="T17" fmla="*/ T16 w 443"/>
                                <a:gd name="T18" fmla="+- 0 5227 5227"/>
                                <a:gd name="T19" fmla="*/ 5227 h 4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43" h="415">
                                  <a:moveTo>
                                    <a:pt x="415" y="0"/>
                                  </a:moveTo>
                                  <a:lnTo>
                                    <a:pt x="0" y="414"/>
                                  </a:lnTo>
                                  <a:lnTo>
                                    <a:pt x="58" y="414"/>
                                  </a:lnTo>
                                  <a:lnTo>
                                    <a:pt x="443" y="30"/>
                                  </a:lnTo>
                                  <a:lnTo>
                                    <a:pt x="415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6" name="Group 1218"/>
                        <wpg:cNvGrpSpPr>
                          <a:grpSpLocks/>
                        </wpg:cNvGrpSpPr>
                        <wpg:grpSpPr bwMode="auto">
                          <a:xfrm>
                            <a:off x="9252" y="5287"/>
                            <a:ext cx="383" cy="354"/>
                            <a:chOff x="9252" y="5287"/>
                            <a:chExt cx="383" cy="354"/>
                          </a:xfrm>
                        </wpg:grpSpPr>
                        <wps:wsp>
                          <wps:cNvPr id="1317" name="Freeform 1219"/>
                          <wps:cNvSpPr>
                            <a:spLocks/>
                          </wps:cNvSpPr>
                          <wps:spPr bwMode="auto">
                            <a:xfrm>
                              <a:off x="9252" y="5287"/>
                              <a:ext cx="383" cy="354"/>
                            </a:xfrm>
                            <a:custGeom>
                              <a:avLst/>
                              <a:gdLst>
                                <a:gd name="T0" fmla="+- 0 9607 9252"/>
                                <a:gd name="T1" fmla="*/ T0 w 383"/>
                                <a:gd name="T2" fmla="+- 0 5287 5287"/>
                                <a:gd name="T3" fmla="*/ 5287 h 354"/>
                                <a:gd name="T4" fmla="+- 0 9252 9252"/>
                                <a:gd name="T5" fmla="*/ T4 w 383"/>
                                <a:gd name="T6" fmla="+- 0 5641 5287"/>
                                <a:gd name="T7" fmla="*/ 5641 h 354"/>
                                <a:gd name="T8" fmla="+- 0 9310 9252"/>
                                <a:gd name="T9" fmla="*/ T8 w 383"/>
                                <a:gd name="T10" fmla="+- 0 5641 5287"/>
                                <a:gd name="T11" fmla="*/ 5641 h 354"/>
                                <a:gd name="T12" fmla="+- 0 9635 9252"/>
                                <a:gd name="T13" fmla="*/ T12 w 383"/>
                                <a:gd name="T14" fmla="+- 0 5317 5287"/>
                                <a:gd name="T15" fmla="*/ 5317 h 354"/>
                                <a:gd name="T16" fmla="+- 0 9607 9252"/>
                                <a:gd name="T17" fmla="*/ T16 w 383"/>
                                <a:gd name="T18" fmla="+- 0 5287 5287"/>
                                <a:gd name="T19" fmla="*/ 5287 h 3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3" h="354">
                                  <a:moveTo>
                                    <a:pt x="355" y="0"/>
                                  </a:moveTo>
                                  <a:lnTo>
                                    <a:pt x="0" y="354"/>
                                  </a:lnTo>
                                  <a:lnTo>
                                    <a:pt x="58" y="354"/>
                                  </a:lnTo>
                                  <a:lnTo>
                                    <a:pt x="383" y="30"/>
                                  </a:lnTo>
                                  <a:lnTo>
                                    <a:pt x="355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8" name="Group 1216"/>
                        <wpg:cNvGrpSpPr>
                          <a:grpSpLocks/>
                        </wpg:cNvGrpSpPr>
                        <wpg:grpSpPr bwMode="auto">
                          <a:xfrm>
                            <a:off x="9368" y="5347"/>
                            <a:ext cx="322" cy="294"/>
                            <a:chOff x="9368" y="5347"/>
                            <a:chExt cx="322" cy="294"/>
                          </a:xfrm>
                        </wpg:grpSpPr>
                        <wps:wsp>
                          <wps:cNvPr id="1319" name="Freeform 1217"/>
                          <wps:cNvSpPr>
                            <a:spLocks/>
                          </wps:cNvSpPr>
                          <wps:spPr bwMode="auto">
                            <a:xfrm>
                              <a:off x="9368" y="5347"/>
                              <a:ext cx="322" cy="294"/>
                            </a:xfrm>
                            <a:custGeom>
                              <a:avLst/>
                              <a:gdLst>
                                <a:gd name="T0" fmla="+- 0 9663 9368"/>
                                <a:gd name="T1" fmla="*/ T0 w 322"/>
                                <a:gd name="T2" fmla="+- 0 5347 5347"/>
                                <a:gd name="T3" fmla="*/ 5347 h 294"/>
                                <a:gd name="T4" fmla="+- 0 9368 9368"/>
                                <a:gd name="T5" fmla="*/ T4 w 322"/>
                                <a:gd name="T6" fmla="+- 0 5641 5347"/>
                                <a:gd name="T7" fmla="*/ 5641 h 294"/>
                                <a:gd name="T8" fmla="+- 0 9427 9368"/>
                                <a:gd name="T9" fmla="*/ T8 w 322"/>
                                <a:gd name="T10" fmla="+- 0 5641 5347"/>
                                <a:gd name="T11" fmla="*/ 5641 h 294"/>
                                <a:gd name="T12" fmla="+- 0 9691 9368"/>
                                <a:gd name="T13" fmla="*/ T12 w 322"/>
                                <a:gd name="T14" fmla="+- 0 5378 5347"/>
                                <a:gd name="T15" fmla="*/ 5378 h 294"/>
                                <a:gd name="T16" fmla="+- 0 9663 9368"/>
                                <a:gd name="T17" fmla="*/ T16 w 322"/>
                                <a:gd name="T18" fmla="+- 0 5347 5347"/>
                                <a:gd name="T19" fmla="*/ 5347 h 2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22" h="294">
                                  <a:moveTo>
                                    <a:pt x="295" y="0"/>
                                  </a:moveTo>
                                  <a:lnTo>
                                    <a:pt x="0" y="294"/>
                                  </a:lnTo>
                                  <a:lnTo>
                                    <a:pt x="59" y="294"/>
                                  </a:lnTo>
                                  <a:lnTo>
                                    <a:pt x="323" y="31"/>
                                  </a:lnTo>
                                  <a:lnTo>
                                    <a:pt x="295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0" name="Group 1214"/>
                        <wpg:cNvGrpSpPr>
                          <a:grpSpLocks/>
                        </wpg:cNvGrpSpPr>
                        <wpg:grpSpPr bwMode="auto">
                          <a:xfrm>
                            <a:off x="9485" y="5408"/>
                            <a:ext cx="262" cy="233"/>
                            <a:chOff x="9485" y="5408"/>
                            <a:chExt cx="262" cy="233"/>
                          </a:xfrm>
                        </wpg:grpSpPr>
                        <wps:wsp>
                          <wps:cNvPr id="1321" name="Freeform 1215"/>
                          <wps:cNvSpPr>
                            <a:spLocks/>
                          </wps:cNvSpPr>
                          <wps:spPr bwMode="auto">
                            <a:xfrm>
                              <a:off x="9485" y="5408"/>
                              <a:ext cx="262" cy="233"/>
                            </a:xfrm>
                            <a:custGeom>
                              <a:avLst/>
                              <a:gdLst>
                                <a:gd name="T0" fmla="+- 0 9718 9485"/>
                                <a:gd name="T1" fmla="*/ T0 w 262"/>
                                <a:gd name="T2" fmla="+- 0 5408 5408"/>
                                <a:gd name="T3" fmla="*/ 5408 h 233"/>
                                <a:gd name="T4" fmla="+- 0 9485 9485"/>
                                <a:gd name="T5" fmla="*/ T4 w 262"/>
                                <a:gd name="T6" fmla="+- 0 5641 5408"/>
                                <a:gd name="T7" fmla="*/ 5641 h 233"/>
                                <a:gd name="T8" fmla="+- 0 9543 9485"/>
                                <a:gd name="T9" fmla="*/ T8 w 262"/>
                                <a:gd name="T10" fmla="+- 0 5641 5408"/>
                                <a:gd name="T11" fmla="*/ 5641 h 233"/>
                                <a:gd name="T12" fmla="+- 0 9746 9485"/>
                                <a:gd name="T13" fmla="*/ T12 w 262"/>
                                <a:gd name="T14" fmla="+- 0 5438 5408"/>
                                <a:gd name="T15" fmla="*/ 5438 h 233"/>
                                <a:gd name="T16" fmla="+- 0 9718 9485"/>
                                <a:gd name="T17" fmla="*/ T16 w 262"/>
                                <a:gd name="T18" fmla="+- 0 5408 5408"/>
                                <a:gd name="T19" fmla="*/ 5408 h 2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2" h="233">
                                  <a:moveTo>
                                    <a:pt x="233" y="0"/>
                                  </a:moveTo>
                                  <a:lnTo>
                                    <a:pt x="0" y="233"/>
                                  </a:lnTo>
                                  <a:lnTo>
                                    <a:pt x="58" y="233"/>
                                  </a:lnTo>
                                  <a:lnTo>
                                    <a:pt x="261" y="30"/>
                                  </a:lnTo>
                                  <a:lnTo>
                                    <a:pt x="233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2" name="Group 1212"/>
                        <wpg:cNvGrpSpPr>
                          <a:grpSpLocks/>
                        </wpg:cNvGrpSpPr>
                        <wpg:grpSpPr bwMode="auto">
                          <a:xfrm>
                            <a:off x="9601" y="5468"/>
                            <a:ext cx="201" cy="173"/>
                            <a:chOff x="9601" y="5468"/>
                            <a:chExt cx="201" cy="173"/>
                          </a:xfrm>
                        </wpg:grpSpPr>
                        <wps:wsp>
                          <wps:cNvPr id="1323" name="Freeform 1213"/>
                          <wps:cNvSpPr>
                            <a:spLocks/>
                          </wps:cNvSpPr>
                          <wps:spPr bwMode="auto">
                            <a:xfrm>
                              <a:off x="9601" y="5468"/>
                              <a:ext cx="201" cy="173"/>
                            </a:xfrm>
                            <a:custGeom>
                              <a:avLst/>
                              <a:gdLst>
                                <a:gd name="T0" fmla="+- 0 9774 9601"/>
                                <a:gd name="T1" fmla="*/ T0 w 201"/>
                                <a:gd name="T2" fmla="+- 0 5468 5468"/>
                                <a:gd name="T3" fmla="*/ 5468 h 173"/>
                                <a:gd name="T4" fmla="+- 0 9601 9601"/>
                                <a:gd name="T5" fmla="*/ T4 w 201"/>
                                <a:gd name="T6" fmla="+- 0 5641 5468"/>
                                <a:gd name="T7" fmla="*/ 5641 h 173"/>
                                <a:gd name="T8" fmla="+- 0 9659 9601"/>
                                <a:gd name="T9" fmla="*/ T8 w 201"/>
                                <a:gd name="T10" fmla="+- 0 5641 5468"/>
                                <a:gd name="T11" fmla="*/ 5641 h 173"/>
                                <a:gd name="T12" fmla="+- 0 9802 9601"/>
                                <a:gd name="T13" fmla="*/ T12 w 201"/>
                                <a:gd name="T14" fmla="+- 0 5499 5468"/>
                                <a:gd name="T15" fmla="*/ 5499 h 173"/>
                                <a:gd name="T16" fmla="+- 0 9774 9601"/>
                                <a:gd name="T17" fmla="*/ T16 w 201"/>
                                <a:gd name="T18" fmla="+- 0 5468 5468"/>
                                <a:gd name="T19" fmla="*/ 5468 h 1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1" h="173">
                                  <a:moveTo>
                                    <a:pt x="173" y="0"/>
                                  </a:moveTo>
                                  <a:lnTo>
                                    <a:pt x="0" y="173"/>
                                  </a:lnTo>
                                  <a:lnTo>
                                    <a:pt x="58" y="173"/>
                                  </a:lnTo>
                                  <a:lnTo>
                                    <a:pt x="201" y="31"/>
                                  </a:lnTo>
                                  <a:lnTo>
                                    <a:pt x="173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4" name="Group 1210"/>
                        <wpg:cNvGrpSpPr>
                          <a:grpSpLocks/>
                        </wpg:cNvGrpSpPr>
                        <wpg:grpSpPr bwMode="auto">
                          <a:xfrm>
                            <a:off x="9717" y="5529"/>
                            <a:ext cx="140" cy="112"/>
                            <a:chOff x="9717" y="5529"/>
                            <a:chExt cx="140" cy="112"/>
                          </a:xfrm>
                        </wpg:grpSpPr>
                        <wps:wsp>
                          <wps:cNvPr id="1325" name="Freeform 1211"/>
                          <wps:cNvSpPr>
                            <a:spLocks/>
                          </wps:cNvSpPr>
                          <wps:spPr bwMode="auto">
                            <a:xfrm>
                              <a:off x="9717" y="5529"/>
                              <a:ext cx="140" cy="112"/>
                            </a:xfrm>
                            <a:custGeom>
                              <a:avLst/>
                              <a:gdLst>
                                <a:gd name="T0" fmla="+- 0 9830 9717"/>
                                <a:gd name="T1" fmla="*/ T0 w 140"/>
                                <a:gd name="T2" fmla="+- 0 5529 5529"/>
                                <a:gd name="T3" fmla="*/ 5529 h 112"/>
                                <a:gd name="T4" fmla="+- 0 9717 9717"/>
                                <a:gd name="T5" fmla="*/ T4 w 140"/>
                                <a:gd name="T6" fmla="+- 0 5641 5529"/>
                                <a:gd name="T7" fmla="*/ 5641 h 112"/>
                                <a:gd name="T8" fmla="+- 0 9775 9717"/>
                                <a:gd name="T9" fmla="*/ T8 w 140"/>
                                <a:gd name="T10" fmla="+- 0 5641 5529"/>
                                <a:gd name="T11" fmla="*/ 5641 h 112"/>
                                <a:gd name="T12" fmla="+- 0 9858 9717"/>
                                <a:gd name="T13" fmla="*/ T12 w 140"/>
                                <a:gd name="T14" fmla="+- 0 5559 5529"/>
                                <a:gd name="T15" fmla="*/ 5559 h 112"/>
                                <a:gd name="T16" fmla="+- 0 9830 9717"/>
                                <a:gd name="T17" fmla="*/ T16 w 140"/>
                                <a:gd name="T18" fmla="+- 0 5529 5529"/>
                                <a:gd name="T19" fmla="*/ 5529 h 1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0" h="112">
                                  <a:moveTo>
                                    <a:pt x="113" y="0"/>
                                  </a:moveTo>
                                  <a:lnTo>
                                    <a:pt x="0" y="112"/>
                                  </a:lnTo>
                                  <a:lnTo>
                                    <a:pt x="58" y="112"/>
                                  </a:lnTo>
                                  <a:lnTo>
                                    <a:pt x="141" y="30"/>
                                  </a:lnTo>
                                  <a:lnTo>
                                    <a:pt x="113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6" name="Group 1208"/>
                        <wpg:cNvGrpSpPr>
                          <a:grpSpLocks/>
                        </wpg:cNvGrpSpPr>
                        <wpg:grpSpPr bwMode="auto">
                          <a:xfrm>
                            <a:off x="9834" y="5589"/>
                            <a:ext cx="80" cy="52"/>
                            <a:chOff x="9834" y="5589"/>
                            <a:chExt cx="80" cy="52"/>
                          </a:xfrm>
                        </wpg:grpSpPr>
                        <wps:wsp>
                          <wps:cNvPr id="1327" name="Freeform 1209"/>
                          <wps:cNvSpPr>
                            <a:spLocks/>
                          </wps:cNvSpPr>
                          <wps:spPr bwMode="auto">
                            <a:xfrm>
                              <a:off x="9834" y="5589"/>
                              <a:ext cx="80" cy="52"/>
                            </a:xfrm>
                            <a:custGeom>
                              <a:avLst/>
                              <a:gdLst>
                                <a:gd name="T0" fmla="+- 0 9886 9834"/>
                                <a:gd name="T1" fmla="*/ T0 w 80"/>
                                <a:gd name="T2" fmla="+- 0 5589 5589"/>
                                <a:gd name="T3" fmla="*/ 5589 h 52"/>
                                <a:gd name="T4" fmla="+- 0 9834 9834"/>
                                <a:gd name="T5" fmla="*/ T4 w 80"/>
                                <a:gd name="T6" fmla="+- 0 5641 5589"/>
                                <a:gd name="T7" fmla="*/ 5641 h 52"/>
                                <a:gd name="T8" fmla="+- 0 9892 9834"/>
                                <a:gd name="T9" fmla="*/ T8 w 80"/>
                                <a:gd name="T10" fmla="+- 0 5641 5589"/>
                                <a:gd name="T11" fmla="*/ 5641 h 52"/>
                                <a:gd name="T12" fmla="+- 0 9913 9834"/>
                                <a:gd name="T13" fmla="*/ T12 w 80"/>
                                <a:gd name="T14" fmla="+- 0 5620 5589"/>
                                <a:gd name="T15" fmla="*/ 5620 h 52"/>
                                <a:gd name="T16" fmla="+- 0 9886 9834"/>
                                <a:gd name="T17" fmla="*/ T16 w 80"/>
                                <a:gd name="T18" fmla="+- 0 5589 5589"/>
                                <a:gd name="T19" fmla="*/ 5589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52">
                                  <a:moveTo>
                                    <a:pt x="52" y="0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58" y="52"/>
                                  </a:lnTo>
                                  <a:lnTo>
                                    <a:pt x="79" y="31"/>
                                  </a:lnTo>
                                  <a:lnTo>
                                    <a:pt x="52" y="0"/>
                                  </a:lnTo>
                                </a:path>
                              </a:pathLst>
                            </a:custGeom>
                            <a:solidFill>
                              <a:srgbClr val="DCDD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" name="Group 1206"/>
                        <wpg:cNvGrpSpPr>
                          <a:grpSpLocks/>
                        </wpg:cNvGrpSpPr>
                        <wpg:grpSpPr bwMode="auto">
                          <a:xfrm>
                            <a:off x="1937" y="4167"/>
                            <a:ext cx="3914" cy="1074"/>
                            <a:chOff x="1937" y="4167"/>
                            <a:chExt cx="3914" cy="1074"/>
                          </a:xfrm>
                        </wpg:grpSpPr>
                        <wps:wsp>
                          <wps:cNvPr id="1329" name="Freeform 1207"/>
                          <wps:cNvSpPr>
                            <a:spLocks/>
                          </wps:cNvSpPr>
                          <wps:spPr bwMode="auto">
                            <a:xfrm>
                              <a:off x="1937" y="4167"/>
                              <a:ext cx="3914" cy="1074"/>
                            </a:xfrm>
                            <a:custGeom>
                              <a:avLst/>
                              <a:gdLst>
                                <a:gd name="T0" fmla="+- 0 1937 1937"/>
                                <a:gd name="T1" fmla="*/ T0 w 3914"/>
                                <a:gd name="T2" fmla="+- 0 5241 4167"/>
                                <a:gd name="T3" fmla="*/ 5241 h 1074"/>
                                <a:gd name="T4" fmla="+- 0 5852 1937"/>
                                <a:gd name="T5" fmla="*/ T4 w 3914"/>
                                <a:gd name="T6" fmla="+- 0 5241 4167"/>
                                <a:gd name="T7" fmla="*/ 5241 h 1074"/>
                                <a:gd name="T8" fmla="+- 0 5852 1937"/>
                                <a:gd name="T9" fmla="*/ T8 w 3914"/>
                                <a:gd name="T10" fmla="+- 0 4167 4167"/>
                                <a:gd name="T11" fmla="*/ 4167 h 1074"/>
                                <a:gd name="T12" fmla="+- 0 1937 1937"/>
                                <a:gd name="T13" fmla="*/ T12 w 3914"/>
                                <a:gd name="T14" fmla="+- 0 4167 4167"/>
                                <a:gd name="T15" fmla="*/ 4167 h 1074"/>
                                <a:gd name="T16" fmla="+- 0 1937 1937"/>
                                <a:gd name="T17" fmla="*/ T16 w 3914"/>
                                <a:gd name="T18" fmla="+- 0 5241 4167"/>
                                <a:gd name="T19" fmla="*/ 5241 h 10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14" h="1074">
                                  <a:moveTo>
                                    <a:pt x="0" y="1074"/>
                                  </a:moveTo>
                                  <a:lnTo>
                                    <a:pt x="3915" y="1074"/>
                                  </a:lnTo>
                                  <a:lnTo>
                                    <a:pt x="39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4"/>
                                  </a:lnTo>
                                </a:path>
                              </a:pathLst>
                            </a:custGeom>
                            <a:solidFill>
                              <a:srgbClr val="4444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0" name="Group 1204"/>
                        <wpg:cNvGrpSpPr>
                          <a:grpSpLocks/>
                        </wpg:cNvGrpSpPr>
                        <wpg:grpSpPr bwMode="auto">
                          <a:xfrm>
                            <a:off x="1937" y="2836"/>
                            <a:ext cx="3914" cy="1074"/>
                            <a:chOff x="1937" y="2836"/>
                            <a:chExt cx="3914" cy="1074"/>
                          </a:xfrm>
                        </wpg:grpSpPr>
                        <wps:wsp>
                          <wps:cNvPr id="1331" name="Freeform 1205"/>
                          <wps:cNvSpPr>
                            <a:spLocks/>
                          </wps:cNvSpPr>
                          <wps:spPr bwMode="auto">
                            <a:xfrm>
                              <a:off x="1937" y="2836"/>
                              <a:ext cx="3914" cy="1074"/>
                            </a:xfrm>
                            <a:custGeom>
                              <a:avLst/>
                              <a:gdLst>
                                <a:gd name="T0" fmla="+- 0 1937 1937"/>
                                <a:gd name="T1" fmla="*/ T0 w 3914"/>
                                <a:gd name="T2" fmla="+- 0 3910 2836"/>
                                <a:gd name="T3" fmla="*/ 3910 h 1074"/>
                                <a:gd name="T4" fmla="+- 0 5852 1937"/>
                                <a:gd name="T5" fmla="*/ T4 w 3914"/>
                                <a:gd name="T6" fmla="+- 0 3910 2836"/>
                                <a:gd name="T7" fmla="*/ 3910 h 1074"/>
                                <a:gd name="T8" fmla="+- 0 5852 1937"/>
                                <a:gd name="T9" fmla="*/ T8 w 3914"/>
                                <a:gd name="T10" fmla="+- 0 2836 2836"/>
                                <a:gd name="T11" fmla="*/ 2836 h 1074"/>
                                <a:gd name="T12" fmla="+- 0 1937 1937"/>
                                <a:gd name="T13" fmla="*/ T12 w 3914"/>
                                <a:gd name="T14" fmla="+- 0 2836 2836"/>
                                <a:gd name="T15" fmla="*/ 2836 h 1074"/>
                                <a:gd name="T16" fmla="+- 0 1937 1937"/>
                                <a:gd name="T17" fmla="*/ T16 w 3914"/>
                                <a:gd name="T18" fmla="+- 0 3910 2836"/>
                                <a:gd name="T19" fmla="*/ 3910 h 10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14" h="1074">
                                  <a:moveTo>
                                    <a:pt x="0" y="1074"/>
                                  </a:moveTo>
                                  <a:lnTo>
                                    <a:pt x="3915" y="1074"/>
                                  </a:lnTo>
                                  <a:lnTo>
                                    <a:pt x="39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4"/>
                                  </a:lnTo>
                                </a:path>
                              </a:pathLst>
                            </a:custGeom>
                            <a:solidFill>
                              <a:srgbClr val="F47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2" name="Group 1202"/>
                        <wpg:cNvGrpSpPr>
                          <a:grpSpLocks/>
                        </wpg:cNvGrpSpPr>
                        <wpg:grpSpPr bwMode="auto">
                          <a:xfrm>
                            <a:off x="1935" y="1494"/>
                            <a:ext cx="3914" cy="1074"/>
                            <a:chOff x="1935" y="1494"/>
                            <a:chExt cx="3914" cy="1074"/>
                          </a:xfrm>
                        </wpg:grpSpPr>
                        <wps:wsp>
                          <wps:cNvPr id="1333" name="Freeform 1203"/>
                          <wps:cNvSpPr>
                            <a:spLocks/>
                          </wps:cNvSpPr>
                          <wps:spPr bwMode="auto">
                            <a:xfrm>
                              <a:off x="1935" y="1494"/>
                              <a:ext cx="3914" cy="1074"/>
                            </a:xfrm>
                            <a:custGeom>
                              <a:avLst/>
                              <a:gdLst>
                                <a:gd name="T0" fmla="+- 0 1935 1935"/>
                                <a:gd name="T1" fmla="*/ T0 w 3914"/>
                                <a:gd name="T2" fmla="+- 0 2568 1494"/>
                                <a:gd name="T3" fmla="*/ 2568 h 1074"/>
                                <a:gd name="T4" fmla="+- 0 5850 1935"/>
                                <a:gd name="T5" fmla="*/ T4 w 3914"/>
                                <a:gd name="T6" fmla="+- 0 2568 1494"/>
                                <a:gd name="T7" fmla="*/ 2568 h 1074"/>
                                <a:gd name="T8" fmla="+- 0 5850 1935"/>
                                <a:gd name="T9" fmla="*/ T8 w 3914"/>
                                <a:gd name="T10" fmla="+- 0 1494 1494"/>
                                <a:gd name="T11" fmla="*/ 1494 h 1074"/>
                                <a:gd name="T12" fmla="+- 0 1935 1935"/>
                                <a:gd name="T13" fmla="*/ T12 w 3914"/>
                                <a:gd name="T14" fmla="+- 0 1494 1494"/>
                                <a:gd name="T15" fmla="*/ 1494 h 1074"/>
                                <a:gd name="T16" fmla="+- 0 1935 1935"/>
                                <a:gd name="T17" fmla="*/ T16 w 3914"/>
                                <a:gd name="T18" fmla="+- 0 2568 1494"/>
                                <a:gd name="T19" fmla="*/ 2568 h 10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14" h="1074">
                                  <a:moveTo>
                                    <a:pt x="0" y="1074"/>
                                  </a:moveTo>
                                  <a:lnTo>
                                    <a:pt x="3915" y="1074"/>
                                  </a:lnTo>
                                  <a:lnTo>
                                    <a:pt x="39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4"/>
                                  </a:lnTo>
                                </a:path>
                              </a:pathLst>
                            </a:custGeom>
                            <a:solidFill>
                              <a:srgbClr val="45BFB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4" name="Group 1200"/>
                        <wpg:cNvGrpSpPr>
                          <a:grpSpLocks/>
                        </wpg:cNvGrpSpPr>
                        <wpg:grpSpPr bwMode="auto">
                          <a:xfrm>
                            <a:off x="6027" y="4177"/>
                            <a:ext cx="3898" cy="1048"/>
                            <a:chOff x="6027" y="4177"/>
                            <a:chExt cx="3898" cy="1048"/>
                          </a:xfrm>
                        </wpg:grpSpPr>
                        <wps:wsp>
                          <wps:cNvPr id="1335" name="Freeform 1201"/>
                          <wps:cNvSpPr>
                            <a:spLocks/>
                          </wps:cNvSpPr>
                          <wps:spPr bwMode="auto">
                            <a:xfrm>
                              <a:off x="6027" y="4177"/>
                              <a:ext cx="3898" cy="1048"/>
                            </a:xfrm>
                            <a:custGeom>
                              <a:avLst/>
                              <a:gdLst>
                                <a:gd name="T0" fmla="+- 0 6027 6027"/>
                                <a:gd name="T1" fmla="*/ T0 w 3898"/>
                                <a:gd name="T2" fmla="+- 0 4177 4177"/>
                                <a:gd name="T3" fmla="*/ 4177 h 1048"/>
                                <a:gd name="T4" fmla="+- 0 9925 6027"/>
                                <a:gd name="T5" fmla="*/ T4 w 3898"/>
                                <a:gd name="T6" fmla="+- 0 4177 4177"/>
                                <a:gd name="T7" fmla="*/ 4177 h 1048"/>
                                <a:gd name="T8" fmla="+- 0 9925 6027"/>
                                <a:gd name="T9" fmla="*/ T8 w 3898"/>
                                <a:gd name="T10" fmla="+- 0 5225 4177"/>
                                <a:gd name="T11" fmla="*/ 5225 h 1048"/>
                                <a:gd name="T12" fmla="+- 0 6027 6027"/>
                                <a:gd name="T13" fmla="*/ T12 w 3898"/>
                                <a:gd name="T14" fmla="+- 0 5225 4177"/>
                                <a:gd name="T15" fmla="*/ 5225 h 1048"/>
                                <a:gd name="T16" fmla="+- 0 6027 6027"/>
                                <a:gd name="T17" fmla="*/ T16 w 3898"/>
                                <a:gd name="T18" fmla="+- 0 4177 4177"/>
                                <a:gd name="T19" fmla="*/ 4177 h 10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98" h="1048">
                                  <a:moveTo>
                                    <a:pt x="0" y="0"/>
                                  </a:moveTo>
                                  <a:lnTo>
                                    <a:pt x="3898" y="0"/>
                                  </a:lnTo>
                                  <a:lnTo>
                                    <a:pt x="3898" y="1048"/>
                                  </a:lnTo>
                                  <a:lnTo>
                                    <a:pt x="0" y="104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6" name="Group 1198"/>
                        <wpg:cNvGrpSpPr>
                          <a:grpSpLocks/>
                        </wpg:cNvGrpSpPr>
                        <wpg:grpSpPr bwMode="auto">
                          <a:xfrm>
                            <a:off x="6027" y="4177"/>
                            <a:ext cx="3898" cy="1048"/>
                            <a:chOff x="6027" y="4177"/>
                            <a:chExt cx="3898" cy="1048"/>
                          </a:xfrm>
                        </wpg:grpSpPr>
                        <wps:wsp>
                          <wps:cNvPr id="1337" name="Freeform 1199"/>
                          <wps:cNvSpPr>
                            <a:spLocks/>
                          </wps:cNvSpPr>
                          <wps:spPr bwMode="auto">
                            <a:xfrm>
                              <a:off x="6027" y="4177"/>
                              <a:ext cx="3898" cy="1048"/>
                            </a:xfrm>
                            <a:custGeom>
                              <a:avLst/>
                              <a:gdLst>
                                <a:gd name="T0" fmla="+- 0 6027 6027"/>
                                <a:gd name="T1" fmla="*/ T0 w 3898"/>
                                <a:gd name="T2" fmla="+- 0 4177 4177"/>
                                <a:gd name="T3" fmla="*/ 4177 h 1048"/>
                                <a:gd name="T4" fmla="+- 0 9925 6027"/>
                                <a:gd name="T5" fmla="*/ T4 w 3898"/>
                                <a:gd name="T6" fmla="+- 0 4177 4177"/>
                                <a:gd name="T7" fmla="*/ 4177 h 1048"/>
                                <a:gd name="T8" fmla="+- 0 9925 6027"/>
                                <a:gd name="T9" fmla="*/ T8 w 3898"/>
                                <a:gd name="T10" fmla="+- 0 5225 4177"/>
                                <a:gd name="T11" fmla="*/ 5225 h 1048"/>
                                <a:gd name="T12" fmla="+- 0 6027 6027"/>
                                <a:gd name="T13" fmla="*/ T12 w 3898"/>
                                <a:gd name="T14" fmla="+- 0 5225 4177"/>
                                <a:gd name="T15" fmla="*/ 5225 h 1048"/>
                                <a:gd name="T16" fmla="+- 0 6027 6027"/>
                                <a:gd name="T17" fmla="*/ T16 w 3898"/>
                                <a:gd name="T18" fmla="+- 0 4177 4177"/>
                                <a:gd name="T19" fmla="*/ 4177 h 10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98" h="1048">
                                  <a:moveTo>
                                    <a:pt x="0" y="0"/>
                                  </a:moveTo>
                                  <a:lnTo>
                                    <a:pt x="3898" y="0"/>
                                  </a:lnTo>
                                  <a:lnTo>
                                    <a:pt x="3898" y="1048"/>
                                  </a:lnTo>
                                  <a:lnTo>
                                    <a:pt x="0" y="104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427">
                              <a:solidFill>
                                <a:srgbClr val="44444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8" name="Group 1196"/>
                        <wpg:cNvGrpSpPr>
                          <a:grpSpLocks/>
                        </wpg:cNvGrpSpPr>
                        <wpg:grpSpPr bwMode="auto">
                          <a:xfrm>
                            <a:off x="6027" y="2843"/>
                            <a:ext cx="3898" cy="1048"/>
                            <a:chOff x="6027" y="2843"/>
                            <a:chExt cx="3898" cy="1048"/>
                          </a:xfrm>
                        </wpg:grpSpPr>
                        <wps:wsp>
                          <wps:cNvPr id="1339" name="Freeform 1197"/>
                          <wps:cNvSpPr>
                            <a:spLocks/>
                          </wps:cNvSpPr>
                          <wps:spPr bwMode="auto">
                            <a:xfrm>
                              <a:off x="6027" y="2843"/>
                              <a:ext cx="3898" cy="1048"/>
                            </a:xfrm>
                            <a:custGeom>
                              <a:avLst/>
                              <a:gdLst>
                                <a:gd name="T0" fmla="+- 0 6027 6027"/>
                                <a:gd name="T1" fmla="*/ T0 w 3898"/>
                                <a:gd name="T2" fmla="+- 0 2843 2843"/>
                                <a:gd name="T3" fmla="*/ 2843 h 1048"/>
                                <a:gd name="T4" fmla="+- 0 9925 6027"/>
                                <a:gd name="T5" fmla="*/ T4 w 3898"/>
                                <a:gd name="T6" fmla="+- 0 2843 2843"/>
                                <a:gd name="T7" fmla="*/ 2843 h 1048"/>
                                <a:gd name="T8" fmla="+- 0 9925 6027"/>
                                <a:gd name="T9" fmla="*/ T8 w 3898"/>
                                <a:gd name="T10" fmla="+- 0 3891 2843"/>
                                <a:gd name="T11" fmla="*/ 3891 h 1048"/>
                                <a:gd name="T12" fmla="+- 0 6027 6027"/>
                                <a:gd name="T13" fmla="*/ T12 w 3898"/>
                                <a:gd name="T14" fmla="+- 0 3891 2843"/>
                                <a:gd name="T15" fmla="*/ 3891 h 1048"/>
                                <a:gd name="T16" fmla="+- 0 6027 6027"/>
                                <a:gd name="T17" fmla="*/ T16 w 3898"/>
                                <a:gd name="T18" fmla="+- 0 2843 2843"/>
                                <a:gd name="T19" fmla="*/ 2843 h 10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98" h="1048">
                                  <a:moveTo>
                                    <a:pt x="0" y="0"/>
                                  </a:moveTo>
                                  <a:lnTo>
                                    <a:pt x="3898" y="0"/>
                                  </a:lnTo>
                                  <a:lnTo>
                                    <a:pt x="3898" y="1048"/>
                                  </a:lnTo>
                                  <a:lnTo>
                                    <a:pt x="0" y="104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0" name="Group 1194"/>
                        <wpg:cNvGrpSpPr>
                          <a:grpSpLocks/>
                        </wpg:cNvGrpSpPr>
                        <wpg:grpSpPr bwMode="auto">
                          <a:xfrm>
                            <a:off x="6027" y="2843"/>
                            <a:ext cx="3898" cy="1048"/>
                            <a:chOff x="6027" y="2843"/>
                            <a:chExt cx="3898" cy="1048"/>
                          </a:xfrm>
                        </wpg:grpSpPr>
                        <wps:wsp>
                          <wps:cNvPr id="1341" name="Freeform 1195"/>
                          <wps:cNvSpPr>
                            <a:spLocks/>
                          </wps:cNvSpPr>
                          <wps:spPr bwMode="auto">
                            <a:xfrm>
                              <a:off x="6027" y="2843"/>
                              <a:ext cx="3898" cy="1048"/>
                            </a:xfrm>
                            <a:custGeom>
                              <a:avLst/>
                              <a:gdLst>
                                <a:gd name="T0" fmla="+- 0 6027 6027"/>
                                <a:gd name="T1" fmla="*/ T0 w 3898"/>
                                <a:gd name="T2" fmla="+- 0 2843 2843"/>
                                <a:gd name="T3" fmla="*/ 2843 h 1048"/>
                                <a:gd name="T4" fmla="+- 0 9925 6027"/>
                                <a:gd name="T5" fmla="*/ T4 w 3898"/>
                                <a:gd name="T6" fmla="+- 0 2843 2843"/>
                                <a:gd name="T7" fmla="*/ 2843 h 1048"/>
                                <a:gd name="T8" fmla="+- 0 9925 6027"/>
                                <a:gd name="T9" fmla="*/ T8 w 3898"/>
                                <a:gd name="T10" fmla="+- 0 3891 2843"/>
                                <a:gd name="T11" fmla="*/ 3891 h 1048"/>
                                <a:gd name="T12" fmla="+- 0 6027 6027"/>
                                <a:gd name="T13" fmla="*/ T12 w 3898"/>
                                <a:gd name="T14" fmla="+- 0 3891 2843"/>
                                <a:gd name="T15" fmla="*/ 3891 h 1048"/>
                                <a:gd name="T16" fmla="+- 0 6027 6027"/>
                                <a:gd name="T17" fmla="*/ T16 w 3898"/>
                                <a:gd name="T18" fmla="+- 0 2843 2843"/>
                                <a:gd name="T19" fmla="*/ 2843 h 10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98" h="1048">
                                  <a:moveTo>
                                    <a:pt x="0" y="0"/>
                                  </a:moveTo>
                                  <a:lnTo>
                                    <a:pt x="3898" y="0"/>
                                  </a:lnTo>
                                  <a:lnTo>
                                    <a:pt x="3898" y="1048"/>
                                  </a:lnTo>
                                  <a:lnTo>
                                    <a:pt x="0" y="104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427">
                              <a:solidFill>
                                <a:srgbClr val="F47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2" name="Group 1192"/>
                        <wpg:cNvGrpSpPr>
                          <a:grpSpLocks/>
                        </wpg:cNvGrpSpPr>
                        <wpg:grpSpPr bwMode="auto">
                          <a:xfrm>
                            <a:off x="6027" y="1504"/>
                            <a:ext cx="3898" cy="1048"/>
                            <a:chOff x="6027" y="1504"/>
                            <a:chExt cx="3898" cy="1048"/>
                          </a:xfrm>
                        </wpg:grpSpPr>
                        <wps:wsp>
                          <wps:cNvPr id="1343" name="Freeform 1193"/>
                          <wps:cNvSpPr>
                            <a:spLocks/>
                          </wps:cNvSpPr>
                          <wps:spPr bwMode="auto">
                            <a:xfrm>
                              <a:off x="6027" y="1504"/>
                              <a:ext cx="3898" cy="1048"/>
                            </a:xfrm>
                            <a:custGeom>
                              <a:avLst/>
                              <a:gdLst>
                                <a:gd name="T0" fmla="+- 0 6027 6027"/>
                                <a:gd name="T1" fmla="*/ T0 w 3898"/>
                                <a:gd name="T2" fmla="+- 0 1504 1504"/>
                                <a:gd name="T3" fmla="*/ 1504 h 1048"/>
                                <a:gd name="T4" fmla="+- 0 9925 6027"/>
                                <a:gd name="T5" fmla="*/ T4 w 3898"/>
                                <a:gd name="T6" fmla="+- 0 1504 1504"/>
                                <a:gd name="T7" fmla="*/ 1504 h 1048"/>
                                <a:gd name="T8" fmla="+- 0 9925 6027"/>
                                <a:gd name="T9" fmla="*/ T8 w 3898"/>
                                <a:gd name="T10" fmla="+- 0 2553 1504"/>
                                <a:gd name="T11" fmla="*/ 2553 h 1048"/>
                                <a:gd name="T12" fmla="+- 0 6027 6027"/>
                                <a:gd name="T13" fmla="*/ T12 w 3898"/>
                                <a:gd name="T14" fmla="+- 0 2553 1504"/>
                                <a:gd name="T15" fmla="*/ 2553 h 1048"/>
                                <a:gd name="T16" fmla="+- 0 6027 6027"/>
                                <a:gd name="T17" fmla="*/ T16 w 3898"/>
                                <a:gd name="T18" fmla="+- 0 1504 1504"/>
                                <a:gd name="T19" fmla="*/ 1504 h 10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98" h="1048">
                                  <a:moveTo>
                                    <a:pt x="0" y="0"/>
                                  </a:moveTo>
                                  <a:lnTo>
                                    <a:pt x="3898" y="0"/>
                                  </a:lnTo>
                                  <a:lnTo>
                                    <a:pt x="3898" y="1049"/>
                                  </a:lnTo>
                                  <a:lnTo>
                                    <a:pt x="0" y="10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4" name="Group 1181"/>
                        <wpg:cNvGrpSpPr>
                          <a:grpSpLocks/>
                        </wpg:cNvGrpSpPr>
                        <wpg:grpSpPr bwMode="auto">
                          <a:xfrm>
                            <a:off x="6027" y="1504"/>
                            <a:ext cx="3898" cy="1048"/>
                            <a:chOff x="6027" y="1504"/>
                            <a:chExt cx="3898" cy="1048"/>
                          </a:xfrm>
                        </wpg:grpSpPr>
                        <wps:wsp>
                          <wps:cNvPr id="1345" name="Freeform 1191"/>
                          <wps:cNvSpPr>
                            <a:spLocks/>
                          </wps:cNvSpPr>
                          <wps:spPr bwMode="auto">
                            <a:xfrm>
                              <a:off x="6027" y="1504"/>
                              <a:ext cx="3898" cy="1048"/>
                            </a:xfrm>
                            <a:custGeom>
                              <a:avLst/>
                              <a:gdLst>
                                <a:gd name="T0" fmla="+- 0 6027 6027"/>
                                <a:gd name="T1" fmla="*/ T0 w 3898"/>
                                <a:gd name="T2" fmla="+- 0 1504 1504"/>
                                <a:gd name="T3" fmla="*/ 1504 h 1048"/>
                                <a:gd name="T4" fmla="+- 0 9925 6027"/>
                                <a:gd name="T5" fmla="*/ T4 w 3898"/>
                                <a:gd name="T6" fmla="+- 0 1504 1504"/>
                                <a:gd name="T7" fmla="*/ 1504 h 1048"/>
                                <a:gd name="T8" fmla="+- 0 9925 6027"/>
                                <a:gd name="T9" fmla="*/ T8 w 3898"/>
                                <a:gd name="T10" fmla="+- 0 2553 1504"/>
                                <a:gd name="T11" fmla="*/ 2553 h 1048"/>
                                <a:gd name="T12" fmla="+- 0 6027 6027"/>
                                <a:gd name="T13" fmla="*/ T12 w 3898"/>
                                <a:gd name="T14" fmla="+- 0 2553 1504"/>
                                <a:gd name="T15" fmla="*/ 2553 h 1048"/>
                                <a:gd name="T16" fmla="+- 0 6027 6027"/>
                                <a:gd name="T17" fmla="*/ T16 w 3898"/>
                                <a:gd name="T18" fmla="+- 0 1504 1504"/>
                                <a:gd name="T19" fmla="*/ 1504 h 10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98" h="1048">
                                  <a:moveTo>
                                    <a:pt x="0" y="0"/>
                                  </a:moveTo>
                                  <a:lnTo>
                                    <a:pt x="3898" y="0"/>
                                  </a:lnTo>
                                  <a:lnTo>
                                    <a:pt x="3898" y="1049"/>
                                  </a:lnTo>
                                  <a:lnTo>
                                    <a:pt x="0" y="10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427">
                              <a:solidFill>
                                <a:srgbClr val="45BFB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46" name="Picture 11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9" y="1597"/>
                              <a:ext cx="2919" cy="42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47" name="Picture 11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06" y="2936"/>
                              <a:ext cx="2937" cy="42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48" name="Picture 1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38" y="2940"/>
                              <a:ext cx="3193" cy="52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49" name="Picture 1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70" y="4308"/>
                              <a:ext cx="1644" cy="1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50" name="Picture 11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22" y="1633"/>
                              <a:ext cx="3525" cy="3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51" name="Picture 11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12" y="4283"/>
                              <a:ext cx="3652" cy="5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52" name="Picture 1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15" y="3594"/>
                              <a:ext cx="2436" cy="1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53" name="Picture 11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36" y="2299"/>
                              <a:ext cx="2138" cy="1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54" name="Picture 11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04" y="4949"/>
                              <a:ext cx="1871" cy="1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0" o:spid="_x0000_s1026" style="position:absolute;margin-left:96pt;margin-top:51pt;width:401.9pt;height:219.25pt;z-index:-251675648;mso-position-horizontal-relative:page" coordorigin="1915,1276" coordsize="8038,4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">
                <v:group id="Group 1350" o:spid="_x0000_s1027" style="position:absolute;left:5313;top:1296;width:647;height:675" coordorigin="5313,1296" coordsize="647,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Njp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eDK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k2OnwwAAAN0AAAAP&#10;AAAAAAAAAAAAAAAAAKoCAABkcnMvZG93bnJldi54bWxQSwUGAAAAAAQABAD6AAAAmgMAAAAA&#10;">
                  <v:shape id="Freeform 1351" o:spid="_x0000_s1028" style="position:absolute;left:5313;top:1296;width:647;height:675;visibility:visible;mso-wrap-style:square;v-text-anchor:top" coordsize="647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6g0sMA&#10;AADdAAAADwAAAGRycy9kb3ducmV2LnhtbERPTWsCMRC9F/wPYYTealbFsm6NooKg9FK1l96mm9nN&#10;YjJZNlG3/74pFLzN433OYtU7K27UhcazgvEoA0Fcet1wreDzvHvJQYSIrNF6JgU/FGC1HDwtsND+&#10;zke6nWItUgiHAhWYGNtCylAachhGviVOXOU7hzHBrpa6w3sKd1ZOsuxVOmw4NRhsaWuovJyuTkFs&#10;vt/308tmXlnzUeXbeavt10Gp52G/fgMRqY8P8b97r9P8cT6Dv2/SC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6g0sMAAADdAAAADwAAAAAAAAAAAAAAAACYAgAAZHJzL2Rv&#10;d25yZXYueG1sUEsFBgAAAAAEAAQA9QAAAIgDAAAAAA==&#10;" path="m621,l,675,647,29,621,e" fillcolor="#dcddde" stroked="f">
                    <v:path arrowok="t" o:connecttype="custom" o:connectlocs="621,1296;0,1971;647,1325;621,1296" o:connectangles="0,0,0,0"/>
                  </v:shape>
                </v:group>
                <v:group id="Group 1348" o:spid="_x0000_s1029" style="position:absolute;left:4000;top:1355;width:2016;height:2042" coordorigin="4000,1355" coordsize="2016,2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  <v:shape id="Freeform 1349" o:spid="_x0000_s1030" style="position:absolute;left:4000;top:1355;width:2016;height:2042;visibility:visible;mso-wrap-style:square;v-text-anchor:top" coordsize="2016,2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63rsQA&#10;AADdAAAADwAAAGRycy9kb3ducmV2LnhtbERPTWvCQBC9C/6HZQq96caCVqKrqFDoSTBasbchO2ZD&#10;s7Mxu9HYX98VCt7m8T5nvuxsJa7U+NKxgtEwAUGcO11yoeCw/xhMQfiArLFyTAru5GG56PfmmGp3&#10;4x1ds1CIGMI+RQUmhDqV0ueGLPqhq4kjd3aNxRBhU0jd4C2G20q+JclEWiw5NhisaWMo/8laq+Dk&#10;xpd7OzbHXdYef7frVf3Fp2+lXl+61QxEoC48xf/uTx3nj6bv8Pgmni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+t67EAAAA3QAAAA8AAAAAAAAAAAAAAAAAmAIAAGRycy9k&#10;b3ducmV2LnhtbFBLBQYAAAAABAAEAPUAAACJAwAAAAA=&#10;" path="m1988,l657,1329,,2042,2016,30,1988,e" fillcolor="#dcddde" stroked="f">
                    <v:path arrowok="t" o:connecttype="custom" o:connectlocs="1988,1355;657,2684;0,3397;2016,1385;1988,1355" o:connectangles="0,0,0,0,0"/>
                  </v:shape>
                </v:group>
                <v:group id="Group 1346" o:spid="_x0000_s1031" style="position:absolute;left:2688;top:1415;width:3384;height:3408" coordorigin="2688,1415" coordsize="3384,34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5pos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3mmixgAAAN0A&#10;AAAPAAAAAAAAAAAAAAAAAKoCAABkcnMvZG93bnJldi54bWxQSwUGAAAAAAQABAD6AAAAnQMAAAAA&#10;">
                  <v:shape id="Freeform 1347" o:spid="_x0000_s1032" style="position:absolute;left:2688;top:1415;width:3384;height:3408;visibility:visible;mso-wrap-style:square;v-text-anchor:top" coordsize="3384,3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FHY8EA&#10;AADdAAAADwAAAGRycy9kb3ducmV2LnhtbERPTWvCQBC9F/wPywi91U2kFI2uooLYq1qoxyE7JtHs&#10;bMyOMf77bqHQ2zze58yXvatVR22oPBtIRwko4tzbigsDX8ft2wRUEGSLtWcy8KQAy8XgZY6Z9Q/e&#10;U3eQQsUQDhkaKEWaTOuQl+QwjHxDHLmzbx1KhG2hbYuPGO5qPU6SD+2w4thQYkObkvLr4e4MvKfj&#10;y/PUOdytRBLsj+v0+7Y35nXYr2aghHr5F/+5P22cn06m8PtNPEEv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xR2PBAAAA3QAAAA8AAAAAAAAAAAAAAAAAmAIAAGRycy9kb3du&#10;cmV2LnhtbFBLBQYAAAAABAAEAPUAAACGAwAAAAA=&#10;" path="m3356,l656,2695,,3409,3384,31,3356,e" fillcolor="#dcddde" stroked="f">
                    <v:path arrowok="t" o:connecttype="custom" o:connectlocs="3356,1415;656,4110;0,4824;3384,1446;3356,1415" o:connectangles="0,0,0,0,0"/>
                  </v:shape>
                </v:group>
                <v:group id="Group 1344" o:spid="_x0000_s1033" style="position:absolute;left:1935;top:1476;width:4192;height:4165" coordorigin="1935,1476" coordsize="4192,41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Hze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XHzeccAAADd&#10;AAAADwAAAAAAAAAAAAAAAACqAgAAZHJzL2Rvd25yZXYueG1sUEsFBgAAAAAEAAQA+gAAAJ4DAAAA&#10;AA==&#10;">
                  <v:shape id="Freeform 1345" o:spid="_x0000_s1034" style="position:absolute;left:1935;top:1476;width:4192;height:4165;visibility:visible;mso-wrap-style:square;v-text-anchor:top" coordsize="4192,4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kjYcMA&#10;AADdAAAADwAAAGRycy9kb3ducmV2LnhtbERPzYrCMBC+C75DmAUvi6b1oGs1ShEXFFTQ9QGGZmy7&#10;NpPSZLX69EZY8DYf3+/MFq2pxJUaV1pWEA8iEMSZ1SXnCk4/3/0vEM4ja6wsk4I7OVjMu50ZJtre&#10;+EDXo89FCGGXoILC+zqR0mUFGXQDWxMH7mwbgz7AJpe6wVsIN5UcRtFIGiw5NBRY07Kg7HL8Mwp8&#10;vd3sU3mJs8/d/TddnZaP8aZUqvfRplMQnlr/Fv+71zrMjycxvL4JJ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kjYcMAAADdAAAADwAAAAAAAAAAAAAAAACYAgAAZHJzL2Rv&#10;d25yZXYueG1sUEsFBgAAAAAEAAQA9QAAAIgDAAAAAA==&#10;" path="m4165,l96,4061,,4165r50,l4193,30,4165,e" fillcolor="#dcddde" stroked="f">
                    <v:path arrowok="t" o:connecttype="custom" o:connectlocs="4165,1476;96,5537;0,5641;50,5641;4193,1506;4165,1476" o:connectangles="0,0,0,0,0,0"/>
                  </v:shape>
                </v:group>
                <v:group id="Group 1342" o:spid="_x0000_s1035" style="position:absolute;left:2043;top:1536;width:4140;height:4105" coordorigin="2043,1536" coordsize="4140,4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  <v:shape id="Freeform 1343" o:spid="_x0000_s1036" style="position:absolute;left:2043;top:1536;width:4140;height:4105;visibility:visible;mso-wrap-style:square;v-text-anchor:top" coordsize="4140,4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7W5cQA&#10;AADdAAAADwAAAGRycy9kb3ducmV2LnhtbERPS2vCQBC+C/6HZYTe6sZGRaOrFEFoSz34AK9jdkyi&#10;2dmQXWPaX98VCt7m43vOfNmaUjRUu8KygkE/AkGcWl1wpuCwX79OQDiPrLG0TAp+yMFy0e3MMdH2&#10;zltqdj4TIYRdggpy76tESpfmZND1bUUcuLOtDfoA60zqGu8h3JTyLYrG0mDBoSHHilY5pdfdzSg4&#10;Xk5soub7dom/4tPvsPik4Wak1EuvfZ+B8NT6p/jf/aHD/ME0hsc34QS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1uXEAAAA3QAAAA8AAAAAAAAAAAAAAAAAmAIAAGRycy9k&#10;b3ducmV2LnhtbFBLBQYAAAAABAAEAPUAAACJAwAAAAA=&#10;" path="m4112,l,4105r58,l4140,31,4112,e" fillcolor="#dcddde" stroked="f">
                    <v:path arrowok="t" o:connecttype="custom" o:connectlocs="4112,1536;0,5641;58,5641;4140,1567;4112,1536" o:connectangles="0,0,0,0,0"/>
                  </v:shape>
                </v:group>
                <v:group id="Group 1340" o:spid="_x0000_s1037" style="position:absolute;left:2159;top:1597;width:4080;height:4044" coordorigin="2159,1597" coordsize="4080,40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r1e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6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kr1esQAAADdAAAA&#10;DwAAAAAAAAAAAAAAAACqAgAAZHJzL2Rvd25yZXYueG1sUEsFBgAAAAAEAAQA+gAAAJsDAAAAAA==&#10;">
                  <v:shape id="Freeform 1341" o:spid="_x0000_s1038" style="position:absolute;left:2159;top:1597;width:4080;height:4044;visibility:visible;mso-wrap-style:square;v-text-anchor:top" coordsize="4080,4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+zsIA&#10;AADdAAAADwAAAGRycy9kb3ducmV2LnhtbERPTWvCQBC9F/oflin0VndTqGh0lWJb6E2MotchOybB&#10;7GzITjT9991Cwds83ucs16Nv1ZX62AS2kE0MKOIyuIYrC4f918sMVBRkh21gsvBDEdarx4cl5i7c&#10;eEfXQiqVQjjmaKEW6XKtY1mTxzgJHXHizqH3KAn2lXY93lK4b/WrMVPtseHUUGNHm5rKSzF4C/MC&#10;zWk2ZJnetrIR83n8OAxHa5+fxvcFKKFR7uJ/97dL87P5G/x9k07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Sn7OwgAAAN0AAAAPAAAAAAAAAAAAAAAAAJgCAABkcnMvZG93&#10;bnJldi54bWxQSwUGAAAAAAQABAD1AAAAhwMAAAAA&#10;" path="m4052,l,4044r58,l4080,30,4052,e" fillcolor="#dcddde" stroked="f">
                    <v:path arrowok="t" o:connecttype="custom" o:connectlocs="4052,1597;0,5641;58,5641;4080,1627;4052,1597" o:connectangles="0,0,0,0,0"/>
                  </v:shape>
                </v:group>
                <v:group id="Group 1338" o:spid="_x0000_s1039" style="position:absolute;left:2275;top:1657;width:4019;height:3984" coordorigin="2275,1657" coordsize="4019,3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TOl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+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M6WwwAAAN0AAAAP&#10;AAAAAAAAAAAAAAAAAKoCAABkcnMvZG93bnJldi54bWxQSwUGAAAAAAQABAD6AAAAmgMAAAAA&#10;">
                  <v:shape id="Freeform 1339" o:spid="_x0000_s1040" style="position:absolute;left:2275;top:1657;width:4019;height:3984;visibility:visible;mso-wrap-style:square;v-text-anchor:top" coordsize="4019,3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uGM8QA&#10;AADdAAAADwAAAGRycy9kb3ducmV2LnhtbERPTWvCQBC9C/6HZQq91Y2KsU1dRQRFsB60Ba/T7JiE&#10;ZmfD7jaJ/94tFLzN433OYtWbWrTkfGVZwXiUgCDOra64UPD1uX15BeEDssbaMim4kYfVcjhYYKZt&#10;xydqz6EQMYR9hgrKEJpMSp+XZNCPbEMcuat1BkOErpDaYRfDTS0nSZJKgxXHhhIb2pSU/5x/jYL2&#10;YmcfV7fdb7q0ms54950eLwelnp/69TuIQH14iP/dex3nj9/m8PdNPEE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bhjPEAAAA3QAAAA8AAAAAAAAAAAAAAAAAmAIAAGRycy9k&#10;b3ducmV2LnhtbFBLBQYAAAAABAAEAPUAAACJAwAAAAA=&#10;" path="m3992,l,3984r59,l4020,31,3992,e" fillcolor="#dcddde" stroked="f">
                    <v:path arrowok="t" o:connecttype="custom" o:connectlocs="3992,1657;0,5641;59,5641;4020,1688;3992,1657" o:connectangles="0,0,0,0,0"/>
                  </v:shape>
                </v:group>
                <v:group id="Group 1336" o:spid="_x0000_s1041" style="position:absolute;left:2392;top:1718;width:3959;height:3923" coordorigin="2392,1718" coordsize="3959,39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f/f8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wf/f8cAAADd&#10;AAAADwAAAAAAAAAAAAAAAACqAgAAZHJzL2Rvd25yZXYueG1sUEsFBgAAAAAEAAQA+gAAAJ4DAAAA&#10;AA==&#10;">
                  <v:shape id="Freeform 1337" o:spid="_x0000_s1042" style="position:absolute;left:2392;top:1718;width:3959;height:3923;visibility:visible;mso-wrap-style:square;v-text-anchor:top" coordsize="3959,3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QXJsMA&#10;AADdAAAADwAAAGRycy9kb3ducmV2LnhtbERPTWvCQBC9F/wPywjemk0sSI2uooKQSyG1OfQ4ZMck&#10;mJ0N2a0b++u7hUJv83ifs91Pphd3Gl1nWUGWpCCIa6s7bhRUH+fnVxDOI2vsLZOCBznY72ZPW8y1&#10;DfxO94tvRAxhl6OC1vshl9LVLRl0iR2II3e1o0Ef4dhIPWKI4aaXyzRdSYMdx4YWBzq1VN8uX0aB&#10;t+G7yvQqfL4d6/KlcOF8HEqlFvPpsAHhafL/4j93oeP8bL2G32/iC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QXJsMAAADdAAAADwAAAAAAAAAAAAAAAACYAgAAZHJzL2Rv&#10;d25yZXYueG1sUEsFBgAAAAAEAAQA9QAAAIgDAAAAAA==&#10;" path="m3930,l,3923r58,l3958,30,3930,e" fillcolor="#dcddde" stroked="f">
                    <v:path arrowok="t" o:connecttype="custom" o:connectlocs="3930,1718;0,5641;58,5641;3958,1748;3930,1718" o:connectangles="0,0,0,0,0"/>
                  </v:shape>
                </v:group>
                <v:group id="Group 1334" o:spid="_x0000_s1043" style="position:absolute;left:2508;top:1778;width:3898;height:3863" coordorigin="2508,1778" coordsize="3898,38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4Hgs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k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geCxgAAAN0A&#10;AAAPAAAAAAAAAAAAAAAAAKoCAABkcnMvZG93bnJldi54bWxQSwUGAAAAAAQABAD6AAAAnQMAAAAA&#10;">
                  <v:shape id="Freeform 1335" o:spid="_x0000_s1044" style="position:absolute;left:2508;top:1778;width:3898;height:3863;visibility:visible;mso-wrap-style:square;v-text-anchor:top" coordsize="3898,3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0CVL4A&#10;AADdAAAADwAAAGRycy9kb3ducmV2LnhtbERPzQ7BQBC+S7zDZiQuwpYDTVkiQjj6e4DRHW2jO1vd&#10;Rb29lUjc5sv3O7NFY0rxpNoVlhUMBxEI4tTqgjMF59OmH4NwHlljaZkUvMnBYt5uzTDR9sUHeh59&#10;JkIIuwQV5N5XiZQuzcmgG9iKOHBXWxv0AdaZ1DW+Qrgp5SiKxtJgwaEhx4pWOaW348MoSCcPu222&#10;q8s9lofNer+/9CROlOp2muUUhKfG/8U/906H+aNoCN9vwgly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n9AlS+AAAA3QAAAA8AAAAAAAAAAAAAAAAAmAIAAGRycy9kb3ducmV2&#10;LnhtbFBLBQYAAAAABAAEAPUAAACDAwAAAAA=&#10;" path="m3870,l,3863r58,l3898,31,3870,e" fillcolor="#dcddde" stroked="f">
                    <v:path arrowok="t" o:connecttype="custom" o:connectlocs="3870,1778;0,5641;58,5641;3898,1809;3870,1778" o:connectangles="0,0,0,0,0"/>
                  </v:shape>
                </v:group>
                <v:group id="Group 1332" o:spid="_x0000_s1045" style="position:absolute;left:2624;top:1839;width:3837;height:3802" coordorigin="2624,1839" coordsize="3837,3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A8bs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SZT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wDxuwwAAAN0AAAAP&#10;AAAAAAAAAAAAAAAAAKoCAABkcnMvZG93bnJldi54bWxQSwUGAAAAAAQABAD6AAAAmgMAAAAA&#10;">
                  <v:shape id="Freeform 1333" o:spid="_x0000_s1046" style="position:absolute;left:2624;top:1839;width:3837;height:3802;visibility:visible;mso-wrap-style:square;v-text-anchor:top" coordsize="3837,3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crMQA&#10;AADdAAAADwAAAGRycy9kb3ducmV2LnhtbERP22rCQBB9L/gPywh9qxsjVYmuYo2CLy14+YAxOybB&#10;7Gy6u9XUr+8WCn2bw7nOfNmZRtzI+dqyguEgAUFcWF1zqeB03L5MQfiArLGxTAq+ycNy0XuaY6bt&#10;nfd0O4RSxBD2GSqoQmgzKX1RkUE/sC1x5C7WGQwRulJqh/cYbhqZJslYGqw5NlTY0rqi4nr4Mgoc&#10;55PXj7fj5/kdh5N2k8vHuJBKPfe71QxEoC78i//cOx3np8kIfr+JJ8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hnKzEAAAA3QAAAA8AAAAAAAAAAAAAAAAAmAIAAGRycy9k&#10;b3ducmV2LnhtbFBLBQYAAAAABAAEAPUAAACJAwAAAAA=&#10;" path="m3810,l,3802r58,l3838,30,3810,e" fillcolor="#dcddde" stroked="f">
                    <v:path arrowok="t" o:connecttype="custom" o:connectlocs="3810,1839;0,5641;58,5641;3838,1869;3810,1839" o:connectangles="0,0,0,0,0"/>
                  </v:shape>
                </v:group>
                <v:group id="Group 1330" o:spid="_x0000_s1047" style="position:absolute;left:2740;top:1899;width:3777;height:3742" coordorigin="2740,1899" coordsize="3777,3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Bg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o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AYHFAAAA3QAA&#10;AA8AAAAAAAAAAAAAAAAAqgIAAGRycy9kb3ducmV2LnhtbFBLBQYAAAAABAAEAPoAAACcAwAAAAA=&#10;">
                  <v:shape id="Freeform 1331" o:spid="_x0000_s1048" style="position:absolute;left:2740;top:1899;width:3777;height:3742;visibility:visible;mso-wrap-style:square;v-text-anchor:top" coordsize="3777,3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Q2acQA&#10;AADdAAAADwAAAGRycy9kb3ducmV2LnhtbERPTWvCQBC9C/6HZQRvdaNgI6mrSKliLRab9uBxyI5J&#10;MDsbsquJ/94VCt7m8T5nvuxMJa7UuNKygvEoAkGcWV1yruDvd/0yA+E8ssbKMim4kYPlot+bY6Jt&#10;yz90TX0uQgi7BBUU3teJlC4ryKAb2Zo4cCfbGPQBNrnUDbYh3FRyEkWv0mDJoaHAmt4Lys7pxSjY&#10;tV/x8fNQj7NY+v0mtvo7/dgrNRx0qzcQnjr/FP+7tzrMn0RTeHwTTp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kNmnEAAAA3QAAAA8AAAAAAAAAAAAAAAAAmAIAAGRycy9k&#10;b3ducmV2LnhtbFBLBQYAAAAABAAEAPUAAACJAwAAAAA=&#10;" path="m3749,l,3742r59,l3777,31,3749,e" fillcolor="#dcddde" stroked="f">
                    <v:path arrowok="t" o:connecttype="custom" o:connectlocs="3749,1899;0,5641;59,5641;3777,1930;3749,1899" o:connectangles="0,0,0,0,0"/>
                  </v:shape>
                </v:group>
                <v:group id="Group 1328" o:spid="_x0000_s1049" style="position:absolute;left:2857;top:1960;width:3716;height:3681" coordorigin="2857,1960" coordsize="3716,36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s6b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F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+zptwwAAAN0AAAAP&#10;AAAAAAAAAAAAAAAAAKoCAABkcnMvZG93bnJldi54bWxQSwUGAAAAAAQABAD6AAAAmgMAAAAA&#10;">
                  <v:shape id="Freeform 1329" o:spid="_x0000_s1050" style="position:absolute;left:2857;top:1960;width:3716;height:3681;visibility:visible;mso-wrap-style:square;v-text-anchor:top" coordsize="3716,3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fokcUA&#10;AADdAAAADwAAAGRycy9kb3ducmV2LnhtbESPQWvCQBCF74L/YRmhN7PRQ5XoKiIWCi2Ktt6H7JiN&#10;ZmdjdmtSf71bKHib4b3vzZv5srOVuFHjS8cKRkkKgjh3uuRCwffX23AKwgdkjZVjUvBLHpaLfm+O&#10;mXYt7+l2CIWIIewzVGBCqDMpfW7Iok9cTRy1k2sshrg2hdQNtjHcVnKcpq/SYsnxgsGa1obyy+HH&#10;xhrt/bgz0zttP+T53G1WV7f/RKVeBt1qBiJQF57mf/pdR26cTuDvmziC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9+iRxQAAAN0AAAAPAAAAAAAAAAAAAAAAAJgCAABkcnMv&#10;ZG93bnJldi54bWxQSwUGAAAAAAQABAD1AAAAigMAAAAA&#10;" path="m3688,l,3681r58,l3716,30,3688,e" fillcolor="#dcddde" stroked="f">
                    <v:path arrowok="t" o:connecttype="custom" o:connectlocs="3688,1960;0,5641;58,5641;3716,1990;3688,1960" o:connectangles="0,0,0,0,0"/>
                  </v:shape>
                </v:group>
                <v:group id="Group 1326" o:spid="_x0000_s1051" style="position:absolute;left:2973;top:2020;width:3656;height:3621" coordorigin="2973,2020" coordsize="3656,3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gLhM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K8S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CgLhMcAAADd&#10;AAAADwAAAAAAAAAAAAAAAACqAgAAZHJzL2Rvd25yZXYueG1sUEsFBgAAAAAEAAQA+gAAAJ4DAAAA&#10;AA==&#10;">
                  <v:shape id="Freeform 1327" o:spid="_x0000_s1052" style="position:absolute;left:2973;top:2020;width:3656;height:3621;visibility:visible;mso-wrap-style:square;v-text-anchor:top" coordsize="3656,3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YPU8UA&#10;AADdAAAADwAAAGRycy9kb3ducmV2LnhtbERPTWvCQBC9C/0PyxR6Ed2Yg2jqKlKQFkGwGgu9Ddlp&#10;NjU7G7JbE/+9WxC8zeN9zmLV21pcqPWVYwWTcQKCuHC64lJBftyMZiB8QNZYOyYFV/KwWj4NFphp&#10;1/EnXQ6hFDGEfYYKTAhNJqUvDFn0Y9cQR+7HtRZDhG0pdYtdDLe1TJNkKi1WHBsMNvRmqDgf/qyC&#10;bX6ed6e1oe13rk/73fvX73CXKvXy3K9fQQTqw0N8d3/oOD9N5vD/TTxB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g9TxQAAAN0AAAAPAAAAAAAAAAAAAAAAAJgCAABkcnMv&#10;ZG93bnJldi54bWxQSwUGAAAAAAQABAD1AAAAigMAAAAA&#10;" path="m3628,l,3621r58,l3656,31,3628,e" fillcolor="#dcddde" stroked="f">
                    <v:path arrowok="t" o:connecttype="custom" o:connectlocs="3628,2020;0,5641;58,5641;3656,2051;3628,2020" o:connectangles="0,0,0,0,0"/>
                  </v:shape>
                </v:group>
                <v:group id="Group 1324" o:spid="_x0000_s1053" style="position:absolute;left:3089;top:2081;width:3595;height:3560" coordorigin="3089,2081" coordsize="3595,3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4eRX8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6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h5FfxgAAAN0A&#10;AAAPAAAAAAAAAAAAAAAAAKoCAABkcnMvZG93bnJldi54bWxQSwUGAAAAAAQABAD6AAAAnQMAAAAA&#10;">
                  <v:shape id="Freeform 1325" o:spid="_x0000_s1054" style="position:absolute;left:3089;top:2081;width:3595;height:3560;visibility:visible;mso-wrap-style:square;v-text-anchor:top" coordsize="3595,3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BBc8QA&#10;AADdAAAADwAAAGRycy9kb3ducmV2LnhtbERPPW/CMBDdkfofrKvUDZxkoDTFQYgKqVOBtEPHU3yJ&#10;08bnKDYk/fe4EhLbPb3PW28m24kLDb51rCBdJCCIK6dbbhR8fe7nKxA+IGvsHJOCP/KwKR5ma8y1&#10;G/lElzI0Ioawz1GBCaHPpfSVIYt+4XriyNVusBgiHBqpBxxjuO1kliRLabHl2GCwp52h6rc8WwWr&#10;ZZbssu/j85upDx/NzzaMzr4o9fQ4bV9BBJrCXXxzv+s4P0tT+P8mni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AQXPEAAAA3QAAAA8AAAAAAAAAAAAAAAAAmAIAAGRycy9k&#10;b3ducmV2LnhtbFBLBQYAAAAABAAEAPUAAACJAwAAAAA=&#10;" path="m3567,l,3560r58,l3595,30,3567,e" fillcolor="#dcddde" stroked="f">
                    <v:path arrowok="t" o:connecttype="custom" o:connectlocs="3567,2081;0,5641;58,5641;3595,2111;3567,2081" o:connectangles="0,0,0,0,0"/>
                  </v:shape>
                </v:group>
                <v:group id="Group 1322" o:spid="_x0000_s1055" style="position:absolute;left:3206;top:2141;width:3534;height:3500" coordorigin="3206,2141" coordsize="3534,3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mqs8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7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GaqzwwAAAN0AAAAP&#10;AAAAAAAAAAAAAAAAAKoCAABkcnMvZG93bnJldi54bWxQSwUGAAAAAAQABAD6AAAAmgMAAAAA&#10;">
                  <v:shape id="Freeform 1323" o:spid="_x0000_s1056" style="position:absolute;left:3206;top:2141;width:3534;height:3500;visibility:visible;mso-wrap-style:square;v-text-anchor:top" coordsize="3534,3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KuMQA&#10;AADdAAAADwAAAGRycy9kb3ducmV2LnhtbERPTWsCMRC9F/wPYQRvNbsrLbIaRdSCl1LUUvE2JOPu&#10;4mayJKlu/31TKHibx/uc+bK3rbiRD41jBfk4A0GsnWm4UvB5fHuegggR2WDrmBT8UIDlYvA0x9K4&#10;O+/pdoiVSCEcSlRQx9iVUgZdk8Uwdh1x4i7OW4wJ+koaj/cUbltZZNmrtNhwaqixo3VN+nr4tgo2&#10;7y/519qd/Unq5rzf6svuWHwoNRr2qxmISH18iP/dO5PmF/kE/r5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RSrjEAAAA3QAAAA8AAAAAAAAAAAAAAAAAmAIAAGRycy9k&#10;b3ducmV2LnhtbFBLBQYAAAAABAAEAPUAAACJAwAAAAA=&#10;" path="m3506,l,3500r58,l3534,31,3506,e" fillcolor="#dcddde" stroked="f">
                    <v:path arrowok="t" o:connecttype="custom" o:connectlocs="3506,2141;0,5641;58,5641;3534,2172;3506,2141" o:connectangles="0,0,0,0,0"/>
                  </v:shape>
                </v:group>
                <v:group id="Group 1320" o:spid="_x0000_s1057" style="position:absolute;left:3322;top:2202;width:3474;height:3440" coordorigin="3322,2202" coordsize="3474,3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yXX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4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8l1zFAAAA3QAA&#10;AA8AAAAAAAAAAAAAAAAAqgIAAGRycy9kb3ducmV2LnhtbFBLBQYAAAAABAAEAPoAAACcAwAAAAA=&#10;">
                  <v:shape id="Freeform 1321" o:spid="_x0000_s1058" style="position:absolute;left:3322;top:2202;width:3474;height:3440;visibility:visible;mso-wrap-style:square;v-text-anchor:top" coordsize="3474,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yFMMA&#10;AADdAAAADwAAAGRycy9kb3ducmV2LnhtbERP32vCMBB+F/Y/hBv4IppWUFxnFBUEBUGWDZ+P5mzL&#10;mktpYtv994sw2Nt9fD9vvR1sLTpqfeVYQTpLQBDnzlRcKPj6PE5XIHxANlg7JgU/5GG7eRmtMTOu&#10;5w/qdChEDGGfoYIyhCaT0uclWfQz1xBH7u5aiyHCtpCmxT6G21rOk2QpLVYcG0ps6FBS/q0fVsGx&#10;Ou+pO/Wr69vlrm8TrZtdqpUavw67dxCBhvAv/nOfTJw/Txfw/Cae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zyFMMAAADdAAAADwAAAAAAAAAAAAAAAACYAgAAZHJzL2Rv&#10;d25yZXYueG1sUEsFBgAAAAAEAAQA9QAAAIgDAAAAAA==&#10;" path="m3446,l,3439r58,l3474,30,3446,e" fillcolor="#dcddde" stroked="f">
                    <v:path arrowok="t" o:connecttype="custom" o:connectlocs="3446,2202;0,5641;58,5641;3474,2232;3446,2202" o:connectangles="0,0,0,0,0"/>
                  </v:shape>
                </v:group>
                <v:group id="Group 1318" o:spid="_x0000_s1059" style="position:absolute;left:3438;top:2262;width:3413;height:3379" coordorigin="3438,2262" coordsize="3413,3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ss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Fi/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IqywwwAAAN0AAAAP&#10;AAAAAAAAAAAAAAAAAKoCAABkcnMvZG93bnJldi54bWxQSwUGAAAAAAQABAD6AAAAmgMAAAAA&#10;">
                  <v:shape id="Freeform 1319" o:spid="_x0000_s1060" style="position:absolute;left:3438;top:2262;width:3413;height:3379;visibility:visible;mso-wrap-style:square;v-text-anchor:top" coordsize="3413,3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Ko4sEA&#10;AADdAAAADwAAAGRycy9kb3ducmV2LnhtbERPzYrCMBC+C75DmIW9aWpZXOkaZREUBS9VH2C2GZti&#10;MylNtPHtzcLC3ubj+53lOtpWPKj3jWMFs2kGgrhyuuFaweW8nSxA+ICssXVMCp7kYb0aj5ZYaDdw&#10;SY9TqEUKYV+gAhNCV0jpK0MW/dR1xIm7ut5iSLCvpe5xSOG2lXmWzaXFhlODwY42hqrb6W4VxGdp&#10;sjyW7niYb36O1d3aj2Gn1Ptb/P4CESiGf/Gfe6/T/Hz2Cb/fpB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SqOLBAAAA3QAAAA8AAAAAAAAAAAAAAAAAmAIAAGRycy9kb3du&#10;cmV2LnhtbFBLBQYAAAAABAAEAPUAAACGAwAAAAA=&#10;" path="m3385,l,3379r58,l3413,31,3385,e" fillcolor="#dcddde" stroked="f">
                    <v:path arrowok="t" o:connecttype="custom" o:connectlocs="3385,2262;0,5641;58,5641;3413,2293;3385,2262" o:connectangles="0,0,0,0,0"/>
                  </v:shape>
                </v:group>
                <v:group id="Group 1316" o:spid="_x0000_s1061" style="position:absolute;left:3554;top:2323;width:3353;height:3318" coordorigin="3554,2323" coordsize="3353,33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GdWc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8Z1ZxgAAAN0A&#10;AAAPAAAAAAAAAAAAAAAAAKoCAABkcnMvZG93bnJldi54bWxQSwUGAAAAAAQABAD6AAAAnQMAAAAA&#10;">
                  <v:shape id="Freeform 1317" o:spid="_x0000_s1062" style="position:absolute;left:3554;top:2323;width:3353;height:3318;visibility:visible;mso-wrap-style:square;v-text-anchor:top" coordsize="3353,3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cyWcMA&#10;AADdAAAADwAAAGRycy9kb3ducmV2LnhtbERPzYrCMBC+C75DGGEvomkFZa1GUXGXvSiu+gBDM7al&#10;zaQ0Udu33ywI3ubj+53lujWVeFDjCssK4nEEgji1uuBMwfXyNfoE4TyyxsoyKejIwXrV7y0x0fbJ&#10;v/Q4+0yEEHYJKsi9rxMpXZqTQTe2NXHgbrYx6ANsMqkbfIZwU8lJFM2kwYJDQ4417XJKy/PdKJhu&#10;jvvu8J0dh9PTvexi2paz01apj0G7WYDw1Pq3+OX+0WH+JJ7D/zfhB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cyWcMAAADdAAAADwAAAAAAAAAAAAAAAACYAgAAZHJzL2Rv&#10;d25yZXYueG1sUEsFBgAAAAAEAAQA9QAAAIgDAAAAAA==&#10;" path="m3325,l,3318r59,l3353,30,3325,e" fillcolor="#dcddde" stroked="f">
                    <v:path arrowok="t" o:connecttype="custom" o:connectlocs="3325,2323;0,5641;59,5641;3353,2353;3325,2323" o:connectangles="0,0,0,0,0"/>
                  </v:shape>
                </v:group>
                <v:group id="Group 1314" o:spid="_x0000_s1063" style="position:absolute;left:3671;top:2383;width:3292;height:3258" coordorigin="3671,2383" coordsize="3292,3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tb4s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uE&#10;X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61vixgAAAN0A&#10;AAAPAAAAAAAAAAAAAAAAAKoCAABkcnMvZG93bnJldi54bWxQSwUGAAAAAAQABAD6AAAAnQMAAAAA&#10;">
                  <v:shape id="Freeform 1315" o:spid="_x0000_s1064" style="position:absolute;left:3671;top:2383;width:3292;height:3258;visibility:visible;mso-wrap-style:square;v-text-anchor:top" coordsize="3292,3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YJgsMA&#10;AADdAAAADwAAAGRycy9kb3ducmV2LnhtbERPTWsCMRC9F/wPYYReimZdbJHV7CKCtEIv1XrwNmzG&#10;zeJmsiSprv/eFAq9zeN9zqoabCeu5EPrWMFsmoEgrp1uuVHwfdhOFiBCRNbYOSYFdwpQlaOnFRba&#10;3fiLrvvYiBTCoUAFJsa+kDLUhiyGqeuJE3d23mJM0DdSe7ylcNvJPMvepMWWU4PBnjaG6sv+xypA&#10;j8dd8356MfnnxRzu837Nu1elnsfDegki0hD/xX/uD53m5/kMfr9JJ8j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YJgsMAAADdAAAADwAAAAAAAAAAAAAAAACYAgAAZHJzL2Rv&#10;d25yZXYueG1sUEsFBgAAAAAEAAQA9QAAAIgDAAAAAA==&#10;" path="m3264,l,3258r58,l3292,31,3264,e" fillcolor="#dcddde" stroked="f">
                    <v:path arrowok="t" o:connecttype="custom" o:connectlocs="3264,2383;0,5641;58,5641;3292,2414;3264,2383" o:connectangles="0,0,0,0,0"/>
                  </v:shape>
                </v:group>
                <v:group id="Group 1312" o:spid="_x0000_s1065" style="position:absolute;left:3787;top:2444;width:3231;height:3198" coordorigin="3787,2444" coordsize="3231,31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VgD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dWAOwwAAAN0AAAAP&#10;AAAAAAAAAAAAAAAAAKoCAABkcnMvZG93bnJldi54bWxQSwUGAAAAAAQABAD6AAAAmgMAAAAA&#10;">
                  <v:shape id="Freeform 1313" o:spid="_x0000_s1066" style="position:absolute;left:3787;top:2444;width:3231;height:3198;visibility:visible;mso-wrap-style:square;v-text-anchor:top" coordsize="3231,3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B1d8MA&#10;AADdAAAADwAAAGRycy9kb3ducmV2LnhtbERPTWvCQBC9C/6HZQRvujEFKamrqGApnqwpSm9DdpoN&#10;zc7G7DaJ/94tFHqbx/uc1Wawteio9ZVjBYt5AoK4cLriUsFHfpg9g/ABWWPtmBTcycNmPR6tMNOu&#10;53fqzqEUMYR9hgpMCE0mpS8MWfRz1xBH7su1FkOEbSl1i30Mt7VMk2QpLVYcGww2tDdUfJ9/rIIy&#10;SS/bHPP8tT9e3eFmPk/drlFqOhm2LyACDeFf/Od+03F+mj7B7zfxBL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B1d8MAAADdAAAADwAAAAAAAAAAAAAAAACYAgAAZHJzL2Rv&#10;d25yZXYueG1sUEsFBgAAAAAEAAQA9QAAAIgDAAAAAA==&#10;" path="m3203,l,3197r58,l3231,30,3203,e" fillcolor="#dcddde" stroked="f">
                    <v:path arrowok="t" o:connecttype="custom" o:connectlocs="3203,2444;0,5641;58,5641;3231,2474;3203,2444" o:connectangles="0,0,0,0,0"/>
                  </v:shape>
                </v:group>
                <v:group id="Group 1310" o:spid="_x0000_s1067" style="position:absolute;left:3903;top:2504;width:3171;height:3137" coordorigin="3903,2504" coordsize="3171,31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tBd4c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5IP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tBd4cQAAADdAAAA&#10;DwAAAAAAAAAAAAAAAACqAgAAZHJzL2Rvd25yZXYueG1sUEsFBgAAAAAEAAQA+gAAAJsDAAAAAA==&#10;">
                  <v:shape id="Freeform 1311" o:spid="_x0000_s1068" style="position:absolute;left:3903;top:2504;width:3171;height:3137;visibility:visible;mso-wrap-style:square;v-text-anchor:top" coordsize="3171,3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FKF8QA&#10;AADdAAAADwAAAGRycy9kb3ducmV2LnhtbERPS2vCQBC+F/wPywi9FN0YiGjqKiKUlh4UX9DjkB2T&#10;kOxs2F01/ffdguBtPr7nLFa9acWNnK8tK5iMExDEhdU1lwpOx4/RDIQPyBpby6TglzysloOXBeba&#10;3nlPt0MoRQxhn6OCKoQul9IXFRn0Y9sRR+5incEQoSuldniP4aaVaZJMpcGaY0OFHW0qKprD1Sj4&#10;2Z638+9Zdv50++tul1Kj37JGqddhv34HEagPT/HD/aXj/DTN4P+be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hShfEAAAA3QAAAA8AAAAAAAAAAAAAAAAAmAIAAGRycy9k&#10;b3ducmV2LnhtbFBLBQYAAAAABAAEAPUAAACJAwAAAAA=&#10;" path="m3143,l,3137r58,l3171,31,3143,e" fillcolor="#dcddde" stroked="f">
                    <v:path arrowok="t" o:connecttype="custom" o:connectlocs="3143,2504;0,5641;58,5641;3171,2535;3143,2504" o:connectangles="0,0,0,0,0"/>
                  </v:shape>
                </v:group>
                <v:group id="Group 1308" o:spid="_x0000_s1069" style="position:absolute;left:4020;top:2565;width:3110;height:3077" coordorigin="4020,2565" coordsize="3110,30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5mDc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TmYNwwAAAN0AAAAP&#10;AAAAAAAAAAAAAAAAAKoCAABkcnMvZG93bnJldi54bWxQSwUGAAAAAAQABAD6AAAAmgMAAAAA&#10;">
                  <v:shape id="Freeform 1309" o:spid="_x0000_s1070" style="position:absolute;left:4020;top:2565;width:3110;height:3077;visibility:visible;mso-wrap-style:square;v-text-anchor:top" coordsize="3110,30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hb8UA&#10;AADdAAAADwAAAGRycy9kb3ducmV2LnhtbERPTWvCQBC9C/0PyxS8FN0Yi5XoKrZQKF7U1EtuQ3aa&#10;Dc3OxuyqaX+9Wyh4m8f7nOW6t424UOdrxwom4wQEcel0zZWC4+f7aA7CB2SNjWNS8EMe1quHwRIz&#10;7a58oEseKhFD2GeowITQZlL60pBFP3YtceS+XGcxRNhVUnd4jeG2kWmSzKTFmmODwZbeDJXf+dkq&#10;ODmzL06/z0/T163hoq2L3W5aKDV87DcLEIH6cBf/uz90nJ+mL/D3TTxB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SaFvxQAAAN0AAAAPAAAAAAAAAAAAAAAAAJgCAABkcnMv&#10;ZG93bnJldi54bWxQSwUGAAAAAAQABAD1AAAAigMAAAAA&#10;" path="m3082,l,3076r58,l3110,30,3082,e" fillcolor="#dcddde" stroked="f">
                    <v:path arrowok="t" o:connecttype="custom" o:connectlocs="3082,2565;0,5641;58,5641;3110,2595;3082,2565" o:connectangles="0,0,0,0,0"/>
                  </v:shape>
                </v:group>
                <v:group id="Group 1306" o:spid="_x0000_s1071" style="position:absolute;left:4136;top:2625;width:3049;height:3016" coordorigin="4136,2625" coordsize="3049,30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51X5M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sE&#10;V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nVfkxgAAAN0A&#10;AAAPAAAAAAAAAAAAAAAAAKoCAABkcnMvZG93bnJldi54bWxQSwUGAAAAAAQABAD6AAAAnQMAAAAA&#10;">
                  <v:shape id="Freeform 1307" o:spid="_x0000_s1072" style="position:absolute;left:4136;top:2625;width:3049;height:3016;visibility:visible;mso-wrap-style:square;v-text-anchor:top" coordsize="3049,3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fiUsMA&#10;AADdAAAADwAAAGRycy9kb3ducmV2LnhtbERPyWrDMBC9F/oPYgq5NVJ9CIkb2YQuJLespdfBmtim&#10;1six1Njp11eBQG7zeOvM88E24kydrx1reBkrEMSFMzWXGg77z+cpCB+QDTaOScOFPOTZ48McU+N6&#10;3tJ5F0oRQ9inqKEKoU2l9EVFFv3YtcSRO7rOYoiwK6XpsI/htpGJUhNpsebYUGFLbxUVP7tfq2H7&#10;oZC/118LVx/f/5aHyUn1m5PWo6dh8Qoi0BDu4pt7ZeL8JJnB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LfiUsMAAADdAAAADwAAAAAAAAAAAAAAAACYAgAAZHJzL2Rv&#10;d25yZXYueG1sUEsFBgAAAAAEAAQA9QAAAIgDAAAAAA==&#10;" path="m3021,l,3016r58,l3049,31,3021,e" fillcolor="#dcddde" stroked="f">
                    <v:path arrowok="t" o:connecttype="custom" o:connectlocs="3021,2625;0,5641;58,5641;3049,2656;3021,2625" o:connectangles="0,0,0,0,0"/>
                  </v:shape>
                </v:group>
                <v:group id="Group 1304" o:spid="_x0000_s1073" style="position:absolute;left:4252;top:2686;width:2989;height:2956" coordorigin="4252,2686" coordsize="2989,2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LNP8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bC&#10;L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Ms0/xgAAAN0A&#10;AAAPAAAAAAAAAAAAAAAAAKoCAABkcnMvZG93bnJldi54bWxQSwUGAAAAAAQABAD6AAAAnQMAAAAA&#10;">
                  <v:shape id="Freeform 1305" o:spid="_x0000_s1074" style="position:absolute;left:4252;top:2686;width:2989;height:2956;visibility:visible;mso-wrap-style:square;v-text-anchor:top" coordsize="2989,2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2Z+MMA&#10;AADdAAAADwAAAGRycy9kb3ducmV2LnhtbERPTWvCQBC9F/oflhG8NZuYIiF1lVAoiBetir0O2TEJ&#10;ZmdDdmuiv75bELzN433OYjWaVlypd41lBUkUgyAurW64UnA8fL1lIJxH1thaJgU3crBavr4sMNd2&#10;4G+67n0lQgi7HBXU3ne5lK6syaCLbEccuLPtDfoA+0rqHocQblo5i+O5NNhwaKixo8+aysv+1yho&#10;N9thV4ya+f1+suddms3Tn1Kp6WQsPkB4Gv1T/HCvdZg/Sx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2Z+MMAAADdAAAADwAAAAAAAAAAAAAAAACYAgAAZHJzL2Rv&#10;d25yZXYueG1sUEsFBgAAAAAEAAQA9QAAAIgDAAAAAA==&#10;" path="m2961,l,2955r58,l2989,30,2961,e" fillcolor="#dcddde" stroked="f">
                    <v:path arrowok="t" o:connecttype="custom" o:connectlocs="2961,2686;0,5641;58,5641;2989,2716;2961,2686" o:connectangles="0,0,0,0,0"/>
                  </v:shape>
                </v:group>
                <v:group id="Group 1302" o:spid="_x0000_s1075" style="position:absolute;left:4368;top:2746;width:2928;height:2895" coordorigin="4368,2746" coordsize="2928,2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z20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ZJ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rPbTwwAAAN0AAAAP&#10;AAAAAAAAAAAAAAAAAKoCAABkcnMvZG93bnJldi54bWxQSwUGAAAAAAQABAD6AAAAmgMAAAAA&#10;">
                  <v:shape id="Freeform 1303" o:spid="_x0000_s1076" style="position:absolute;left:4368;top:2746;width:2928;height:2895;visibility:visible;mso-wrap-style:square;v-text-anchor:top" coordsize="2928,2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W5C8EA&#10;AADdAAAADwAAAGRycy9kb3ducmV2LnhtbERPzYrCMBC+L/gOYQRva6pFkWosUlnwIrjqAwzN2Bab&#10;SW2ytfr0RhD2Nh/f76zS3tSio9ZVlhVMxhEI4tzqigsF59PP9wKE88gaa8uk4EEO0vXga4WJtnf+&#10;pe7oCxFC2CWooPS+SaR0eUkG3dg2xIG72NagD7AtpG7xHsJNLadRNJcGKw4NJTaUlZRfj39GwVNn&#10;21jv7DmfF7fZtsO9Wxz2So2G/WYJwlPv/8Uf906H+dM4hvc34QS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FuQvBAAAA3QAAAA8AAAAAAAAAAAAAAAAAmAIAAGRycy9kb3du&#10;cmV2LnhtbFBLBQYAAAAABAAEAPUAAACGAwAAAAA=&#10;" path="m2901,l,2895r59,l2929,31,2901,e" fillcolor="#dcddde" stroked="f">
                    <v:path arrowok="t" o:connecttype="custom" o:connectlocs="2901,2746;0,5641;59,5641;2929,2777;2901,2746" o:connectangles="0,0,0,0,0"/>
                  </v:shape>
                </v:group>
                <v:group id="Group 1300" o:spid="_x0000_s1077" style="position:absolute;left:4485;top:2807;width:2868;height:2835" coordorigin="4485,2807" coordsize="2868,28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nLP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/S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JyzzFAAAA3QAA&#10;AA8AAAAAAAAAAAAAAAAAqgIAAGRycy9kb3ducmV2LnhtbFBLBQYAAAAABAAEAPoAAACcAwAAAAA=&#10;">
                  <v:shape id="Freeform 1301" o:spid="_x0000_s1078" style="position:absolute;left:4485;top:2807;width:2868;height:2835;visibility:visible;mso-wrap-style:square;v-text-anchor:top" coordsize="2868,2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YC48IA&#10;AADdAAAADwAAAGRycy9kb3ducmV2LnhtbERPyWrDMBC9B/oPYgq9JXLdJDRuFGMChUIv2Q49DtbE&#10;NpFGRlJj9++rQCC3ebx11uVojbiSD51jBa+zDARx7XTHjYLT8XP6DiJEZI3GMSn4owDl5mmyxkK7&#10;gfd0PcRGpBAOBSpoY+wLKUPdksUwcz1x4s7OW4wJ+kZqj0MKt0bmWbaUFjtODS32tG2pvhx+rYId&#10;r8zlR2M1/16gz/3yNOA2U+rleaw+QEQa40N8d3/pND9/W8Dtm3SC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VgLjwgAAAN0AAAAPAAAAAAAAAAAAAAAAAJgCAABkcnMvZG93&#10;bnJldi54bWxQSwUGAAAAAAQABAD1AAAAhwMAAAAA&#10;" path="m2840,l,2834r58,l2867,30,2840,e" fillcolor="#dcddde" stroked="f">
                    <v:path arrowok="t" o:connecttype="custom" o:connectlocs="2840,2807;0,5641;58,5641;2867,2837;2840,2807" o:connectangles="0,0,0,0,0"/>
                  </v:shape>
                </v:group>
                <v:group id="Group 1298" o:spid="_x0000_s1079" style="position:absolute;left:4601;top:2867;width:2807;height:2774" coordorigin="4601,2867" coordsize="2807,27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fw0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8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X8NDCAAAA3QAAAA8A&#10;AAAAAAAAAAAAAAAAqgIAAGRycy9kb3ducmV2LnhtbFBLBQYAAAAABAAEAPoAAACZAwAAAAA=&#10;">
                  <v:shape id="Freeform 1299" o:spid="_x0000_s1080" style="position:absolute;left:4601;top:2867;width:2807;height:2774;visibility:visible;mso-wrap-style:square;v-text-anchor:top" coordsize="2807,2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609MIA&#10;AADdAAAADwAAAGRycy9kb3ducmV2LnhtbERPTYvCMBC9L/gfwgheFk23wirVKLJLQS/CVr0PzdgU&#10;m0lpslr3128Ewds83ucs171txJU6XztW8DFJQBCXTtdcKTge8vEchA/IGhvHpOBOHtarwdsSM+1u&#10;/EPXIlQihrDPUIEJoc2k9KUhi37iWuLInV1nMUTYVVJ3eIvhtpFpknxKizXHBoMtfRkqL8WvVVB9&#10;z0yqD8c8/3O2OO3s+z257JUaDfvNAkSgPrzET/dWx/npdAaPb+IJ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7rT0wgAAAN0AAAAPAAAAAAAAAAAAAAAAAJgCAABkcnMvZG93&#10;bnJldi54bWxQSwUGAAAAAAQABAD1AAAAhwMAAAAA&#10;" path="m2779,l,2774r58,l2807,31,2779,e" fillcolor="#dcddde" stroked="f">
                    <v:path arrowok="t" o:connecttype="custom" o:connectlocs="2779,2867;0,5641;58,5641;2807,2898;2779,2867" o:connectangles="0,0,0,0,0"/>
                  </v:shape>
                </v:group>
                <v:group id="Group 1296" o:spid="_x0000_s1081" style="position:absolute;left:4717;top:2928;width:2746;height:2714" coordorigin="4717,2928" coordsize="2746,2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TBO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a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ME5xgAAAN0A&#10;AAAPAAAAAAAAAAAAAAAAAKoCAABkcnMvZG93bnJldi54bWxQSwUGAAAAAAQABAD6AAAAnQMAAAAA&#10;">
                  <v:shape id="Freeform 1297" o:spid="_x0000_s1082" style="position:absolute;left:4717;top:2928;width:2746;height:2714;visibility:visible;mso-wrap-style:square;v-text-anchor:top" coordsize="2746,27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f2cMUA&#10;AADdAAAADwAAAGRycy9kb3ducmV2LnhtbERP32vCMBB+F/wfwgm+yEzN1uGqUURwOBBknXs/mrMt&#10;NpfSZNrtr18GA9/u4/t5y3VvG3GlzteONcymCQjiwpmaSw2nj93DHIQPyAYbx6ThmzysV8PBEjPj&#10;bvxO1zyUIoawz1BDFUKbSemLiiz6qWuJI3d2ncUQYVdK0+EthttGqiR5lhZrjg0VtrStqLjkX1bD&#10;zzlJJ5/qoHavp6c3tU99fkznWo9H/WYBIlAf7uJ/997E+erxBf6+i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F/ZwxQAAAN0AAAAPAAAAAAAAAAAAAAAAAJgCAABkcnMv&#10;ZG93bnJldi54bWxQSwUGAAAAAAQABAD1AAAAigMAAAAA&#10;" path="m2719,l,2713r58,l2747,30,2719,e" fillcolor="#dcddde" stroked="f">
                    <v:path arrowok="t" o:connecttype="custom" o:connectlocs="2719,2928;0,5641;58,5641;2747,2958;2719,2928" o:connectangles="0,0,0,0,0"/>
                  </v:shape>
                </v:group>
                <v:group id="Group 1294" o:spid="_x0000_s1083" style="position:absolute;left:4834;top:2988;width:2686;height:2653" coordorigin="4834,2988" coordsize="2686,2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S+Q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DS+QscAAADd&#10;AAAADwAAAAAAAAAAAAAAAACqAgAAZHJzL2Rvd25yZXYueG1sUEsFBgAAAAAEAAQA+gAAAJ4DAAAA&#10;AA==&#10;">
                  <v:shape id="Freeform 1295" o:spid="_x0000_s1084" style="position:absolute;left:4834;top:2988;width:2686;height:2653;visibility:visible;mso-wrap-style:square;v-text-anchor:top" coordsize="2686,2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8pvsUA&#10;AADdAAAADwAAAGRycy9kb3ducmV2LnhtbERPTWvCQBC9F/wPyxR6q5ukViR1FRFainrQtIcep9lp&#10;NjU7G7Jbjf56Vyh4m8f7nOm8t404UOdrxwrSYQKCuHS65krB58fr4wSED8gaG8ek4EQe5rPB3RRz&#10;7Y68o0MRKhFD2OeowITQ5lL60pBFP3QtceR+XGcxRNhVUnd4jOG2kVmSjKXFmmODwZaWhsp98WcV&#10;rCfh97Tdnfun4muzeuP0OzPPa6Ue7vvFC4hAfbiJ/93vOs7PRilcv4kny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Dym+xQAAAN0AAAAPAAAAAAAAAAAAAAAAAJgCAABkcnMv&#10;ZG93bnJldi54bWxQSwUGAAAAAAQABAD1AAAAigMAAAAA&#10;" path="m2658,l,2653r58,l2685,31,2658,e" fillcolor="#dcddde" stroked="f">
                    <v:path arrowok="t" o:connecttype="custom" o:connectlocs="2658,2988;0,5641;58,5641;2685,3019;2658,2988" o:connectangles="0,0,0,0,0"/>
                  </v:shape>
                </v:group>
                <v:group id="Group 1292" o:spid="_x0000_s1085" style="position:absolute;left:4950;top:3049;width:2625;height:2593" coordorigin="4950,3049" coordsize="2625,25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6qFr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z4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6qFrsQAAADdAAAA&#10;DwAAAAAAAAAAAAAAAACqAgAAZHJzL2Rvd25yZXYueG1sUEsFBgAAAAAEAAQA+gAAAJsDAAAAAA==&#10;">
                  <v:shape id="Freeform 1293" o:spid="_x0000_s1086" style="position:absolute;left:4950;top:3049;width:2625;height:2593;visibility:visible;mso-wrap-style:square;v-text-anchor:top" coordsize="2625,2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/wUcIA&#10;AADdAAAADwAAAGRycy9kb3ducmV2LnhtbERP24rCMBB9F/yHMIIvsqariy5do6yCKOiLlw8Ymtm2&#10;mExqE239eyMs+DaHc53ZorVG3Kn2pWMFn8MEBHHmdMm5gvNp/fENwgdkjcYxKXiQh8W825lhql3D&#10;B7ofQy5iCPsUFRQhVKmUPivIoh+6ijhyf662GCKsc6lrbGK4NXKUJBNpseTYUGBFq4Kyy/FmFVzD&#10;1g3aZjNd7gbZ2ePO7CdolOr32t8fEIHa8Bb/u7c6zh99jeH1TTxB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n/BRwgAAAN0AAAAPAAAAAAAAAAAAAAAAAJgCAABkcnMvZG93&#10;bnJldi54bWxQSwUGAAAAAAQABAD1AAAAhwMAAAAA&#10;" path="m2597,l,2592r58,l2625,30,2597,e" fillcolor="#dcddde" stroked="f">
                    <v:path arrowok="t" o:connecttype="custom" o:connectlocs="2597,3049;0,5641;58,5641;2625,3079;2597,3049" o:connectangles="0,0,0,0,0"/>
                  </v:shape>
                </v:group>
                <v:group id="Group 1290" o:spid="_x0000_s1087" style="position:absolute;left:5066;top:3109;width:2565;height:2532" coordorigin="5066,3109" coordsize="2565,25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+4Q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PuEHFAAAA3QAA&#10;AA8AAAAAAAAAAAAAAAAAqgIAAGRycy9kb3ducmV2LnhtbFBLBQYAAAAABAAEAPoAAACcAwAAAAA=&#10;">
                  <v:shape id="Freeform 1291" o:spid="_x0000_s1088" style="position:absolute;left:5066;top:3109;width:2565;height:2532;visibility:visible;mso-wrap-style:square;v-text-anchor:top" coordsize="2565,2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cF8cQA&#10;AADdAAAADwAAAGRycy9kb3ducmV2LnhtbERPTWvCQBC9C/0PyxS86UbRRqKrFEExB5WqoMchO01C&#10;s7NpdtX4712h0Ns83ufMFq2pxI0aV1pWMOhHIIgzq0vOFZyOq94EhPPIGivLpOBBDhbzt84ME23v&#10;/EW3g89FCGGXoILC+zqR0mUFGXR9WxMH7ts2Bn2ATS51g/cQbio5jKIPabDk0FBgTcuCsp/D1Sj4&#10;PS9TG1/WJh3s0thu1zrbx1uluu/t5xSEp9b/i//cGx3mD0djeH0TTp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XBfHEAAAA3QAAAA8AAAAAAAAAAAAAAAAAmAIAAGRycy9k&#10;b3ducmV2LnhtbFBLBQYAAAAABAAEAPUAAACJAwAAAAA=&#10;" path="m2537,l,2532r58,l2565,30,2537,e" fillcolor="#dcddde" stroked="f">
                    <v:path arrowok="t" o:connecttype="custom" o:connectlocs="2537,3109;0,5641;58,5641;2565,3139;2537,3109" o:connectangles="0,0,0,0,0"/>
                  </v:shape>
                </v:group>
                <v:group id="Group 1288" o:spid="_x0000_s1089" style="position:absolute;left:5182;top:3170;width:2504;height:2472" coordorigin="5182,3170" coordsize="2504,24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GDr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+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SRg63FAAAA3QAA&#10;AA8AAAAAAAAAAAAAAAAAqgIAAGRycy9kb3ducmV2LnhtbFBLBQYAAAAABAAEAPoAAACcAwAAAAA=&#10;">
                  <v:shape id="Freeform 1289" o:spid="_x0000_s1090" style="position:absolute;left:5182;top:3170;width:2504;height:2472;visibility:visible;mso-wrap-style:square;v-text-anchor:top" coordsize="2504,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ShC8IA&#10;AADdAAAADwAAAGRycy9kb3ducmV2LnhtbERPyWrDMBC9F/oPYgq9NXLTkhbXcgiF4lyzHHKcWlPb&#10;2Bo5lrzl66tAILd5vHWS9WQaMVDnKssKXhcRCOLc6ooLBcfDz8snCOeRNTaWScFMDtbp40OCsbYj&#10;72jY+0KEEHYxKii9b2MpXV6SQbewLXHg/mxn0AfYFVJ3OIZw08hlFK2kwYpDQ4ktfZeU1/veKNCn&#10;PMt6/etrqmf7dtmt3HE+K/X8NG2+QHia/F18c291mL98/4DrN+EEm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ZKELwgAAAN0AAAAPAAAAAAAAAAAAAAAAAJgCAABkcnMvZG93&#10;bnJldi54bWxQSwUGAAAAAAQABAD1AAAAhwMAAAAA&#10;" path="m2477,l,2471r58,l2504,30,2477,e" fillcolor="#dcddde" stroked="f">
                    <v:path arrowok="t" o:connecttype="custom" o:connectlocs="2477,3170;0,5641;58,5641;2504,3200;2477,3170" o:connectangles="0,0,0,0,0"/>
                  </v:shape>
                </v:group>
                <v:group id="Group 1286" o:spid="_x0000_s1091" style="position:absolute;left:5299;top:3230;width:2443;height:2411" coordorigin="5299,3230" coordsize="2443,24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      <v:shape id="Freeform 1287" o:spid="_x0000_s1092" style="position:absolute;left:5299;top:3230;width:2443;height:2411;visibility:visible;mso-wrap-style:square;v-text-anchor:top" coordsize="2443,2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3T+cEA&#10;AADdAAAADwAAAGRycy9kb3ducmV2LnhtbERPS4vCMBC+C/6HMII3Tde31SjLgqw3XZWex2ZsuzaT&#10;0kTt/nsjCHubj+85y3VjSnGn2hWWFXz0IxDEqdUFZwpOx01vBsJ5ZI2lZVLwRw7Wq3ZribG2D/6h&#10;+8FnIoSwi1FB7n0VS+nSnAy6vq2IA3extUEfYJ1JXeMjhJtSDqJoIg0WHBpyrOgrp/R6uBkFu+no&#10;mCTj6/fE/87lWd+Ge06GSnU7zecChKfG/4vf7q0O8wejOby+CS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t0/nBAAAA3QAAAA8AAAAAAAAAAAAAAAAAmAIAAGRycy9kb3du&#10;cmV2LnhtbFBLBQYAAAAABAAEAPUAAACGAwAAAAA=&#10;" path="m2415,l,2411r58,l2443,30,2415,e" fillcolor="#dcddde" stroked="f">
                    <v:path arrowok="t" o:connecttype="custom" o:connectlocs="2415,3230;0,5641;58,5641;2443,3260;2415,3230" o:connectangles="0,0,0,0,0"/>
                  </v:shape>
                </v:group>
                <v:group id="Group 1284" o:spid="_x0000_s1093" style="position:absolute;left:5415;top:3291;width:2383;height:2351" coordorigin="5415,3291" coordsize="2383,23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0on8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7SifxgAAAN0A&#10;AAAPAAAAAAAAAAAAAAAAAKoCAABkcnMvZG93bnJldi54bWxQSwUGAAAAAAQABAD6AAAAnQMAAAAA&#10;">
                  <v:shape id="Freeform 1285" o:spid="_x0000_s1094" style="position:absolute;left:5415;top:3291;width:2383;height:2351;visibility:visible;mso-wrap-style:square;v-text-anchor:top" coordsize="2383,2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C/gMIA&#10;AADdAAAADwAAAGRycy9kb3ducmV2LnhtbERPTYvCMBC9C/6HMAveNG1Rka5RRBA8uq5gvY3NbFu2&#10;mdQm1u6/N8KCt3m8z1mue1OLjlpXWVYQTyIQxLnVFRcKTt+78QKE88gaa8uk4I8crFfDwRJTbR/8&#10;Rd3RFyKEsEtRQel9k0rp8pIMuoltiAP3Y1uDPsC2kLrFRwg3tUyiaC4NVhwaSmxoW1L+e7wbBYdr&#10;Mu3P2SzOdXXKNrdL0SX1QanRR7/5BOGp92/xv3uvw/xkFsPrm3CC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ML+AwgAAAN0AAAAPAAAAAAAAAAAAAAAAAJgCAABkcnMvZG93&#10;bnJldi54bWxQSwUGAAAAAAQABAD1AAAAhwMAAAAA&#10;" path="m2355,l,2350r58,l2383,30,2355,e" fillcolor="#dcddde" stroked="f">
                    <v:path arrowok="t" o:connecttype="custom" o:connectlocs="2355,3291;0,5641;58,5641;2383,3321;2355,3291" o:connectangles="0,0,0,0,0"/>
                  </v:shape>
                </v:group>
                <v:group id="Group 1282" o:spid="_x0000_s1095" style="position:absolute;left:5531;top:3351;width:2322;height:2290" coordorigin="5531,3351" coordsize="2322,2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MTc8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ZJzA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cxNzwwAAAN0AAAAP&#10;AAAAAAAAAAAAAAAAAKoCAABkcnMvZG93bnJldi54bWxQSwUGAAAAAAQABAD6AAAAmgMAAAAA&#10;">
                  <v:shape id="Freeform 1283" o:spid="_x0000_s1096" style="position:absolute;left:5531;top:3351;width:2322;height:2290;visibility:visible;mso-wrap-style:square;v-text-anchor:top" coordsize="2322,2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/YpcEA&#10;AADdAAAADwAAAGRycy9kb3ducmV2LnhtbERP22oCMRB9L/Qfwgh9q4kpimyNIgWLFETUfsCwGXcX&#10;N5NlJ+r6902h0Lc5nOssVkNo1Y16aSI7mIwNKOIy+oYrB9+nzesclCRkj21kcvAggdXy+WmBhY93&#10;PtDtmCqVQ1gKdFCn1BVaS1lTQBnHjjhz59gHTBn2lfY93nN4aLU1ZqYDNpwbauzoo6bycrwGB3sx&#10;m6v9mnyKOZV6thX72JF17mU0rN9BJRrSv/jPvfV5vp2+we83+QS9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f2KXBAAAA3QAAAA8AAAAAAAAAAAAAAAAAmAIAAGRycy9kb3du&#10;cmV2LnhtbFBLBQYAAAAABAAEAPUAAACGAwAAAAA=&#10;" path="m2295,l,2290r58,l2322,30,2295,e" fillcolor="#dcddde" stroked="f">
                    <v:path arrowok="t" o:connecttype="custom" o:connectlocs="2295,3351;0,5641;58,5641;2322,3381;2295,3351" o:connectangles="0,0,0,0,0"/>
                  </v:shape>
                </v:group>
                <v:group id="Group 1280" o:spid="_x0000_s1097" style="position:absolute;left:5647;top:3412;width:2262;height:2230" coordorigin="5647,3412" coordsize="2262,2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      <v:shape id="Freeform 1281" o:spid="_x0000_s1098" style="position:absolute;left:5647;top:3412;width:2262;height:2230;visibility:visible;mso-wrap-style:square;v-text-anchor:top" coordsize="2262,2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hGSMIA&#10;AADdAAAADwAAAGRycy9kb3ducmV2LnhtbERPzWqDQBC+B/IOyxR6S9YaDMG4SjGUllykSR5g4k5U&#10;6s6KuzX27bOFQm/z8f1OVsymFxONrrOs4GUdgSCure64UXA5v612IJxH1thbJgU/5KDIl4sMU23v&#10;/EnTyTcihLBLUUHr/ZBK6eqWDLq1HYgDd7OjQR/g2Eg94j2Em17GUbSVBjsODS0OVLZUf52+jYIN&#10;2YOuLibaNMP79lodu7j0pVLPT/PrHoSn2f+L/9wfOsyPkwR+vwkny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OEZIwgAAAN0AAAAPAAAAAAAAAAAAAAAAAJgCAABkcnMvZG93&#10;bnJldi54bWxQSwUGAAAAAAQABAD1AAAAhwMAAAAA&#10;" path="m2234,l,2229r59,l2262,30,2234,e" fillcolor="#dcddde" stroked="f">
                    <v:path arrowok="t" o:connecttype="custom" o:connectlocs="2234,3412;0,5641;59,5641;2262,3442;2234,3412" o:connectangles="0,0,0,0,0"/>
                  </v:shape>
                </v:group>
                <v:group id="Group 1278" o:spid="_x0000_s1099" style="position:absolute;left:5764;top:3472;width:2201;height:2169" coordorigin="5764,3472" coordsize="2201,2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gVcM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F8lK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UgVcMQAAADdAAAA&#10;DwAAAAAAAAAAAAAAAACqAgAAZHJzL2Rvd25yZXYueG1sUEsFBgAAAAAEAAQA+gAAAJsDAAAAAA==&#10;">
                  <v:shape id="Freeform 1279" o:spid="_x0000_s1100" style="position:absolute;left:5764;top:3472;width:2201;height:2169;visibility:visible;mso-wrap-style:square;v-text-anchor:top" coordsize="2201,2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LhaMMA&#10;AADdAAAADwAAAGRycy9kb3ducmV2LnhtbERPS4vCMBC+C/sfwizsRTTdig+qURbZgp5Ed0GPQzO2&#10;xWZSmljrvzeC4G0+vucsVp2pREuNKy0r+B5GIIgzq0vOFfz/pYMZCOeRNVaWScGdHKyWH70FJtre&#10;eE/twecihLBLUEHhfZ1I6bKCDLqhrYkDd7aNQR9gk0vd4C2Em0rGUTSRBksODQXWtC4ouxyuRsG2&#10;TXUa20t/91tOzruTPd7r7Uipr8/uZw7CU+ff4pd7o8P8eDyF5zfh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LhaMMAAADdAAAADwAAAAAAAAAAAAAAAACYAgAAZHJzL2Rv&#10;d25yZXYueG1sUEsFBgAAAAAEAAQA9QAAAIgDAAAAAA==&#10;" path="m2173,l,2169r58,l2201,30,2173,e" fillcolor="#dcddde" stroked="f">
                    <v:path arrowok="t" o:connecttype="custom" o:connectlocs="2173,3472;0,5641;58,5641;2201,3502;2173,3472" o:connectangles="0,0,0,0,0"/>
                  </v:shape>
                </v:group>
                <v:group id="Group 1276" o:spid="_x0000_s1101" style="position:absolute;left:5880;top:3533;width:2140;height:2109" coordorigin="5880,3533" coordsize="2140,21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5skmc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mySZxgAAAN0A&#10;AAAPAAAAAAAAAAAAAAAAAKoCAABkcnMvZG93bnJldi54bWxQSwUGAAAAAAQABAD6AAAAnQMAAAAA&#10;">
                  <v:shape id="Freeform 1277" o:spid="_x0000_s1102" style="position:absolute;left:5880;top:3533;width:2140;height:2109;visibility:visible;mso-wrap-style:square;v-text-anchor:top" coordsize="2140,2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OGacYA&#10;AADdAAAADwAAAGRycy9kb3ducmV2LnhtbESPT2sCMRDF74LfIYzQm2YrKHW7UYpYbKE9uHrocUhm&#10;/+BmsiSp7n77plDobYb35v3eFLvBduJGPrSOFTwuMhDE2pmWawWX8+v8CUSIyAY7x6RgpAC77XRS&#10;YG7cnU90K2MtUgiHHBU0Mfa5lEE3ZDEsXE+ctMp5izGtvpbG4z2F204us2wtLbacCA32tG9IX8tv&#10;myD+szuE4/V99FzZMF70Wn99KPUwG16eQUQa4r/57/rNpPrL1QZ+v0kj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OGacYAAADdAAAADwAAAAAAAAAAAAAAAACYAgAAZHJz&#10;L2Rvd25yZXYueG1sUEsFBgAAAAAEAAQA9QAAAIsDAAAAAA==&#10;" path="m2113,l,2108r58,l2140,30,2113,e" fillcolor="#dcddde" stroked="f">
                    <v:path arrowok="t" o:connecttype="custom" o:connectlocs="2113,3533;0,5641;58,5641;2140,3563;2113,3533" o:connectangles="0,0,0,0,0"/>
                  </v:shape>
                </v:group>
                <v:group id="Group 1274" o:spid="_x0000_s1103" style="position:absolute;left:5996;top:3593;width:2080;height:2048" coordorigin="5996,3593" coordsize="2080,2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HiIs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geIixgAAAN0A&#10;AAAPAAAAAAAAAAAAAAAAAKoCAABkcnMvZG93bnJldi54bWxQSwUGAAAAAAQABAD6AAAAnQMAAAAA&#10;">
                  <v:shape id="Freeform 1275" o:spid="_x0000_s1104" style="position:absolute;left:5996;top:3593;width:2080;height:2048;visibility:visible;mso-wrap-style:square;v-text-anchor:top" coordsize="2080,2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nkmMQA&#10;AADdAAAADwAAAGRycy9kb3ducmV2LnhtbERPzWrCQBC+F/oOyxR6Ed3EQ2hTVzGFkkhBrPYBhuy4&#10;CWZnQ3Yb07fvCgVv8/H9zmoz2U6MNPjWsYJ0kYAgrp1u2Sj4Pn3MX0D4gKyxc0wKfsnDZv34sMJc&#10;uyt/0XgMRsQQ9jkqaELocyl93ZBFv3A9ceTObrAYIhyM1ANeY7jt5DJJMmmx5djQYE/vDdWX449V&#10;0O9pZnw58+P5UFbp7rUwn65Q6vlp2r6BCDSFu/jfXek4f5mlcPsmni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55JjEAAAA3QAAAA8AAAAAAAAAAAAAAAAAmAIAAGRycy9k&#10;b3ducmV2LnhtbFBLBQYAAAAABAAEAPUAAACJAwAAAAA=&#10;" path="m2052,l,2048r58,l2080,30,2052,e" fillcolor="#dcddde" stroked="f">
                    <v:path arrowok="t" o:connecttype="custom" o:connectlocs="2052,3593;0,5641;58,5641;2080,3623;2052,3593" o:connectangles="0,0,0,0,0"/>
                  </v:shape>
                </v:group>
                <v:group id="Group 1272" o:spid="_x0000_s1105" style="position:absolute;left:6113;top:3654;width:2019;height:1988" coordorigin="6113,3654" coordsize="2019,19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/Zzs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H9nOwwAAAN0AAAAP&#10;AAAAAAAAAAAAAAAAAKoCAABkcnMvZG93bnJldi54bWxQSwUGAAAAAAQABAD6AAAAmgMAAAAA&#10;">
                  <v:shape id="Freeform 1273" o:spid="_x0000_s1106" style="position:absolute;left:6113;top:3654;width:2019;height:1988;visibility:visible;mso-wrap-style:square;v-text-anchor:top" coordsize="2019,1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NUCsIA&#10;AADdAAAADwAAAGRycy9kb3ducmV2LnhtbERPS2vCQBC+F/wPyxS8hLppCiKpqxSLkFvbVTwP2TEJ&#10;ZmdDdvPw37uFQm/z8T1nu59tK0bqfeNYwesqBUFcOtNwpeB8Or5sQPiAbLB1TAru5GG/WzxtMTdu&#10;4h8adahEDGGfo4I6hC6X0pc1WfQr1xFH7up6iyHCvpKmxymG21ZmabqWFhuODTV2dKipvOnBKrjq&#10;y/cm4C21hdRfOkuSz6EZlFo+zx/vIALN4V/85y5MnJ+t3+D3m3iC3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Q1QKwgAAAN0AAAAPAAAAAAAAAAAAAAAAAJgCAABkcnMvZG93&#10;bnJldi54bWxQSwUGAAAAAAQABAD1AAAAhwMAAAAA&#10;" path="m1991,l,1987r58,l2019,30,1991,e" fillcolor="#dcddde" stroked="f">
                    <v:path arrowok="t" o:connecttype="custom" o:connectlocs="1991,3654;0,5641;58,5641;2019,3684;1991,3654" o:connectangles="0,0,0,0,0"/>
                  </v:shape>
                </v:group>
                <v:group id="Group 1270" o:spid="_x0000_s1107" style="position:absolute;left:6229;top:3714;width:1959;height:1927" coordorigin="6229,3714" coordsize="1959,1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rkI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/S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65CHFAAAA3QAA&#10;AA8AAAAAAAAAAAAAAAAAqgIAAGRycy9kb3ducmV2LnhtbFBLBQYAAAAABAAEAPoAAACcAwAAAAA=&#10;">
                  <v:shape id="Freeform 1271" o:spid="_x0000_s1108" style="position:absolute;left:6229;top:3714;width:1959;height:1927;visibility:visible;mso-wrap-style:square;v-text-anchor:top" coordsize="1959,1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mdbcMA&#10;AADdAAAADwAAAGRycy9kb3ducmV2LnhtbERPS2vCQBC+C/6HZYReRDc1KCW6SinY9lKIqXgespMH&#10;ZmfD7jam/75bELzNx/ec3WE0nRjI+daygudlAoK4tLrlWsH5+7h4AeEDssbOMin4JQ+H/XSyw0zb&#10;G59oKEItYgj7DBU0IfSZlL5syKBf2p44cpV1BkOErpba4S2Gm06ukmQjDbYcGxrs6a2h8lr8GAXz&#10;Kj1X+TxPj8N7fik+HH8VXarU02x83YIINIaH+O7+1HH+arOG/2/iCXL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+mdbcMAAADdAAAADwAAAAAAAAAAAAAAAACYAgAAZHJzL2Rv&#10;d25yZXYueG1sUEsFBgAAAAAEAAQA9QAAAIgDAAAAAA==&#10;" path="m1931,l,1927r58,l1958,30,1931,e" fillcolor="#dcddde" stroked="f">
                    <v:path arrowok="t" o:connecttype="custom" o:connectlocs="1931,3714;0,5641;58,5641;1958,3744;1931,3714" o:connectangles="0,0,0,0,0"/>
                  </v:shape>
                </v:group>
                <v:group id="Group 1268" o:spid="_x0000_s1109" style="position:absolute;left:6345;top:3775;width:1898;height:1867" coordorigin="6345,3775" coordsize="1898,1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yTfzc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H+OEng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/JN/NwwAAAN0AAAAP&#10;AAAAAAAAAAAAAAAAAKoCAABkcnMvZG93bnJldi54bWxQSwUGAAAAAAQABAD6AAAAmgMAAAAA&#10;">
                  <v:shape id="Freeform 1269" o:spid="_x0000_s1110" style="position:absolute;left:6345;top:3775;width:1898;height:1867;visibility:visible;mso-wrap-style:square;v-text-anchor:top" coordsize="1898,1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IeDsQA&#10;AADdAAAADwAAAGRycy9kb3ducmV2LnhtbERPS2sCMRC+C/0PYQRvml0RK6tRpLS0xUPxAe1x3IzZ&#10;xc1ku4m6/nsjCN7m43vObNHaSpyp8aVjBekgAUGcO12yUbDbfvQnIHxA1lg5JgVX8rCYv3RmmGl3&#10;4TWdN8GIGMI+QwVFCHUmpc8LsugHriaO3ME1FkOEjZG6wUsMt5UcJslYWiw5NhRY01tB+XFzsgrM&#10;7v3/x6y/9/Sbln8uzUerz5NTqtdtl1MQgdrwFD/cXzrOH45f4f5NPE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iHg7EAAAA3QAAAA8AAAAAAAAAAAAAAAAAmAIAAGRycy9k&#10;b3ducmV2LnhtbFBLBQYAAAAABAAEAPUAAACJAwAAAAA=&#10;" path="m1870,l,1866r58,l1898,30,1870,e" fillcolor="#dcddde" stroked="f">
                    <v:path arrowok="t" o:connecttype="custom" o:connectlocs="1870,3775;0,5641;58,5641;1898,3805;1870,3775" o:connectangles="0,0,0,0,0"/>
                  </v:shape>
                </v:group>
                <v:group id="Group 1266" o:spid="_x0000_s1111" style="position:absolute;left:6461;top:3835;width:1837;height:1806" coordorigin="6461,3835" coordsize="1837,18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fuJM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9+4kxgAAAN0A&#10;AAAPAAAAAAAAAAAAAAAAAKoCAABkcnMvZG93bnJldi54bWxQSwUGAAAAAAQABAD6AAAAnQMAAAAA&#10;">
                  <v:shape id="Freeform 1267" o:spid="_x0000_s1112" style="position:absolute;left:6461;top:3835;width:1837;height:1806;visibility:visible;mso-wrap-style:square;v-text-anchor:top" coordsize="1837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wb6cQA&#10;AADdAAAADwAAAGRycy9kb3ducmV2LnhtbERPS2sCMRC+C/6HMEJvmtXCWlejtKUF60HwdR834+5i&#10;Mlk2qa799UYQepuP7zmzRWuNuFDjK8cKhoMEBHHudMWFgv3uu/8GwgdkjcYxKbiRh8W825lhpt2V&#10;N3TZhkLEEPYZKihDqDMpfV6SRT9wNXHkTq6xGCJsCqkbvMZwa+QoSVJpseLYUGJNnyXl5+2vVTD+&#10;c1+T1/WJj7fD6ufDrM1ykx6Ueum171MQgdrwL366lzrOH6UTeHwTT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sG+nEAAAA3QAAAA8AAAAAAAAAAAAAAAAAmAIAAGRycy9k&#10;b3ducmV2LnhtbFBLBQYAAAAABAAEAPUAAACJAwAAAAA=&#10;" path="m1810,l,1806r59,l1838,30,1810,e" fillcolor="#dcddde" stroked="f">
                    <v:path arrowok="t" o:connecttype="custom" o:connectlocs="1810,3835;0,5641;59,5641;1838,3865;1810,3835" o:connectangles="0,0,0,0,0"/>
                  </v:shape>
                </v:group>
                <v:group id="Group 1264" o:spid="_x0000_s1113" style="position:absolute;left:6578;top:3896;width:1777;height:1746" coordorigin="6578,3896" coordsize="1777,17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lh0/8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lh0/8cAAADd&#10;AAAADwAAAAAAAAAAAAAAAACqAgAAZHJzL2Rvd25yZXYueG1sUEsFBgAAAAAEAAQA+gAAAJ4DAAAA&#10;AA==&#10;">
                  <v:shape id="Freeform 1265" o:spid="_x0000_s1114" style="position:absolute;left:6578;top:3896;width:1777;height:1746;visibility:visible;mso-wrap-style:square;v-text-anchor:top" coordsize="1777,17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39DcMA&#10;AADdAAAADwAAAGRycy9kb3ducmV2LnhtbERPS2sCMRC+F/ofwhR6KW7iFmvZGqWILV61j/M0GXdD&#10;N5NlE3XbX28Ewdt8fM+ZLQbfigP10QXWMC4UCGITrONaw+fH2+gZREzIFtvApOGPIizmtzczrGw4&#10;8oYO21SLHMKxQg1NSl0lZTQNeYxF6Igztwu9x5RhX0vb4zGH+1aWSj1Jj45zQ4MdLRsyv9u912DU&#10;fiU3Zle+/0zU5MH+u++vR6f1/d3w+gIi0ZCu4ot7bfP8cjqG8zf5BDk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39DcMAAADdAAAADwAAAAAAAAAAAAAAAACYAgAAZHJzL2Rv&#10;d25yZXYueG1sUEsFBgAAAAAEAAQA9QAAAIgDAAAAAA==&#10;" path="m1749,l,1745r58,l1776,30,1749,e" fillcolor="#dcddde" stroked="f">
                    <v:path arrowok="t" o:connecttype="custom" o:connectlocs="1749,3896;0,5641;58,5641;1776,3926;1749,3896" o:connectangles="0,0,0,0,0"/>
                  </v:shape>
                </v:group>
                <v:group id="Group 1262" o:spid="_x0000_s1115" style="position:absolute;left:6694;top:3956;width:1716;height:1685" coordorigin="6694,3956" coordsize="1716,16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ZPE8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0w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cZPE8QAAADdAAAA&#10;DwAAAAAAAAAAAAAAAACqAgAAZHJzL2Rvd25yZXYueG1sUEsFBgAAAAAEAAQA+gAAAJsDAAAAAA==&#10;">
                  <v:shape id="Freeform 1263" o:spid="_x0000_s1116" style="position:absolute;left:6694;top:3956;width:1716;height:1685;visibility:visible;mso-wrap-style:square;v-text-anchor:top" coordsize="1716,1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ysKMYA&#10;AADdAAAADwAAAGRycy9kb3ducmV2LnhtbERPS2sCMRC+F/wPYQQvRbO1xZbVKFKqFOrBVwVvw2bc&#10;LN1Mwibq2l/fFAq9zcf3nMmstbW4UBMqxwoeBhkI4sLpiksF+92i/wIiRGSNtWNScKMAs2nnboK5&#10;dlfe0GUbS5FCOOSowMTocylDYchiGDhPnLiTayzGBJtS6gavKdzWcphlI2mx4tRg0NOroeJre7YK&#10;nj6+g55v/Ju5rT/b1WF3XN5XXqlet52PQURq47/4z/2u0/zh8yP8fpNO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ysKMYAAADdAAAADwAAAAAAAAAAAAAAAACYAgAAZHJz&#10;L2Rvd25yZXYueG1sUEsFBgAAAAAEAAQA9QAAAIsDAAAAAA==&#10;" path="m1688,l,1685r58,l1716,30,1688,e" fillcolor="#dcddde" stroked="f">
                    <v:path arrowok="t" o:connecttype="custom" o:connectlocs="1688,3956;0,5641;58,5641;1716,3986;1688,3956" o:connectangles="0,0,0,0,0"/>
                  </v:shape>
                </v:group>
                <v:group id="Group 1260" o:spid="_x0000_s1117" style="position:absolute;left:6810;top:4017;width:1656;height:1625" coordorigin="6810,4017" coordsize="1656,16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Ny/M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4sp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WNy/MQAAADdAAAA&#10;DwAAAAAAAAAAAAAAAACqAgAAZHJzL2Rvd25yZXYueG1sUEsFBgAAAAAEAAQA+gAAAJsDAAAAAA==&#10;">
                  <v:shape id="Freeform 1261" o:spid="_x0000_s1118" style="position:absolute;left:6810;top:4017;width:1656;height:1625;visibility:visible;mso-wrap-style:square;v-text-anchor:top" coordsize="1656,1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9K6sUA&#10;AADdAAAADwAAAGRycy9kb3ducmV2LnhtbERPS0vDQBC+F/wPywhexOy21FfsttSWSj0IJgbB25Ad&#10;k2B2NmS3afz3XUHobT6+5yxWo23FQL1vHGuYJgoEcelMw5WG4mN38wDCB2SDrWPS8EseVsuLyQJT&#10;446c0ZCHSsQQ9ilqqEPoUil9WZNFn7iOOHLfrrcYIuwraXo8xnDbyplSd9Jiw7Ghxo42NZU/+cFq&#10;yF8K+XW9fX97lZjh/PlTmcdBaX11Oa6fQAQaw1n8796bOH92fwt/38QT5PI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r0rqxQAAAN0AAAAPAAAAAAAAAAAAAAAAAJgCAABkcnMv&#10;ZG93bnJldi54bWxQSwUGAAAAAAQABAD1AAAAigMAAAAA&#10;" path="m1628,l,1624r58,l1656,30,1628,e" fillcolor="#dcddde" stroked="f">
                    <v:path arrowok="t" o:connecttype="custom" o:connectlocs="1628,4017;0,5641;58,5641;1656,4047;1628,4017" o:connectangles="0,0,0,0,0"/>
                  </v:shape>
                </v:group>
                <v:group id="Group 1258" o:spid="_x0000_s1119" style="position:absolute;left:6927;top:4077;width:1595;height:1564" coordorigin="6927,4077" coordsize="1595,1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1JEM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9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r9SRDFAAAA3QAA&#10;AA8AAAAAAAAAAAAAAAAAqgIAAGRycy9kb3ducmV2LnhtbFBLBQYAAAAABAAEAPoAAACcAwAAAAA=&#10;">
                  <v:shape id="Freeform 1259" o:spid="_x0000_s1120" style="position:absolute;left:6927;top:4077;width:1595;height:1564;visibility:visible;mso-wrap-style:square;v-text-anchor:top" coordsize="1595,1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D+QMIA&#10;AADdAAAADwAAAGRycy9kb3ducmV2LnhtbERPTWsCMRC9F/ofwhS81Ww9aFmNIlsEL1K00l6Hzbgb&#10;TCbLZtT13zdCobd5vM9ZrIbg1ZX65CIbeBsXoIjraB03Bo5fm9d3UEmQLfrIZOBOCVbL56cFljbe&#10;eE/XgzQqh3Aq0UAr0pVap7qlgGkcO+LMnWIfUDLsG217vOXw4PWkKKY6oOPc0GJHVUv1+XAJBr6r&#10;S11NvQw2iP/8cdvdxn3sjBm9DOs5KKFB/sV/7q3N8yezGTy+ySfo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8P5AwgAAAN0AAAAPAAAAAAAAAAAAAAAAAJgCAABkcnMvZG93&#10;bnJldi54bWxQSwUGAAAAAAQABAD1AAAAhwMAAAAA&#10;" path="m1567,l,1564r58,l1594,30,1567,e" fillcolor="#dcddde" stroked="f">
                    <v:path arrowok="t" o:connecttype="custom" o:connectlocs="1567,4077;0,5641;58,5641;1594,4107;1567,4077" o:connectangles="0,0,0,0,0"/>
                  </v:shape>
                </v:group>
                <v:group id="Group 1256" o:spid="_x0000_s1121" style="position:absolute;left:7043;top:4138;width:1534;height:1504" coordorigin="7043,4138" coordsize="1534,1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54+c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C54+ccAAADd&#10;AAAADwAAAAAAAAAAAAAAAACqAgAAZHJzL2Rvd25yZXYueG1sUEsFBgAAAAAEAAQA+gAAAJ4DAAAA&#10;AA==&#10;">
                  <v:shape id="Freeform 1257" o:spid="_x0000_s1122" style="position:absolute;left:7043;top:4138;width:1534;height:1504;visibility:visible;mso-wrap-style:square;v-text-anchor:top" coordsize="1534,1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PGnMUA&#10;AADdAAAADwAAAGRycy9kb3ducmV2LnhtbERPTWvCQBC9F/wPyxR6KbrRQ6zRVVSwVnpqKoK3ITtm&#10;U7OzIbtq+u9dodDbPN7nzBadrcWVWl85VjAcJCCIC6crLhXsvzf9NxA+IGusHZOCX/KwmPeeZphp&#10;d+MvuuahFDGEfYYKTAhNJqUvDFn0A9cQR+7kWoshwraUusVbDLe1HCVJKi1WHBsMNrQ2VJzzi1Ww&#10;bV6Xq3Sb737Sy+FzfZSr43tllHp57pZTEIG68C/+c3/oOH80nsDjm3iC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8acxQAAAN0AAAAPAAAAAAAAAAAAAAAAAJgCAABkcnMv&#10;ZG93bnJldi54bWxQSwUGAAAAAAQABAD1AAAAigMAAAAA&#10;" path="m1506,l,1503r58,l1534,30,1506,e" fillcolor="#dcddde" stroked="f">
                    <v:path arrowok="t" o:connecttype="custom" o:connectlocs="1506,4138;0,5641;58,5641;1534,4168;1506,4138" o:connectangles="0,0,0,0,0"/>
                  </v:shape>
                </v:group>
                <v:group id="Group 1254" o:spid="_x0000_s1123" style="position:absolute;left:7159;top:4198;width:1474;height:1443" coordorigin="7159,4198" coordsize="1474,14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40E2M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h&#10;l2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jQTYxgAAAN0A&#10;AAAPAAAAAAAAAAAAAAAAAKoCAABkcnMvZG93bnJldi54bWxQSwUGAAAAAAQABAD6AAAAnQMAAAAA&#10;">
                  <v:shape id="Freeform 1255" o:spid="_x0000_s1124" style="position:absolute;left:7159;top:4198;width:1474;height:1443;visibility:visible;mso-wrap-style:square;v-text-anchor:top" coordsize="1474,1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HOLMMA&#10;AADdAAAADwAAAGRycy9kb3ducmV2LnhtbERPTWvCQBC9F/oflin0VjcRrRLdhFIQPRUae/A4zU52&#10;g9nZkF01/fddodDbPN7nbKvJ9eJKY+g8K8hnGQjixuuOjYKv4+5lDSJEZI29Z1LwQwGq8vFhi4X2&#10;N/6kax2NSCEcClRgYxwKKUNjyWGY+YE4ca0fHcYERyP1iLcU7no5z7JX6bDj1GBxoHdLzbm+OAW1&#10;PH3kO7tc4eq0N625HNpvXCj1/DS9bUBEmuK/+M990Gn+fJ3D/Zt0gi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HOLMMAAADdAAAADwAAAAAAAAAAAAAAAACYAgAAZHJzL2Rv&#10;d25yZXYueG1sUEsFBgAAAAAEAAQA9QAAAIgDAAAAAA==&#10;" path="m1446,l,1443r58,l1474,30,1446,e" fillcolor="#dcddde" stroked="f">
                    <v:path arrowok="t" o:connecttype="custom" o:connectlocs="1446,4198;0,5641;58,5641;1474,4228;1446,4198" o:connectangles="0,0,0,0,0"/>
                  </v:shape>
                </v:group>
                <v:group id="Group 1252" o:spid="_x0000_s1125" style="position:absolute;left:7275;top:4259;width:1413;height:1383" coordorigin="7275,4259" coordsize="1413,1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  <v:shape id="Freeform 1253" o:spid="_x0000_s1126" style="position:absolute;left:7275;top:4259;width:1413;height:1383;visibility:visible;mso-wrap-style:square;v-text-anchor:top" coordsize="1413,1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dEMIA&#10;AADdAAAADwAAAGRycy9kb3ducmV2LnhtbERP24rCMBB9F/yHMAu+abpdEKlGcWUXFhEWb/g6NGNb&#10;t5mUJNX692ZB8G0O5zqzRWdqcSXnK8sK3kcJCOLc6ooLBYf993ACwgdkjbVlUnAnD4t5vzfDTNsb&#10;b+m6C4WIIewzVFCG0GRS+rwkg35kG+LIna0zGCJ0hdQObzHc1DJNkrE0WHFsKLGhVUn53641Ctri&#10;QtZ8HY6n38s6/by7TUu0UWrw1i2nIAJ14SV+un90nJ9OPuD/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vN0QwgAAAN0AAAAPAAAAAAAAAAAAAAAAAJgCAABkcnMvZG93&#10;bnJldi54bWxQSwUGAAAAAAQABAD1AAAAhwMAAAAA&#10;" path="m1386,l,1382r59,l1413,30,1386,e" fillcolor="#dcddde" stroked="f">
                    <v:path arrowok="t" o:connecttype="custom" o:connectlocs="1386,4259;0,5641;59,5641;1413,4289;1386,4259" o:connectangles="0,0,0,0,0"/>
                  </v:shape>
                </v:group>
                <v:group id="Group 1250" o:spid="_x0000_s1127" style="position:absolute;left:7392;top:4319;width:1353;height:1322" coordorigin="7392,4319" coordsize="1353,13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LYC28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h9MR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tgLbwwAAAN0AAAAP&#10;AAAAAAAAAAAAAAAAAKoCAABkcnMvZG93bnJldi54bWxQSwUGAAAAAAQABAD6AAAAmgMAAAAA&#10;">
                  <v:shape id="Freeform 1251" o:spid="_x0000_s1128" style="position:absolute;left:7392;top:4319;width:1353;height:1322;visibility:visible;mso-wrap-style:square;v-text-anchor:top" coordsize="1353,1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ztsIA&#10;AADdAAAADwAAAGRycy9kb3ducmV2LnhtbERPS4vCMBC+L/gfwgje1lTBB9UoKgi7exAf9T40Y1ts&#10;JqHJ1vrvNwuCt/n4nrNcd6YWLTW+sqxgNExAEOdWV1woyC77zzkIH5A11pZJwZM8rFe9jyWm2j74&#10;RO05FCKGsE9RQRmCS6X0eUkG/dA64sjdbGMwRNgUUjf4iOGmluMkmUqDFceGEh3tSsrv51+j4JZl&#10;05/MbVt+fuN+dLweZnd3UGrQ7zYLEIG68Ba/3F86zh/PJ/D/TTxB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0nO2wgAAAN0AAAAPAAAAAAAAAAAAAAAAAJgCAABkcnMvZG93&#10;bnJldi54bWxQSwUGAAAAAAQABAD1AAAAhwMAAAAA&#10;" path="m1324,l,1322r58,l1352,30,1324,e" fillcolor="#dcddde" stroked="f">
                    <v:path arrowok="t" o:connecttype="custom" o:connectlocs="1324,4319;0,5641;58,5641;1352,4349;1324,4319" o:connectangles="0,0,0,0,0"/>
                  </v:shape>
                </v:group>
                <v:group id="Group 1248" o:spid="_x0000_s1129" style="position:absolute;left:7508;top:4380;width:1292;height:1262" coordorigin="7508,4380" coordsize="1292,12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g5N8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/TBO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yg5N8QAAADdAAAA&#10;DwAAAAAAAAAAAAAAAACqAgAAZHJzL2Rvd25yZXYueG1sUEsFBgAAAAAEAAQA+gAAAJsDAAAAAA==&#10;">
                  <v:shape id="Freeform 1249" o:spid="_x0000_s1130" style="position:absolute;left:7508;top:4380;width:1292;height:1262;visibility:visible;mso-wrap-style:square;v-text-anchor:top" coordsize="1292,1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zlsUA&#10;AADdAAAADwAAAGRycy9kb3ducmV2LnhtbERPTWvCQBC9C/0PyxR6041SNKSuEgqCB6GttrTH6e40&#10;CcnOxuxq4r/vCoK3ebzPWa4H24gzdb5yrGA6SUAQa2cqLhR8HjbjFIQPyAYbx6TgQh7Wq4fREjPj&#10;ev6g8z4UIoawz1BBGUKbSel1SRb9xLXEkftzncUQYVdI02Efw20jZ0kylxYrjg0ltvRakq73J6vg&#10;7ee0e59upD7Wz1+/Og99+30slHp6HPIXEIGGcBff3FsT58/SBVy/iSf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YnOWxQAAAN0AAAAPAAAAAAAAAAAAAAAAAJgCAABkcnMv&#10;ZG93bnJldi54bWxQSwUGAAAAAAQABAD1AAAAigMAAAAA&#10;" path="m1264,l,1261r58,l1292,30,1264,e" fillcolor="#dcddde" stroked="f">
                    <v:path arrowok="t" o:connecttype="custom" o:connectlocs="1264,4380;0,5641;58,5641;1292,4410;1264,4380" o:connectangles="0,0,0,0,0"/>
                  </v:shape>
                </v:group>
                <v:group id="Group 1246" o:spid="_x0000_s1131" style="position:absolute;left:7624;top:4440;width:1231;height:1201" coordorigin="7624,4440" coordsize="1231,1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  <v:shape id="Freeform 1247" o:spid="_x0000_s1132" style="position:absolute;left:7624;top:4440;width:1231;height:1201;visibility:visible;mso-wrap-style:square;v-text-anchor:top" coordsize="1231,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i9ZsUA&#10;AADdAAAADwAAAGRycy9kb3ducmV2LnhtbERPO2/CMBDeK/U/WFeJpSoODEADBgGiEoWJx8B4xNck&#10;anyObJcEfn2NhMR2n77nTWatqcSFnC8tK+h1ExDEmdUl5wqOh6+PEQgfkDVWlknBlTzMpq8vE0y1&#10;bXhHl33IRQxhn6KCIoQ6ldJnBRn0XVsTR+7HOoMhQpdL7bCJ4aaS/SQZSIMlx4YCa1oWlP3u/4yC&#10;ebI4LRq3Wq5u6+33+/k02J2HG6U6b+18DCJQG57ih3ut4/z+6BPu38QT5PQ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uL1mxQAAAN0AAAAPAAAAAAAAAAAAAAAAAJgCAABkcnMv&#10;ZG93bnJldi54bWxQSwUGAAAAAAQABAD1AAAAigMAAAAA&#10;" path="m1204,l,1201r58,l1232,30,1204,e" fillcolor="#dcddde" stroked="f">
                    <v:path arrowok="t" o:connecttype="custom" o:connectlocs="1204,4440;0,5641;58,5641;1232,4470;1204,4440" o:connectangles="0,0,0,0,0"/>
                  </v:shape>
                </v:group>
                <v:group id="Group 1244" o:spid="_x0000_s1133" style="position:absolute;left:7741;top:4501;width:1171;height:1141" coordorigin="7741,4501" coordsize="1171,11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SSB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Nmb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lSSBccAAADd&#10;AAAADwAAAAAAAAAAAAAAAACqAgAAZHJzL2Rvd25yZXYueG1sUEsFBgAAAAAEAAQA+gAAAJ4DAAAA&#10;AA==&#10;">
                  <v:shape id="Freeform 1245" o:spid="_x0000_s1134" style="position:absolute;left:7741;top:4501;width:1171;height:1141;visibility:visible;mso-wrap-style:square;v-text-anchor:top" coordsize="1171,1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tBhsQA&#10;AADdAAAADwAAAGRycy9kb3ducmV2LnhtbERPTWvCQBC9C/6HZQq9SN0kB7Gpq6hYUG+NFTxOs9Mk&#10;NDsbd7ea/nu3IHibx/uc2aI3rbiQ841lBek4AUFcWt1wpeDz8P4yBeEDssbWMin4Iw+L+XAww1zb&#10;K3/QpQiViCHsc1RQh9DlUvqyJoN+bDviyH1bZzBE6CqpHV5juGllliQTabDh2FBjR+uayp/i1yj4&#10;Oi4nZlscdyuXjrLTZn3eneReqeenfvkGIlAfHuK7e6vj/Ow1hf9v4gl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bQYbEAAAA3QAAAA8AAAAAAAAAAAAAAAAAmAIAAGRycy9k&#10;b3ducmV2LnhtbFBLBQYAAAAABAAEAPUAAACJAwAAAAA=&#10;" path="m1142,l,1140r58,l1170,30,1142,e" fillcolor="#dcddde" stroked="f">
                    <v:path arrowok="t" o:connecttype="custom" o:connectlocs="1142,4501;0,5641;58,5641;1170,4531;1142,4501" o:connectangles="0,0,0,0,0"/>
                  </v:shape>
                </v:group>
                <v:group id="Group 1242" o:spid="_x0000_s1135" style="position:absolute;left:7857;top:4561;width:1110;height:1080" coordorigin="7857,4561" coordsize="111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qp6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8w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cqp6cQAAADdAAAA&#10;DwAAAAAAAAAAAAAAAACqAgAAZHJzL2Rvd25yZXYueG1sUEsFBgAAAAAEAAQA+gAAAJsDAAAAAA==&#10;">
                  <v:shape id="Freeform 1243" o:spid="_x0000_s1136" style="position:absolute;left:7857;top:4561;width:1110;height:1080;visibility:visible;mso-wrap-style:square;v-text-anchor:top" coordsize="111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eKlsIA&#10;AADdAAAADwAAAGRycy9kb3ducmV2LnhtbERPTWvCQBC9C/0PyxR6040WxKSuIS0IYk+mvfQ2zU6T&#10;kOxsyK5m/fddQfA2j/c52zyYXlxodK1lBctFAoK4srrlWsH3136+AeE8ssbeMim4koN89zTbYqbt&#10;xCe6lL4WMYRdhgoa74dMSlc1ZNAt7EAcuT87GvQRjrXUI04x3PRylSRrabDl2NDgQB8NVV15NgrK&#10;stv//IalTjHtaMIifKbHd6VenkPxBsJT8A/x3X3Qcf4qfYXbN/EE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d4qWwgAAAN0AAAAPAAAAAAAAAAAAAAAAAJgCAABkcnMvZG93&#10;bnJldi54bWxQSwUGAAAAAAQABAD1AAAAhwMAAAAA&#10;" path="m1082,l,1080r58,l1110,30,1082,e" fillcolor="#dcddde" stroked="f">
                    <v:path arrowok="t" o:connecttype="custom" o:connectlocs="1082,4561;0,5641;58,5641;1110,4591;1082,4561" o:connectangles="0,0,0,0,0"/>
                  </v:shape>
                </v:group>
                <v:group id="Group 1240" o:spid="_x0000_s1137" style="position:absolute;left:7973;top:4622;width:1050;height:1020" coordorigin="7973,4622" coordsize="1050,1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  <v:shape id="Freeform 1241" o:spid="_x0000_s1138" style="position:absolute;left:7973;top:4622;width:1050;height:1020;visibility:visible;mso-wrap-style:square;v-text-anchor:top" coordsize="1050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KcDcQA&#10;AADdAAAADwAAAGRycy9kb3ducmV2LnhtbERPS2vCQBC+F/wPywi9FN0YqNXoKiKUlPZifdyH7JhE&#10;s7Mhu3m0v75bKPQ2H99z1tvBVKKjxpWWFcymEQjizOqScwXn0+tkAcJ5ZI2VZVLwRQ62m9HDGhNt&#10;e/6k7uhzEULYJaig8L5OpHRZQQbd1NbEgbvaxqAPsMmlbrAP4aaScRTNpcGSQ0OBNe0Lyu7H1iig&#10;y3f68X5/kZen29wd9ot2mVKr1ON42K1AeBr8v/jP/abD/Hj5DL/fhB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SnA3EAAAA3QAAAA8AAAAAAAAAAAAAAAAAmAIAAGRycy9k&#10;b3ducmV2LnhtbFBLBQYAAAAABAAEAPUAAACJAwAAAAA=&#10;" path="m1022,l,1019r58,l1050,30,1022,e" fillcolor="#dcddde" stroked="f">
                    <v:path arrowok="t" o:connecttype="custom" o:connectlocs="1022,4622;0,5641;58,5641;1050,4652;1022,4622" o:connectangles="0,0,0,0,0"/>
                  </v:shape>
                </v:group>
                <v:group id="Group 1238" o:spid="_x0000_s1139" style="position:absolute;left:8089;top:4682;width:989;height:959" coordorigin="8089,4682" coordsize="989,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Gv6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xr+rFAAAA3QAA&#10;AA8AAAAAAAAAAAAAAAAAqgIAAGRycy9kb3ducmV2LnhtbFBLBQYAAAAABAAEAPoAAACcAwAAAAA=&#10;">
                  <v:shape id="Freeform 1239" o:spid="_x0000_s1140" style="position:absolute;left:8089;top:4682;width:989;height:959;visibility:visible;mso-wrap-style:square;v-text-anchor:top" coordsize="989,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7ILcUA&#10;AADdAAAADwAAAGRycy9kb3ducmV2LnhtbERPS2vCQBC+F/wPywi9mY2hvqKr2BaLFy3VUq9DdkyC&#10;2dmQ3Zq0v74rCL3Nx/ecxaozlbhS40rLCoZRDII4s7rkXMHncTOYgnAeWWNlmRT8kIPVsvewwFTb&#10;lj/oevC5CCHsUlRQeF+nUrqsIIMusjVx4M62MegDbHKpG2xDuKlkEsdjabDk0FBgTS8FZZfDt1Fw&#10;mZz0KJPPv6/v+6dZwu3beRd/KfXY79ZzEJ46/y++u7c6zE9mE7h9E06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sgtxQAAAN0AAAAPAAAAAAAAAAAAAAAAAJgCAABkcnMv&#10;ZG93bnJldi54bWxQSwUGAAAAAAQABAD1AAAAigMAAAAA&#10;" path="m961,l,959r58,l989,30,961,e" fillcolor="#dcddde" stroked="f">
                    <v:path arrowok="t" o:connecttype="custom" o:connectlocs="961,4682;0,5641;58,5641;989,4712;961,4682" o:connectangles="0,0,0,0,0"/>
                  </v:shape>
                </v:group>
                <v:group id="Group 1236" o:spid="_x0000_s1141" style="position:absolute;left:8206;top:4743;width:928;height:899" coordorigin="8206,4743" coordsize="928,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CKeA8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Nmb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CKeA8cAAADd&#10;AAAADwAAAAAAAAAAAAAAAACqAgAAZHJzL2Rvd25yZXYueG1sUEsFBgAAAAAEAAQA+gAAAJ4DAAAA&#10;AA==&#10;">
                  <v:shape id="Freeform 1237" o:spid="_x0000_s1142" style="position:absolute;left:8206;top:4743;width:928;height:899;visibility:visible;mso-wrap-style:square;v-text-anchor:top" coordsize="928,8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tBesQA&#10;AADdAAAADwAAAGRycy9kb3ducmV2LnhtbERPTWvCQBC9F/wPywheSt3UUqnRVSRU8NKDSRSPQ3ZM&#10;gtnZkF019td3hYK3ebzPWax604grda62rOB9HIEgLqyuuVSQZ5u3LxDOI2tsLJOCOzlYLQcvC4y1&#10;vfGOrqkvRQhhF6OCyvs2ltIVFRl0Y9sSB+5kO4M+wK6UusNbCDeNnETRVBqsOTRU2FJSUXFOL0bB&#10;Afevx8tnntypzIrv7CPZ/P6kSo2G/XoOwlPvn+J/91aH+ZPZDB7fhB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bQXrEAAAA3QAAAA8AAAAAAAAAAAAAAAAAmAIAAGRycy9k&#10;b3ducmV2LnhtbFBLBQYAAAAABAAEAPUAAACJAwAAAAA=&#10;" path="m900,l,898r58,l928,30,900,e" fillcolor="#dcddde" stroked="f">
                    <v:path arrowok="t" o:connecttype="custom" o:connectlocs="900,4743;0,5641;58,5641;928,4773;900,4743" o:connectangles="0,0,0,0,0"/>
                  </v:shape>
                </v:group>
                <v:group id="Group 1234" o:spid="_x0000_s1143" style="position:absolute;left:8322;top:4803;width:868;height:838" coordorigin="8322,4803" coordsize="868,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8IH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vwgfxgAAAN0A&#10;AAAPAAAAAAAAAAAAAAAAAKoCAABkcnMvZG93bnJldi54bWxQSwUGAAAAAAQABAD6AAAAnQMAAAAA&#10;">
                  <v:shape id="Freeform 1235" o:spid="_x0000_s1144" style="position:absolute;left:8322;top:4803;width:868;height:838;visibility:visible;mso-wrap-style:square;v-text-anchor:top" coordsize="868,8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JTu8UA&#10;AADdAAAADwAAAGRycy9kb3ducmV2LnhtbERP30vDMBB+F/Y/hBv45pIq6OyWlqE4FbbBprI9Hs2t&#10;LWsupYlr/e+NMPDtPr6fN88H24gzdb52rCGZKBDEhTM1lxo+P15upiB8QDbYOCYNP+Qhz0ZXc0yN&#10;63lL510oRQxhn6KGKoQ2ldIXFVn0E9cSR+7oOoshwq6UpsM+httG3ip1Ly3WHBsqbOmpouK0+7Ya&#10;Vsth87xc23f11RcPh2S6f5SvrPX1eFjMQAQawr/44n4zcf6dSuDvm3iC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lO7xQAAAN0AAAAPAAAAAAAAAAAAAAAAAJgCAABkcnMv&#10;ZG93bnJldi54bWxQSwUGAAAAAAQABAD1AAAAigMAAAAA&#10;" path="m840,l,838r58,l868,30,840,e" fillcolor="#dcddde" stroked="f">
                    <v:path arrowok="t" o:connecttype="custom" o:connectlocs="840,4803;0,5641;58,5641;868,4833;840,4803" o:connectangles="0,0,0,0,0"/>
                  </v:shape>
                </v:group>
                <v:group id="Group 1232" o:spid="_x0000_s1145" style="position:absolute;left:8438;top:4864;width:807;height:778" coordorigin="8438,4864" coordsize="807,7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Ez8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k8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Ez88QAAADdAAAA&#10;DwAAAAAAAAAAAAAAAACqAgAAZHJzL2Rvd25yZXYueG1sUEsFBgAAAAAEAAQA+gAAAJsDAAAAAA==&#10;">
                  <v:shape id="Freeform 1233" o:spid="_x0000_s1146" style="position:absolute;left:8438;top:4864;width:807;height:778;visibility:visible;mso-wrap-style:square;v-text-anchor:top" coordsize="807,7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W5LcEA&#10;AADdAAAADwAAAGRycy9kb3ducmV2LnhtbERP24rCMBB9X/Afwgi+aaqCStcoKooKiujuBwzNbFNt&#10;JqWJWv9+syDs2xzOdabzxpbiQbUvHCvo9xIQxJnTBecKvr823QkIH5A1lo5JwYs8zGetjymm2j35&#10;TI9LyEUMYZ+iAhNClUrpM0MWfc9VxJH7cbXFEGGdS13jM4bbUg6SZCQtFhwbDFa0MpTdLner4IqH&#10;0z7n7frEx7HZsVy99stCqU67WXyCCNSEf/HbvdNx/jAZwt838QQ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VuS3BAAAA3QAAAA8AAAAAAAAAAAAAAAAAmAIAAGRycy9kb3du&#10;cmV2LnhtbFBLBQYAAAAABAAEAPUAAACGAwAAAAA=&#10;" path="m779,l,777r58,l807,30,779,e" fillcolor="#dcddde" stroked="f">
                    <v:path arrowok="t" o:connecttype="custom" o:connectlocs="779,4864;0,5641;58,5641;807,4894;779,4864" o:connectangles="0,0,0,0,0"/>
                  </v:shape>
                </v:group>
                <v:group id="Group 1230" o:spid="_x0000_s1147" style="position:absolute;left:8554;top:4924;width:746;height:717" coordorigin="8554,4924" coordsize="746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4QOH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cTS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hA4cwwAAAN0AAAAP&#10;AAAAAAAAAAAAAAAAAKoCAABkcnMvZG93bnJldi54bWxQSwUGAAAAAAQABAD6AAAAmgMAAAAA&#10;">
                  <v:shape id="Freeform 1231" o:spid="_x0000_s1148" style="position:absolute;left:8554;top:4924;width:746;height:717;visibility:visible;mso-wrap-style:square;v-text-anchor:top" coordsize="746,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ZeH8QA&#10;AADdAAAADwAAAGRycy9kb3ducmV2LnhtbERPTWsCMRC9C/0PYQq9aVatIqtRRFpsL4KuIt6GzXR3&#10;6WayJqlu/70RBG/zeJ8zW7SmFhdyvrKsoN9LQBDnVldcKNhnn90JCB+QNdaWScE/eVjMXzozTLW9&#10;8pYuu1CIGMI+RQVlCE0qpc9LMuh7tiGO3I91BkOErpDa4TWGm1oOkmQsDVYcG0psaFVS/rv7MwoG&#10;q/XWhU12Xr9/nI754bseEvWVenttl1MQgdrwFD/cXzrOHyYjuH8TT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mXh/EAAAA3QAAAA8AAAAAAAAAAAAAAAAAmAIAAGRycy9k&#10;b3ducmV2LnhtbFBLBQYAAAAABAAEAPUAAACJAwAAAAA=&#10;" path="m719,l,717r59,l747,30,719,e" fillcolor="#dcddde" stroked="f">
                    <v:path arrowok="t" o:connecttype="custom" o:connectlocs="719,4924;0,5641;59,5641;747,4954;719,4924" o:connectangles="0,0,0,0,0"/>
                  </v:shape>
                </v:group>
                <v:group id="Group 1228" o:spid="_x0000_s1149" style="position:absolute;left:8671;top:4985;width:686;height:657" coordorigin="8671,4985" coordsize="686,6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o18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a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QaNfDCAAAA3QAAAA8A&#10;AAAAAAAAAAAAAAAAqgIAAGRycy9kb3ducmV2LnhtbFBLBQYAAAAABAAEAPoAAACZAwAAAAA=&#10;">
                  <v:shape id="Freeform 1229" o:spid="_x0000_s1150" style="position:absolute;left:8671;top:4985;width:686;height:657;visibility:visible;mso-wrap-style:square;v-text-anchor:top" coordsize="686,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NZV8QA&#10;AADdAAAADwAAAGRycy9kb3ducmV2LnhtbERPS2sCMRC+F/wPYQq9FE20UHU1itqWevWBeByT6e7i&#10;ZrJsom799U2h0Nt8fM+ZzltXiSs1ofSsod9TIIiNtyXnGva7j+4IRIjIFivPpOGbAsxnnYcpZtbf&#10;eEPXbcxFCuGQoYYixjqTMpiCHIaer4kT9+UbhzHBJpe2wVsKd5UcKPUqHZacGgqsaVWQOW8vTsPn&#10;eT8eqOP7Zfl2sHezOhl/fx5p/fTYLiYgIrXxX/znXts0/0UN4febdIK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DWVfEAAAA3QAAAA8AAAAAAAAAAAAAAAAAmAIAAGRycy9k&#10;b3ducmV2LnhtbFBLBQYAAAAABAAEAPUAAACJAwAAAAA=&#10;" path="m658,l,656r58,l686,30,658,e" fillcolor="#dcddde" stroked="f">
                    <v:path arrowok="t" o:connecttype="custom" o:connectlocs="658,4985;0,5641;58,5641;686,5015;658,4985" o:connectangles="0,0,0,0,0"/>
                  </v:shape>
                </v:group>
                <v:group id="Group 1226" o:spid="_x0000_s1151" style="position:absolute;left:8787;top:5045;width:625;height:596" coordorigin="8787,5045" coordsize="625,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kEGc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yQQZxgAAAN0A&#10;AAAPAAAAAAAAAAAAAAAAAKoCAABkcnMvZG93bnJldi54bWxQSwUGAAAAAAQABAD6AAAAnQMAAAAA&#10;">
                  <v:shape id="Freeform 1227" o:spid="_x0000_s1152" style="position:absolute;left:8787;top:5045;width:625;height:596;visibility:visible;mso-wrap-style:square;v-text-anchor:top" coordsize="625,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S7+cEA&#10;AADdAAAADwAAAGRycy9kb3ducmV2LnhtbERPS4vCMBC+C/6HMII3TX2saDWKLLjocX2Ax6EZ22Az&#10;qU22dv+9WVjwNh/fc1ab1paiodobxwpGwwQEcea04VzB+bQbzEH4gKyxdEwKfsnDZt3trDDV7snf&#10;1BxDLmII+xQVFCFUqZQ+K8iiH7qKOHI3V1sMEda51DU+Y7gt5ThJZtKi4dhQYEWfBWX3449VcF1M&#10;v4ydHsbN/ewvH4ed4QcZpfq9drsEEagNb/G/e6/j/EmygL9v4gl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ku/nBAAAA3QAAAA8AAAAAAAAAAAAAAAAAmAIAAGRycy9kb3du&#10;cmV2LnhtbFBLBQYAAAAABAAEAPUAAACGAwAAAAA=&#10;" path="m597,l,596r58,l625,30,597,e" fillcolor="#dcddde" stroked="f">
                    <v:path arrowok="t" o:connecttype="custom" o:connectlocs="597,5045;0,5641;58,5641;625,5075;597,5045" o:connectangles="0,0,0,0,0"/>
                  </v:shape>
                </v:group>
                <v:group id="Group 1224" o:spid="_x0000_s1153" style="position:absolute;left:8903;top:5106;width:565;height:536" coordorigin="8903,5106" coordsize="565,5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aews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Zp7CxgAAAN0A&#10;AAAPAAAAAAAAAAAAAAAAAKoCAABkcnMvZG93bnJldi54bWxQSwUGAAAAAAQABAD6AAAAnQMAAAAA&#10;">
                  <v:shape id="Freeform 1225" o:spid="_x0000_s1154" style="position:absolute;left:8903;top:5106;width:565;height:536;visibility:visible;mso-wrap-style:square;v-text-anchor:top" coordsize="565,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mTK8MA&#10;AADdAAAADwAAAGRycy9kb3ducmV2LnhtbERPTWvCQBC9F/oflil4q5sYsBLdhFIstMdakXgbdsck&#10;mJ0N2TXG/vquUOhtHu9zNuVkOzHS4FvHCtJ5AoJYO9NyrWD//f68AuEDssHOMSm4kYeyeHzYYG7c&#10;lb9o3IVaxBD2OSpoQuhzKb1uyKKfu544cic3WAwRDrU0A15juO3kIkmW0mLLsaHBnt4a0ufdxSp4&#10;+VyMWz25Q4I/bVYFnfnqmCk1e5pe1yACTeFf/Of+MHF+lqZw/yaeI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mTK8MAAADdAAAADwAAAAAAAAAAAAAAAACYAgAAZHJzL2Rv&#10;d25yZXYueG1sUEsFBgAAAAAEAAQA9QAAAIgDAAAAAA==&#10;" path="m537,l,535r58,l565,30,537,e" fillcolor="#dcddde" stroked="f">
                    <v:path arrowok="t" o:connecttype="custom" o:connectlocs="537,5106;0,5641;58,5641;565,5136;537,5106" o:connectangles="0,0,0,0,0"/>
                  </v:shape>
                </v:group>
                <v:group id="Group 1222" o:spid="_x0000_s1155" style="position:absolute;left:9020;top:5166;width:504;height:475" coordorigin="9020,5166" coordsize="504,4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ilL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ky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vilLsQAAADdAAAA&#10;DwAAAAAAAAAAAAAAAACqAgAAZHJzL2Rvd25yZXYueG1sUEsFBgAAAAAEAAQA+gAAAJsDAAAAAA==&#10;">
                  <v:shape id="Freeform 1223" o:spid="_x0000_s1156" style="position:absolute;left:9020;top:5166;width:504;height:475;visibility:visible;mso-wrap-style:square;v-text-anchor:top" coordsize="504,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/ZPsYA&#10;AADdAAAADwAAAGRycy9kb3ducmV2LnhtbESPQWvDMAyF74P+B6NCb4uTlo2Rxi3txkjYYbC20KuI&#10;1Tg0lkPsNem/nweD3STe+56eiu1kO3GjwbeOFWRJCoK4drrlRsHp+P74AsIHZI2dY1JwJw/bzeyh&#10;wFy7kb/odgiNiCHsc1RgQuhzKX1tyKJPXE8ctYsbLIa4Do3UA44x3HZymabP0mLL8YLBnl4N1dfD&#10;t401+vKt2YddOmYfy1I/mfPnqWKlFvNptwYRaAr/5j+60pFbZSv4/SaO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/ZPsYAAADdAAAADwAAAAAAAAAAAAAAAACYAgAAZHJz&#10;L2Rvd25yZXYueG1sUEsFBgAAAAAEAAQA9QAAAIsDAAAAAA==&#10;" path="m476,l,475r58,l504,30,476,e" fillcolor="#dcddde" stroked="f">
                    <v:path arrowok="t" o:connecttype="custom" o:connectlocs="476,5166;0,5641;58,5641;504,5196;476,5166" o:connectangles="0,0,0,0,0"/>
                  </v:shape>
                </v:group>
                <v:group id="Group 1220" o:spid="_x0000_s1157" style="position:absolute;left:9136;top:5227;width:443;height:415" coordorigin="9136,5227" coordsize="443,4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2Yw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cT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XZjBwwAAAN0AAAAP&#10;AAAAAAAAAAAAAAAAAKoCAABkcnMvZG93bnJldi54bWxQSwUGAAAAAAQABAD6AAAAmgMAAAAA&#10;">
                  <v:shape id="Freeform 1221" o:spid="_x0000_s1158" style="position:absolute;left:9136;top:5227;width:443;height:415;visibility:visible;mso-wrap-style:square;v-text-anchor:top" coordsize="443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jnX8EA&#10;AADdAAAADwAAAGRycy9kb3ducmV2LnhtbERPS4vCMBC+C/6HMAveNO1KRbpGkYKwHn2geBub2bZs&#10;MylNtPXfG0HwNh/fcxar3tTiTq2rLCuIJxEI4tzqigsFx8NmPAfhPLLG2jIpeJCD1XI4WGCqbcc7&#10;uu99IUIIuxQVlN43qZQuL8mgm9iGOHB/tjXoA2wLqVvsQrip5XcUzaTBikNDiQ1lJeX/+5tRcF53&#10;t8Rt+0zOTXVtklOdX7JYqdFXv/4B4an3H/Hb/avD/GmcwOubcIJ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Y51/BAAAA3QAAAA8AAAAAAAAAAAAAAAAAmAIAAGRycy9kb3du&#10;cmV2LnhtbFBLBQYAAAAABAAEAPUAAACGAwAAAAA=&#10;" path="m415,l,414r58,l443,30,415,e" fillcolor="#dcddde" stroked="f">
                    <v:path arrowok="t" o:connecttype="custom" o:connectlocs="415,5227;0,5641;58,5641;443,5257;415,5227" o:connectangles="0,0,0,0,0"/>
                  </v:shape>
                </v:group>
                <v:group id="Group 1218" o:spid="_x0000_s1159" style="position:absolute;left:9252;top:5287;width:383;height:354" coordorigin="9252,5287" coordsize="383,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cOjL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HDoy3CAAAA3QAAAA8A&#10;AAAAAAAAAAAAAAAAqgIAAGRycy9kb3ducmV2LnhtbFBLBQYAAAAABAAEAPoAAACZAwAAAAA=&#10;">
                  <v:shape id="Freeform 1219" o:spid="_x0000_s1160" style="position:absolute;left:9252;top:5287;width:383;height:354;visibility:visible;mso-wrap-style:square;v-text-anchor:top" coordsize="383,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Xfz8QA&#10;AADdAAAADwAAAGRycy9kb3ducmV2LnhtbERPTWvCQBC9F/wPywheitmoECXNKlooeCilRmmvQ3aa&#10;BLOzIbsx6b93CwVv83ifk+1G04gbda62rGARxSCIC6trLhVczm/zDQjnkTU2lknBLznYbSdPGaba&#10;DnyiW+5LEULYpaig8r5NpXRFRQZdZFviwP3YzqAPsCul7nAI4aaRyzhOpMGaQ0OFLb1WVFzz3ij4&#10;NPtv+lhuCv56f076vD+MJE9Kzabj/gWEp9E/xP/uow7zV4s1/H0TTp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F38/EAAAA3QAAAA8AAAAAAAAAAAAAAAAAmAIAAGRycy9k&#10;b3ducmV2LnhtbFBLBQYAAAAABAAEAPUAAACJAwAAAAA=&#10;" path="m355,l,354r58,l383,30,355,e" fillcolor="#dcddde" stroked="f">
                    <v:path arrowok="t" o:connecttype="custom" o:connectlocs="355,5287;0,5641;58,5641;383,5317;355,5287" o:connectangles="0,0,0,0,0"/>
                  </v:shape>
                </v:group>
                <v:group id="Group 1216" o:spid="_x0000_s1161" style="position:absolute;left:9368;top:5347;width:322;height:294" coordorigin="9368,5347" coordsize="322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CSx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EJLExgAAAN0A&#10;AAAPAAAAAAAAAAAAAAAAAKoCAABkcnMvZG93bnJldi54bWxQSwUGAAAAAAQABAD6AAAAnQMAAAAA&#10;">
                  <v:shape id="Freeform 1217" o:spid="_x0000_s1162" style="position:absolute;left:9368;top:5347;width:322;height:294;visibility:visible;mso-wrap-style:square;v-text-anchor:top" coordsize="322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xorcUA&#10;AADdAAAADwAAAGRycy9kb3ducmV2LnhtbERP32vCMBB+H+x/CDfYy5ipFcR1RhnKRJCJtoI+Hs2t&#10;LWsuJYla//tlMPDtPr6fN533phUXcr6xrGA4SEAQl1Y3XCk4FJ+vExA+IGtsLZOCG3mYzx4fpphp&#10;e+U9XfJQiRjCPkMFdQhdJqUvazLoB7Yjjty3dQZDhK6S2uE1hptWpkkylgYbjg01drSoqfzJz0bB&#10;7uyqo3s53pJTkX7txtvVZlmkSj0/9R/vIAL14S7+d691nD8avsHfN/EE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3GitxQAAAN0AAAAPAAAAAAAAAAAAAAAAAJgCAABkcnMv&#10;ZG93bnJldi54bWxQSwUGAAAAAAQABAD1AAAAigMAAAAA&#10;" path="m295,l,294r59,l323,31,295,e" fillcolor="#dcddde" stroked="f">
                    <v:path arrowok="t" o:connecttype="custom" o:connectlocs="295,5347;0,5641;59,5641;323,5378;295,5347" o:connectangles="0,0,0,0,0"/>
                  </v:shape>
                </v:group>
                <v:group id="Group 1214" o:spid="_x0000_s1163" style="position:absolute;left:9485;top:5408;width:262;height:233" coordorigin="9485,5408" coordsize="262,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wpUf8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2fC&#10;L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ClR/xgAAAN0A&#10;AAAPAAAAAAAAAAAAAAAAAKoCAABkcnMvZG93bnJldi54bWxQSwUGAAAAAAQABAD6AAAAnQMAAAAA&#10;">
                  <v:shape id="Freeform 1215" o:spid="_x0000_s1164" style="position:absolute;left:9485;top:5408;width:262;height:233;visibility:visible;mso-wrap-style:square;v-text-anchor:top" coordsize="262,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FZ38MA&#10;AADdAAAADwAAAGRycy9kb3ducmV2LnhtbERPTWvCQBC9F/wPywi91U0sFUldQ1QK0lujxOuYnSbB&#10;7GzIbpPUX98tFHqbx/ucTTqZVgzUu8aygngRgSAurW64UnA+vT2tQTiPrLG1TAq+yUG6nT1sMNF2&#10;5A8acl+JEMIuQQW1910ipStrMugWtiMO3KftDfoA+0rqHscQblq5jKKVNNhwaKixo31N5S3/Mgrw&#10;WqwOlyLDY36n+8vN7rL3YqfU43zKXkF4mvy/+M991GH+8zKG32/CC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FZ38MAAADdAAAADwAAAAAAAAAAAAAAAACYAgAAZHJzL2Rv&#10;d25yZXYueG1sUEsFBgAAAAAEAAQA9QAAAIgDAAAAAA==&#10;" path="m233,l,233r58,l261,30,233,e" fillcolor="#dcddde" stroked="f">
                    <v:path arrowok="t" o:connecttype="custom" o:connectlocs="233,5408;0,5641;58,5641;261,5438;233,5408" o:connectangles="0,0,0,0,0"/>
                  </v:shape>
                </v:group>
                <v:group id="Group 1212" o:spid="_x0000_s1165" style="position:absolute;left:9601;top:5468;width:201;height:173" coordorigin="9601,5468" coordsize="201,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    <v:shape id="Freeform 1213" o:spid="_x0000_s1166" style="position:absolute;left:9601;top:5468;width:201;height:173;visibility:visible;mso-wrap-style:square;v-text-anchor:top" coordsize="201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5qj8QA&#10;AADdAAAADwAAAGRycy9kb3ducmV2LnhtbERP32vCMBB+H+x/CDfwZczUCk47o4ggDMHBuvl+NLe2&#10;2lxqktXqX2+Ewd7u4/t582VvGtGR87VlBaNhAoK4sLrmUsH31+ZlCsIHZI2NZVJwIQ/LxePDHDNt&#10;z/xJXR5KEUPYZ6igCqHNpPRFRQb90LbEkfuxzmCI0JVSOzzHcNPINEkm0mDNsaHCltYVFcf81yjo&#10;ZoePqc6ft6/7XX+ldHLalO6k1OCpX72BCNSHf/Gf+13H+eN0DPdv4gl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eao/EAAAA3QAAAA8AAAAAAAAAAAAAAAAAmAIAAGRycy9k&#10;b3ducmV2LnhtbFBLBQYAAAAABAAEAPUAAACJAwAAAAA=&#10;" path="m173,l,173r58,l201,31,173,e" fillcolor="#dcddde" stroked="f">
                    <v:path arrowok="t" o:connecttype="custom" o:connectlocs="173,5468;0,5641;58,5641;201,5499;173,5468" o:connectangles="0,0,0,0,0"/>
                  </v:shape>
                </v:group>
                <v:group id="Group 1210" o:spid="_x0000_s1167" style="position:absolute;left:9717;top:5529;width:140;height:112" coordorigin="9717,5529" coordsize="140,1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Sf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+T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xUnzFAAAA3QAA&#10;AA8AAAAAAAAAAAAAAAAAqgIAAGRycy9kb3ducmV2LnhtbFBLBQYAAAAABAAEAPoAAACcAwAAAAA=&#10;">
                  <v:shape id="Freeform 1211" o:spid="_x0000_s1168" style="position:absolute;left:9717;top:5529;width:140;height:112;visibility:visible;mso-wrap-style:square;v-text-anchor:top" coordsize="140,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hNkMYA&#10;AADdAAAADwAAAGRycy9kb3ducmV2LnhtbESPQWsCMRCF74L/IYzgrWZdqS2rUcRSkNIK2h48Dpsx&#10;u7iZLElWt/31TaHgbYb35n1vluveNuJKPtSOFUwnGQji0umajYKvz9eHZxAhImtsHJOCbwqwXg0H&#10;Syy0u/GBrsdoRArhUKCCKsa2kDKUFVkME9cSJ+3svMWYVm+k9nhL4baReZbNpcWaE6HClrYVlZdj&#10;ZxW4n7l56s2b5/fZpTuVL3v5keBqPOo3CxCR+ng3/1/vdKo/yx/h75s0gl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hhNkMYAAADdAAAADwAAAAAAAAAAAAAAAACYAgAAZHJz&#10;L2Rvd25yZXYueG1sUEsFBgAAAAAEAAQA9QAAAIsDAAAAAA==&#10;" path="m113,l,112r58,l141,30,113,e" fillcolor="#dcddde" stroked="f">
                    <v:path arrowok="t" o:connecttype="custom" o:connectlocs="113,5529;0,5641;58,5641;141,5559;113,5529" o:connectangles="0,0,0,0,0"/>
                  </v:shape>
                </v:group>
                <v:group id="Group 1208" o:spid="_x0000_s1169" style="position:absolute;left:9834;top:5589;width:80;height:52" coordorigin="9834,5589" coordsize="80,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9pk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0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+vaZDCAAAA3QAAAA8A&#10;AAAAAAAAAAAAAAAAqgIAAGRycy9kb3ducmV2LnhtbFBLBQYAAAAABAAEAPoAAACZAwAAAAA=&#10;">
                  <v:shape id="Freeform 1209" o:spid="_x0000_s1170" style="position:absolute;left:9834;top:5589;width:80;height:52;visibility:visible;mso-wrap-style:square;v-text-anchor:top" coordsize="8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CQ08QA&#10;AADdAAAADwAAAGRycy9kb3ducmV2LnhtbERPzWrCQBC+F3yHZQpeSt2oEEvqGqwgWHoy8QHG7DQJ&#10;zc6mu5sY375bKPQ2H9/vbPPJdGIk51vLCpaLBARxZXXLtYJLeXx+AeEDssbOMim4k4d8N3vYYqbt&#10;jc80FqEWMYR9hgqaEPpMSl81ZNAvbE8cuU/rDIYIXS21w1sMN51cJUkqDbYcGxrs6dBQ9VUMRkGb&#10;0GVw14+nzXk9fZfp4N7f0qtS88dp/woi0BT+xX/uk47z16sN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QkNPEAAAA3QAAAA8AAAAAAAAAAAAAAAAAmAIAAGRycy9k&#10;b3ducmV2LnhtbFBLBQYAAAAABAAEAPUAAACJAwAAAAA=&#10;" path="m52,l,52r58,l79,31,52,e" fillcolor="#dcddde" stroked="f">
                    <v:path arrowok="t" o:connecttype="custom" o:connectlocs="52,5589;0,5641;58,5641;79,5620;52,5589" o:connectangles="0,0,0,0,0"/>
                  </v:shape>
                </v:group>
                <v:group id="Group 1206" o:spid="_x0000_s1171" style="position:absolute;left:1937;top:4167;width:3914;height:1074" coordorigin="1937,4167" coordsize="3914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xYe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2e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fFh5xgAAAN0A&#10;AAAPAAAAAAAAAAAAAAAAAKoCAABkcnMvZG93bnJldi54bWxQSwUGAAAAAAQABAD6AAAAnQMAAAAA&#10;">
                  <v:shape id="Freeform 1207" o:spid="_x0000_s1172" style="position:absolute;left:1937;top:4167;width:3914;height:1074;visibility:visible;mso-wrap-style:square;v-text-anchor:top" coordsize="3914,10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AJDcYA&#10;AADdAAAADwAAAGRycy9kb3ducmV2LnhtbERPS2vCQBC+C/0PywhepG60KDVmlVYolEIPPkC8TbJj&#10;EpudDdmtm/77bqHgbT6+52Sb3jTiRp2rLSuYThIQxIXVNZcKjoe3x2cQziNrbCyTgh9ysFk/DDJM&#10;tQ28o9velyKGsEtRQeV9m0rpiooMuoltiSN3sZ1BH2FXSt1hiOGmkbMkWUiDNceGClvaVlR87b+N&#10;gnEzH+vwer4egsnD+WOqT4v8U6nRsH9ZgfDU+7v43/2u4/yn2RL+vokn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AJDcYAAADdAAAADwAAAAAAAAAAAAAAAACYAgAAZHJz&#10;L2Rvd25yZXYueG1sUEsFBgAAAAAEAAQA9QAAAIsDAAAAAA==&#10;" path="m,1074r3915,l3915,,,,,1074e" fillcolor="#444445" stroked="f">
                    <v:path arrowok="t" o:connecttype="custom" o:connectlocs="0,5241;3915,5241;3915,4167;0,4167;0,5241" o:connectangles="0,0,0,0,0"/>
                  </v:shape>
                </v:group>
                <v:group id="Group 1204" o:spid="_x0000_s1173" style="position:absolute;left:1937;top:2836;width:3914;height:1074" coordorigin="1937,2836" coordsize="3914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08KixgAAAN0A&#10;AAAPAAAAAAAAAAAAAAAAAKoCAABkcnMvZG93bnJldi54bWxQSwUGAAAAAAQABAD6AAAAnQMAAAAA&#10;">
                  <v:shape id="Freeform 1205" o:spid="_x0000_s1174" style="position:absolute;left:1937;top:2836;width:3914;height:1074;visibility:visible;mso-wrap-style:square;v-text-anchor:top" coordsize="3914,10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7Jj8UA&#10;AADdAAAADwAAAGRycy9kb3ducmV2LnhtbERPS2vCQBC+F/oflin01mx8UDS6BhGEltJDoqDexuw0&#10;CcnOhuw2pv++Wyh4m4/vOet0NK0YqHe1ZQWTKAZBXFhdc6ngeNi/LEA4j6yxtUwKfshBunl8WGOi&#10;7Y0zGnJfihDCLkEFlfddIqUrKjLoItsRB+7L9gZ9gH0pdY+3EG5aOY3jV2mw5tBQYUe7ioom/zYK&#10;Bpnlu8/98v1jOr9kZlucT9dmrtTz07hdgfA0+rv43/2mw/zZbAJ/34QT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fsmPxQAAAN0AAAAPAAAAAAAAAAAAAAAAAJgCAABkcnMv&#10;ZG93bnJldi54bWxQSwUGAAAAAAQABAD1AAAAigMAAAAA&#10;" path="m,1074r3915,l3915,,,,,1074e" fillcolor="#f47f20" stroked="f">
                    <v:path arrowok="t" o:connecttype="custom" o:connectlocs="0,3910;3915,3910;3915,2836;0,2836;0,3910" o:connectangles="0,0,0,0,0"/>
                  </v:shape>
                </v:group>
                <v:group id="Group 1202" o:spid="_x0000_s1175" style="position:absolute;left:1935;top:1494;width:3914;height:1074" coordorigin="1935,1494" coordsize="3914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U35Ts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TflOwwAAAN0AAAAP&#10;AAAAAAAAAAAAAAAAAKoCAABkcnMvZG93bnJldi54bWxQSwUGAAAAAAQABAD6AAAAmgMAAAAA&#10;">
                  <v:shape id="Freeform 1203" o:spid="_x0000_s1176" style="position:absolute;left:1935;top:1494;width:3914;height:1074;visibility:visible;mso-wrap-style:square;v-text-anchor:top" coordsize="3914,10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MArsIA&#10;AADdAAAADwAAAGRycy9kb3ducmV2LnhtbERPTWvCQBC9F/wPywi91Y0Gi0RXEUUo2Iu2B49DdkyC&#10;2dmQHU3013cFobd5vM9ZrHpXqxu1ofJsYDxKQBHn3lZcGPj92X3MQAVBtlh7JgN3CrBaDt4WmFnf&#10;8YFuRylUDOGQoYFSpMm0DnlJDsPIN8SRO/vWoUTYFtq22MVwV+tJknxqhxXHhhIb2pSUX45XZ2B6&#10;0pvZ93XPXbW9NJM9Sr99iDHvw349ByXUy7/45f6ycX6apvD8Jp6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YwCuwgAAAN0AAAAPAAAAAAAAAAAAAAAAAJgCAABkcnMvZG93&#10;bnJldi54bWxQSwUGAAAAAAQABAD1AAAAhwMAAAAA&#10;" path="m,1074r3915,l3915,,,,,1074e" fillcolor="#45bfbb" stroked="f">
                    <v:path arrowok="t" o:connecttype="custom" o:connectlocs="0,2568;3915,2568;3915,1494;0,1494;0,2568" o:connectangles="0,0,0,0,0"/>
                  </v:shape>
                </v:group>
                <v:group id="Group 1200" o:spid="_x0000_s1177" style="position:absolute;left:6027;top:4177;width:3898;height:1048" coordorigin="6027,4177" coordsize="3898,1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ejEoc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T5JP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ejEocQAAADdAAAA&#10;DwAAAAAAAAAAAAAAAACqAgAAZHJzL2Rvd25yZXYueG1sUEsFBgAAAAAEAAQA+gAAAJsDAAAAAA==&#10;">
                  <v:shape id="Freeform 1201" o:spid="_x0000_s1178" style="position:absolute;left:6027;top:4177;width:3898;height:1048;visibility:visible;mso-wrap-style:square;v-text-anchor:top" coordsize="3898,1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SOD8MA&#10;AADdAAAADwAAAGRycy9kb3ducmV2LnhtbERPS2vCQBC+C/0Pywi9iG6aqEh0lbZQ8ODFV85DdkwW&#10;s7Mhu9W0v94tFLzNx/ec1aa3jbhR541jBW+TBARx6bThSsHp+DVegPABWWPjmBT8kIfN+mWwwly7&#10;O+/pdgiViCHsc1RQh9DmUvqyJot+4lriyF1cZzFE2FVSd3iP4baRaZLMpUXDsaHGlj5rKq+Hb6vA&#10;jM6pnRZZEy67rSmK+cevS3ulXof9+xJEoD48xf/urY7zs2wGf9/EE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SOD8MAAADdAAAADwAAAAAAAAAAAAAAAACYAgAAZHJzL2Rv&#10;d25yZXYueG1sUEsFBgAAAAAEAAQA9QAAAIgDAAAAAA==&#10;" path="m,l3898,r,1048l,1048,,e" stroked="f">
                    <v:path arrowok="t" o:connecttype="custom" o:connectlocs="0,4177;3898,4177;3898,5225;0,5225;0,4177" o:connectangles="0,0,0,0,0"/>
                  </v:shape>
                </v:group>
                <v:group id="Group 1198" o:spid="_x0000_s1179" style="position:absolute;left:6027;top:4177;width:3898;height:1048" coordorigin="6027,4177" coordsize="3898,1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b/T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dv9NwwAAAN0AAAAP&#10;AAAAAAAAAAAAAAAAAKoCAABkcnMvZG93bnJldi54bWxQSwUGAAAAAAQABAD6AAAAmgMAAAAA&#10;">
                  <v:shape id="Freeform 1199" o:spid="_x0000_s1180" style="position:absolute;left:6027;top:4177;width:3898;height:1048;visibility:visible;mso-wrap-style:square;v-text-anchor:top" coordsize="3898,1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iQysQA&#10;AADdAAAADwAAAGRycy9kb3ducmV2LnhtbERP22rCQBB9L/Qflin0ReqmFWNIXUMQlIogGPsB0+w0&#10;SZudDdnVxL/vCkLf5nCus8xG04oL9a6xrOB1GoEgLq1uuFLwedq8JCCcR9bYWiYFV3KQrR4flphq&#10;O/CRLoWvRAhhl6KC2vsuldKVNRl0U9sRB+7b9gZ9gH0ldY9DCDetfIuiWBpsODTU2NG6pvK3OBsF&#10;STz/2h/kZOGTfNhG445/rh0r9fw05u8gPI3+X3x3f+gwfzZbwO2bcIJ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okMrEAAAA3QAAAA8AAAAAAAAAAAAAAAAAmAIAAGRycy9k&#10;b3ducmV2LnhtbFBLBQYAAAAABAAEAPUAAACJAwAAAAA=&#10;" path="m,l3898,r,1048l,1048,,xe" filled="f" strokecolor="#444445" strokeweight=".28964mm">
                    <v:path arrowok="t" o:connecttype="custom" o:connectlocs="0,4177;3898,4177;3898,5225;0,5225;0,4177" o:connectangles="0,0,0,0,0"/>
                  </v:shape>
                </v:group>
                <v:group id="Group 1196" o:spid="_x0000_s1181" style="position:absolute;left:6027;top:2843;width:3898;height:1048" coordorigin="6027,2843" coordsize="3898,1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pc6kxgAAAN0A&#10;AAAPAAAAAAAAAAAAAAAAAKoCAABkcnMvZG93bnJldi54bWxQSwUGAAAAAAQABAD6AAAAnQMAAAAA&#10;">
                  <v:shape id="Freeform 1197" o:spid="_x0000_s1182" style="position:absolute;left:6027;top:2843;width:3898;height:1048;visibility:visible;mso-wrap-style:square;v-text-anchor:top" coordsize="3898,1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mECsMA&#10;AADdAAAADwAAAGRycy9kb3ducmV2LnhtbERPS2vCQBC+C/0Pywi9iG6aiGh0lbZQ8ODFV85DdkwW&#10;s7Mhu9W0v94tFLzNx/ec1aa3jbhR541jBW+TBARx6bThSsHp+DWeg/ABWWPjmBT8kIfN+mWwwly7&#10;O+/pdgiViCHsc1RQh9DmUvqyJot+4lriyF1cZzFE2FVSd3iP4baRaZLMpEXDsaHGlj5rKq+Hb6vA&#10;jM6pnRZZEy67rSmK2cevS3ulXof9+xJEoD48xf/urY7zs2wBf9/EE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mECsMAAADdAAAADwAAAAAAAAAAAAAAAACYAgAAZHJzL2Rv&#10;d25yZXYueG1sUEsFBgAAAAAEAAQA9QAAAIgDAAAAAA==&#10;" path="m,l3898,r,1048l,1048,,e" stroked="f">
                    <v:path arrowok="t" o:connecttype="custom" o:connectlocs="0,2843;3898,2843;3898,3891;0,3891;0,2843" o:connectangles="0,0,0,0,0"/>
                  </v:shape>
                </v:group>
                <v:group id="Group 1194" o:spid="_x0000_s1183" style="position:absolute;left:6027;top:2843;width:3898;height:1048" coordorigin="6027,2843" coordsize="3898,1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Wx38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tWx38cAAADd&#10;AAAADwAAAAAAAAAAAAAAAACqAgAAZHJzL2Rvd25yZXYueG1sUEsFBgAAAAAEAAQA+gAAAJ4DAAAA&#10;AA==&#10;">
                  <v:shape id="Freeform 1195" o:spid="_x0000_s1184" style="position:absolute;left:6027;top:2843;width:3898;height:1048;visibility:visible;mso-wrap-style:square;v-text-anchor:top" coordsize="3898,1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ptvsUA&#10;AADdAAAADwAAAGRycy9kb3ducmV2LnhtbERPTWsCMRC9C/0PYQq9aVZd27I1SisovXhQ24K3cTNu&#10;lm4myybV+O9NQfA2j/c503m0jThR52vHCoaDDARx6XTNlYKv3bL/CsIHZI2NY1JwIQ/z2UNvioV2&#10;Z97QaRsqkULYF6jAhNAWUvrSkEU/cC1x4o6usxgS7CqpOzyncNvIUZY9S4s1pwaDLS0Mlb/bP6tg&#10;Z9bxeLhEN9msvvN8/fKzzz5GSj09xvc3EIFiuItv7k+d5o/zIfx/k06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m2+xQAAAN0AAAAPAAAAAAAAAAAAAAAAAJgCAABkcnMv&#10;ZG93bnJldi54bWxQSwUGAAAAAAQABAD1AAAAigMAAAAA&#10;" path="m,l3898,r,1048l,1048,,xe" filled="f" strokecolor="#f47f20" strokeweight=".28964mm">
                    <v:path arrowok="t" o:connecttype="custom" o:connectlocs="0,2843;3898,2843;3898,3891;0,3891;0,2843" o:connectangles="0,0,0,0,0"/>
                  </v:shape>
                </v:group>
                <v:group id="Group 1192" o:spid="_x0000_s1185" style="position:absolute;left:6027;top:1504;width:3898;height:1048" coordorigin="6027,1504" coordsize="3898,1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uKM8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8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ijPFAAAA3QAA&#10;AA8AAAAAAAAAAAAAAAAAqgIAAGRycy9kb3ducmV2LnhtbFBLBQYAAAAABAAEAPoAAACcAwAAAAA=&#10;">
                  <v:shape id="Freeform 1193" o:spid="_x0000_s1186" style="position:absolute;left:6027;top:1504;width:3898;height:1048;visibility:visible;mso-wrap-style:square;v-text-anchor:top" coordsize="3898,1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fAncQA&#10;AADdAAAADwAAAGRycy9kb3ducmV2LnhtbERPS2vCQBC+C/0PyxR6kbppIlLSbKQtFDx48dGch+yY&#10;LM3OhuxWo7/eFQRv8/E9p1iOthNHGrxxrOBtloAgrp023CjY735e30H4gKyxc0wKzuRhWT5NCsy1&#10;O/GGjtvQiBjCPkcFbQh9LqWvW7LoZ64njtzBDRZDhEMj9YCnGG47mSbJQlo0HBta7Om7pfpv+28V&#10;mOlvaudV1oXDemWqavF1cemo1Mvz+PkBItAYHuK7e6Xj/Gyewe2beIIs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3wJ3EAAAA3QAAAA8AAAAAAAAAAAAAAAAAmAIAAGRycy9k&#10;b3ducmV2LnhtbFBLBQYAAAAABAAEAPUAAACJAwAAAAA=&#10;" path="m,l3898,r,1049l,1049,,e" stroked="f">
                    <v:path arrowok="t" o:connecttype="custom" o:connectlocs="0,1504;3898,1504;3898,2553;0,2553;0,1504" o:connectangles="0,0,0,0,0"/>
                  </v:shape>
                </v:group>
                <v:group id="Group 1181" o:spid="_x0000_s1187" style="position:absolute;left:6027;top:1504;width:3898;height:1048" coordorigin="6027,1504" coordsize="3898,1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633M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L9M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3ut9zFAAAA3QAA&#10;AA8AAAAAAAAAAAAAAAAAqgIAAGRycy9kb3ducmV2LnhtbFBLBQYAAAAABAAEAPoAAACcAwAAAAA=&#10;">
                  <v:shape id="Freeform 1191" o:spid="_x0000_s1188" style="position:absolute;left:6027;top:1504;width:3898;height:1048;visibility:visible;mso-wrap-style:square;v-text-anchor:top" coordsize="3898,1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qrcMA&#10;AADdAAAADwAAAGRycy9kb3ducmV2LnhtbERPTWvCQBC9F/oflil4q5vGWiR1DUUa0EshtngesmMS&#10;zc7G3a2J/75bELzN433OMh9NJy7kfGtZwcs0AUFcWd1yreDnu3hegPABWWNnmRRcyUO+enxYYqbt&#10;wCVddqEWMYR9hgqaEPpMSl81ZNBPbU8cuYN1BkOErpba4RDDTSfTJHmTBluODQ32tG6oOu1+jQI3&#10;K0Jy3hboysXX57FI96d6b5SaPI0f7yACjeEuvrk3Os6fvc7h/5t4gl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WqrcMAAADdAAAADwAAAAAAAAAAAAAAAACYAgAAZHJzL2Rv&#10;d25yZXYueG1sUEsFBgAAAAAEAAQA9QAAAIgDAAAAAA==&#10;" path="m,l3898,r,1049l,1049,,xe" filled="f" strokecolor="#45bfbb" strokeweight=".28964mm">
                    <v:path arrowok="t" o:connecttype="custom" o:connectlocs="0,1504;3898,1504;3898,2553;0,2553;0,1504" o:connectangles="0,0,0,0,0"/>
                  </v:shape>
                  <v:shape id="Picture 1190" o:spid="_x0000_s1189" type="#_x0000_t75" style="position:absolute;left:2789;top:1597;width:2919;height: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Fc13CAAAA3QAAAA8AAABkcnMvZG93bnJldi54bWxET9uKwjAQfV/wH8IIviyaqItKNYoIgi+7&#10;ePuAoRnbYjMpSbT17zfCwr7N4VxntelsLZ7kQ+VYw3ikQBDnzlRcaLhe9sMFiBCRDdaOScOLAmzW&#10;vY8VZsa1fKLnORYihXDIUEMZY5NJGfKSLIaRa4gTd3PeYkzQF9J4bFO4reVEqZm0WHFqKLGhXUn5&#10;/fywGpS6t+P5cV/77vtoisXt5zqJn1oP+t12CSJSF//Ff+6DSfOnXzN4f5NOk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4BXNdwgAAAN0AAAAPAAAAAAAAAAAAAAAAAJ8C&#10;AABkcnMvZG93bnJldi54bWxQSwUGAAAAAAQABAD3AAAAjgMAAAAA&#10;">
                    <v:imagedata r:id="rId21" o:title=""/>
                  </v:shape>
                  <v:shape id="Picture 1189" o:spid="_x0000_s1190" type="#_x0000_t75" style="position:absolute;left:2806;top:2936;width:2937;height: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+e8LDAAAA3QAAAA8AAABkcnMvZG93bnJldi54bWxET0trwkAQvgv+h2UKvenGRqxNsxHpA+rB&#10;Q6MXb8PumIRmZ0N2q6m/visI3ubje06+GmwrTtT7xrGC2TQBQaydabhSsN99TpYgfEA22DomBX/k&#10;YVWMRzlmxp35m05lqEQMYZ+hgjqELpPS65os+qnriCN3dL3FEGFfSdPjOYbbVj4lyUJabDg21NjR&#10;W036p/y1CnTzPuNFutX0YQ56c9Qv6QWDUo8Pw/oVRKAh3MU395eJ89P5M1y/iSfI4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z57wsMAAADdAAAADwAAAAAAAAAAAAAAAACf&#10;AgAAZHJzL2Rvd25yZXYueG1sUEsFBgAAAAAEAAQA9wAAAI8DAAAAAA==&#10;">
                    <v:imagedata r:id="rId22" o:title=""/>
                  </v:shape>
                  <v:shape id="Picture 1188" o:spid="_x0000_s1191" type="#_x0000_t75" style="position:absolute;left:6138;top:2940;width:3193;height: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CyjHAAAA3QAAAA8AAABkcnMvZG93bnJldi54bWxEj09PwzAMxe9IfIfISNxYyh+NqWs6IcQQ&#10;4jJt3WU3qzFNoXGqJGxlnx4fkLjZes/v/VytJj+oI8XUBzZwOytAEbfB9twZ2DfrmwWolJEtDoHJ&#10;wA8lWNWXFxWWNpx4S8dd7pSEcCrRgMt5LLVOrSOPaRZGYtE+QvSYZY2dthFPEu4HfVcUc+2xZ2lw&#10;ONKzo/Zr9+0NNJvHl+37OW3cNI+v5/Xhk2LfGHN9NT0tQWWa8r/57/rNCv79g+DKNzKCrn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F6CyjHAAAA3QAAAA8AAAAAAAAAAAAA&#10;AAAAnwIAAGRycy9kb3ducmV2LnhtbFBLBQYAAAAABAAEAPcAAACTAwAAAAA=&#10;">
                    <v:imagedata r:id="rId23" o:title=""/>
                  </v:shape>
                  <v:shape id="Picture 1187" o:spid="_x0000_s1192" type="#_x0000_t75" style="position:absolute;left:4070;top:4308;width:1644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uWU/FAAAA3QAAAA8AAABkcnMvZG93bnJldi54bWxET01rwkAQvQv9D8sUvBTdVKVo6ipFEBRK&#10;rdEcehuy02xodjZkV0399W6h4G0e73Pmy87W4kytrxwreB4mIIgLpysuFRwP68EUhA/IGmvHpOCX&#10;PCwXD705ptpdeE/nLJQihrBPUYEJoUml9IUhi37oGuLIfbvWYoiwLaVu8RLDbS1HSfIiLVYcGww2&#10;tDJU/GQnqyCbPOVX90G7IuSyNmW2fc8/v5TqP3ZvryACdeEu/ndvdJw/nszg75t4glz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7llPxQAAAN0AAAAPAAAAAAAAAAAAAAAA&#10;AJ8CAABkcnMvZG93bnJldi54bWxQSwUGAAAAAAQABAD3AAAAkQMAAAAA&#10;">
                    <v:imagedata r:id="rId24" o:title=""/>
                  </v:shape>
                  <v:shape id="Picture 1186" o:spid="_x0000_s1193" type="#_x0000_t75" style="position:absolute;left:6122;top:1633;width:3525;height: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DZMvGAAAA3QAAAA8AAABkcnMvZG93bnJldi54bWxEj0FPwzAMhe9I/IfISFzQlm4TiJVlE5o0&#10;6A1RdtnNSry2WuJUTVjLv8cHJG623vN7nze7KXh1pSF1kQ0s5gUoYhtdx42B49dh9gwqZWSHPjIZ&#10;+KEEu+3tzQZLF0f+pGudGyUhnEo00Obcl1on21LANI89sWjnOATMsg6NdgOOEh68XhbFkw7YsTS0&#10;2NO+JXupv4OBt+ojVOvTirvlZbKjffcP/ngw5v5uen0BlWnK/+a/68oJ/upR+OUbGUF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ENky8YAAADdAAAADwAAAAAAAAAAAAAA&#10;AACfAgAAZHJzL2Rvd25yZXYueG1sUEsFBgAAAAAEAAQA9wAAAJIDAAAAAA==&#10;">
                    <v:imagedata r:id="rId25" o:title=""/>
                  </v:shape>
                  <v:shape id="Picture 1185" o:spid="_x0000_s1194" type="#_x0000_t75" style="position:absolute;left:6112;top:4283;width:3652;height: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2syjGAAAA3QAAAA8AAABkcnMvZG93bnJldi54bWxET01rwkAQvQv9D8sUvEjdqLXU6CoiLejB&#10;Q2Np8TZkxySYnQ2725j6691Cwds83ucsVp2pRUvOV5YVjIYJCOLc6ooLBZ+H96dXED4ga6wtk4Jf&#10;8rBaPvQWmGp74Q9qs1CIGMI+RQVlCE0qpc9LMuiHtiGO3Mk6gyFCV0jt8BLDTS3HSfIiDVYcG0ps&#10;aFNSfs5+jILN8Th73n11bmD3k3z/9n262kGrVP+xW89BBOrCXfzv3uo4fzIdwd838QS5v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vazKMYAAADdAAAADwAAAAAAAAAAAAAA&#10;AACfAgAAZHJzL2Rvd25yZXYueG1sUEsFBgAAAAAEAAQA9wAAAJIDAAAAAA==&#10;">
                    <v:imagedata r:id="rId26" o:title=""/>
                  </v:shape>
                  <v:shape id="Picture 1184" o:spid="_x0000_s1195" type="#_x0000_t75" style="position:absolute;left:3315;top:3594;width:2436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2xc/EAAAA3QAAAA8AAABkcnMvZG93bnJldi54bWxET91qwjAUvh/4DuEMdjcTdQ6pRtHBWK0y&#10;sPoAh+bYljUntcm0vv0yGOzufHy/Z7HqbSOu1PnasYbRUIEgLpypudRwOr4/z0D4gGywcUwa7uRh&#10;tRw8LDAx7sYHuuahFDGEfYIaqhDaREpfVGTRD11LHLmz6yyGCLtSmg5vMdw2cqzUq7RYc2yosKW3&#10;ioqv/NtqSLNPO1WpepEf+3yzbbJsN5pctH567NdzEIH68C/+c6cmzp9Mx/D7TTxBL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n2xc/EAAAA3QAAAA8AAAAAAAAAAAAAAAAA&#10;nwIAAGRycy9kb3ducmV2LnhtbFBLBQYAAAAABAAEAPcAAACQAwAAAAA=&#10;">
                    <v:imagedata r:id="rId27" o:title=""/>
                  </v:shape>
                  <v:shape id="Picture 1183" o:spid="_x0000_s1196" type="#_x0000_t75" style="position:absolute;left:3636;top:2299;width:2138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dsPrBAAAA3QAAAA8AAABkcnMvZG93bnJldi54bWxET02LwjAQvQv7H8IIexFN3eKyVKOIUPDg&#10;xSrsHodmbIrNpNtErf/eCIK3ebzPWax624grdb52rGA6SUAQl07XXCk4HvLxDwgfkDU2jknBnTys&#10;lh+DBWba3XhP1yJUIoawz1CBCaHNpPSlIYt+4lriyJ1cZzFE2FVSd3iL4baRX0nyLS3WHBsMtrQx&#10;VJ6Li1VwGe3kCQv9u/773/p7nrMJJlXqc9iv5yAC9eEtfrm3Os5PZyk8v4knyO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RdsPrBAAAA3QAAAA8AAAAAAAAAAAAAAAAAnwIA&#10;AGRycy9kb3ducmV2LnhtbFBLBQYAAAAABAAEAPcAAACNAwAAAAA=&#10;">
                    <v:imagedata r:id="rId28" o:title=""/>
                  </v:shape>
                  <v:shape id="Picture 1182" o:spid="_x0000_s1197" type="#_x0000_t75" style="position:absolute;left:3904;top:4949;width:1871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WZtDBAAAA3QAAAA8AAABkcnMvZG93bnJldi54bWxET01rwkAQvQv+h2UKvemk2kqJboIIgtBe&#10;qh48DtnpJpidDdk1xn/fLRR6m8f7nE05ulYN3IfGi4aXeQaKpfKmEavhfNrP3kGFSGKo9cIaHhyg&#10;LKaTDeXG3+WLh2O0KoVIyElDHWOXI4aqZkdh7juWxH373lFMsLdoerqncNfiIstW6KiR1FBTx7ua&#10;q+vx5jQ054+FR+kQL5+PweK4HQ47q/Xz07hdg4o8xn/xn/tg0vzl2yv8fpNOwOI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WZtDBAAAA3QAAAA8AAAAAAAAAAAAAAAAAnwIA&#10;AGRycy9kb3ducmV2LnhtbFBLBQYAAAAABAAEAPcAAACNAwAAAAA=&#10;">
                    <v:imagedata r:id="rId29" o:title=""/>
                  </v:shape>
                </v:group>
                <w10:wrap anchorx="page"/>
              </v:group>
            </w:pict>
          </mc:Fallback>
        </mc:AlternateContent>
      </w:r>
      <w:r w:rsidR="00C85D60">
        <w:rPr>
          <w:b/>
          <w:bCs/>
          <w:w w:val="105"/>
        </w:rPr>
        <w:t>I</w:t>
      </w:r>
      <w:r w:rsidR="00C85D60">
        <w:rPr>
          <w:b/>
          <w:bCs/>
          <w:w w:val="92"/>
        </w:rPr>
        <w:t>n</w:t>
      </w:r>
      <w:r w:rsidR="00C85D60">
        <w:rPr>
          <w:b/>
          <w:bCs/>
          <w:spacing w:val="-31"/>
        </w:rPr>
        <w:t xml:space="preserve"> </w:t>
      </w:r>
      <w:r w:rsidR="00C85D60">
        <w:rPr>
          <w:b/>
          <w:bCs/>
          <w:w w:val="92"/>
        </w:rPr>
        <w:t>o</w:t>
      </w:r>
      <w:r w:rsidR="00C85D60">
        <w:rPr>
          <w:b/>
          <w:bCs/>
          <w:spacing w:val="-13"/>
          <w:w w:val="90"/>
        </w:rPr>
        <w:t>r</w:t>
      </w:r>
      <w:r w:rsidR="00C85D60">
        <w:rPr>
          <w:b/>
          <w:bCs/>
          <w:w w:val="92"/>
        </w:rPr>
        <w:t>d</w:t>
      </w:r>
      <w:r w:rsidR="00C85D60">
        <w:rPr>
          <w:b/>
          <w:bCs/>
          <w:spacing w:val="-10"/>
          <w:w w:val="94"/>
        </w:rPr>
        <w:t>e</w:t>
      </w:r>
      <w:r w:rsidR="00C85D60">
        <w:rPr>
          <w:b/>
          <w:bCs/>
          <w:w w:val="90"/>
        </w:rPr>
        <w:t>r</w:t>
      </w:r>
      <w:r w:rsidR="00C85D60">
        <w:rPr>
          <w:b/>
          <w:bCs/>
          <w:spacing w:val="-31"/>
        </w:rPr>
        <w:t xml:space="preserve"> </w:t>
      </w:r>
      <w:r w:rsidR="00C85D60">
        <w:rPr>
          <w:b/>
          <w:bCs/>
          <w:spacing w:val="-16"/>
          <w:w w:val="104"/>
        </w:rPr>
        <w:t>t</w:t>
      </w:r>
      <w:r w:rsidR="00C85D60">
        <w:rPr>
          <w:b/>
          <w:bCs/>
          <w:w w:val="92"/>
        </w:rPr>
        <w:t>o</w:t>
      </w:r>
      <w:r w:rsidR="00C85D60">
        <w:rPr>
          <w:b/>
          <w:bCs/>
          <w:spacing w:val="-31"/>
        </w:rPr>
        <w:t xml:space="preserve"> </w:t>
      </w:r>
      <w:r w:rsidR="00C85D60">
        <w:rPr>
          <w:b/>
          <w:bCs/>
          <w:spacing w:val="-11"/>
          <w:w w:val="91"/>
        </w:rPr>
        <w:t>m</w:t>
      </w:r>
      <w:r w:rsidR="00C85D60">
        <w:rPr>
          <w:b/>
          <w:bCs/>
          <w:spacing w:val="-10"/>
          <w:w w:val="91"/>
        </w:rPr>
        <w:t>a</w:t>
      </w:r>
      <w:r w:rsidR="00C85D60">
        <w:rPr>
          <w:b/>
          <w:bCs/>
          <w:spacing w:val="-15"/>
          <w:w w:val="91"/>
        </w:rPr>
        <w:t>k</w:t>
      </w:r>
      <w:r w:rsidR="00C85D60">
        <w:rPr>
          <w:b/>
          <w:bCs/>
          <w:w w:val="91"/>
        </w:rPr>
        <w:t>e</w:t>
      </w:r>
      <w:r w:rsidR="00C85D60">
        <w:rPr>
          <w:b/>
          <w:bCs/>
          <w:spacing w:val="3"/>
          <w:w w:val="91"/>
        </w:rPr>
        <w:t xml:space="preserve"> </w:t>
      </w:r>
      <w:r w:rsidR="00C85D60">
        <w:rPr>
          <w:b/>
          <w:bCs/>
          <w:spacing w:val="-11"/>
          <w:w w:val="91"/>
        </w:rPr>
        <w:t>the</w:t>
      </w:r>
      <w:r w:rsidR="00C85D60">
        <w:rPr>
          <w:b/>
          <w:bCs/>
          <w:w w:val="91"/>
        </w:rPr>
        <w:t>se</w:t>
      </w:r>
      <w:r w:rsidR="00C85D60">
        <w:rPr>
          <w:b/>
          <w:bCs/>
          <w:spacing w:val="-8"/>
          <w:w w:val="91"/>
        </w:rPr>
        <w:t xml:space="preserve"> </w:t>
      </w:r>
      <w:r w:rsidR="00C85D60">
        <w:rPr>
          <w:b/>
          <w:bCs/>
          <w:spacing w:val="-11"/>
          <w:w w:val="91"/>
        </w:rPr>
        <w:t>u</w:t>
      </w:r>
      <w:r w:rsidR="00C85D60">
        <w:rPr>
          <w:b/>
          <w:bCs/>
          <w:w w:val="91"/>
        </w:rPr>
        <w:t>s</w:t>
      </w:r>
      <w:r w:rsidR="00C85D60">
        <w:rPr>
          <w:b/>
          <w:bCs/>
          <w:spacing w:val="-11"/>
          <w:w w:val="91"/>
        </w:rPr>
        <w:t>e</w:t>
      </w:r>
      <w:r w:rsidR="00C85D60">
        <w:rPr>
          <w:b/>
          <w:bCs/>
          <w:w w:val="91"/>
        </w:rPr>
        <w:t>s</w:t>
      </w:r>
      <w:r w:rsidR="00C85D60">
        <w:rPr>
          <w:b/>
          <w:bCs/>
          <w:spacing w:val="-20"/>
          <w:w w:val="91"/>
        </w:rPr>
        <w:t xml:space="preserve"> </w:t>
      </w:r>
      <w:r w:rsidR="00C85D60">
        <w:rPr>
          <w:b/>
          <w:bCs/>
          <w:spacing w:val="-11"/>
          <w:w w:val="91"/>
        </w:rPr>
        <w:t>l</w:t>
      </w:r>
      <w:r w:rsidR="00C85D60">
        <w:rPr>
          <w:b/>
          <w:bCs/>
          <w:spacing w:val="-10"/>
          <w:w w:val="91"/>
        </w:rPr>
        <w:t>e</w:t>
      </w:r>
      <w:r w:rsidR="00C85D60">
        <w:rPr>
          <w:b/>
          <w:bCs/>
          <w:spacing w:val="-11"/>
          <w:w w:val="91"/>
        </w:rPr>
        <w:t>ga</w:t>
      </w:r>
      <w:r w:rsidR="00C85D60">
        <w:rPr>
          <w:b/>
          <w:bCs/>
          <w:w w:val="91"/>
        </w:rPr>
        <w:t>l</w:t>
      </w:r>
      <w:r w:rsidR="00C85D60">
        <w:rPr>
          <w:b/>
          <w:bCs/>
          <w:spacing w:val="-10"/>
          <w:w w:val="91"/>
        </w:rPr>
        <w:t xml:space="preserve"> </w:t>
      </w:r>
      <w:r w:rsidR="00C85D60">
        <w:rPr>
          <w:b/>
          <w:bCs/>
          <w:spacing w:val="-14"/>
          <w:w w:val="94"/>
        </w:rPr>
        <w:t>w</w:t>
      </w:r>
      <w:r w:rsidR="00C85D60">
        <w:rPr>
          <w:b/>
          <w:bCs/>
          <w:w w:val="96"/>
        </w:rPr>
        <w:t>i</w:t>
      </w:r>
      <w:r w:rsidR="00C85D60">
        <w:rPr>
          <w:b/>
          <w:bCs/>
          <w:w w:val="104"/>
        </w:rPr>
        <w:t>t</w:t>
      </w:r>
      <w:r w:rsidR="00C85D60">
        <w:rPr>
          <w:b/>
          <w:bCs/>
          <w:w w:val="92"/>
        </w:rPr>
        <w:t>h</w:t>
      </w:r>
      <w:r w:rsidR="00C85D60">
        <w:rPr>
          <w:b/>
          <w:bCs/>
          <w:w w:val="96"/>
        </w:rPr>
        <w:t>i</w:t>
      </w:r>
      <w:r w:rsidR="00C85D60">
        <w:rPr>
          <w:b/>
          <w:bCs/>
          <w:w w:val="92"/>
        </w:rPr>
        <w:t>n</w:t>
      </w:r>
      <w:r w:rsidR="00C85D60">
        <w:rPr>
          <w:b/>
          <w:bCs/>
          <w:spacing w:val="-31"/>
        </w:rPr>
        <w:t xml:space="preserve"> </w:t>
      </w:r>
      <w:r w:rsidR="00C85D60">
        <w:rPr>
          <w:b/>
          <w:bCs/>
          <w:w w:val="104"/>
        </w:rPr>
        <w:t>t</w:t>
      </w:r>
      <w:r w:rsidR="00C85D60">
        <w:rPr>
          <w:b/>
          <w:bCs/>
          <w:w w:val="93"/>
        </w:rPr>
        <w:t>he</w:t>
      </w:r>
      <w:r w:rsidR="00C85D60">
        <w:rPr>
          <w:b/>
          <w:bCs/>
          <w:spacing w:val="-31"/>
        </w:rPr>
        <w:t xml:space="preserve"> </w:t>
      </w:r>
      <w:r w:rsidR="00C85D60">
        <w:rPr>
          <w:b/>
          <w:bCs/>
          <w:w w:val="91"/>
        </w:rPr>
        <w:t>s</w:t>
      </w:r>
      <w:r w:rsidR="00C85D60">
        <w:rPr>
          <w:b/>
          <w:bCs/>
          <w:spacing w:val="-11"/>
          <w:w w:val="91"/>
        </w:rPr>
        <w:t>cop</w:t>
      </w:r>
      <w:r w:rsidR="00C85D60">
        <w:rPr>
          <w:b/>
          <w:bCs/>
          <w:w w:val="91"/>
        </w:rPr>
        <w:t>e</w:t>
      </w:r>
      <w:r w:rsidR="00C85D60">
        <w:rPr>
          <w:b/>
          <w:bCs/>
          <w:spacing w:val="-20"/>
          <w:w w:val="91"/>
        </w:rPr>
        <w:t xml:space="preserve"> </w:t>
      </w:r>
      <w:r w:rsidR="00C85D60">
        <w:rPr>
          <w:b/>
          <w:bCs/>
          <w:spacing w:val="-13"/>
        </w:rPr>
        <w:t>o</w:t>
      </w:r>
      <w:r w:rsidR="00C85D60">
        <w:rPr>
          <w:b/>
          <w:bCs/>
        </w:rPr>
        <w:t xml:space="preserve">f </w:t>
      </w:r>
      <w:r w:rsidR="00C85D60">
        <w:rPr>
          <w:b/>
          <w:bCs/>
          <w:spacing w:val="-11"/>
          <w:w w:val="91"/>
        </w:rPr>
        <w:t>co</w:t>
      </w:r>
      <w:r w:rsidR="00C85D60">
        <w:rPr>
          <w:b/>
          <w:bCs/>
          <w:spacing w:val="-15"/>
          <w:w w:val="91"/>
        </w:rPr>
        <w:t>p</w:t>
      </w:r>
      <w:r w:rsidR="00C85D60">
        <w:rPr>
          <w:b/>
          <w:bCs/>
          <w:spacing w:val="-10"/>
          <w:w w:val="91"/>
        </w:rPr>
        <w:t>y</w:t>
      </w:r>
      <w:r w:rsidR="00C85D60">
        <w:rPr>
          <w:b/>
          <w:bCs/>
          <w:spacing w:val="-11"/>
          <w:w w:val="91"/>
        </w:rPr>
        <w:t>ri</w:t>
      </w:r>
      <w:r w:rsidR="00C85D60">
        <w:rPr>
          <w:b/>
          <w:bCs/>
          <w:spacing w:val="-10"/>
          <w:w w:val="91"/>
        </w:rPr>
        <w:t>g</w:t>
      </w:r>
      <w:r w:rsidR="00C85D60">
        <w:rPr>
          <w:b/>
          <w:bCs/>
          <w:w w:val="91"/>
        </w:rPr>
        <w:t>h</w:t>
      </w:r>
      <w:r w:rsidR="00C85D60">
        <w:rPr>
          <w:b/>
          <w:bCs/>
          <w:spacing w:val="-9"/>
          <w:w w:val="91"/>
        </w:rPr>
        <w:t>t</w:t>
      </w:r>
      <w:r w:rsidR="00C85D60">
        <w:rPr>
          <w:b/>
          <w:bCs/>
          <w:w w:val="91"/>
        </w:rPr>
        <w:t>,</w:t>
      </w:r>
      <w:r w:rsidR="00C85D60">
        <w:rPr>
          <w:b/>
          <w:bCs/>
          <w:spacing w:val="-15"/>
          <w:w w:val="91"/>
        </w:rPr>
        <w:t xml:space="preserve"> </w:t>
      </w:r>
      <w:r w:rsidR="00853756">
        <w:rPr>
          <w:b/>
          <w:bCs/>
          <w:spacing w:val="-15"/>
          <w:w w:val="91"/>
        </w:rPr>
        <w:t xml:space="preserve">they are made available </w:t>
      </w:r>
      <w:r w:rsidR="00C85D60">
        <w:rPr>
          <w:b/>
          <w:bCs/>
          <w:spacing w:val="-11"/>
          <w:w w:val="91"/>
        </w:rPr>
        <w:t>u</w:t>
      </w:r>
      <w:r w:rsidR="00C85D60">
        <w:rPr>
          <w:b/>
          <w:bCs/>
          <w:w w:val="91"/>
        </w:rPr>
        <w:t>s</w:t>
      </w:r>
      <w:r w:rsidR="00C85D60">
        <w:rPr>
          <w:b/>
          <w:bCs/>
          <w:spacing w:val="-11"/>
          <w:w w:val="91"/>
        </w:rPr>
        <w:t>in</w:t>
      </w:r>
      <w:r w:rsidR="00C85D60">
        <w:rPr>
          <w:b/>
          <w:bCs/>
          <w:w w:val="91"/>
        </w:rPr>
        <w:t>g</w:t>
      </w:r>
      <w:r w:rsidR="00C85D60">
        <w:rPr>
          <w:b/>
          <w:bCs/>
          <w:spacing w:val="-20"/>
          <w:w w:val="91"/>
        </w:rPr>
        <w:t xml:space="preserve"> </w:t>
      </w:r>
      <w:r w:rsidR="00C85D60">
        <w:rPr>
          <w:spacing w:val="-13"/>
          <w:w w:val="104"/>
        </w:rPr>
        <w:t>s</w:t>
      </w:r>
      <w:r w:rsidR="00C85D60">
        <w:rPr>
          <w:spacing w:val="-11"/>
          <w:w w:val="102"/>
        </w:rPr>
        <w:t>o</w:t>
      </w:r>
      <w:r w:rsidR="00C85D60">
        <w:rPr>
          <w:spacing w:val="-11"/>
          <w:w w:val="135"/>
        </w:rPr>
        <w:t>-</w:t>
      </w:r>
      <w:r w:rsidR="00C85D60">
        <w:rPr>
          <w:w w:val="104"/>
        </w:rPr>
        <w:t>c</w:t>
      </w:r>
      <w:r w:rsidR="00C85D60">
        <w:rPr>
          <w:spacing w:val="-13"/>
          <w:w w:val="98"/>
        </w:rPr>
        <w:t>a</w:t>
      </w:r>
      <w:r w:rsidR="00C85D60">
        <w:rPr>
          <w:spacing w:val="-14"/>
          <w:w w:val="113"/>
        </w:rPr>
        <w:t>l</w:t>
      </w:r>
      <w:r w:rsidR="00C85D60">
        <w:rPr>
          <w:w w:val="113"/>
        </w:rPr>
        <w:t>l</w:t>
      </w:r>
      <w:r w:rsidR="00C85D60">
        <w:rPr>
          <w:spacing w:val="-11"/>
          <w:w w:val="94"/>
        </w:rPr>
        <w:t>e</w:t>
      </w:r>
      <w:r w:rsidR="00C85D60">
        <w:rPr>
          <w:w w:val="102"/>
        </w:rPr>
        <w:t>d</w:t>
      </w:r>
      <w:r w:rsidR="00C85D60">
        <w:rPr>
          <w:spacing w:val="-31"/>
        </w:rPr>
        <w:t xml:space="preserve"> </w:t>
      </w:r>
      <w:r w:rsidR="00C85D60">
        <w:t>op</w:t>
      </w:r>
      <w:r w:rsidR="00C85D60">
        <w:rPr>
          <w:spacing w:val="-10"/>
        </w:rPr>
        <w:t>e</w:t>
      </w:r>
      <w:r w:rsidR="00C85D60">
        <w:t xml:space="preserve">n </w:t>
      </w:r>
      <w:r w:rsidR="00C85D60">
        <w:rPr>
          <w:spacing w:val="-14"/>
        </w:rPr>
        <w:t>l</w:t>
      </w:r>
      <w:r w:rsidR="00C85D60">
        <w:t>ic</w:t>
      </w:r>
      <w:r w:rsidR="00C85D60">
        <w:rPr>
          <w:spacing w:val="-10"/>
        </w:rPr>
        <w:t>e</w:t>
      </w:r>
      <w:r w:rsidR="00C85D60">
        <w:rPr>
          <w:spacing w:val="-14"/>
        </w:rPr>
        <w:t>n</w:t>
      </w:r>
      <w:r w:rsidR="00C85D60">
        <w:rPr>
          <w:spacing w:val="-13"/>
        </w:rPr>
        <w:t>se</w:t>
      </w:r>
      <w:r w:rsidR="00C85D60">
        <w:t>s.</w:t>
      </w:r>
      <w:r w:rsidR="00C85D60">
        <w:rPr>
          <w:spacing w:val="-18"/>
        </w:rPr>
        <w:t xml:space="preserve"> </w:t>
      </w:r>
      <w:r w:rsidR="00C85D60">
        <w:rPr>
          <w:w w:val="94"/>
        </w:rPr>
        <w:t>A</w:t>
      </w:r>
      <w:r w:rsidR="00C85D60">
        <w:rPr>
          <w:spacing w:val="-13"/>
          <w:w w:val="113"/>
        </w:rPr>
        <w:t>l</w:t>
      </w:r>
      <w:r w:rsidR="00C85D60">
        <w:rPr>
          <w:spacing w:val="-16"/>
          <w:w w:val="121"/>
        </w:rPr>
        <w:t>t</w:t>
      </w:r>
      <w:r w:rsidR="00C85D60">
        <w:rPr>
          <w:spacing w:val="-10"/>
          <w:w w:val="94"/>
        </w:rPr>
        <w:t>e</w:t>
      </w:r>
      <w:r w:rsidR="00C85D60">
        <w:rPr>
          <w:spacing w:val="-11"/>
          <w:w w:val="105"/>
        </w:rPr>
        <w:t>r</w:t>
      </w:r>
      <w:r w:rsidR="00C85D60">
        <w:rPr>
          <w:spacing w:val="-14"/>
          <w:w w:val="102"/>
        </w:rPr>
        <w:t>n</w:t>
      </w:r>
      <w:r w:rsidR="00C85D60">
        <w:rPr>
          <w:spacing w:val="-14"/>
          <w:w w:val="98"/>
        </w:rPr>
        <w:t>a</w:t>
      </w:r>
      <w:r w:rsidR="00C85D60">
        <w:rPr>
          <w:spacing w:val="-13"/>
          <w:w w:val="121"/>
        </w:rPr>
        <w:t>t</w:t>
      </w:r>
      <w:r w:rsidR="00C85D60">
        <w:rPr>
          <w:spacing w:val="-13"/>
          <w:w w:val="113"/>
        </w:rPr>
        <w:t>i</w:t>
      </w:r>
      <w:r w:rsidR="00C85D60">
        <w:rPr>
          <w:spacing w:val="-16"/>
        </w:rPr>
        <w:t>v</w:t>
      </w:r>
      <w:r w:rsidR="00C85D60">
        <w:rPr>
          <w:spacing w:val="-11"/>
          <w:w w:val="94"/>
        </w:rPr>
        <w:t>e</w:t>
      </w:r>
      <w:r w:rsidR="00C85D60">
        <w:rPr>
          <w:spacing w:val="-11"/>
          <w:w w:val="113"/>
        </w:rPr>
        <w:t>l</w:t>
      </w:r>
      <w:r w:rsidR="00C85D60">
        <w:rPr>
          <w:spacing w:val="-23"/>
        </w:rPr>
        <w:t>y</w:t>
      </w:r>
      <w:r w:rsidR="00C85D60">
        <w:rPr>
          <w:w w:val="70"/>
        </w:rPr>
        <w:t>,</w:t>
      </w:r>
      <w:r w:rsidR="00C85D60">
        <w:rPr>
          <w:spacing w:val="-31"/>
        </w:rPr>
        <w:t xml:space="preserve"> </w:t>
      </w:r>
      <w:r w:rsidR="00C85D60">
        <w:t>the</w:t>
      </w:r>
      <w:r w:rsidR="00C85D60">
        <w:rPr>
          <w:spacing w:val="-22"/>
        </w:rPr>
        <w:t xml:space="preserve"> </w:t>
      </w:r>
      <w:r w:rsidR="00C85D60">
        <w:rPr>
          <w:spacing w:val="-15"/>
        </w:rPr>
        <w:t>r</w:t>
      </w:r>
      <w:r w:rsidR="00C85D60">
        <w:rPr>
          <w:spacing w:val="-13"/>
        </w:rPr>
        <w:t>es</w:t>
      </w:r>
      <w:r w:rsidR="00C85D60">
        <w:t>ou</w:t>
      </w:r>
      <w:r w:rsidR="00C85D60">
        <w:rPr>
          <w:spacing w:val="-14"/>
        </w:rPr>
        <w:t>r</w:t>
      </w:r>
      <w:r w:rsidR="00C85D60">
        <w:t>c</w:t>
      </w:r>
      <w:r w:rsidR="00C85D60">
        <w:rPr>
          <w:spacing w:val="-13"/>
        </w:rPr>
        <w:t>e</w:t>
      </w:r>
      <w:r w:rsidR="00C85D60">
        <w:t>s</w:t>
      </w:r>
      <w:r w:rsidR="00C85D60">
        <w:rPr>
          <w:spacing w:val="-19"/>
        </w:rPr>
        <w:t xml:space="preserve"> </w:t>
      </w:r>
      <w:r w:rsidR="00C85D60">
        <w:rPr>
          <w:spacing w:val="-13"/>
        </w:rPr>
        <w:t>mi</w:t>
      </w:r>
      <w:r w:rsidR="00C85D60">
        <w:rPr>
          <w:spacing w:val="-11"/>
        </w:rPr>
        <w:t>g</w:t>
      </w:r>
      <w:r w:rsidR="00C85D60">
        <w:rPr>
          <w:spacing w:val="-14"/>
        </w:rPr>
        <w:t>h</w:t>
      </w:r>
      <w:r w:rsidR="00C85D60">
        <w:t>t</w:t>
      </w:r>
      <w:r w:rsidR="00C85D60">
        <w:rPr>
          <w:spacing w:val="3"/>
        </w:rPr>
        <w:t xml:space="preserve"> </w:t>
      </w:r>
      <w:r w:rsidR="00C85D60">
        <w:rPr>
          <w:spacing w:val="-11"/>
          <w:w w:val="102"/>
        </w:rPr>
        <w:t>b</w:t>
      </w:r>
      <w:r w:rsidR="00C85D60">
        <w:rPr>
          <w:w w:val="94"/>
        </w:rPr>
        <w:t>e</w:t>
      </w:r>
      <w:r w:rsidR="00C85D60">
        <w:rPr>
          <w:spacing w:val="-31"/>
        </w:rPr>
        <w:t xml:space="preserve"> </w:t>
      </w:r>
      <w:r w:rsidR="00C85D60">
        <w:t>in</w:t>
      </w:r>
      <w:r w:rsidR="00C85D60">
        <w:rPr>
          <w:spacing w:val="-21"/>
        </w:rPr>
        <w:t xml:space="preserve"> </w:t>
      </w:r>
      <w:r w:rsidR="00C85D60">
        <w:rPr>
          <w:w w:val="121"/>
        </w:rPr>
        <w:t>t</w:t>
      </w:r>
      <w:r w:rsidR="00C85D60">
        <w:rPr>
          <w:w w:val="102"/>
        </w:rPr>
        <w:t>h</w:t>
      </w:r>
      <w:r w:rsidR="00C85D60">
        <w:rPr>
          <w:w w:val="94"/>
        </w:rPr>
        <w:t xml:space="preserve">e </w:t>
      </w:r>
      <w:r w:rsidR="00C85D60">
        <w:t>p</w:t>
      </w:r>
      <w:r w:rsidR="00C85D60">
        <w:rPr>
          <w:spacing w:val="-11"/>
        </w:rPr>
        <w:t>u</w:t>
      </w:r>
      <w:r w:rsidR="00C85D60">
        <w:t>b</w:t>
      </w:r>
      <w:r w:rsidR="00C85D60">
        <w:rPr>
          <w:spacing w:val="-14"/>
        </w:rPr>
        <w:t>l</w:t>
      </w:r>
      <w:r w:rsidR="00C85D60">
        <w:t>ic</w:t>
      </w:r>
      <w:r w:rsidR="00C85D60">
        <w:rPr>
          <w:spacing w:val="-4"/>
        </w:rPr>
        <w:t xml:space="preserve"> </w:t>
      </w:r>
      <w:r w:rsidR="00C85D60">
        <w:t>do</w:t>
      </w:r>
      <w:r w:rsidR="00C85D60">
        <w:rPr>
          <w:spacing w:val="-14"/>
        </w:rPr>
        <w:t>m</w:t>
      </w:r>
      <w:r w:rsidR="00C85D60">
        <w:rPr>
          <w:spacing w:val="-13"/>
        </w:rPr>
        <w:t>a</w:t>
      </w:r>
      <w:r w:rsidR="00C85D60">
        <w:t>in</w:t>
      </w:r>
      <w:r w:rsidR="00C85D60">
        <w:rPr>
          <w:spacing w:val="-11"/>
        </w:rPr>
        <w:t xml:space="preserve"> </w:t>
      </w:r>
      <w:r w:rsidR="00C85D60">
        <w:rPr>
          <w:spacing w:val="-19"/>
          <w:w w:val="99"/>
        </w:rPr>
        <w:t>(</w:t>
      </w:r>
      <w:r w:rsidR="00C85D60">
        <w:rPr>
          <w:w w:val="104"/>
        </w:rPr>
        <w:t>w</w:t>
      </w:r>
      <w:r w:rsidR="00C85D60">
        <w:rPr>
          <w:w w:val="102"/>
        </w:rPr>
        <w:t>h</w:t>
      </w:r>
      <w:r w:rsidR="00C85D60">
        <w:rPr>
          <w:spacing w:val="-10"/>
          <w:w w:val="94"/>
        </w:rPr>
        <w:t>e</w:t>
      </w:r>
      <w:r w:rsidR="00C85D60">
        <w:rPr>
          <w:w w:val="102"/>
        </w:rPr>
        <w:t>n</w:t>
      </w:r>
      <w:r w:rsidR="00C85D60">
        <w:rPr>
          <w:spacing w:val="-31"/>
        </w:rPr>
        <w:t xml:space="preserve"> </w:t>
      </w:r>
      <w:r w:rsidR="00C85D60">
        <w:t>th</w:t>
      </w:r>
      <w:r w:rsidR="00C85D60">
        <w:rPr>
          <w:spacing w:val="-11"/>
        </w:rPr>
        <w:t>e</w:t>
      </w:r>
      <w:r w:rsidR="00C85D60">
        <w:rPr>
          <w:spacing w:val="-13"/>
        </w:rPr>
        <w:t>i</w:t>
      </w:r>
      <w:r w:rsidR="00C85D60">
        <w:t>r</w:t>
      </w:r>
      <w:r w:rsidR="00C85D60">
        <w:rPr>
          <w:spacing w:val="-11"/>
        </w:rPr>
        <w:t xml:space="preserve"> </w:t>
      </w:r>
      <w:r w:rsidR="00C85D60">
        <w:rPr>
          <w:spacing w:val="-13"/>
        </w:rPr>
        <w:t>i</w:t>
      </w:r>
      <w:r w:rsidR="00C85D60">
        <w:rPr>
          <w:spacing w:val="-14"/>
        </w:rPr>
        <w:t>n</w:t>
      </w:r>
      <w:r w:rsidR="00C85D60">
        <w:rPr>
          <w:spacing w:val="-16"/>
        </w:rPr>
        <w:t>t</w:t>
      </w:r>
      <w:r w:rsidR="00C85D60">
        <w:rPr>
          <w:spacing w:val="-11"/>
        </w:rPr>
        <w:t>e</w:t>
      </w:r>
      <w:r w:rsidR="00C85D60">
        <w:rPr>
          <w:spacing w:val="-14"/>
        </w:rPr>
        <w:t>l</w:t>
      </w:r>
      <w:r w:rsidR="00C85D60">
        <w:t>l</w:t>
      </w:r>
      <w:r w:rsidR="00C85D60">
        <w:rPr>
          <w:spacing w:val="-11"/>
        </w:rPr>
        <w:t>ec</w:t>
      </w:r>
      <w:r w:rsidR="00C85D60">
        <w:rPr>
          <w:spacing w:val="-13"/>
        </w:rPr>
        <w:t>tua</w:t>
      </w:r>
      <w:r w:rsidR="00C85D60">
        <w:t>l</w:t>
      </w:r>
      <w:r w:rsidR="00C85D60">
        <w:rPr>
          <w:spacing w:val="16"/>
        </w:rPr>
        <w:t xml:space="preserve"> </w:t>
      </w:r>
      <w:r w:rsidR="00C85D60">
        <w:rPr>
          <w:spacing w:val="-11"/>
        </w:rPr>
        <w:t>p</w:t>
      </w:r>
      <w:r w:rsidR="00C85D60">
        <w:rPr>
          <w:spacing w:val="-15"/>
        </w:rPr>
        <w:t>r</w:t>
      </w:r>
      <w:r w:rsidR="00C85D60">
        <w:t>o</w:t>
      </w:r>
      <w:r w:rsidR="00C85D60">
        <w:rPr>
          <w:spacing w:val="-11"/>
        </w:rPr>
        <w:t>p</w:t>
      </w:r>
      <w:r w:rsidR="00C85D60">
        <w:rPr>
          <w:spacing w:val="-10"/>
        </w:rPr>
        <w:t>e</w:t>
      </w:r>
      <w:r w:rsidR="00C85D60">
        <w:rPr>
          <w:spacing w:val="-5"/>
        </w:rPr>
        <w:t>r</w:t>
      </w:r>
      <w:r w:rsidR="00C85D60">
        <w:rPr>
          <w:spacing w:val="-6"/>
        </w:rPr>
        <w:t>t</w:t>
      </w:r>
      <w:r w:rsidR="00C85D60">
        <w:t>y</w:t>
      </w:r>
      <w:r w:rsidR="00C85D60">
        <w:rPr>
          <w:spacing w:val="-9"/>
        </w:rPr>
        <w:t xml:space="preserve"> </w:t>
      </w:r>
      <w:r w:rsidR="00C85D60">
        <w:rPr>
          <w:w w:val="105"/>
        </w:rPr>
        <w:t>r</w:t>
      </w:r>
      <w:r w:rsidR="00C85D60">
        <w:rPr>
          <w:spacing w:val="-13"/>
          <w:w w:val="113"/>
        </w:rPr>
        <w:t>i</w:t>
      </w:r>
      <w:r w:rsidR="00C85D60">
        <w:rPr>
          <w:spacing w:val="-11"/>
          <w:w w:val="102"/>
        </w:rPr>
        <w:t>g</w:t>
      </w:r>
      <w:r w:rsidR="00C85D60">
        <w:rPr>
          <w:spacing w:val="-14"/>
          <w:w w:val="102"/>
        </w:rPr>
        <w:t>h</w:t>
      </w:r>
      <w:r w:rsidR="00C85D60">
        <w:rPr>
          <w:spacing w:val="-14"/>
          <w:w w:val="121"/>
        </w:rPr>
        <w:t>t</w:t>
      </w:r>
      <w:r w:rsidR="00C85D60">
        <w:rPr>
          <w:w w:val="104"/>
        </w:rPr>
        <w:t xml:space="preserve">s </w:t>
      </w:r>
      <w:r w:rsidR="00C85D60">
        <w:rPr>
          <w:spacing w:val="-13"/>
          <w:w w:val="98"/>
        </w:rPr>
        <w:t>a</w:t>
      </w:r>
      <w:r w:rsidR="00C85D60">
        <w:rPr>
          <w:w w:val="113"/>
        </w:rPr>
        <w:t>l</w:t>
      </w:r>
      <w:r w:rsidR="00C85D60">
        <w:rPr>
          <w:spacing w:val="-15"/>
          <w:w w:val="105"/>
        </w:rPr>
        <w:t>r</w:t>
      </w:r>
      <w:r w:rsidR="00C85D60">
        <w:rPr>
          <w:spacing w:val="-13"/>
          <w:w w:val="94"/>
        </w:rPr>
        <w:t>e</w:t>
      </w:r>
      <w:r w:rsidR="00C85D60">
        <w:rPr>
          <w:spacing w:val="-13"/>
          <w:w w:val="98"/>
        </w:rPr>
        <w:t>a</w:t>
      </w:r>
      <w:r w:rsidR="00C85D60">
        <w:rPr>
          <w:spacing w:val="-11"/>
          <w:w w:val="102"/>
        </w:rPr>
        <w:t>d</w:t>
      </w:r>
      <w:r w:rsidR="00C85D60">
        <w:t>y</w:t>
      </w:r>
      <w:r w:rsidR="00C85D60">
        <w:rPr>
          <w:spacing w:val="-31"/>
        </w:rPr>
        <w:t xml:space="preserve"> </w:t>
      </w:r>
      <w:r w:rsidR="00C85D60">
        <w:rPr>
          <w:w w:val="97"/>
        </w:rPr>
        <w:t>ex</w:t>
      </w:r>
      <w:r w:rsidR="00C85D60">
        <w:rPr>
          <w:w w:val="102"/>
        </w:rPr>
        <w:t>p</w:t>
      </w:r>
      <w:r w:rsidR="00C85D60">
        <w:rPr>
          <w:spacing w:val="-13"/>
          <w:w w:val="113"/>
        </w:rPr>
        <w:t>i</w:t>
      </w:r>
      <w:r w:rsidR="00C85D60">
        <w:rPr>
          <w:spacing w:val="-15"/>
          <w:w w:val="105"/>
        </w:rPr>
        <w:t>r</w:t>
      </w:r>
      <w:r w:rsidR="00C85D60">
        <w:rPr>
          <w:spacing w:val="-11"/>
          <w:w w:val="94"/>
        </w:rPr>
        <w:t>e</w:t>
      </w:r>
      <w:r w:rsidR="00C85D60">
        <w:rPr>
          <w:spacing w:val="-9"/>
          <w:w w:val="102"/>
        </w:rPr>
        <w:t>d</w:t>
      </w:r>
      <w:r w:rsidR="00C85D60">
        <w:rPr>
          <w:w w:val="70"/>
        </w:rPr>
        <w:t>,</w:t>
      </w:r>
      <w:r w:rsidR="00C85D60">
        <w:rPr>
          <w:spacing w:val="-31"/>
        </w:rPr>
        <w:t xml:space="preserve"> </w:t>
      </w:r>
      <w:r w:rsidR="00C85D60">
        <w:t>or</w:t>
      </w:r>
      <w:r w:rsidR="00C85D60">
        <w:rPr>
          <w:spacing w:val="-24"/>
        </w:rPr>
        <w:t xml:space="preserve"> </w:t>
      </w:r>
      <w:r w:rsidR="00C85D60">
        <w:rPr>
          <w:w w:val="103"/>
        </w:rPr>
        <w:t>wh</w:t>
      </w:r>
      <w:r w:rsidR="00C85D60">
        <w:rPr>
          <w:spacing w:val="-10"/>
          <w:w w:val="94"/>
        </w:rPr>
        <w:t>e</w:t>
      </w:r>
      <w:r w:rsidR="00C85D60">
        <w:rPr>
          <w:w w:val="102"/>
        </w:rPr>
        <w:t>n</w:t>
      </w:r>
      <w:r w:rsidR="00C85D60">
        <w:rPr>
          <w:spacing w:val="-31"/>
        </w:rPr>
        <w:t xml:space="preserve"> </w:t>
      </w:r>
      <w:r w:rsidR="00C85D60">
        <w:t>no</w:t>
      </w:r>
      <w:r w:rsidR="00C85D60">
        <w:rPr>
          <w:spacing w:val="-26"/>
        </w:rPr>
        <w:t xml:space="preserve"> </w:t>
      </w:r>
      <w:r w:rsidR="00C85D60">
        <w:t>co</w:t>
      </w:r>
      <w:r w:rsidR="00C85D60">
        <w:rPr>
          <w:spacing w:val="-16"/>
        </w:rPr>
        <w:t>p</w:t>
      </w:r>
      <w:r w:rsidR="00C85D60">
        <w:rPr>
          <w:spacing w:val="-11"/>
        </w:rPr>
        <w:t>y</w:t>
      </w:r>
      <w:r w:rsidR="00C85D60">
        <w:t>r</w:t>
      </w:r>
      <w:r w:rsidR="00C85D60">
        <w:rPr>
          <w:spacing w:val="-13"/>
        </w:rPr>
        <w:t>i</w:t>
      </w:r>
      <w:r w:rsidR="00C85D60">
        <w:rPr>
          <w:spacing w:val="-11"/>
        </w:rPr>
        <w:t>g</w:t>
      </w:r>
      <w:r w:rsidR="00C85D60">
        <w:rPr>
          <w:spacing w:val="-14"/>
        </w:rPr>
        <w:t>h</w:t>
      </w:r>
      <w:r w:rsidR="00C85D60">
        <w:t>t</w:t>
      </w:r>
      <w:r w:rsidR="00C85D60">
        <w:rPr>
          <w:spacing w:val="10"/>
        </w:rPr>
        <w:t xml:space="preserve"> </w:t>
      </w:r>
      <w:r w:rsidR="00C85D60">
        <w:t>e</w:t>
      </w:r>
      <w:r w:rsidR="00C85D60">
        <w:rPr>
          <w:spacing w:val="-13"/>
        </w:rPr>
        <w:t>x</w:t>
      </w:r>
      <w:r w:rsidR="00C85D60">
        <w:rPr>
          <w:spacing w:val="-14"/>
        </w:rPr>
        <w:t>i</w:t>
      </w:r>
      <w:r w:rsidR="00C85D60">
        <w:t>s</w:t>
      </w:r>
      <w:r w:rsidR="00C85D60">
        <w:rPr>
          <w:spacing w:val="-14"/>
        </w:rPr>
        <w:t>t</w:t>
      </w:r>
      <w:r w:rsidR="00C85D60">
        <w:t>s</w:t>
      </w:r>
      <w:r w:rsidR="00C85D60">
        <w:rPr>
          <w:spacing w:val="-8"/>
        </w:rPr>
        <w:t xml:space="preserve"> </w:t>
      </w:r>
      <w:r w:rsidR="00C85D60">
        <w:rPr>
          <w:spacing w:val="-15"/>
        </w:rPr>
        <w:t>f</w:t>
      </w:r>
      <w:r w:rsidR="00C85D60">
        <w:t xml:space="preserve">or </w:t>
      </w:r>
      <w:r w:rsidR="00C85D60">
        <w:rPr>
          <w:spacing w:val="-15"/>
          <w:w w:val="102"/>
        </w:rPr>
        <w:t>o</w:t>
      </w:r>
      <w:r w:rsidR="00C85D60">
        <w:rPr>
          <w:w w:val="121"/>
        </w:rPr>
        <w:t>t</w:t>
      </w:r>
      <w:r w:rsidR="00C85D60">
        <w:rPr>
          <w:w w:val="102"/>
        </w:rPr>
        <w:t>h</w:t>
      </w:r>
      <w:r w:rsidR="00C85D60">
        <w:rPr>
          <w:spacing w:val="-10"/>
          <w:w w:val="94"/>
        </w:rPr>
        <w:t>e</w:t>
      </w:r>
      <w:r w:rsidR="00C85D60">
        <w:rPr>
          <w:w w:val="105"/>
        </w:rPr>
        <w:t xml:space="preserve">r </w:t>
      </w:r>
      <w:r w:rsidR="00C85D60">
        <w:rPr>
          <w:spacing w:val="-15"/>
          <w:w w:val="105"/>
        </w:rPr>
        <w:t>r</w:t>
      </w:r>
      <w:r w:rsidR="00C85D60">
        <w:rPr>
          <w:spacing w:val="-13"/>
          <w:w w:val="94"/>
        </w:rPr>
        <w:t>e</w:t>
      </w:r>
      <w:r w:rsidR="00C85D60">
        <w:rPr>
          <w:spacing w:val="-14"/>
          <w:w w:val="98"/>
        </w:rPr>
        <w:t>a</w:t>
      </w:r>
      <w:r w:rsidR="00C85D60">
        <w:rPr>
          <w:spacing w:val="-13"/>
          <w:w w:val="104"/>
        </w:rPr>
        <w:t>s</w:t>
      </w:r>
      <w:r w:rsidR="00C85D60">
        <w:rPr>
          <w:w w:val="102"/>
        </w:rPr>
        <w:t>o</w:t>
      </w:r>
      <w:r w:rsidR="00C85D60">
        <w:rPr>
          <w:spacing w:val="-14"/>
          <w:w w:val="102"/>
        </w:rPr>
        <w:t>n</w:t>
      </w:r>
      <w:r w:rsidR="00E3564A">
        <w:rPr>
          <w:spacing w:val="-22"/>
          <w:w w:val="104"/>
        </w:rPr>
        <w:t>s.</w:t>
      </w:r>
    </w:p>
    <w:p w:rsidR="00E3564A" w:rsidRDefault="00E3564A" w:rsidP="00E3564A">
      <w:pPr>
        <w:rPr>
          <w:spacing w:val="-22"/>
          <w:w w:val="104"/>
        </w:rPr>
      </w:pPr>
    </w:p>
    <w:p w:rsidR="00E3564A" w:rsidRDefault="00E3564A" w:rsidP="00E3564A">
      <w:pPr>
        <w:rPr>
          <w:spacing w:val="-22"/>
          <w:w w:val="104"/>
        </w:rPr>
      </w:pPr>
    </w:p>
    <w:p w:rsidR="00E3564A" w:rsidRDefault="00E3564A" w:rsidP="00E3564A">
      <w:pPr>
        <w:rPr>
          <w:spacing w:val="-22"/>
          <w:w w:val="104"/>
        </w:rPr>
      </w:pPr>
    </w:p>
    <w:p w:rsidR="00E3564A" w:rsidRDefault="00E3564A" w:rsidP="00E3564A">
      <w:pPr>
        <w:rPr>
          <w:spacing w:val="-22"/>
          <w:w w:val="104"/>
        </w:rPr>
      </w:pPr>
    </w:p>
    <w:p w:rsidR="00E3564A" w:rsidRDefault="00E3564A" w:rsidP="00E3564A">
      <w:pPr>
        <w:rPr>
          <w:spacing w:val="-22"/>
          <w:w w:val="104"/>
        </w:rPr>
      </w:pPr>
    </w:p>
    <w:p w:rsidR="00E3564A" w:rsidRDefault="00E3564A" w:rsidP="00E3564A">
      <w:pPr>
        <w:rPr>
          <w:spacing w:val="-22"/>
          <w:w w:val="104"/>
        </w:rPr>
      </w:pPr>
    </w:p>
    <w:p w:rsidR="00E3564A" w:rsidRDefault="00E3564A" w:rsidP="00E3564A">
      <w:pPr>
        <w:rPr>
          <w:spacing w:val="-22"/>
          <w:w w:val="104"/>
        </w:rPr>
      </w:pPr>
    </w:p>
    <w:p w:rsidR="00E3564A" w:rsidRDefault="00E3564A" w:rsidP="00E3564A">
      <w:pPr>
        <w:rPr>
          <w:spacing w:val="-22"/>
          <w:w w:val="104"/>
        </w:rPr>
      </w:pPr>
    </w:p>
    <w:p w:rsidR="00E3564A" w:rsidRDefault="00E3564A" w:rsidP="00E3564A">
      <w:pPr>
        <w:rPr>
          <w:spacing w:val="-22"/>
          <w:w w:val="104"/>
        </w:rPr>
      </w:pPr>
    </w:p>
    <w:p w:rsidR="00E3564A" w:rsidRDefault="00E3564A" w:rsidP="00E3564A">
      <w:pPr>
        <w:rPr>
          <w:spacing w:val="-22"/>
          <w:w w:val="104"/>
        </w:rPr>
      </w:pPr>
    </w:p>
    <w:p w:rsidR="00E3564A" w:rsidRDefault="00E3564A" w:rsidP="00D76546">
      <w:r>
        <w:rPr>
          <w:spacing w:val="-14"/>
        </w:rPr>
        <w:t>Ma</w:t>
      </w:r>
      <w:r>
        <w:rPr>
          <w:spacing w:val="-16"/>
        </w:rPr>
        <w:t>t</w:t>
      </w:r>
      <w:r>
        <w:rPr>
          <w:spacing w:val="-10"/>
        </w:rPr>
        <w:t>e</w:t>
      </w:r>
      <w:r>
        <w:t>r</w:t>
      </w:r>
      <w:r>
        <w:rPr>
          <w:spacing w:val="-14"/>
        </w:rPr>
        <w:t>i</w:t>
      </w:r>
      <w:r>
        <w:rPr>
          <w:spacing w:val="-13"/>
        </w:rPr>
        <w:t>a</w:t>
      </w:r>
      <w:r>
        <w:rPr>
          <w:spacing w:val="-14"/>
        </w:rPr>
        <w:t>l</w:t>
      </w:r>
      <w:r>
        <w:t>s t</w:t>
      </w:r>
      <w:r>
        <w:rPr>
          <w:spacing w:val="-13"/>
        </w:rPr>
        <w:t>h</w:t>
      </w:r>
      <w:r>
        <w:rPr>
          <w:spacing w:val="-14"/>
        </w:rPr>
        <w:t>a</w:t>
      </w:r>
      <w:r>
        <w:t>t</w:t>
      </w:r>
      <w:r>
        <w:rPr>
          <w:spacing w:val="-3"/>
        </w:rPr>
        <w:t xml:space="preserve"> </w:t>
      </w:r>
      <w:r>
        <w:rPr>
          <w:w w:val="101"/>
        </w:rPr>
        <w:t>a</w:t>
      </w:r>
      <w:r>
        <w:rPr>
          <w:spacing w:val="-15"/>
          <w:w w:val="101"/>
        </w:rPr>
        <w:t>r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t>o</w:t>
      </w:r>
      <w:r>
        <w:rPr>
          <w:spacing w:val="-11"/>
        </w:rPr>
        <w:t>p</w:t>
      </w:r>
      <w:r>
        <w:rPr>
          <w:spacing w:val="-10"/>
        </w:rPr>
        <w:t>e</w:t>
      </w:r>
      <w:r>
        <w:rPr>
          <w:spacing w:val="-13"/>
        </w:rPr>
        <w:t>n</w:t>
      </w:r>
      <w:r>
        <w:rPr>
          <w:spacing w:val="-11"/>
        </w:rPr>
        <w:t>l</w:t>
      </w:r>
      <w:r>
        <w:t>y</w:t>
      </w:r>
      <w:r>
        <w:rPr>
          <w:spacing w:val="-24"/>
        </w:rPr>
        <w:t xml:space="preserve"> </w:t>
      </w:r>
      <w:r>
        <w:rPr>
          <w:spacing w:val="-14"/>
        </w:rPr>
        <w:t>l</w:t>
      </w:r>
      <w:r>
        <w:t>ic</w:t>
      </w:r>
      <w:r>
        <w:rPr>
          <w:spacing w:val="-10"/>
        </w:rPr>
        <w:t>e</w:t>
      </w:r>
      <w:r>
        <w:rPr>
          <w:spacing w:val="-14"/>
        </w:rPr>
        <w:t>n</w:t>
      </w:r>
      <w:r>
        <w:rPr>
          <w:spacing w:val="-13"/>
        </w:rPr>
        <w:t>s</w:t>
      </w:r>
      <w:r>
        <w:rPr>
          <w:spacing w:val="-11"/>
        </w:rPr>
        <w:t>e</w:t>
      </w:r>
      <w:r>
        <w:t>d</w:t>
      </w:r>
      <w:r>
        <w:rPr>
          <w:spacing w:val="-18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rPr>
          <w:spacing w:val="-13"/>
        </w:rPr>
        <w:t>i</w:t>
      </w:r>
      <w:r>
        <w:t>n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p</w:t>
      </w:r>
      <w:r>
        <w:rPr>
          <w:spacing w:val="-11"/>
        </w:rPr>
        <w:t>u</w:t>
      </w:r>
      <w:r>
        <w:t>b</w:t>
      </w:r>
      <w:r>
        <w:rPr>
          <w:spacing w:val="-14"/>
        </w:rPr>
        <w:t>l</w:t>
      </w:r>
      <w:r>
        <w:t>ic</w:t>
      </w:r>
      <w:r>
        <w:rPr>
          <w:spacing w:val="-4"/>
        </w:rPr>
        <w:t xml:space="preserve"> </w:t>
      </w:r>
      <w:r>
        <w:rPr>
          <w:w w:val="102"/>
        </w:rPr>
        <w:t>d</w:t>
      </w:r>
      <w:r>
        <w:rPr>
          <w:spacing w:val="-11"/>
          <w:w w:val="102"/>
        </w:rPr>
        <w:t>o</w:t>
      </w:r>
      <w:r>
        <w:rPr>
          <w:w w:val="135"/>
        </w:rPr>
        <w:t xml:space="preserve">- </w:t>
      </w:r>
      <w:r>
        <w:rPr>
          <w:spacing w:val="-14"/>
        </w:rPr>
        <w:t>m</w:t>
      </w:r>
      <w:r>
        <w:rPr>
          <w:spacing w:val="-13"/>
        </w:rPr>
        <w:t>a</w:t>
      </w:r>
      <w:r>
        <w:t>in</w:t>
      </w:r>
      <w:r>
        <w:rPr>
          <w:spacing w:val="-16"/>
        </w:rPr>
        <w:t xml:space="preserve"> </w:t>
      </w:r>
      <w:r>
        <w:rPr>
          <w:w w:val="101"/>
        </w:rPr>
        <w:t>can</w:t>
      </w:r>
      <w:r>
        <w:rPr>
          <w:spacing w:val="-31"/>
        </w:rPr>
        <w:t xml:space="preserve"> </w:t>
      </w:r>
      <w:r>
        <w:rPr>
          <w:spacing w:val="-11"/>
          <w:w w:val="102"/>
        </w:rPr>
        <w:t>b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rPr>
          <w:spacing w:val="-13"/>
        </w:rPr>
        <w:t>e</w:t>
      </w:r>
      <w:r>
        <w:rPr>
          <w:spacing w:val="-14"/>
        </w:rPr>
        <w:t>a</w:t>
      </w:r>
      <w:r>
        <w:rPr>
          <w:spacing w:val="-13"/>
        </w:rPr>
        <w:t>s</w:t>
      </w:r>
      <w:r>
        <w:rPr>
          <w:spacing w:val="-14"/>
        </w:rPr>
        <w:t>i</w:t>
      </w:r>
      <w:r>
        <w:rPr>
          <w:spacing w:val="-11"/>
        </w:rPr>
        <w:t>l</w:t>
      </w:r>
      <w:r>
        <w:t>y</w:t>
      </w:r>
      <w:r>
        <w:rPr>
          <w:spacing w:val="-23"/>
        </w:rPr>
        <w:t xml:space="preserve"> </w:t>
      </w:r>
      <w:r>
        <w:rPr>
          <w:spacing w:val="-13"/>
          <w:w w:val="102"/>
        </w:rPr>
        <w:t>u</w:t>
      </w:r>
      <w:r>
        <w:rPr>
          <w:spacing w:val="-13"/>
          <w:w w:val="104"/>
        </w:rPr>
        <w:t>s</w:t>
      </w:r>
      <w:r>
        <w:rPr>
          <w:spacing w:val="-11"/>
          <w:w w:val="94"/>
        </w:rPr>
        <w:t>e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rPr>
          <w:spacing w:val="-14"/>
          <w:w w:val="98"/>
        </w:rPr>
        <w:t>a</w:t>
      </w:r>
      <w:r>
        <w:rPr>
          <w:w w:val="104"/>
        </w:rPr>
        <w:t>s</w:t>
      </w:r>
      <w:r>
        <w:rPr>
          <w:spacing w:val="-31"/>
        </w:rPr>
        <w:t xml:space="preserve"> </w:t>
      </w:r>
      <w:r>
        <w:rPr>
          <w:w w:val="102"/>
        </w:rPr>
        <w:t>o</w:t>
      </w:r>
      <w:r>
        <w:rPr>
          <w:spacing w:val="-11"/>
          <w:w w:val="102"/>
        </w:rPr>
        <w:t>p</w:t>
      </w:r>
      <w:r>
        <w:rPr>
          <w:spacing w:val="-10"/>
          <w:w w:val="94"/>
        </w:rPr>
        <w:t>e</w:t>
      </w:r>
      <w:r>
        <w:rPr>
          <w:w w:val="102"/>
        </w:rPr>
        <w:t>n</w:t>
      </w:r>
      <w:r>
        <w:rPr>
          <w:spacing w:val="-31"/>
        </w:rPr>
        <w:t xml:space="preserve"> </w:t>
      </w:r>
      <w:r>
        <w:rPr>
          <w:spacing w:val="-15"/>
        </w:rPr>
        <w:t>r</w:t>
      </w:r>
      <w:r>
        <w:rPr>
          <w:spacing w:val="-13"/>
        </w:rPr>
        <w:t>es</w:t>
      </w:r>
      <w:r>
        <w:t>ou</w:t>
      </w:r>
      <w:r>
        <w:rPr>
          <w:spacing w:val="-14"/>
        </w:rPr>
        <w:t>r</w:t>
      </w:r>
      <w:r>
        <w:t>c</w:t>
      </w:r>
      <w:r>
        <w:rPr>
          <w:spacing w:val="-13"/>
        </w:rPr>
        <w:t>e</w:t>
      </w:r>
      <w:r>
        <w:t>s.</w:t>
      </w:r>
      <w:r>
        <w:rPr>
          <w:spacing w:val="-22"/>
        </w:rPr>
        <w:t xml:space="preserve"> </w:t>
      </w:r>
      <w:r>
        <w:rPr>
          <w:spacing w:val="-10"/>
          <w:w w:val="97"/>
        </w:rPr>
        <w:t>T</w:t>
      </w:r>
      <w:r>
        <w:rPr>
          <w:w w:val="102"/>
        </w:rPr>
        <w:t>h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rPr>
          <w:w w:val="104"/>
        </w:rPr>
        <w:t>m</w:t>
      </w:r>
      <w:r>
        <w:rPr>
          <w:spacing w:val="-14"/>
          <w:w w:val="102"/>
        </w:rPr>
        <w:t>o</w:t>
      </w:r>
      <w:r>
        <w:rPr>
          <w:w w:val="110"/>
        </w:rPr>
        <w:t xml:space="preserve">st </w:t>
      </w:r>
      <w:r>
        <w:rPr>
          <w:spacing w:val="-11"/>
        </w:rPr>
        <w:t>p</w:t>
      </w:r>
      <w:r>
        <w:t>opu</w:t>
      </w:r>
      <w:r>
        <w:rPr>
          <w:spacing w:val="-14"/>
        </w:rPr>
        <w:t>l</w:t>
      </w:r>
      <w:r>
        <w:t>ar</w:t>
      </w:r>
      <w:r>
        <w:rPr>
          <w:spacing w:val="-11"/>
        </w:rPr>
        <w:t xml:space="preserve"> </w:t>
      </w:r>
      <w:r>
        <w:rPr>
          <w:w w:val="102"/>
        </w:rPr>
        <w:t>o</w:t>
      </w:r>
      <w:r>
        <w:rPr>
          <w:spacing w:val="-11"/>
          <w:w w:val="102"/>
        </w:rPr>
        <w:t>p</w:t>
      </w:r>
      <w:r>
        <w:rPr>
          <w:spacing w:val="-10"/>
          <w:w w:val="94"/>
        </w:rPr>
        <w:t>e</w:t>
      </w:r>
      <w:r>
        <w:rPr>
          <w:w w:val="102"/>
        </w:rPr>
        <w:t>n</w:t>
      </w:r>
      <w:r>
        <w:rPr>
          <w:spacing w:val="-31"/>
        </w:rPr>
        <w:t xml:space="preserve"> </w:t>
      </w:r>
      <w:r>
        <w:rPr>
          <w:spacing w:val="-14"/>
          <w:w w:val="113"/>
        </w:rPr>
        <w:t>l</w:t>
      </w:r>
      <w:r>
        <w:rPr>
          <w:w w:val="113"/>
        </w:rPr>
        <w:t>i</w:t>
      </w:r>
      <w:r>
        <w:rPr>
          <w:w w:val="99"/>
        </w:rPr>
        <w:t>c</w:t>
      </w:r>
      <w:r>
        <w:rPr>
          <w:spacing w:val="-10"/>
          <w:w w:val="99"/>
        </w:rPr>
        <w:t>e</w:t>
      </w:r>
      <w:r>
        <w:rPr>
          <w:spacing w:val="-14"/>
          <w:w w:val="102"/>
        </w:rPr>
        <w:t>n</w:t>
      </w:r>
      <w:r>
        <w:rPr>
          <w:spacing w:val="-13"/>
          <w:w w:val="104"/>
        </w:rPr>
        <w:t>s</w:t>
      </w:r>
      <w:r>
        <w:rPr>
          <w:spacing w:val="-13"/>
          <w:w w:val="94"/>
        </w:rPr>
        <w:t>e</w:t>
      </w:r>
      <w:r>
        <w:rPr>
          <w:spacing w:val="-9"/>
          <w:w w:val="104"/>
        </w:rPr>
        <w:t>s</w:t>
      </w:r>
      <w:r>
        <w:rPr>
          <w:w w:val="70"/>
        </w:rPr>
        <w:t>,</w:t>
      </w:r>
      <w:r>
        <w:rPr>
          <w:spacing w:val="-31"/>
        </w:rPr>
        <w:t xml:space="preserve"> </w:t>
      </w:r>
      <w:r>
        <w:rPr>
          <w:spacing w:val="-13"/>
        </w:rPr>
        <w:t>s</w:t>
      </w:r>
      <w:r>
        <w:t>u</w:t>
      </w:r>
      <w:r>
        <w:rPr>
          <w:spacing w:val="-11"/>
        </w:rPr>
        <w:t>c</w:t>
      </w:r>
      <w:r>
        <w:t>h</w:t>
      </w:r>
      <w:r>
        <w:rPr>
          <w:spacing w:val="-16"/>
        </w:rPr>
        <w:t xml:space="preserve"> </w:t>
      </w:r>
      <w:r>
        <w:rPr>
          <w:spacing w:val="-14"/>
          <w:w w:val="98"/>
        </w:rPr>
        <w:t>a</w:t>
      </w:r>
      <w:r>
        <w:rPr>
          <w:w w:val="104"/>
        </w:rPr>
        <w:t>s</w:t>
      </w:r>
      <w:r>
        <w:rPr>
          <w:spacing w:val="-31"/>
        </w:rPr>
        <w:t xml:space="preserve"> </w:t>
      </w:r>
      <w:r>
        <w:rPr>
          <w:i/>
          <w:spacing w:val="-10"/>
          <w:w w:val="97"/>
        </w:rPr>
        <w:t>C</w:t>
      </w:r>
      <w:r>
        <w:rPr>
          <w:i/>
          <w:spacing w:val="-16"/>
          <w:w w:val="97"/>
        </w:rPr>
        <w:t>r</w:t>
      </w:r>
      <w:r>
        <w:rPr>
          <w:i/>
          <w:w w:val="97"/>
        </w:rPr>
        <w:t>e</w:t>
      </w:r>
      <w:r>
        <w:rPr>
          <w:i/>
          <w:spacing w:val="-15"/>
          <w:w w:val="97"/>
        </w:rPr>
        <w:t>a</w:t>
      </w:r>
      <w:r>
        <w:rPr>
          <w:i/>
          <w:spacing w:val="-14"/>
          <w:w w:val="97"/>
        </w:rPr>
        <w:t>t</w:t>
      </w:r>
      <w:r>
        <w:rPr>
          <w:i/>
          <w:spacing w:val="-16"/>
          <w:w w:val="97"/>
        </w:rPr>
        <w:t>iv</w:t>
      </w:r>
      <w:r>
        <w:rPr>
          <w:i/>
          <w:w w:val="97"/>
        </w:rPr>
        <w:t>e</w:t>
      </w:r>
      <w:r>
        <w:rPr>
          <w:i/>
          <w:spacing w:val="-21"/>
          <w:w w:val="97"/>
        </w:rPr>
        <w:t xml:space="preserve"> </w:t>
      </w:r>
      <w:r>
        <w:rPr>
          <w:i/>
          <w:spacing w:val="-11"/>
          <w:w w:val="101"/>
        </w:rPr>
        <w:t>Com</w:t>
      </w:r>
      <w:r>
        <w:rPr>
          <w:i/>
          <w:spacing w:val="-13"/>
          <w:w w:val="101"/>
        </w:rPr>
        <w:t>m</w:t>
      </w:r>
      <w:r>
        <w:rPr>
          <w:i/>
          <w:spacing w:val="-11"/>
          <w:w w:val="101"/>
        </w:rPr>
        <w:t>o</w:t>
      </w:r>
      <w:r>
        <w:rPr>
          <w:i/>
          <w:spacing w:val="-14"/>
          <w:w w:val="101"/>
        </w:rPr>
        <w:t>n</w:t>
      </w:r>
      <w:r>
        <w:rPr>
          <w:i/>
          <w:w w:val="101"/>
        </w:rPr>
        <w:t xml:space="preserve">s </w:t>
      </w:r>
      <w:r>
        <w:rPr>
          <w:i/>
          <w:spacing w:val="-17"/>
        </w:rPr>
        <w:t>A</w:t>
      </w:r>
      <w:r>
        <w:rPr>
          <w:i/>
          <w:spacing w:val="-10"/>
        </w:rPr>
        <w:t>t</w:t>
      </w:r>
      <w:r>
        <w:rPr>
          <w:i/>
          <w:spacing w:val="-13"/>
        </w:rPr>
        <w:t>t</w:t>
      </w:r>
      <w:r>
        <w:rPr>
          <w:i/>
          <w:spacing w:val="-14"/>
        </w:rPr>
        <w:t>r</w:t>
      </w:r>
      <w:r>
        <w:rPr>
          <w:i/>
          <w:spacing w:val="-11"/>
        </w:rPr>
        <w:t>i</w:t>
      </w:r>
      <w:r>
        <w:rPr>
          <w:i/>
        </w:rPr>
        <w:t>b</w:t>
      </w:r>
      <w:r>
        <w:rPr>
          <w:i/>
          <w:spacing w:val="-13"/>
        </w:rPr>
        <w:t>u</w:t>
      </w:r>
      <w:r>
        <w:rPr>
          <w:i/>
          <w:spacing w:val="-14"/>
        </w:rPr>
        <w:t>t</w:t>
      </w:r>
      <w:r>
        <w:rPr>
          <w:i/>
          <w:spacing w:val="-13"/>
        </w:rPr>
        <w:t>i</w:t>
      </w:r>
      <w:r>
        <w:rPr>
          <w:i/>
          <w:spacing w:val="-11"/>
        </w:rPr>
        <w:t>o</w:t>
      </w:r>
      <w:r>
        <w:rPr>
          <w:i/>
        </w:rPr>
        <w:t>n</w:t>
      </w:r>
      <w:r>
        <w:rPr>
          <w:i/>
          <w:spacing w:val="29"/>
        </w:rPr>
        <w:t xml:space="preserve"> </w:t>
      </w:r>
      <w:r>
        <w:rPr>
          <w:i/>
          <w:spacing w:val="-19"/>
          <w:w w:val="99"/>
        </w:rPr>
        <w:t>(</w:t>
      </w:r>
      <w:r>
        <w:rPr>
          <w:i/>
          <w:w w:val="87"/>
        </w:rPr>
        <w:t>CC</w:t>
      </w:r>
      <w:r>
        <w:rPr>
          <w:i/>
          <w:spacing w:val="-31"/>
        </w:rPr>
        <w:t xml:space="preserve"> </w:t>
      </w:r>
      <w:r>
        <w:rPr>
          <w:i/>
          <w:spacing w:val="-23"/>
          <w:w w:val="95"/>
        </w:rPr>
        <w:t>B</w:t>
      </w:r>
      <w:r>
        <w:rPr>
          <w:i/>
          <w:spacing w:val="-10"/>
          <w:w w:val="94"/>
        </w:rPr>
        <w:t>Y</w:t>
      </w:r>
      <w:r>
        <w:rPr>
          <w:i/>
        </w:rPr>
        <w:t>)</w:t>
      </w:r>
      <w:r>
        <w:rPr>
          <w:i/>
          <w:spacing w:val="-31"/>
        </w:rPr>
        <w:t xml:space="preserve"> </w:t>
      </w:r>
      <w:r>
        <w:t>an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rPr>
          <w:i/>
          <w:spacing w:val="-10"/>
          <w:w w:val="97"/>
        </w:rPr>
        <w:t>C</w:t>
      </w:r>
      <w:r>
        <w:rPr>
          <w:i/>
          <w:spacing w:val="-16"/>
          <w:w w:val="97"/>
        </w:rPr>
        <w:t>r</w:t>
      </w:r>
      <w:r>
        <w:rPr>
          <w:i/>
          <w:w w:val="97"/>
        </w:rPr>
        <w:t>e</w:t>
      </w:r>
      <w:r>
        <w:rPr>
          <w:i/>
          <w:spacing w:val="-15"/>
          <w:w w:val="97"/>
        </w:rPr>
        <w:t>a</w:t>
      </w:r>
      <w:r>
        <w:rPr>
          <w:i/>
          <w:spacing w:val="-14"/>
          <w:w w:val="97"/>
        </w:rPr>
        <w:t>t</w:t>
      </w:r>
      <w:r>
        <w:rPr>
          <w:i/>
          <w:spacing w:val="-16"/>
          <w:w w:val="97"/>
        </w:rPr>
        <w:t>iv</w:t>
      </w:r>
      <w:r>
        <w:rPr>
          <w:i/>
          <w:w w:val="97"/>
        </w:rPr>
        <w:t>e</w:t>
      </w:r>
      <w:r>
        <w:rPr>
          <w:i/>
          <w:spacing w:val="-21"/>
          <w:w w:val="97"/>
        </w:rPr>
        <w:t xml:space="preserve"> </w:t>
      </w:r>
      <w:r>
        <w:rPr>
          <w:i/>
          <w:spacing w:val="-11"/>
        </w:rPr>
        <w:t>Com</w:t>
      </w:r>
      <w:r>
        <w:rPr>
          <w:i/>
          <w:spacing w:val="-13"/>
        </w:rPr>
        <w:t>m</w:t>
      </w:r>
      <w:r>
        <w:rPr>
          <w:i/>
          <w:spacing w:val="-11"/>
        </w:rPr>
        <w:t>o</w:t>
      </w:r>
      <w:r>
        <w:rPr>
          <w:i/>
          <w:spacing w:val="-14"/>
        </w:rPr>
        <w:t>n</w:t>
      </w:r>
      <w:r>
        <w:rPr>
          <w:i/>
        </w:rPr>
        <w:t>s</w:t>
      </w:r>
      <w:r>
        <w:rPr>
          <w:i/>
          <w:spacing w:val="-21"/>
        </w:rPr>
        <w:t xml:space="preserve"> </w:t>
      </w:r>
      <w:r>
        <w:rPr>
          <w:i/>
          <w:spacing w:val="-10"/>
          <w:w w:val="90"/>
        </w:rPr>
        <w:t>S</w:t>
      </w:r>
      <w:r>
        <w:rPr>
          <w:i/>
          <w:spacing w:val="-13"/>
          <w:w w:val="102"/>
        </w:rPr>
        <w:t>h</w:t>
      </w:r>
      <w:r>
        <w:rPr>
          <w:i/>
          <w:spacing w:val="-11"/>
          <w:w w:val="98"/>
        </w:rPr>
        <w:t>a</w:t>
      </w:r>
      <w:r>
        <w:rPr>
          <w:i/>
          <w:spacing w:val="-17"/>
          <w:w w:val="105"/>
        </w:rPr>
        <w:t>r</w:t>
      </w:r>
      <w:r>
        <w:rPr>
          <w:i/>
          <w:w w:val="94"/>
        </w:rPr>
        <w:t>e</w:t>
      </w:r>
      <w:r>
        <w:rPr>
          <w:i/>
          <w:spacing w:val="-15"/>
          <w:w w:val="135"/>
        </w:rPr>
        <w:t>-</w:t>
      </w:r>
      <w:r>
        <w:rPr>
          <w:i/>
          <w:w w:val="98"/>
        </w:rPr>
        <w:t>a</w:t>
      </w:r>
      <w:r>
        <w:rPr>
          <w:i/>
          <w:w w:val="113"/>
        </w:rPr>
        <w:t>l</w:t>
      </w:r>
      <w:r>
        <w:rPr>
          <w:i/>
          <w:spacing w:val="-11"/>
          <w:w w:val="105"/>
        </w:rPr>
        <w:t>i</w:t>
      </w:r>
      <w:r>
        <w:rPr>
          <w:i/>
          <w:spacing w:val="-16"/>
          <w:w w:val="105"/>
        </w:rPr>
        <w:t>k</w:t>
      </w:r>
      <w:r>
        <w:rPr>
          <w:i/>
          <w:w w:val="94"/>
        </w:rPr>
        <w:t xml:space="preserve">e </w:t>
      </w:r>
      <w:r>
        <w:rPr>
          <w:i/>
          <w:spacing w:val="-19"/>
          <w:w w:val="99"/>
        </w:rPr>
        <w:t>(</w:t>
      </w:r>
      <w:r>
        <w:rPr>
          <w:i/>
          <w:w w:val="87"/>
        </w:rPr>
        <w:t>CC</w:t>
      </w:r>
      <w:r>
        <w:rPr>
          <w:i/>
          <w:spacing w:val="-31"/>
        </w:rPr>
        <w:t xml:space="preserve"> </w:t>
      </w:r>
      <w:r>
        <w:rPr>
          <w:i/>
          <w:spacing w:val="-23"/>
          <w:w w:val="95"/>
        </w:rPr>
        <w:t>B</w:t>
      </w:r>
      <w:r>
        <w:rPr>
          <w:i/>
          <w:spacing w:val="-31"/>
          <w:w w:val="108"/>
        </w:rPr>
        <w:t>Y</w:t>
      </w:r>
      <w:r>
        <w:rPr>
          <w:i/>
          <w:spacing w:val="-16"/>
          <w:w w:val="108"/>
        </w:rPr>
        <w:t>-</w:t>
      </w:r>
      <w:r>
        <w:rPr>
          <w:i/>
          <w:spacing w:val="-15"/>
          <w:w w:val="90"/>
        </w:rPr>
        <w:t>S</w:t>
      </w:r>
      <w:r>
        <w:rPr>
          <w:i/>
          <w:spacing w:val="-21"/>
          <w:w w:val="94"/>
        </w:rPr>
        <w:t>A</w:t>
      </w:r>
      <w:r>
        <w:rPr>
          <w:i/>
          <w:spacing w:val="-16"/>
        </w:rPr>
        <w:t>)</w:t>
      </w:r>
      <w:r>
        <w:rPr>
          <w:w w:val="70"/>
        </w:rPr>
        <w:t>,</w:t>
      </w:r>
      <w:r>
        <w:rPr>
          <w:spacing w:val="-31"/>
        </w:rPr>
        <w:t xml:space="preserve"> </w:t>
      </w:r>
      <w:r>
        <w:rPr>
          <w:spacing w:val="-13"/>
        </w:rPr>
        <w:t>a</w:t>
      </w:r>
      <w:r>
        <w:rPr>
          <w:spacing w:val="-14"/>
        </w:rPr>
        <w:t>l</w:t>
      </w:r>
      <w:r>
        <w:t>l</w:t>
      </w:r>
      <w:r>
        <w:rPr>
          <w:spacing w:val="-15"/>
        </w:rPr>
        <w:t>o</w:t>
      </w:r>
      <w:r>
        <w:t>w</w:t>
      </w:r>
      <w:r>
        <w:rPr>
          <w:spacing w:val="-10"/>
        </w:rPr>
        <w:t xml:space="preserve"> </w:t>
      </w:r>
      <w:r>
        <w:rPr>
          <w:spacing w:val="-15"/>
        </w:rPr>
        <w:t>f</w:t>
      </w:r>
      <w:r>
        <w:t xml:space="preserve">or </w:t>
      </w:r>
      <w:r>
        <w:rPr>
          <w:w w:val="118"/>
        </w:rPr>
        <w:t>f</w:t>
      </w:r>
      <w:r>
        <w:rPr>
          <w:spacing w:val="-15"/>
          <w:w w:val="105"/>
        </w:rPr>
        <w:t>r</w:t>
      </w:r>
      <w:r>
        <w:rPr>
          <w:spacing w:val="-11"/>
          <w:w w:val="94"/>
        </w:rPr>
        <w:t>e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rPr>
          <w:spacing w:val="-13"/>
          <w:w w:val="102"/>
        </w:rPr>
        <w:t>u</w:t>
      </w:r>
      <w:r>
        <w:rPr>
          <w:spacing w:val="-13"/>
          <w:w w:val="104"/>
        </w:rPr>
        <w:t>s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rPr>
          <w:spacing w:val="-15"/>
        </w:rPr>
        <w:t>o</w:t>
      </w:r>
      <w:r>
        <w:t>f</w:t>
      </w:r>
      <w:r>
        <w:rPr>
          <w:spacing w:val="-16"/>
        </w:rPr>
        <w:t xml:space="preserve"> </w:t>
      </w:r>
      <w:r>
        <w:rPr>
          <w:spacing w:val="-14"/>
        </w:rPr>
        <w:t>l</w:t>
      </w:r>
      <w:r>
        <w:t>ic</w:t>
      </w:r>
      <w:r>
        <w:rPr>
          <w:spacing w:val="-10"/>
        </w:rPr>
        <w:t>e</w:t>
      </w:r>
      <w:r>
        <w:rPr>
          <w:spacing w:val="-14"/>
        </w:rPr>
        <w:t>n</w:t>
      </w:r>
      <w:r>
        <w:rPr>
          <w:spacing w:val="-13"/>
        </w:rPr>
        <w:t>s</w:t>
      </w:r>
      <w:r>
        <w:rPr>
          <w:spacing w:val="-11"/>
        </w:rPr>
        <w:t>e</w:t>
      </w:r>
      <w:r>
        <w:t>d</w:t>
      </w:r>
      <w:r>
        <w:rPr>
          <w:spacing w:val="-18"/>
        </w:rPr>
        <w:t xml:space="preserve"> </w:t>
      </w:r>
      <w:r>
        <w:rPr>
          <w:spacing w:val="-14"/>
          <w:w w:val="104"/>
        </w:rPr>
        <w:t>m</w:t>
      </w:r>
      <w:r>
        <w:rPr>
          <w:spacing w:val="-14"/>
          <w:w w:val="98"/>
        </w:rPr>
        <w:t>a</w:t>
      </w:r>
      <w:r>
        <w:rPr>
          <w:spacing w:val="-16"/>
          <w:w w:val="121"/>
        </w:rPr>
        <w:t>t</w:t>
      </w:r>
      <w:r>
        <w:rPr>
          <w:spacing w:val="-10"/>
          <w:w w:val="94"/>
        </w:rPr>
        <w:t>e</w:t>
      </w:r>
      <w:r>
        <w:rPr>
          <w:w w:val="105"/>
        </w:rPr>
        <w:t>r</w:t>
      </w:r>
      <w:r>
        <w:rPr>
          <w:spacing w:val="-14"/>
          <w:w w:val="113"/>
        </w:rPr>
        <w:t>i</w:t>
      </w:r>
      <w:r>
        <w:rPr>
          <w:spacing w:val="-13"/>
          <w:w w:val="98"/>
        </w:rPr>
        <w:t>a</w:t>
      </w:r>
      <w:r>
        <w:rPr>
          <w:spacing w:val="-14"/>
          <w:w w:val="113"/>
        </w:rPr>
        <w:t>l</w:t>
      </w:r>
      <w:r>
        <w:rPr>
          <w:w w:val="101"/>
        </w:rPr>
        <w:t xml:space="preserve">s. </w:t>
      </w:r>
      <w:r>
        <w:rPr>
          <w:spacing w:val="-15"/>
          <w:w w:val="98"/>
        </w:rPr>
        <w:t>U</w:t>
      </w:r>
      <w:r>
        <w:rPr>
          <w:spacing w:val="-13"/>
          <w:w w:val="98"/>
        </w:rPr>
        <w:t>s</w:t>
      </w:r>
      <w:r>
        <w:rPr>
          <w:spacing w:val="-10"/>
          <w:w w:val="98"/>
        </w:rPr>
        <w:t>e</w:t>
      </w:r>
      <w:r>
        <w:rPr>
          <w:spacing w:val="-13"/>
          <w:w w:val="98"/>
        </w:rPr>
        <w:t>r</w:t>
      </w:r>
      <w:r>
        <w:rPr>
          <w:w w:val="98"/>
        </w:rPr>
        <w:t>s</w:t>
      </w:r>
      <w:r>
        <w:rPr>
          <w:spacing w:val="-25"/>
          <w:w w:val="98"/>
        </w:rPr>
        <w:t xml:space="preserve"> </w:t>
      </w:r>
      <w:r>
        <w:rPr>
          <w:w w:val="101"/>
        </w:rPr>
        <w:t>can</w:t>
      </w:r>
      <w:r>
        <w:rPr>
          <w:spacing w:val="-31"/>
        </w:rPr>
        <w:t xml:space="preserve"> </w:t>
      </w:r>
      <w:r>
        <w:rPr>
          <w:spacing w:val="-11"/>
          <w:w w:val="104"/>
        </w:rPr>
        <w:t>c</w:t>
      </w:r>
      <w:r>
        <w:rPr>
          <w:spacing w:val="-13"/>
          <w:w w:val="102"/>
        </w:rPr>
        <w:t>h</w:t>
      </w:r>
      <w:r>
        <w:t>an</w:t>
      </w:r>
      <w:r>
        <w:rPr>
          <w:spacing w:val="-11"/>
          <w:w w:val="102"/>
        </w:rPr>
        <w:t>g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t>an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rPr>
          <w:spacing w:val="-15"/>
          <w:w w:val="105"/>
        </w:rPr>
        <w:t>r</w:t>
      </w:r>
      <w:r>
        <w:rPr>
          <w:spacing w:val="-14"/>
          <w:w w:val="94"/>
        </w:rPr>
        <w:t>e</w:t>
      </w:r>
      <w:r>
        <w:t>v</w:t>
      </w:r>
      <w:r>
        <w:rPr>
          <w:spacing w:val="-14"/>
          <w:w w:val="113"/>
        </w:rPr>
        <w:t>i</w:t>
      </w:r>
      <w:r>
        <w:rPr>
          <w:spacing w:val="-13"/>
          <w:w w:val="104"/>
        </w:rPr>
        <w:t>s</w:t>
      </w:r>
      <w:r>
        <w:rPr>
          <w:spacing w:val="-9"/>
          <w:w w:val="94"/>
        </w:rPr>
        <w:t>e</w:t>
      </w:r>
      <w:r>
        <w:rPr>
          <w:w w:val="70"/>
        </w:rPr>
        <w:t>,</w:t>
      </w:r>
      <w:r>
        <w:rPr>
          <w:spacing w:val="-31"/>
        </w:rPr>
        <w:t xml:space="preserve"> </w:t>
      </w:r>
      <w:r>
        <w:t>t</w:t>
      </w:r>
      <w:r>
        <w:rPr>
          <w:spacing w:val="-14"/>
        </w:rPr>
        <w:t>r</w:t>
      </w:r>
      <w:r>
        <w:t>a</w:t>
      </w:r>
      <w:r>
        <w:rPr>
          <w:spacing w:val="-14"/>
        </w:rPr>
        <w:t>n</w:t>
      </w:r>
      <w:r>
        <w:rPr>
          <w:spacing w:val="-13"/>
        </w:rPr>
        <w:t>s</w:t>
      </w:r>
      <w:r>
        <w:rPr>
          <w:spacing w:val="-15"/>
        </w:rPr>
        <w:t>f</w:t>
      </w:r>
      <w:r>
        <w:t>o</w:t>
      </w:r>
      <w:r>
        <w:rPr>
          <w:spacing w:val="-11"/>
        </w:rPr>
        <w:t>r</w:t>
      </w:r>
      <w:r>
        <w:t>m</w:t>
      </w:r>
      <w:r>
        <w:rPr>
          <w:spacing w:val="18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rPr>
          <w:spacing w:val="-15"/>
          <w:w w:val="105"/>
        </w:rPr>
        <w:t>r</w:t>
      </w:r>
      <w:r>
        <w:rPr>
          <w:spacing w:val="-10"/>
          <w:w w:val="94"/>
        </w:rPr>
        <w:t>e</w:t>
      </w:r>
      <w:r>
        <w:rPr>
          <w:spacing w:val="-13"/>
          <w:w w:val="104"/>
        </w:rPr>
        <w:t>m</w:t>
      </w:r>
      <w:r>
        <w:rPr>
          <w:spacing w:val="-13"/>
          <w:w w:val="113"/>
        </w:rPr>
        <w:t>i</w:t>
      </w:r>
      <w:r>
        <w:rPr>
          <w:spacing w:val="-8"/>
        </w:rPr>
        <w:t>x</w:t>
      </w:r>
      <w:r>
        <w:rPr>
          <w:w w:val="70"/>
        </w:rPr>
        <w:t>,</w:t>
      </w:r>
      <w:r w:rsidR="00D76546">
        <w:t xml:space="preserve"> </w:t>
      </w:r>
      <w:r>
        <w:rPr>
          <w:spacing w:val="-13"/>
        </w:rPr>
        <w:t>ad</w:t>
      </w:r>
      <w:r>
        <w:t>a</w:t>
      </w:r>
      <w:r>
        <w:rPr>
          <w:spacing w:val="-14"/>
        </w:rPr>
        <w:t>p</w:t>
      </w:r>
      <w:r>
        <w:t>t</w:t>
      </w:r>
      <w:r>
        <w:rPr>
          <w:spacing w:val="-17"/>
        </w:rPr>
        <w:t xml:space="preserve"> </w:t>
      </w:r>
      <w:r>
        <w:t>an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rPr>
          <w:spacing w:val="-15"/>
          <w:w w:val="105"/>
        </w:rPr>
        <w:t>r</w:t>
      </w:r>
      <w:r>
        <w:rPr>
          <w:spacing w:val="-11"/>
          <w:w w:val="94"/>
        </w:rPr>
        <w:t>e</w:t>
      </w:r>
      <w:r>
        <w:rPr>
          <w:spacing w:val="-13"/>
          <w:w w:val="102"/>
        </w:rPr>
        <w:t>u</w:t>
      </w:r>
      <w:r>
        <w:rPr>
          <w:spacing w:val="-13"/>
          <w:w w:val="104"/>
        </w:rPr>
        <w:t>s</w:t>
      </w:r>
      <w:r>
        <w:rPr>
          <w:spacing w:val="-9"/>
          <w:w w:val="94"/>
        </w:rPr>
        <w:t>e</w:t>
      </w:r>
      <w:r>
        <w:rPr>
          <w:w w:val="70"/>
        </w:rPr>
        <w:t>,</w:t>
      </w:r>
      <w:r>
        <w:rPr>
          <w:spacing w:val="-31"/>
        </w:rPr>
        <w:t xml:space="preserve"> </w:t>
      </w:r>
      <w:r>
        <w:t>an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rPr>
          <w:spacing w:val="-15"/>
        </w:rPr>
        <w:t>r</w:t>
      </w:r>
      <w:r>
        <w:rPr>
          <w:spacing w:val="-11"/>
        </w:rPr>
        <w:t>e</w:t>
      </w:r>
      <w:r>
        <w:rPr>
          <w:spacing w:val="-13"/>
        </w:rPr>
        <w:t>d</w:t>
      </w:r>
      <w:r>
        <w:rPr>
          <w:spacing w:val="-14"/>
        </w:rPr>
        <w:t>i</w:t>
      </w:r>
      <w:r>
        <w:t>str</w:t>
      </w:r>
      <w:r>
        <w:rPr>
          <w:spacing w:val="-13"/>
        </w:rPr>
        <w:t>i</w:t>
      </w:r>
      <w:r>
        <w:t>bu</w:t>
      </w:r>
      <w:r>
        <w:rPr>
          <w:spacing w:val="-16"/>
        </w:rPr>
        <w:t>t</w:t>
      </w:r>
      <w:r>
        <w:t>e</w:t>
      </w:r>
      <w:r>
        <w:rPr>
          <w:spacing w:val="16"/>
        </w:rPr>
        <w:t xml:space="preserve"> </w:t>
      </w:r>
      <w:r>
        <w:t>th</w:t>
      </w:r>
      <w:r>
        <w:rPr>
          <w:spacing w:val="-10"/>
        </w:rPr>
        <w:t>e</w:t>
      </w:r>
      <w:r>
        <w:t>m</w:t>
      </w:r>
      <w:r>
        <w:rPr>
          <w:spacing w:val="-14"/>
        </w:rPr>
        <w:t xml:space="preserve"> </w:t>
      </w:r>
      <w:r>
        <w:rPr>
          <w:spacing w:val="-13"/>
        </w:rPr>
        <w:t>a</w:t>
      </w:r>
      <w:r>
        <w:t>cco</w:t>
      </w:r>
      <w:r>
        <w:rPr>
          <w:spacing w:val="-14"/>
        </w:rPr>
        <w:t>r</w:t>
      </w:r>
      <w:r>
        <w:rPr>
          <w:spacing w:val="-13"/>
        </w:rPr>
        <w:t>d</w:t>
      </w:r>
      <w:r>
        <w:t>ing</w:t>
      </w:r>
      <w:r>
        <w:rPr>
          <w:spacing w:val="-4"/>
        </w:rPr>
        <w:t xml:space="preserve"> </w:t>
      </w:r>
      <w:r>
        <w:rPr>
          <w:spacing w:val="-16"/>
          <w:w w:val="121"/>
        </w:rPr>
        <w:t>t</w:t>
      </w:r>
      <w:r>
        <w:rPr>
          <w:w w:val="102"/>
        </w:rPr>
        <w:t xml:space="preserve">o </w:t>
      </w:r>
      <w:r>
        <w:t>th</w:t>
      </w:r>
      <w:r>
        <w:rPr>
          <w:spacing w:val="-11"/>
        </w:rPr>
        <w:t>e</w:t>
      </w:r>
      <w:r>
        <w:t>ir</w:t>
      </w:r>
      <w:r>
        <w:rPr>
          <w:spacing w:val="-11"/>
        </w:rPr>
        <w:t xml:space="preserve"> </w:t>
      </w:r>
      <w:r>
        <w:rPr>
          <w:w w:val="98"/>
        </w:rPr>
        <w:t>n</w:t>
      </w:r>
      <w:r>
        <w:rPr>
          <w:spacing w:val="-11"/>
          <w:w w:val="98"/>
        </w:rPr>
        <w:t>ee</w:t>
      </w:r>
      <w:r>
        <w:rPr>
          <w:spacing w:val="-14"/>
          <w:w w:val="98"/>
        </w:rPr>
        <w:t>d</w:t>
      </w:r>
      <w:r>
        <w:rPr>
          <w:w w:val="98"/>
        </w:rPr>
        <w:t>s.</w:t>
      </w:r>
      <w:r>
        <w:rPr>
          <w:spacing w:val="-25"/>
          <w:w w:val="98"/>
        </w:rPr>
        <w:t xml:space="preserve"> </w:t>
      </w:r>
      <w:r>
        <w:rPr>
          <w:spacing w:val="-10"/>
        </w:rPr>
        <w:t>C</w:t>
      </w:r>
      <w:r>
        <w:t>o</w:t>
      </w:r>
      <w:r>
        <w:rPr>
          <w:spacing w:val="-14"/>
        </w:rPr>
        <w:t>n</w:t>
      </w:r>
      <w:r>
        <w:rPr>
          <w:spacing w:val="-16"/>
        </w:rPr>
        <w:t>t</w:t>
      </w:r>
      <w:r>
        <w:rPr>
          <w:spacing w:val="-10"/>
        </w:rPr>
        <w:t>e</w:t>
      </w:r>
      <w:r>
        <w:rPr>
          <w:spacing w:val="-14"/>
        </w:rPr>
        <w:t>n</w:t>
      </w:r>
      <w:r>
        <w:t>t</w:t>
      </w:r>
      <w:r>
        <w:rPr>
          <w:spacing w:val="-25"/>
        </w:rPr>
        <w:t xml:space="preserve"> </w:t>
      </w:r>
      <w:r>
        <w:rPr>
          <w:w w:val="101"/>
        </w:rPr>
        <w:t>can</w:t>
      </w:r>
      <w:r>
        <w:rPr>
          <w:spacing w:val="-31"/>
        </w:rPr>
        <w:t xml:space="preserve"> </w:t>
      </w:r>
      <w:r>
        <w:rPr>
          <w:spacing w:val="-11"/>
          <w:w w:val="102"/>
        </w:rPr>
        <w:t>b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rPr>
          <w:spacing w:val="-15"/>
        </w:rPr>
        <w:t>f</w:t>
      </w:r>
      <w:r>
        <w:t xml:space="preserve">or </w:t>
      </w:r>
      <w:r>
        <w:rPr>
          <w:w w:val="97"/>
        </w:rPr>
        <w:t>e</w:t>
      </w:r>
      <w:r>
        <w:rPr>
          <w:spacing w:val="-16"/>
          <w:w w:val="97"/>
        </w:rPr>
        <w:t>x</w:t>
      </w:r>
      <w:r>
        <w:rPr>
          <w:w w:val="102"/>
        </w:rPr>
        <w:t>amp</w:t>
      </w:r>
      <w:r>
        <w:rPr>
          <w:w w:val="113"/>
        </w:rPr>
        <w:t>l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t>f</w:t>
      </w:r>
      <w:r>
        <w:rPr>
          <w:spacing w:val="-15"/>
        </w:rPr>
        <w:t>r</w:t>
      </w:r>
      <w:r>
        <w:rPr>
          <w:spacing w:val="-11"/>
        </w:rPr>
        <w:t>eel</w:t>
      </w:r>
      <w:r>
        <w:t>y</w:t>
      </w:r>
      <w:r>
        <w:rPr>
          <w:spacing w:val="-24"/>
        </w:rPr>
        <w:t xml:space="preserve"> </w:t>
      </w:r>
      <w:r>
        <w:rPr>
          <w:w w:val="121"/>
        </w:rPr>
        <w:t>t</w:t>
      </w:r>
      <w:r>
        <w:rPr>
          <w:spacing w:val="-14"/>
          <w:w w:val="105"/>
        </w:rPr>
        <w:t>r</w:t>
      </w:r>
      <w:r>
        <w:t>a</w:t>
      </w:r>
      <w:r>
        <w:rPr>
          <w:spacing w:val="-14"/>
        </w:rPr>
        <w:t>n</w:t>
      </w:r>
      <w:r>
        <w:rPr>
          <w:spacing w:val="-14"/>
          <w:w w:val="104"/>
        </w:rPr>
        <w:t>s</w:t>
      </w:r>
      <w:r>
        <w:rPr>
          <w:spacing w:val="-14"/>
        </w:rPr>
        <w:t>la</w:t>
      </w:r>
      <w:r>
        <w:rPr>
          <w:spacing w:val="-16"/>
        </w:rPr>
        <w:t>t</w:t>
      </w:r>
      <w:r>
        <w:rPr>
          <w:spacing w:val="-11"/>
        </w:rPr>
        <w:t>e</w:t>
      </w:r>
      <w:r>
        <w:t>d</w:t>
      </w:r>
      <w:r>
        <w:rPr>
          <w:spacing w:val="-18"/>
        </w:rPr>
        <w:t xml:space="preserve"> </w:t>
      </w:r>
      <w:r>
        <w:rPr>
          <w:spacing w:val="-16"/>
        </w:rPr>
        <w:t>t</w:t>
      </w:r>
      <w:r>
        <w:t>o</w:t>
      </w:r>
      <w:r>
        <w:rPr>
          <w:spacing w:val="-14"/>
        </w:rPr>
        <w:t xml:space="preserve"> </w:t>
      </w:r>
      <w:r>
        <w:rPr>
          <w:spacing w:val="-15"/>
        </w:rPr>
        <w:t>f</w:t>
      </w:r>
      <w:r>
        <w:t>o</w:t>
      </w:r>
      <w:r>
        <w:rPr>
          <w:spacing w:val="-15"/>
        </w:rPr>
        <w:t>r</w:t>
      </w:r>
      <w:r>
        <w:rPr>
          <w:spacing w:val="-11"/>
        </w:rPr>
        <w:t>e</w:t>
      </w:r>
      <w:r>
        <w:rPr>
          <w:spacing w:val="-13"/>
        </w:rPr>
        <w:t>i</w:t>
      </w:r>
      <w:r>
        <w:rPr>
          <w:spacing w:val="-11"/>
        </w:rPr>
        <w:t>g</w:t>
      </w:r>
      <w:r>
        <w:t>n</w:t>
      </w:r>
      <w:r>
        <w:rPr>
          <w:spacing w:val="-8"/>
        </w:rPr>
        <w:t xml:space="preserve"> </w:t>
      </w:r>
      <w:r>
        <w:rPr>
          <w:spacing w:val="-14"/>
        </w:rPr>
        <w:t>l</w:t>
      </w:r>
      <w:r>
        <w:t>an</w:t>
      </w:r>
      <w:r>
        <w:rPr>
          <w:spacing w:val="-11"/>
        </w:rPr>
        <w:t>g</w:t>
      </w:r>
      <w:r>
        <w:rPr>
          <w:spacing w:val="-13"/>
        </w:rPr>
        <w:t>ua</w:t>
      </w:r>
      <w:r>
        <w:rPr>
          <w:spacing w:val="-11"/>
        </w:rPr>
        <w:t>g</w:t>
      </w:r>
      <w:r>
        <w:rPr>
          <w:spacing w:val="-13"/>
        </w:rPr>
        <w:t>e</w:t>
      </w:r>
      <w:r>
        <w:t>s</w:t>
      </w:r>
      <w:r>
        <w:rPr>
          <w:spacing w:val="-22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rPr>
          <w:spacing w:val="-16"/>
        </w:rPr>
        <w:t>t</w:t>
      </w:r>
      <w:r>
        <w:t>e</w:t>
      </w:r>
      <w:r>
        <w:rPr>
          <w:spacing w:val="-7"/>
        </w:rPr>
        <w:t>x</w:t>
      </w:r>
      <w:r>
        <w:rPr>
          <w:spacing w:val="-14"/>
        </w:rPr>
        <w:t>t</w:t>
      </w:r>
      <w:r>
        <w:t>s</w:t>
      </w:r>
      <w:r>
        <w:rPr>
          <w:spacing w:val="-6"/>
        </w:rPr>
        <w:t xml:space="preserve"> </w:t>
      </w:r>
      <w:r>
        <w:t>an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rPr>
          <w:spacing w:val="-13"/>
        </w:rPr>
        <w:t>a</w:t>
      </w:r>
      <w:r>
        <w:rPr>
          <w:spacing w:val="-11"/>
        </w:rPr>
        <w:t>u</w:t>
      </w:r>
      <w:r>
        <w:rPr>
          <w:spacing w:val="-13"/>
        </w:rPr>
        <w:t>d</w:t>
      </w:r>
      <w:r>
        <w:t>io</w:t>
      </w:r>
      <w:r>
        <w:rPr>
          <w:spacing w:val="-19"/>
        </w:rPr>
        <w:t xml:space="preserve"> </w:t>
      </w:r>
      <w:r>
        <w:rPr>
          <w:spacing w:val="-14"/>
          <w:w w:val="104"/>
        </w:rPr>
        <w:t>m</w:t>
      </w:r>
      <w:r>
        <w:rPr>
          <w:spacing w:val="-14"/>
          <w:w w:val="98"/>
        </w:rPr>
        <w:t>a</w:t>
      </w:r>
      <w:r>
        <w:rPr>
          <w:spacing w:val="-16"/>
          <w:w w:val="121"/>
        </w:rPr>
        <w:t>t</w:t>
      </w:r>
      <w:r>
        <w:rPr>
          <w:spacing w:val="-10"/>
          <w:w w:val="94"/>
        </w:rPr>
        <w:t>e</w:t>
      </w:r>
      <w:r>
        <w:rPr>
          <w:w w:val="105"/>
        </w:rPr>
        <w:t>r</w:t>
      </w:r>
      <w:r>
        <w:rPr>
          <w:spacing w:val="-14"/>
          <w:w w:val="113"/>
        </w:rPr>
        <w:t>i</w:t>
      </w:r>
      <w:r>
        <w:rPr>
          <w:spacing w:val="-13"/>
          <w:w w:val="98"/>
        </w:rPr>
        <w:t>a</w:t>
      </w:r>
      <w:r>
        <w:rPr>
          <w:spacing w:val="-14"/>
          <w:w w:val="113"/>
        </w:rPr>
        <w:t>l</w:t>
      </w:r>
      <w:r>
        <w:rPr>
          <w:w w:val="104"/>
        </w:rPr>
        <w:t xml:space="preserve">s </w:t>
      </w:r>
      <w:r>
        <w:rPr>
          <w:w w:val="101"/>
        </w:rPr>
        <w:t>can</w:t>
      </w:r>
      <w:r>
        <w:rPr>
          <w:spacing w:val="-31"/>
        </w:rPr>
        <w:t xml:space="preserve"> </w:t>
      </w:r>
      <w:r>
        <w:rPr>
          <w:spacing w:val="-11"/>
          <w:w w:val="102"/>
        </w:rPr>
        <w:t>b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rPr>
          <w:spacing w:val="-15"/>
        </w:rPr>
        <w:t>r</w:t>
      </w:r>
      <w:r>
        <w:rPr>
          <w:spacing w:val="-10"/>
        </w:rPr>
        <w:t>e</w:t>
      </w:r>
      <w:r>
        <w:rPr>
          <w:spacing w:val="-13"/>
        </w:rPr>
        <w:t>mi</w:t>
      </w:r>
      <w:r>
        <w:rPr>
          <w:spacing w:val="-17"/>
        </w:rPr>
        <w:t>x</w:t>
      </w:r>
      <w:r>
        <w:rPr>
          <w:spacing w:val="-11"/>
        </w:rPr>
        <w:t>e</w:t>
      </w:r>
      <w:r>
        <w:t>d</w:t>
      </w:r>
      <w:r>
        <w:rPr>
          <w:spacing w:val="-25"/>
        </w:rPr>
        <w:t xml:space="preserve"> </w:t>
      </w:r>
      <w:r>
        <w:rPr>
          <w:spacing w:val="-13"/>
        </w:rPr>
        <w:t>i</w:t>
      </w:r>
      <w:r>
        <w:rPr>
          <w:spacing w:val="-14"/>
        </w:rPr>
        <w:t>n</w:t>
      </w:r>
      <w:r>
        <w:rPr>
          <w:spacing w:val="-16"/>
        </w:rPr>
        <w:t>t</w:t>
      </w:r>
      <w:r>
        <w:t>o</w:t>
      </w:r>
      <w:r>
        <w:rPr>
          <w:spacing w:val="-5"/>
        </w:rPr>
        <w:t xml:space="preserve"> </w:t>
      </w:r>
      <w:r>
        <w:t>mu</w:t>
      </w:r>
      <w:r>
        <w:rPr>
          <w:spacing w:val="-13"/>
        </w:rPr>
        <w:t>lti</w:t>
      </w:r>
      <w:r>
        <w:t>m</w:t>
      </w:r>
      <w:r>
        <w:rPr>
          <w:spacing w:val="-11"/>
        </w:rPr>
        <w:t>e</w:t>
      </w:r>
      <w:r>
        <w:rPr>
          <w:spacing w:val="-13"/>
        </w:rPr>
        <w:t>d</w:t>
      </w:r>
      <w:r>
        <w:rPr>
          <w:spacing w:val="-14"/>
        </w:rPr>
        <w:t>i</w:t>
      </w:r>
      <w:r>
        <w:t>a</w:t>
      </w:r>
      <w:r>
        <w:rPr>
          <w:spacing w:val="14"/>
        </w:rPr>
        <w:t xml:space="preserve"> </w:t>
      </w:r>
      <w:r>
        <w:t>co</w:t>
      </w:r>
      <w:r>
        <w:rPr>
          <w:spacing w:val="-14"/>
        </w:rPr>
        <w:t>n</w:t>
      </w:r>
      <w:r>
        <w:rPr>
          <w:spacing w:val="-16"/>
        </w:rPr>
        <w:t>t</w:t>
      </w:r>
      <w:r>
        <w:rPr>
          <w:spacing w:val="-10"/>
        </w:rPr>
        <w:t>e</w:t>
      </w:r>
      <w:r>
        <w:rPr>
          <w:spacing w:val="-14"/>
        </w:rPr>
        <w:t>n</w:t>
      </w:r>
      <w:r>
        <w:rPr>
          <w:spacing w:val="-11"/>
        </w:rPr>
        <w:t>t</w:t>
      </w:r>
      <w:r>
        <w:t>.</w:t>
      </w:r>
      <w:r>
        <w:rPr>
          <w:spacing w:val="-1"/>
        </w:rPr>
        <w:t xml:space="preserve"> </w:t>
      </w:r>
      <w:r>
        <w:rPr>
          <w:w w:val="96"/>
        </w:rPr>
        <w:t>So</w:t>
      </w:r>
      <w:r>
        <w:rPr>
          <w:w w:val="104"/>
        </w:rPr>
        <w:t>m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t>o</w:t>
      </w:r>
      <w:r>
        <w:rPr>
          <w:spacing w:val="-11"/>
        </w:rPr>
        <w:t>p</w:t>
      </w:r>
      <w:r>
        <w:rPr>
          <w:spacing w:val="-10"/>
        </w:rPr>
        <w:t>e</w:t>
      </w:r>
      <w:r>
        <w:t xml:space="preserve">n </w:t>
      </w:r>
      <w:r>
        <w:rPr>
          <w:spacing w:val="-15"/>
        </w:rPr>
        <w:t>r</w:t>
      </w:r>
      <w:r>
        <w:rPr>
          <w:spacing w:val="-13"/>
        </w:rPr>
        <w:t>es</w:t>
      </w:r>
      <w:r>
        <w:t>ou</w:t>
      </w:r>
      <w:r>
        <w:rPr>
          <w:spacing w:val="-14"/>
        </w:rPr>
        <w:t>r</w:t>
      </w:r>
      <w:r>
        <w:t>c</w:t>
      </w:r>
      <w:r>
        <w:rPr>
          <w:spacing w:val="-13"/>
        </w:rPr>
        <w:t>e</w:t>
      </w:r>
      <w:r>
        <w:t>s</w:t>
      </w:r>
      <w:r>
        <w:rPr>
          <w:spacing w:val="-19"/>
        </w:rPr>
        <w:t xml:space="preserve"> </w:t>
      </w:r>
      <w:r>
        <w:rPr>
          <w:w w:val="101"/>
        </w:rPr>
        <w:t>can</w:t>
      </w:r>
      <w:r>
        <w:rPr>
          <w:spacing w:val="-31"/>
        </w:rPr>
        <w:t xml:space="preserve"> </w:t>
      </w:r>
      <w:r>
        <w:rPr>
          <w:spacing w:val="-11"/>
          <w:w w:val="102"/>
        </w:rPr>
        <w:t>b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rPr>
          <w:spacing w:val="-13"/>
          <w:w w:val="102"/>
        </w:rPr>
        <w:t>u</w:t>
      </w:r>
      <w:r>
        <w:rPr>
          <w:spacing w:val="-13"/>
          <w:w w:val="104"/>
        </w:rPr>
        <w:t>s</w:t>
      </w:r>
      <w:r>
        <w:rPr>
          <w:spacing w:val="-11"/>
          <w:w w:val="94"/>
        </w:rPr>
        <w:t>e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rPr>
          <w:spacing w:val="-13"/>
        </w:rPr>
        <w:t>wi</w:t>
      </w:r>
      <w:r>
        <w:t xml:space="preserve">th </w:t>
      </w:r>
      <w:r>
        <w:rPr>
          <w:spacing w:val="-14"/>
          <w:w w:val="113"/>
        </w:rPr>
        <w:t>l</w:t>
      </w:r>
      <w:r>
        <w:rPr>
          <w:w w:val="113"/>
        </w:rPr>
        <w:t>i</w:t>
      </w:r>
      <w:r>
        <w:rPr>
          <w:spacing w:val="-13"/>
          <w:w w:val="104"/>
        </w:rPr>
        <w:t>m</w:t>
      </w:r>
      <w:r>
        <w:rPr>
          <w:spacing w:val="-13"/>
          <w:w w:val="113"/>
        </w:rPr>
        <w:t>i</w:t>
      </w:r>
      <w:r>
        <w:rPr>
          <w:spacing w:val="-13"/>
          <w:w w:val="121"/>
        </w:rPr>
        <w:t>t</w:t>
      </w:r>
      <w:r>
        <w:rPr>
          <w:spacing w:val="-14"/>
          <w:w w:val="98"/>
        </w:rPr>
        <w:t>a</w:t>
      </w:r>
      <w:r>
        <w:rPr>
          <w:spacing w:val="-13"/>
          <w:w w:val="121"/>
        </w:rPr>
        <w:t>t</w:t>
      </w:r>
      <w:r>
        <w:rPr>
          <w:w w:val="113"/>
        </w:rPr>
        <w:t>i</w:t>
      </w:r>
      <w:r>
        <w:rPr>
          <w:w w:val="102"/>
        </w:rPr>
        <w:t>o</w:t>
      </w:r>
      <w:r>
        <w:rPr>
          <w:spacing w:val="-14"/>
          <w:w w:val="102"/>
        </w:rPr>
        <w:t>n</w:t>
      </w:r>
      <w:r>
        <w:rPr>
          <w:spacing w:val="-9"/>
          <w:w w:val="104"/>
        </w:rPr>
        <w:t>s</w:t>
      </w:r>
      <w:r>
        <w:rPr>
          <w:w w:val="70"/>
        </w:rPr>
        <w:t>,</w:t>
      </w:r>
      <w:r>
        <w:rPr>
          <w:spacing w:val="-31"/>
        </w:rPr>
        <w:t xml:space="preserve"> </w:t>
      </w:r>
      <w:r>
        <w:rPr>
          <w:w w:val="94"/>
        </w:rPr>
        <w:t>e</w:t>
      </w:r>
      <w:r>
        <w:rPr>
          <w:spacing w:val="-16"/>
          <w:w w:val="94"/>
        </w:rPr>
        <w:t>.</w:t>
      </w:r>
      <w:r>
        <w:rPr>
          <w:w w:val="102"/>
        </w:rPr>
        <w:t>g</w:t>
      </w:r>
      <w:r>
        <w:rPr>
          <w:w w:val="96"/>
        </w:rPr>
        <w:t>.</w:t>
      </w:r>
      <w:r>
        <w:rPr>
          <w:spacing w:val="-31"/>
        </w:rPr>
        <w:t xml:space="preserve"> </w:t>
      </w:r>
      <w:r>
        <w:t>cann</w:t>
      </w:r>
      <w:r>
        <w:rPr>
          <w:spacing w:val="-15"/>
        </w:rPr>
        <w:t>o</w:t>
      </w:r>
      <w:r>
        <w:t>t</w:t>
      </w:r>
      <w:r>
        <w:rPr>
          <w:spacing w:val="-8"/>
        </w:rPr>
        <w:t xml:space="preserve"> </w:t>
      </w:r>
      <w:r>
        <w:rPr>
          <w:spacing w:val="-11"/>
        </w:rPr>
        <w:t>b</w:t>
      </w:r>
      <w:r>
        <w:t xml:space="preserve">e </w:t>
      </w:r>
      <w:r>
        <w:rPr>
          <w:spacing w:val="-13"/>
          <w:w w:val="102"/>
        </w:rPr>
        <w:t>u</w:t>
      </w:r>
      <w:r>
        <w:rPr>
          <w:spacing w:val="-13"/>
          <w:w w:val="104"/>
        </w:rPr>
        <w:t>s</w:t>
      </w:r>
      <w:r>
        <w:rPr>
          <w:spacing w:val="-11"/>
          <w:w w:val="94"/>
        </w:rPr>
        <w:t>e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rPr>
          <w:w w:val="103"/>
        </w:rPr>
        <w:t>co</w:t>
      </w:r>
      <w:r>
        <w:rPr>
          <w:w w:val="104"/>
        </w:rPr>
        <w:t>mm</w:t>
      </w:r>
      <w:r>
        <w:rPr>
          <w:spacing w:val="-10"/>
          <w:w w:val="94"/>
        </w:rPr>
        <w:t>e</w:t>
      </w:r>
      <w:r>
        <w:rPr>
          <w:spacing w:val="-14"/>
          <w:w w:val="105"/>
        </w:rPr>
        <w:t>r</w:t>
      </w:r>
      <w:r>
        <w:rPr>
          <w:w w:val="104"/>
        </w:rPr>
        <w:t>c</w:t>
      </w:r>
      <w:r>
        <w:rPr>
          <w:spacing w:val="-14"/>
          <w:w w:val="113"/>
        </w:rPr>
        <w:t>i</w:t>
      </w:r>
      <w:r>
        <w:rPr>
          <w:spacing w:val="-13"/>
          <w:w w:val="98"/>
        </w:rPr>
        <w:t>a</w:t>
      </w:r>
      <w:r>
        <w:rPr>
          <w:spacing w:val="-14"/>
          <w:w w:val="113"/>
        </w:rPr>
        <w:t>l</w:t>
      </w:r>
      <w:r>
        <w:rPr>
          <w:spacing w:val="-11"/>
          <w:w w:val="113"/>
        </w:rPr>
        <w:t>l</w:t>
      </w:r>
      <w:r>
        <w:rPr>
          <w:spacing w:val="-23"/>
        </w:rPr>
        <w:t>y</w:t>
      </w:r>
      <w:r>
        <w:rPr>
          <w:w w:val="70"/>
        </w:rPr>
        <w:t>,</w:t>
      </w:r>
      <w:r>
        <w:rPr>
          <w:spacing w:val="-31"/>
        </w:rPr>
        <w:t xml:space="preserve"> </w:t>
      </w:r>
      <w:r>
        <w:t>an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rPr>
          <w:spacing w:val="-15"/>
        </w:rPr>
        <w:t>o</w:t>
      </w:r>
      <w:r>
        <w:t>th</w:t>
      </w:r>
      <w:r>
        <w:rPr>
          <w:spacing w:val="-10"/>
        </w:rPr>
        <w:t>e</w:t>
      </w:r>
      <w:r>
        <w:t>r</w:t>
      </w:r>
      <w:r>
        <w:rPr>
          <w:spacing w:val="-16"/>
        </w:rPr>
        <w:t xml:space="preserve"> </w:t>
      </w:r>
      <w:r>
        <w:rPr>
          <w:w w:val="102"/>
        </w:rPr>
        <w:t>o</w:t>
      </w:r>
      <w:r>
        <w:rPr>
          <w:spacing w:val="-11"/>
          <w:w w:val="102"/>
        </w:rPr>
        <w:t>p</w:t>
      </w:r>
      <w:r>
        <w:rPr>
          <w:spacing w:val="-10"/>
          <w:w w:val="94"/>
        </w:rPr>
        <w:t>e</w:t>
      </w:r>
      <w:r>
        <w:rPr>
          <w:w w:val="102"/>
        </w:rPr>
        <w:t>n</w:t>
      </w:r>
      <w:r>
        <w:rPr>
          <w:spacing w:val="-31"/>
        </w:rPr>
        <w:t xml:space="preserve"> </w:t>
      </w:r>
      <w:r>
        <w:rPr>
          <w:spacing w:val="-15"/>
        </w:rPr>
        <w:t>r</w:t>
      </w:r>
      <w:r>
        <w:rPr>
          <w:spacing w:val="-13"/>
        </w:rPr>
        <w:t>es</w:t>
      </w:r>
      <w:r>
        <w:t>ou</w:t>
      </w:r>
      <w:r>
        <w:rPr>
          <w:spacing w:val="-14"/>
        </w:rPr>
        <w:t>r</w:t>
      </w:r>
      <w:r>
        <w:t>c</w:t>
      </w:r>
      <w:r>
        <w:rPr>
          <w:spacing w:val="-13"/>
        </w:rPr>
        <w:t>e</w:t>
      </w:r>
      <w:r>
        <w:t>s</w:t>
      </w:r>
      <w:r>
        <w:rPr>
          <w:spacing w:val="-19"/>
        </w:rPr>
        <w:t xml:space="preserve"> </w:t>
      </w:r>
      <w:r>
        <w:rPr>
          <w:w w:val="101"/>
        </w:rPr>
        <w:t>can</w:t>
      </w:r>
      <w:r>
        <w:rPr>
          <w:spacing w:val="-31"/>
        </w:rPr>
        <w:t xml:space="preserve"> </w:t>
      </w:r>
      <w:r>
        <w:rPr>
          <w:spacing w:val="-11"/>
        </w:rPr>
        <w:t>b</w:t>
      </w:r>
      <w:r>
        <w:t xml:space="preserve">e </w:t>
      </w:r>
      <w:r>
        <w:rPr>
          <w:spacing w:val="-13"/>
          <w:w w:val="102"/>
        </w:rPr>
        <w:t>u</w:t>
      </w:r>
      <w:r>
        <w:rPr>
          <w:spacing w:val="-13"/>
          <w:w w:val="104"/>
        </w:rPr>
        <w:t>s</w:t>
      </w:r>
      <w:r>
        <w:rPr>
          <w:spacing w:val="-11"/>
          <w:w w:val="94"/>
        </w:rPr>
        <w:t>e</w:t>
      </w:r>
      <w:r>
        <w:rPr>
          <w:w w:val="102"/>
        </w:rPr>
        <w:t>d</w:t>
      </w:r>
      <w:r>
        <w:rPr>
          <w:spacing w:val="-31"/>
        </w:rPr>
        <w:t xml:space="preserve"> </w:t>
      </w:r>
      <w:r>
        <w:t>o</w:t>
      </w:r>
      <w:r>
        <w:rPr>
          <w:spacing w:val="-13"/>
        </w:rPr>
        <w:t>n</w:t>
      </w:r>
      <w:r>
        <w:rPr>
          <w:spacing w:val="-11"/>
        </w:rPr>
        <w:t>l</w:t>
      </w:r>
      <w:r>
        <w:t>y</w:t>
      </w:r>
      <w:r>
        <w:rPr>
          <w:spacing w:val="-19"/>
        </w:rPr>
        <w:t xml:space="preserve"> </w:t>
      </w:r>
      <w:r>
        <w:rPr>
          <w:spacing w:val="-13"/>
        </w:rPr>
        <w:t>wi</w:t>
      </w:r>
      <w:r>
        <w:t>th</w:t>
      </w:r>
      <w:r>
        <w:rPr>
          <w:spacing w:val="-13"/>
        </w:rPr>
        <w:t>i</w:t>
      </w:r>
      <w:r>
        <w:t>n</w:t>
      </w:r>
      <w:r>
        <w:rPr>
          <w:spacing w:val="9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14"/>
        </w:rPr>
        <w:t>l</w:t>
      </w:r>
      <w:r>
        <w:rPr>
          <w:spacing w:val="-13"/>
        </w:rPr>
        <w:t>imi</w:t>
      </w:r>
      <w:r>
        <w:rPr>
          <w:spacing w:val="-14"/>
        </w:rPr>
        <w:t>t</w:t>
      </w:r>
      <w:r>
        <w:t>s</w:t>
      </w:r>
      <w:r>
        <w:rPr>
          <w:spacing w:val="17"/>
        </w:rPr>
        <w:t xml:space="preserve"> </w:t>
      </w:r>
      <w:r>
        <w:rPr>
          <w:spacing w:val="-15"/>
        </w:rPr>
        <w:t>o</w:t>
      </w:r>
      <w:r>
        <w:t>f</w:t>
      </w:r>
      <w:r>
        <w:rPr>
          <w:spacing w:val="-16"/>
        </w:rPr>
        <w:t xml:space="preserve"> </w:t>
      </w:r>
      <w:r>
        <w:rPr>
          <w:spacing w:val="-15"/>
        </w:rPr>
        <w:t>f</w:t>
      </w:r>
      <w:r>
        <w:rPr>
          <w:spacing w:val="-13"/>
        </w:rPr>
        <w:t>a</w:t>
      </w:r>
      <w:r>
        <w:t>ir</w:t>
      </w:r>
      <w:r>
        <w:rPr>
          <w:spacing w:val="-11"/>
        </w:rPr>
        <w:t xml:space="preserve"> </w:t>
      </w:r>
      <w:r>
        <w:rPr>
          <w:spacing w:val="-13"/>
          <w:w w:val="102"/>
        </w:rPr>
        <w:t>u</w:t>
      </w:r>
      <w:r>
        <w:rPr>
          <w:spacing w:val="-13"/>
          <w:w w:val="104"/>
        </w:rPr>
        <w:t>s</w:t>
      </w:r>
      <w:r>
        <w:rPr>
          <w:w w:val="94"/>
        </w:rPr>
        <w:t>e</w:t>
      </w:r>
      <w:r>
        <w:rPr>
          <w:spacing w:val="-31"/>
        </w:rPr>
        <w:t xml:space="preserve"> </w:t>
      </w:r>
      <w:r>
        <w:rPr>
          <w:spacing w:val="-19"/>
        </w:rPr>
        <w:t>(</w:t>
      </w:r>
      <w:r>
        <w:t>th</w:t>
      </w:r>
      <w:r>
        <w:rPr>
          <w:spacing w:val="-13"/>
        </w:rPr>
        <w:t>e</w:t>
      </w:r>
      <w:r>
        <w:t>y</w:t>
      </w:r>
      <w:r>
        <w:rPr>
          <w:spacing w:val="-23"/>
        </w:rPr>
        <w:t xml:space="preserve"> </w:t>
      </w:r>
      <w:r>
        <w:t>cann</w:t>
      </w:r>
      <w:r>
        <w:rPr>
          <w:spacing w:val="-15"/>
        </w:rPr>
        <w:t>o</w:t>
      </w:r>
      <w:r>
        <w:t>t</w:t>
      </w:r>
      <w:r>
        <w:rPr>
          <w:spacing w:val="-8"/>
        </w:rPr>
        <w:t xml:space="preserve"> </w:t>
      </w:r>
      <w:r>
        <w:rPr>
          <w:spacing w:val="-11"/>
        </w:rPr>
        <w:t>b</w:t>
      </w:r>
      <w:r>
        <w:t xml:space="preserve">e 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11"/>
        </w:rPr>
        <w:t>o</w:t>
      </w:r>
      <w:r>
        <w:rPr>
          <w:rFonts w:ascii="Times New Roman" w:eastAsia="Times New Roman" w:hAnsi="Times New Roman" w:cs="Times New Roman"/>
          <w:spacing w:val="-13"/>
        </w:rPr>
        <w:t>d</w:t>
      </w:r>
      <w:r>
        <w:rPr>
          <w:rFonts w:ascii="Times New Roman" w:eastAsia="Times New Roman" w:hAnsi="Times New Roman" w:cs="Times New Roman"/>
          <w:spacing w:val="-11"/>
        </w:rPr>
        <w:t>i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1"/>
        </w:rPr>
        <w:t>ie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  <w:spacing w:val="-14"/>
          <w:w w:val="119"/>
        </w:rPr>
        <w:t>s</w:t>
      </w:r>
      <w:r>
        <w:rPr>
          <w:rFonts w:ascii="Times New Roman" w:eastAsia="Times New Roman" w:hAnsi="Times New Roman" w:cs="Times New Roman"/>
          <w:spacing w:val="-15"/>
          <w:w w:val="119"/>
        </w:rPr>
        <w:t>h</w:t>
      </w:r>
      <w:r>
        <w:rPr>
          <w:rFonts w:ascii="Times New Roman" w:eastAsia="Times New Roman" w:hAnsi="Times New Roman" w:cs="Times New Roman"/>
          <w:spacing w:val="-14"/>
          <w:w w:val="119"/>
        </w:rPr>
        <w:t>a</w:t>
      </w:r>
      <w:r>
        <w:rPr>
          <w:rFonts w:ascii="Times New Roman" w:eastAsia="Times New Roman" w:hAnsi="Times New Roman" w:cs="Times New Roman"/>
          <w:spacing w:val="-18"/>
          <w:w w:val="119"/>
        </w:rPr>
        <w:t>r</w:t>
      </w:r>
      <w:r>
        <w:rPr>
          <w:rFonts w:ascii="Times New Roman" w:eastAsia="Times New Roman" w:hAnsi="Times New Roman" w:cs="Times New Roman"/>
          <w:spacing w:val="-13"/>
          <w:w w:val="119"/>
        </w:rPr>
        <w:t>e</w:t>
      </w:r>
      <w:r>
        <w:rPr>
          <w:rFonts w:ascii="Times New Roman" w:eastAsia="Times New Roman" w:hAnsi="Times New Roman" w:cs="Times New Roman"/>
          <w:w w:val="119"/>
        </w:rPr>
        <w:t>d</w:t>
      </w:r>
      <w:r>
        <w:rPr>
          <w:rFonts w:ascii="Times New Roman" w:eastAsia="Times New Roman" w:hAnsi="Times New Roman" w:cs="Times New Roman"/>
          <w:spacing w:val="-33"/>
          <w:w w:val="119"/>
        </w:rPr>
        <w:t xml:space="preserve"> </w:t>
      </w:r>
      <w:r>
        <w:rPr>
          <w:rFonts w:ascii="Times New Roman" w:eastAsia="Times New Roman" w:hAnsi="Times New Roman" w:cs="Times New Roman"/>
          <w:w w:val="113"/>
        </w:rPr>
        <w:t>ou</w:t>
      </w:r>
      <w:r>
        <w:rPr>
          <w:rFonts w:ascii="Times New Roman" w:eastAsia="Times New Roman" w:hAnsi="Times New Roman" w:cs="Times New Roman"/>
          <w:spacing w:val="-14"/>
          <w:w w:val="121"/>
        </w:rPr>
        <w:t>t</w:t>
      </w:r>
      <w:r>
        <w:rPr>
          <w:rFonts w:ascii="Times New Roman" w:eastAsia="Times New Roman" w:hAnsi="Times New Roman" w:cs="Times New Roman"/>
          <w:spacing w:val="-13"/>
          <w:w w:val="134"/>
        </w:rPr>
        <w:t>s</w:t>
      </w:r>
      <w:r>
        <w:rPr>
          <w:rFonts w:ascii="Times New Roman" w:eastAsia="Times New Roman" w:hAnsi="Times New Roman" w:cs="Times New Roman"/>
          <w:w w:val="90"/>
        </w:rPr>
        <w:t>i</w:t>
      </w:r>
      <w:r>
        <w:rPr>
          <w:rFonts w:ascii="Times New Roman" w:eastAsia="Times New Roman" w:hAnsi="Times New Roman" w:cs="Times New Roman"/>
          <w:w w:val="115"/>
        </w:rPr>
        <w:t>de</w:t>
      </w:r>
      <w:r>
        <w:rPr>
          <w:rFonts w:ascii="Times New Roman" w:eastAsia="Times New Roman" w:hAnsi="Times New Roman" w:cs="Times New Roman"/>
          <w:spacing w:val="-24"/>
        </w:rPr>
        <w:t xml:space="preserve"> </w:t>
      </w:r>
      <w:r>
        <w:rPr>
          <w:rFonts w:ascii="Times New Roman" w:eastAsia="Times New Roman" w:hAnsi="Times New Roman" w:cs="Times New Roman"/>
          <w:w w:val="117"/>
        </w:rPr>
        <w:t>c</w:t>
      </w:r>
      <w:r>
        <w:rPr>
          <w:rFonts w:ascii="Times New Roman" w:eastAsia="Times New Roman" w:hAnsi="Times New Roman" w:cs="Times New Roman"/>
          <w:spacing w:val="-14"/>
          <w:w w:val="90"/>
        </w:rPr>
        <w:t>l</w:t>
      </w:r>
      <w:r>
        <w:rPr>
          <w:rFonts w:ascii="Times New Roman" w:eastAsia="Times New Roman" w:hAnsi="Times New Roman" w:cs="Times New Roman"/>
          <w:spacing w:val="-14"/>
          <w:w w:val="123"/>
        </w:rPr>
        <w:t>a</w:t>
      </w:r>
      <w:r>
        <w:rPr>
          <w:rFonts w:ascii="Times New Roman" w:eastAsia="Times New Roman" w:hAnsi="Times New Roman" w:cs="Times New Roman"/>
          <w:spacing w:val="-13"/>
          <w:w w:val="134"/>
        </w:rPr>
        <w:t>s</w:t>
      </w:r>
      <w:r>
        <w:rPr>
          <w:rFonts w:ascii="Times New Roman" w:eastAsia="Times New Roman" w:hAnsi="Times New Roman" w:cs="Times New Roman"/>
          <w:w w:val="134"/>
        </w:rPr>
        <w:t>s</w:t>
      </w:r>
      <w:r>
        <w:rPr>
          <w:rFonts w:ascii="Times New Roman" w:eastAsia="Times New Roman" w:hAnsi="Times New Roman" w:cs="Times New Roman"/>
          <w:spacing w:val="-15"/>
          <w:w w:val="105"/>
        </w:rPr>
        <w:t>r</w:t>
      </w:r>
      <w:r>
        <w:rPr>
          <w:rFonts w:ascii="Times New Roman" w:eastAsia="Times New Roman" w:hAnsi="Times New Roman" w:cs="Times New Roman"/>
          <w:w w:val="113"/>
        </w:rPr>
        <w:t>o</w:t>
      </w:r>
      <w:r>
        <w:rPr>
          <w:rFonts w:ascii="Times New Roman" w:eastAsia="Times New Roman" w:hAnsi="Times New Roman" w:cs="Times New Roman"/>
          <w:spacing w:val="-11"/>
          <w:w w:val="113"/>
        </w:rPr>
        <w:t>o</w:t>
      </w:r>
      <w:r>
        <w:rPr>
          <w:rFonts w:ascii="Times New Roman" w:eastAsia="Times New Roman" w:hAnsi="Times New Roman" w:cs="Times New Roman"/>
          <w:spacing w:val="-22"/>
          <w:w w:val="112"/>
        </w:rPr>
        <w:t>m</w:t>
      </w:r>
      <w:r>
        <w:rPr>
          <w:rFonts w:ascii="Times New Roman" w:eastAsia="Times New Roman" w:hAnsi="Times New Roman" w:cs="Times New Roman"/>
          <w:spacing w:val="-19"/>
        </w:rPr>
        <w:t>)</w:t>
      </w:r>
      <w:r>
        <w:rPr>
          <w:rFonts w:ascii="Times New Roman" w:eastAsia="Times New Roman" w:hAnsi="Times New Roman" w:cs="Times New Roman"/>
          <w:w w:val="107"/>
        </w:rPr>
        <w:t>.</w:t>
      </w:r>
      <w:r>
        <w:rPr>
          <w:rFonts w:ascii="Times New Roman" w:eastAsia="Times New Roman" w:hAnsi="Times New Roman" w:cs="Times New Roman"/>
          <w:spacing w:val="-24"/>
        </w:rPr>
        <w:t xml:space="preserve"> </w:t>
      </w:r>
      <w:r>
        <w:rPr>
          <w:rFonts w:ascii="Times New Roman" w:eastAsia="Times New Roman" w:hAnsi="Times New Roman" w:cs="Times New Roman"/>
          <w:spacing w:val="-10"/>
          <w:w w:val="97"/>
        </w:rPr>
        <w:t>T</w:t>
      </w:r>
      <w:r>
        <w:rPr>
          <w:rFonts w:ascii="Times New Roman" w:eastAsia="Times New Roman" w:hAnsi="Times New Roman" w:cs="Times New Roman"/>
          <w:w w:val="113"/>
        </w:rPr>
        <w:t>h</w:t>
      </w:r>
      <w:r>
        <w:rPr>
          <w:rFonts w:ascii="Times New Roman" w:eastAsia="Times New Roman" w:hAnsi="Times New Roman" w:cs="Times New Roman"/>
          <w:spacing w:val="-14"/>
          <w:w w:val="90"/>
        </w:rPr>
        <w:t>i</w:t>
      </w:r>
      <w:r>
        <w:rPr>
          <w:rFonts w:ascii="Times New Roman" w:eastAsia="Times New Roman" w:hAnsi="Times New Roman" w:cs="Times New Roman"/>
          <w:w w:val="134"/>
        </w:rPr>
        <w:t>s</w:t>
      </w:r>
      <w:r>
        <w:rPr>
          <w:rFonts w:ascii="Times New Roman" w:eastAsia="Times New Roman" w:hAnsi="Times New Roman" w:cs="Times New Roman"/>
          <w:spacing w:val="-24"/>
        </w:rPr>
        <w:t xml:space="preserve"> </w:t>
      </w:r>
      <w:r>
        <w:rPr>
          <w:rFonts w:ascii="Times New Roman" w:eastAsia="Times New Roman" w:hAnsi="Times New Roman" w:cs="Times New Roman"/>
          <w:w w:val="115"/>
        </w:rPr>
        <w:t>d</w:t>
      </w:r>
      <w:r>
        <w:rPr>
          <w:rFonts w:ascii="Times New Roman" w:eastAsia="Times New Roman" w:hAnsi="Times New Roman" w:cs="Times New Roman"/>
          <w:spacing w:val="-9"/>
          <w:w w:val="115"/>
        </w:rPr>
        <w:t>e</w:t>
      </w:r>
      <w:r>
        <w:rPr>
          <w:rFonts w:ascii="Times New Roman" w:eastAsia="Times New Roman" w:hAnsi="Times New Roman" w:cs="Times New Roman"/>
          <w:spacing w:val="-13"/>
          <w:w w:val="118"/>
        </w:rPr>
        <w:t>p</w:t>
      </w:r>
      <w:r>
        <w:rPr>
          <w:rFonts w:ascii="Times New Roman" w:eastAsia="Times New Roman" w:hAnsi="Times New Roman" w:cs="Times New Roman"/>
          <w:w w:val="118"/>
        </w:rPr>
        <w:t>e</w:t>
      </w:r>
      <w:r>
        <w:rPr>
          <w:rFonts w:ascii="Times New Roman" w:eastAsia="Times New Roman" w:hAnsi="Times New Roman" w:cs="Times New Roman"/>
          <w:spacing w:val="-14"/>
          <w:w w:val="118"/>
        </w:rPr>
        <w:t>n</w:t>
      </w:r>
      <w:r>
        <w:rPr>
          <w:rFonts w:ascii="Times New Roman" w:eastAsia="Times New Roman" w:hAnsi="Times New Roman" w:cs="Times New Roman"/>
          <w:spacing w:val="-16"/>
          <w:w w:val="118"/>
        </w:rPr>
        <w:t>d</w:t>
      </w:r>
      <w:r>
        <w:rPr>
          <w:rFonts w:ascii="Times New Roman" w:eastAsia="Times New Roman" w:hAnsi="Times New Roman" w:cs="Times New Roman"/>
          <w:w w:val="118"/>
        </w:rPr>
        <w:t>s</w:t>
      </w:r>
      <w:r>
        <w:rPr>
          <w:rFonts w:ascii="Times New Roman" w:eastAsia="Times New Roman" w:hAnsi="Times New Roman" w:cs="Times New Roman"/>
          <w:spacing w:val="-30"/>
          <w:w w:val="118"/>
        </w:rPr>
        <w:t xml:space="preserve"> </w:t>
      </w:r>
      <w:r>
        <w:rPr>
          <w:rFonts w:ascii="Times New Roman" w:eastAsia="Times New Roman" w:hAnsi="Times New Roman" w:cs="Times New Roman"/>
          <w:spacing w:val="-11"/>
        </w:rPr>
        <w:t>o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3"/>
          <w:w w:val="113"/>
        </w:rPr>
        <w:t>p</w:t>
      </w:r>
      <w:r>
        <w:rPr>
          <w:rFonts w:ascii="Times New Roman" w:eastAsia="Times New Roman" w:hAnsi="Times New Roman" w:cs="Times New Roman"/>
          <w:w w:val="115"/>
        </w:rPr>
        <w:t>a</w:t>
      </w:r>
      <w:r>
        <w:rPr>
          <w:rFonts w:ascii="Times New Roman" w:eastAsia="Times New Roman" w:hAnsi="Times New Roman" w:cs="Times New Roman"/>
          <w:spacing w:val="-5"/>
          <w:w w:val="115"/>
        </w:rPr>
        <w:t>r</w:t>
      </w:r>
      <w:r>
        <w:rPr>
          <w:rFonts w:ascii="Times New Roman" w:eastAsia="Times New Roman" w:hAnsi="Times New Roman" w:cs="Times New Roman"/>
          <w:spacing w:val="-13"/>
          <w:w w:val="121"/>
        </w:rPr>
        <w:t>t</w:t>
      </w:r>
      <w:r>
        <w:rPr>
          <w:rFonts w:ascii="Times New Roman" w:eastAsia="Times New Roman" w:hAnsi="Times New Roman" w:cs="Times New Roman"/>
          <w:w w:val="90"/>
        </w:rPr>
        <w:t>i</w:t>
      </w:r>
      <w:r>
        <w:rPr>
          <w:rFonts w:ascii="Times New Roman" w:eastAsia="Times New Roman" w:hAnsi="Times New Roman" w:cs="Times New Roman"/>
          <w:w w:val="117"/>
        </w:rPr>
        <w:t>c</w:t>
      </w:r>
      <w:r>
        <w:rPr>
          <w:rFonts w:ascii="Times New Roman" w:eastAsia="Times New Roman" w:hAnsi="Times New Roman" w:cs="Times New Roman"/>
          <w:w w:val="113"/>
        </w:rPr>
        <w:t>u</w:t>
      </w:r>
      <w:r>
        <w:rPr>
          <w:rFonts w:ascii="Times New Roman" w:eastAsia="Times New Roman" w:hAnsi="Times New Roman" w:cs="Times New Roman"/>
          <w:spacing w:val="-14"/>
          <w:w w:val="90"/>
        </w:rPr>
        <w:t>l</w:t>
      </w:r>
      <w:r>
        <w:rPr>
          <w:rFonts w:ascii="Times New Roman" w:eastAsia="Times New Roman" w:hAnsi="Times New Roman" w:cs="Times New Roman"/>
          <w:w w:val="115"/>
        </w:rPr>
        <w:t>ar</w:t>
      </w:r>
      <w:r>
        <w:rPr>
          <w:rFonts w:ascii="Times New Roman" w:eastAsia="Times New Roman" w:hAnsi="Times New Roman" w:cs="Times New Roman"/>
          <w:spacing w:val="-24"/>
        </w:rPr>
        <w:t xml:space="preserve"> 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9"/>
        </w:rPr>
        <w:t>e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1"/>
        </w:rPr>
        <w:t>i</w:t>
      </w:r>
      <w:r>
        <w:rPr>
          <w:rFonts w:ascii="Times New Roman" w:eastAsia="Times New Roman" w:hAnsi="Times New Roman" w:cs="Times New Roman"/>
          <w:spacing w:val="-13"/>
        </w:rPr>
        <w:t>nit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-11"/>
        </w:rPr>
        <w:t>o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rFonts w:ascii="Times New Roman" w:eastAsia="Times New Roman" w:hAnsi="Times New Roman" w:cs="Times New Roman"/>
          <w:spacing w:val="-15"/>
        </w:rPr>
        <w:t>o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0"/>
        </w:rPr>
        <w:t xml:space="preserve"> </w:t>
      </w:r>
      <w:r>
        <w:rPr>
          <w:rFonts w:ascii="Times New Roman" w:eastAsia="Times New Roman" w:hAnsi="Times New Roman" w:cs="Times New Roman"/>
          <w:spacing w:val="-13"/>
          <w:w w:val="120"/>
        </w:rPr>
        <w:t>op</w:t>
      </w:r>
      <w:r>
        <w:rPr>
          <w:rFonts w:ascii="Times New Roman" w:eastAsia="Times New Roman" w:hAnsi="Times New Roman" w:cs="Times New Roman"/>
          <w:w w:val="120"/>
        </w:rPr>
        <w:t>e</w:t>
      </w:r>
      <w:r>
        <w:rPr>
          <w:rFonts w:ascii="Times New Roman" w:eastAsia="Times New Roman" w:hAnsi="Times New Roman" w:cs="Times New Roman"/>
          <w:spacing w:val="-14"/>
          <w:w w:val="120"/>
        </w:rPr>
        <w:t>nn</w:t>
      </w:r>
      <w:r>
        <w:rPr>
          <w:rFonts w:ascii="Times New Roman" w:eastAsia="Times New Roman" w:hAnsi="Times New Roman" w:cs="Times New Roman"/>
          <w:spacing w:val="-16"/>
          <w:w w:val="120"/>
        </w:rPr>
        <w:t>es</w:t>
      </w:r>
      <w:r>
        <w:rPr>
          <w:rFonts w:ascii="Times New Roman" w:eastAsia="Times New Roman" w:hAnsi="Times New Roman" w:cs="Times New Roman"/>
          <w:w w:val="120"/>
        </w:rPr>
        <w:t>s</w:t>
      </w:r>
      <w:r>
        <w:rPr>
          <w:rFonts w:ascii="Times New Roman" w:eastAsia="Times New Roman" w:hAnsi="Times New Roman" w:cs="Times New Roman"/>
          <w:spacing w:val="-33"/>
          <w:w w:val="120"/>
        </w:rPr>
        <w:t xml:space="preserve"> </w:t>
      </w:r>
      <w:r>
        <w:rPr>
          <w:rFonts w:ascii="Times New Roman" w:eastAsia="Times New Roman" w:hAnsi="Times New Roman" w:cs="Times New Roman"/>
          <w:spacing w:val="-13"/>
          <w:w w:val="123"/>
        </w:rPr>
        <w:t>a</w:t>
      </w:r>
      <w:r>
        <w:rPr>
          <w:rFonts w:ascii="Times New Roman" w:eastAsia="Times New Roman" w:hAnsi="Times New Roman" w:cs="Times New Roman"/>
          <w:spacing w:val="-13"/>
          <w:w w:val="113"/>
        </w:rPr>
        <w:t>d</w:t>
      </w:r>
      <w:r>
        <w:rPr>
          <w:rFonts w:ascii="Times New Roman" w:eastAsia="Times New Roman" w:hAnsi="Times New Roman" w:cs="Times New Roman"/>
          <w:w w:val="118"/>
        </w:rPr>
        <w:t>a</w:t>
      </w:r>
      <w:r>
        <w:rPr>
          <w:rFonts w:ascii="Times New Roman" w:eastAsia="Times New Roman" w:hAnsi="Times New Roman" w:cs="Times New Roman"/>
          <w:spacing w:val="-14"/>
          <w:w w:val="118"/>
        </w:rPr>
        <w:t>p</w:t>
      </w:r>
      <w:r>
        <w:rPr>
          <w:rFonts w:ascii="Times New Roman" w:eastAsia="Times New Roman" w:hAnsi="Times New Roman" w:cs="Times New Roman"/>
          <w:spacing w:val="-16"/>
          <w:w w:val="121"/>
        </w:rPr>
        <w:t>t</w:t>
      </w:r>
      <w:r>
        <w:rPr>
          <w:rFonts w:ascii="Times New Roman" w:eastAsia="Times New Roman" w:hAnsi="Times New Roman" w:cs="Times New Roman"/>
          <w:spacing w:val="-11"/>
          <w:w w:val="117"/>
        </w:rPr>
        <w:t>e</w:t>
      </w:r>
      <w:r>
        <w:rPr>
          <w:rFonts w:ascii="Times New Roman" w:eastAsia="Times New Roman" w:hAnsi="Times New Roman" w:cs="Times New Roman"/>
          <w:w w:val="113"/>
        </w:rPr>
        <w:t>d</w:t>
      </w:r>
      <w:r w:rsidR="00D76546">
        <w:t xml:space="preserve"> </w:t>
      </w:r>
      <w:r>
        <w:rPr>
          <w:spacing w:val="-13"/>
        </w:rPr>
        <w:t>i</w:t>
      </w:r>
      <w:r>
        <w:t>n</w:t>
      </w:r>
      <w:r>
        <w:rPr>
          <w:spacing w:val="-21"/>
        </w:rPr>
        <w:t xml:space="preserve"> </w:t>
      </w:r>
      <w:r>
        <w:rPr>
          <w:w w:val="98"/>
        </w:rPr>
        <w:t>a</w:t>
      </w:r>
      <w:r>
        <w:rPr>
          <w:spacing w:val="-31"/>
        </w:rPr>
        <w:t xml:space="preserve"> </w:t>
      </w:r>
      <w:r>
        <w:t>g</w:t>
      </w:r>
      <w:r>
        <w:rPr>
          <w:spacing w:val="-13"/>
        </w:rPr>
        <w:t>i</w:t>
      </w:r>
      <w:r>
        <w:rPr>
          <w:spacing w:val="-16"/>
        </w:rPr>
        <w:t>v</w:t>
      </w:r>
      <w:r>
        <w:rPr>
          <w:spacing w:val="-10"/>
        </w:rPr>
        <w:t>e</w:t>
      </w:r>
      <w:r>
        <w:t>n</w:t>
      </w:r>
      <w:r>
        <w:rPr>
          <w:spacing w:val="-27"/>
        </w:rPr>
        <w:t xml:space="preserve"> </w:t>
      </w:r>
      <w:r>
        <w:rPr>
          <w:spacing w:val="-11"/>
          <w:w w:val="102"/>
        </w:rPr>
        <w:t>p</w:t>
      </w:r>
      <w:r>
        <w:rPr>
          <w:spacing w:val="-15"/>
          <w:w w:val="105"/>
        </w:rPr>
        <w:t>r</w:t>
      </w:r>
      <w:r>
        <w:rPr>
          <w:spacing w:val="-14"/>
          <w:w w:val="102"/>
        </w:rPr>
        <w:t>o</w:t>
      </w:r>
      <w:r>
        <w:rPr>
          <w:spacing w:val="-13"/>
          <w:w w:val="116"/>
        </w:rPr>
        <w:t>j</w:t>
      </w:r>
      <w:r>
        <w:rPr>
          <w:spacing w:val="-11"/>
          <w:w w:val="94"/>
        </w:rPr>
        <w:t>e</w:t>
      </w:r>
      <w:r>
        <w:rPr>
          <w:spacing w:val="-11"/>
          <w:w w:val="104"/>
        </w:rPr>
        <w:t>c</w:t>
      </w:r>
      <w:r>
        <w:rPr>
          <w:spacing w:val="-11"/>
          <w:w w:val="121"/>
        </w:rPr>
        <w:t>t</w:t>
      </w:r>
      <w:r>
        <w:rPr>
          <w:w w:val="96"/>
        </w:rPr>
        <w:t>.</w:t>
      </w:r>
    </w:p>
    <w:p w:rsidR="00D76546" w:rsidRDefault="00D76546" w:rsidP="00D76546"/>
    <w:p w:rsidR="00D76546" w:rsidRDefault="00D76546" w:rsidP="00D76546"/>
    <w:p w:rsidR="00D76546" w:rsidRDefault="00D76546" w:rsidP="00D76546">
      <w:pPr>
        <w:sectPr w:rsidR="00D76546" w:rsidSect="002A3841">
          <w:type w:val="continuous"/>
          <w:pgSz w:w="11920" w:h="16840"/>
          <w:pgMar w:top="440" w:right="460" w:bottom="660" w:left="440" w:header="0" w:footer="469" w:gutter="0"/>
          <w:cols w:space="720"/>
        </w:sectPr>
      </w:pPr>
    </w:p>
    <w:p w:rsidR="008E418F" w:rsidRDefault="00C85D60" w:rsidP="00D76546">
      <w:pPr>
        <w:spacing w:before="24" w:after="0" w:line="240" w:lineRule="auto"/>
        <w:ind w:right="1188"/>
        <w:jc w:val="center"/>
        <w:rPr>
          <w:rFonts w:ascii="Arial" w:eastAsia="Arial" w:hAnsi="Arial" w:cs="Arial"/>
          <w:color w:val="F37920"/>
          <w:w w:val="105"/>
          <w:sz w:val="27"/>
          <w:szCs w:val="27"/>
        </w:rPr>
      </w:pPr>
      <w:r>
        <w:rPr>
          <w:rFonts w:ascii="Arial" w:eastAsia="Arial" w:hAnsi="Arial" w:cs="Arial"/>
          <w:color w:val="F37920"/>
          <w:sz w:val="27"/>
          <w:szCs w:val="27"/>
        </w:rPr>
        <w:lastRenderedPageBreak/>
        <w:t>Open</w:t>
      </w:r>
      <w:r>
        <w:rPr>
          <w:rFonts w:ascii="Arial" w:eastAsia="Arial" w:hAnsi="Arial" w:cs="Arial"/>
          <w:color w:val="F37920"/>
          <w:spacing w:val="-27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sz w:val="27"/>
          <w:szCs w:val="27"/>
        </w:rPr>
        <w:t>Resou</w:t>
      </w:r>
      <w:r>
        <w:rPr>
          <w:rFonts w:ascii="Arial" w:eastAsia="Arial" w:hAnsi="Arial" w:cs="Arial"/>
          <w:color w:val="F37920"/>
          <w:spacing w:val="-3"/>
          <w:sz w:val="27"/>
          <w:szCs w:val="27"/>
        </w:rPr>
        <w:t>r</w:t>
      </w:r>
      <w:r>
        <w:rPr>
          <w:rFonts w:ascii="Arial" w:eastAsia="Arial" w:hAnsi="Arial" w:cs="Arial"/>
          <w:color w:val="F37920"/>
          <w:sz w:val="27"/>
          <w:szCs w:val="27"/>
        </w:rPr>
        <w:t>ces</w:t>
      </w:r>
      <w:r>
        <w:rPr>
          <w:rFonts w:ascii="Arial" w:eastAsia="Arial" w:hAnsi="Arial" w:cs="Arial"/>
          <w:color w:val="F37920"/>
          <w:spacing w:val="-7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sz w:val="27"/>
          <w:szCs w:val="27"/>
        </w:rPr>
        <w:t>a</w:t>
      </w:r>
      <w:r>
        <w:rPr>
          <w:rFonts w:ascii="Arial" w:eastAsia="Arial" w:hAnsi="Arial" w:cs="Arial"/>
          <w:color w:val="F37920"/>
          <w:spacing w:val="-2"/>
          <w:sz w:val="27"/>
          <w:szCs w:val="27"/>
        </w:rPr>
        <w:t>r</w:t>
      </w:r>
      <w:r>
        <w:rPr>
          <w:rFonts w:ascii="Arial" w:eastAsia="Arial" w:hAnsi="Arial" w:cs="Arial"/>
          <w:color w:val="F37920"/>
          <w:sz w:val="27"/>
          <w:szCs w:val="27"/>
        </w:rPr>
        <w:t>e</w:t>
      </w:r>
      <w:r>
        <w:rPr>
          <w:rFonts w:ascii="Arial" w:eastAsia="Arial" w:hAnsi="Arial" w:cs="Arial"/>
          <w:color w:val="F37920"/>
          <w:spacing w:val="-10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sz w:val="27"/>
          <w:szCs w:val="27"/>
        </w:rPr>
        <w:t>f</w:t>
      </w:r>
      <w:r>
        <w:rPr>
          <w:rFonts w:ascii="Arial" w:eastAsia="Arial" w:hAnsi="Arial" w:cs="Arial"/>
          <w:color w:val="F37920"/>
          <w:spacing w:val="-3"/>
          <w:sz w:val="27"/>
          <w:szCs w:val="27"/>
        </w:rPr>
        <w:t>r</w:t>
      </w:r>
      <w:r>
        <w:rPr>
          <w:rFonts w:ascii="Arial" w:eastAsia="Arial" w:hAnsi="Arial" w:cs="Arial"/>
          <w:color w:val="F37920"/>
          <w:sz w:val="27"/>
          <w:szCs w:val="27"/>
        </w:rPr>
        <w:t>eely</w:t>
      </w:r>
      <w:r>
        <w:rPr>
          <w:rFonts w:ascii="Arial" w:eastAsia="Arial" w:hAnsi="Arial" w:cs="Arial"/>
          <w:color w:val="F37920"/>
          <w:spacing w:val="8"/>
          <w:sz w:val="27"/>
          <w:szCs w:val="27"/>
        </w:rPr>
        <w:t xml:space="preserve"> </w:t>
      </w:r>
      <w:r w:rsidR="00D76546">
        <w:rPr>
          <w:rFonts w:ascii="Arial" w:eastAsia="Arial" w:hAnsi="Arial" w:cs="Arial"/>
          <w:color w:val="F37920"/>
          <w:sz w:val="27"/>
          <w:szCs w:val="27"/>
        </w:rPr>
        <w:t>accessible</w:t>
      </w:r>
      <w:r>
        <w:rPr>
          <w:rFonts w:ascii="Arial" w:eastAsia="Arial" w:hAnsi="Arial" w:cs="Arial"/>
          <w:color w:val="F37920"/>
          <w:spacing w:val="27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spacing w:val="-3"/>
          <w:w w:val="106"/>
          <w:sz w:val="27"/>
          <w:szCs w:val="27"/>
        </w:rPr>
        <w:t>r</w:t>
      </w:r>
      <w:r>
        <w:rPr>
          <w:rFonts w:ascii="Arial" w:eastAsia="Arial" w:hAnsi="Arial" w:cs="Arial"/>
          <w:color w:val="F37920"/>
          <w:w w:val="102"/>
          <w:sz w:val="27"/>
          <w:szCs w:val="27"/>
        </w:rPr>
        <w:t>esou</w:t>
      </w:r>
      <w:r>
        <w:rPr>
          <w:rFonts w:ascii="Arial" w:eastAsia="Arial" w:hAnsi="Arial" w:cs="Arial"/>
          <w:color w:val="F37920"/>
          <w:spacing w:val="-3"/>
          <w:w w:val="102"/>
          <w:sz w:val="27"/>
          <w:szCs w:val="27"/>
        </w:rPr>
        <w:t>r</w:t>
      </w:r>
      <w:r>
        <w:rPr>
          <w:rFonts w:ascii="Arial" w:eastAsia="Arial" w:hAnsi="Arial" w:cs="Arial"/>
          <w:color w:val="F37920"/>
          <w:w w:val="102"/>
          <w:sz w:val="27"/>
          <w:szCs w:val="27"/>
        </w:rPr>
        <w:t>ces</w:t>
      </w:r>
      <w:r w:rsidR="00D76546">
        <w:rPr>
          <w:rFonts w:ascii="Arial" w:eastAsia="Arial" w:hAnsi="Arial" w:cs="Arial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spacing w:val="-2"/>
          <w:sz w:val="27"/>
          <w:szCs w:val="27"/>
        </w:rPr>
        <w:t>av</w:t>
      </w:r>
      <w:r>
        <w:rPr>
          <w:rFonts w:ascii="Arial" w:eastAsia="Arial" w:hAnsi="Arial" w:cs="Arial"/>
          <w:color w:val="F37920"/>
          <w:sz w:val="27"/>
          <w:szCs w:val="27"/>
        </w:rPr>
        <w:t>ailable</w:t>
      </w:r>
      <w:r>
        <w:rPr>
          <w:rFonts w:ascii="Arial" w:eastAsia="Arial" w:hAnsi="Arial" w:cs="Arial"/>
          <w:color w:val="F37920"/>
          <w:spacing w:val="19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w w:val="109"/>
          <w:sz w:val="27"/>
          <w:szCs w:val="27"/>
        </w:rPr>
        <w:t>with</w:t>
      </w:r>
      <w:r w:rsidR="004D477D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38952650" wp14:editId="4CEB94A4">
                <wp:simplePos x="0" y="0"/>
                <wp:positionH relativeFrom="page">
                  <wp:posOffset>2399030</wp:posOffset>
                </wp:positionH>
                <wp:positionV relativeFrom="paragraph">
                  <wp:posOffset>518160</wp:posOffset>
                </wp:positionV>
                <wp:extent cx="767715" cy="1009650"/>
                <wp:effectExtent l="8255" t="3810" r="5080" b="5715"/>
                <wp:wrapNone/>
                <wp:docPr id="1173" name="Group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7715" cy="1009650"/>
                          <a:chOff x="3778" y="816"/>
                          <a:chExt cx="1209" cy="1590"/>
                        </a:xfrm>
                      </wpg:grpSpPr>
                      <wpg:grpSp>
                        <wpg:cNvPr id="1174" name="Group 1178"/>
                        <wpg:cNvGrpSpPr>
                          <a:grpSpLocks/>
                        </wpg:cNvGrpSpPr>
                        <wpg:grpSpPr bwMode="auto">
                          <a:xfrm>
                            <a:off x="3812" y="850"/>
                            <a:ext cx="1141" cy="1523"/>
                            <a:chOff x="3812" y="850"/>
                            <a:chExt cx="1141" cy="1523"/>
                          </a:xfrm>
                        </wpg:grpSpPr>
                        <wps:wsp>
                          <wps:cNvPr id="1175" name="Freeform 1179"/>
                          <wps:cNvSpPr>
                            <a:spLocks/>
                          </wps:cNvSpPr>
                          <wps:spPr bwMode="auto">
                            <a:xfrm>
                              <a:off x="3812" y="850"/>
                              <a:ext cx="1141" cy="1523"/>
                            </a:xfrm>
                            <a:custGeom>
                              <a:avLst/>
                              <a:gdLst>
                                <a:gd name="T0" fmla="+- 0 3812 3812"/>
                                <a:gd name="T1" fmla="*/ T0 w 1141"/>
                                <a:gd name="T2" fmla="+- 0 850 850"/>
                                <a:gd name="T3" fmla="*/ 850 h 1523"/>
                                <a:gd name="T4" fmla="+- 0 4953 3812"/>
                                <a:gd name="T5" fmla="*/ T4 w 1141"/>
                                <a:gd name="T6" fmla="+- 0 850 850"/>
                                <a:gd name="T7" fmla="*/ 850 h 1523"/>
                                <a:gd name="T8" fmla="+- 0 4953 3812"/>
                                <a:gd name="T9" fmla="*/ T8 w 1141"/>
                                <a:gd name="T10" fmla="+- 0 2373 850"/>
                                <a:gd name="T11" fmla="*/ 2373 h 1523"/>
                                <a:gd name="T12" fmla="+- 0 3812 3812"/>
                                <a:gd name="T13" fmla="*/ T12 w 1141"/>
                                <a:gd name="T14" fmla="+- 0 2373 850"/>
                                <a:gd name="T15" fmla="*/ 2373 h 1523"/>
                                <a:gd name="T16" fmla="+- 0 3812 3812"/>
                                <a:gd name="T17" fmla="*/ T16 w 1141"/>
                                <a:gd name="T18" fmla="+- 0 850 850"/>
                                <a:gd name="T19" fmla="*/ 850 h 15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41" h="1523">
                                  <a:moveTo>
                                    <a:pt x="0" y="0"/>
                                  </a:moveTo>
                                  <a:lnTo>
                                    <a:pt x="1141" y="0"/>
                                  </a:lnTo>
                                  <a:lnTo>
                                    <a:pt x="1141" y="1523"/>
                                  </a:lnTo>
                                  <a:lnTo>
                                    <a:pt x="0" y="15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28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6" name="Group 1171"/>
                        <wpg:cNvGrpSpPr>
                          <a:grpSpLocks/>
                        </wpg:cNvGrpSpPr>
                        <wpg:grpSpPr bwMode="auto">
                          <a:xfrm>
                            <a:off x="4385" y="1147"/>
                            <a:ext cx="421" cy="406"/>
                            <a:chOff x="4385" y="1147"/>
                            <a:chExt cx="421" cy="406"/>
                          </a:xfrm>
                        </wpg:grpSpPr>
                        <wps:wsp>
                          <wps:cNvPr id="1177" name="Freeform 1177"/>
                          <wps:cNvSpPr>
                            <a:spLocks/>
                          </wps:cNvSpPr>
                          <wps:spPr bwMode="auto">
                            <a:xfrm>
                              <a:off x="4385" y="1147"/>
                              <a:ext cx="421" cy="406"/>
                            </a:xfrm>
                            <a:custGeom>
                              <a:avLst/>
                              <a:gdLst>
                                <a:gd name="T0" fmla="+- 0 4466 4385"/>
                                <a:gd name="T1" fmla="*/ T0 w 421"/>
                                <a:gd name="T2" fmla="+- 0 1354 1147"/>
                                <a:gd name="T3" fmla="*/ 1354 h 406"/>
                                <a:gd name="T4" fmla="+- 0 4385 4385"/>
                                <a:gd name="T5" fmla="*/ T4 w 421"/>
                                <a:gd name="T6" fmla="+- 0 1537 1147"/>
                                <a:gd name="T7" fmla="*/ 1537 h 406"/>
                                <a:gd name="T8" fmla="+- 0 4421 4385"/>
                                <a:gd name="T9" fmla="*/ T8 w 421"/>
                                <a:gd name="T10" fmla="+- 0 1553 1147"/>
                                <a:gd name="T11" fmla="*/ 1553 h 406"/>
                                <a:gd name="T12" fmla="+- 0 4479 4385"/>
                                <a:gd name="T13" fmla="*/ T12 w 421"/>
                                <a:gd name="T14" fmla="+- 0 1421 1147"/>
                                <a:gd name="T15" fmla="*/ 1421 h 406"/>
                                <a:gd name="T16" fmla="+- 0 4536 4385"/>
                                <a:gd name="T17" fmla="*/ T16 w 421"/>
                                <a:gd name="T18" fmla="+- 0 1421 1147"/>
                                <a:gd name="T19" fmla="*/ 1421 h 406"/>
                                <a:gd name="T20" fmla="+- 0 4466 4385"/>
                                <a:gd name="T21" fmla="*/ T20 w 421"/>
                                <a:gd name="T22" fmla="+- 0 1354 1147"/>
                                <a:gd name="T23" fmla="*/ 1354 h 4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21" h="406">
                                  <a:moveTo>
                                    <a:pt x="81" y="207"/>
                                  </a:moveTo>
                                  <a:lnTo>
                                    <a:pt x="0" y="390"/>
                                  </a:lnTo>
                                  <a:lnTo>
                                    <a:pt x="36" y="406"/>
                                  </a:lnTo>
                                  <a:lnTo>
                                    <a:pt x="94" y="274"/>
                                  </a:lnTo>
                                  <a:lnTo>
                                    <a:pt x="151" y="274"/>
                                  </a:lnTo>
                                  <a:lnTo>
                                    <a:pt x="81" y="207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8" name="Freeform 1176"/>
                          <wps:cNvSpPr>
                            <a:spLocks/>
                          </wps:cNvSpPr>
                          <wps:spPr bwMode="auto">
                            <a:xfrm>
                              <a:off x="4385" y="1147"/>
                              <a:ext cx="421" cy="406"/>
                            </a:xfrm>
                            <a:custGeom>
                              <a:avLst/>
                              <a:gdLst>
                                <a:gd name="T0" fmla="+- 0 4536 4385"/>
                                <a:gd name="T1" fmla="*/ T0 w 421"/>
                                <a:gd name="T2" fmla="+- 0 1421 1147"/>
                                <a:gd name="T3" fmla="*/ 1421 h 406"/>
                                <a:gd name="T4" fmla="+- 0 4479 4385"/>
                                <a:gd name="T5" fmla="*/ T4 w 421"/>
                                <a:gd name="T6" fmla="+- 0 1421 1147"/>
                                <a:gd name="T7" fmla="*/ 1421 h 406"/>
                                <a:gd name="T8" fmla="+- 0 4547 4385"/>
                                <a:gd name="T9" fmla="*/ T8 w 421"/>
                                <a:gd name="T10" fmla="+- 0 1487 1147"/>
                                <a:gd name="T11" fmla="*/ 1487 h 406"/>
                                <a:gd name="T12" fmla="+- 0 4582 4385"/>
                                <a:gd name="T13" fmla="*/ T12 w 421"/>
                                <a:gd name="T14" fmla="+- 0 1422 1147"/>
                                <a:gd name="T15" fmla="*/ 1422 h 406"/>
                                <a:gd name="T16" fmla="+- 0 4537 4385"/>
                                <a:gd name="T17" fmla="*/ T16 w 421"/>
                                <a:gd name="T18" fmla="+- 0 1422 1147"/>
                                <a:gd name="T19" fmla="*/ 1422 h 406"/>
                                <a:gd name="T20" fmla="+- 0 4536 4385"/>
                                <a:gd name="T21" fmla="*/ T20 w 421"/>
                                <a:gd name="T22" fmla="+- 0 1421 1147"/>
                                <a:gd name="T23" fmla="*/ 1421 h 4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21" h="406">
                                  <a:moveTo>
                                    <a:pt x="151" y="274"/>
                                  </a:moveTo>
                                  <a:lnTo>
                                    <a:pt x="94" y="274"/>
                                  </a:lnTo>
                                  <a:lnTo>
                                    <a:pt x="162" y="340"/>
                                  </a:lnTo>
                                  <a:lnTo>
                                    <a:pt x="197" y="275"/>
                                  </a:lnTo>
                                  <a:lnTo>
                                    <a:pt x="152" y="275"/>
                                  </a:lnTo>
                                  <a:lnTo>
                                    <a:pt x="151" y="274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9" name="Freeform 1175"/>
                          <wps:cNvSpPr>
                            <a:spLocks/>
                          </wps:cNvSpPr>
                          <wps:spPr bwMode="auto">
                            <a:xfrm>
                              <a:off x="4385" y="1147"/>
                              <a:ext cx="421" cy="406"/>
                            </a:xfrm>
                            <a:custGeom>
                              <a:avLst/>
                              <a:gdLst>
                                <a:gd name="T0" fmla="+- 0 4668 4385"/>
                                <a:gd name="T1" fmla="*/ T0 w 421"/>
                                <a:gd name="T2" fmla="+- 0 1357 1147"/>
                                <a:gd name="T3" fmla="*/ 1357 h 406"/>
                                <a:gd name="T4" fmla="+- 0 4616 4385"/>
                                <a:gd name="T5" fmla="*/ T4 w 421"/>
                                <a:gd name="T6" fmla="+- 0 1357 1147"/>
                                <a:gd name="T7" fmla="*/ 1357 h 406"/>
                                <a:gd name="T8" fmla="+- 0 4660 4385"/>
                                <a:gd name="T9" fmla="*/ T8 w 421"/>
                                <a:gd name="T10" fmla="+- 0 1408 1147"/>
                                <a:gd name="T11" fmla="*/ 1408 h 406"/>
                                <a:gd name="T12" fmla="+- 0 4687 4385"/>
                                <a:gd name="T13" fmla="*/ T12 w 421"/>
                                <a:gd name="T14" fmla="+- 0 1438 1147"/>
                                <a:gd name="T15" fmla="*/ 1438 h 406"/>
                                <a:gd name="T16" fmla="+- 0 4718 4385"/>
                                <a:gd name="T17" fmla="*/ T16 w 421"/>
                                <a:gd name="T18" fmla="+- 0 1366 1147"/>
                                <a:gd name="T19" fmla="*/ 1366 h 406"/>
                                <a:gd name="T20" fmla="+- 0 4676 4385"/>
                                <a:gd name="T21" fmla="*/ T20 w 421"/>
                                <a:gd name="T22" fmla="+- 0 1366 1147"/>
                                <a:gd name="T23" fmla="*/ 1366 h 406"/>
                                <a:gd name="T24" fmla="+- 0 4668 4385"/>
                                <a:gd name="T25" fmla="*/ T24 w 421"/>
                                <a:gd name="T26" fmla="+- 0 1357 1147"/>
                                <a:gd name="T27" fmla="*/ 1357 h 4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21" h="406">
                                  <a:moveTo>
                                    <a:pt x="283" y="210"/>
                                  </a:moveTo>
                                  <a:lnTo>
                                    <a:pt x="231" y="210"/>
                                  </a:lnTo>
                                  <a:lnTo>
                                    <a:pt x="275" y="261"/>
                                  </a:lnTo>
                                  <a:lnTo>
                                    <a:pt x="302" y="291"/>
                                  </a:lnTo>
                                  <a:lnTo>
                                    <a:pt x="333" y="219"/>
                                  </a:lnTo>
                                  <a:lnTo>
                                    <a:pt x="291" y="219"/>
                                  </a:lnTo>
                                  <a:lnTo>
                                    <a:pt x="283" y="210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0" name="Freeform 1174"/>
                          <wps:cNvSpPr>
                            <a:spLocks/>
                          </wps:cNvSpPr>
                          <wps:spPr bwMode="auto">
                            <a:xfrm>
                              <a:off x="4385" y="1147"/>
                              <a:ext cx="421" cy="406"/>
                            </a:xfrm>
                            <a:custGeom>
                              <a:avLst/>
                              <a:gdLst>
                                <a:gd name="T0" fmla="+- 0 4608 4385"/>
                                <a:gd name="T1" fmla="*/ T0 w 421"/>
                                <a:gd name="T2" fmla="+- 0 1288 1147"/>
                                <a:gd name="T3" fmla="*/ 1288 h 406"/>
                                <a:gd name="T4" fmla="+- 0 4537 4385"/>
                                <a:gd name="T5" fmla="*/ T4 w 421"/>
                                <a:gd name="T6" fmla="+- 0 1422 1147"/>
                                <a:gd name="T7" fmla="*/ 1422 h 406"/>
                                <a:gd name="T8" fmla="+- 0 4582 4385"/>
                                <a:gd name="T9" fmla="*/ T8 w 421"/>
                                <a:gd name="T10" fmla="+- 0 1422 1147"/>
                                <a:gd name="T11" fmla="*/ 1422 h 406"/>
                                <a:gd name="T12" fmla="+- 0 4616 4385"/>
                                <a:gd name="T13" fmla="*/ T12 w 421"/>
                                <a:gd name="T14" fmla="+- 0 1357 1147"/>
                                <a:gd name="T15" fmla="*/ 1357 h 406"/>
                                <a:gd name="T16" fmla="+- 0 4668 4385"/>
                                <a:gd name="T17" fmla="*/ T16 w 421"/>
                                <a:gd name="T18" fmla="+- 0 1357 1147"/>
                                <a:gd name="T19" fmla="*/ 1357 h 406"/>
                                <a:gd name="T20" fmla="+- 0 4608 4385"/>
                                <a:gd name="T21" fmla="*/ T20 w 421"/>
                                <a:gd name="T22" fmla="+- 0 1288 1147"/>
                                <a:gd name="T23" fmla="*/ 1288 h 4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21" h="406">
                                  <a:moveTo>
                                    <a:pt x="223" y="141"/>
                                  </a:moveTo>
                                  <a:lnTo>
                                    <a:pt x="152" y="275"/>
                                  </a:lnTo>
                                  <a:lnTo>
                                    <a:pt x="197" y="275"/>
                                  </a:lnTo>
                                  <a:lnTo>
                                    <a:pt x="231" y="210"/>
                                  </a:lnTo>
                                  <a:lnTo>
                                    <a:pt x="283" y="210"/>
                                  </a:lnTo>
                                  <a:lnTo>
                                    <a:pt x="223" y="141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1" name="Freeform 1173"/>
                          <wps:cNvSpPr>
                            <a:spLocks/>
                          </wps:cNvSpPr>
                          <wps:spPr bwMode="auto">
                            <a:xfrm>
                              <a:off x="4385" y="1147"/>
                              <a:ext cx="421" cy="406"/>
                            </a:xfrm>
                            <a:custGeom>
                              <a:avLst/>
                              <a:gdLst>
                                <a:gd name="T0" fmla="+- 0 4789 4385"/>
                                <a:gd name="T1" fmla="*/ T0 w 421"/>
                                <a:gd name="T2" fmla="+- 0 1147 1147"/>
                                <a:gd name="T3" fmla="*/ 1147 h 406"/>
                                <a:gd name="T4" fmla="+- 0 4680 4385"/>
                                <a:gd name="T5" fmla="*/ T4 w 421"/>
                                <a:gd name="T6" fmla="+- 0 1230 1147"/>
                                <a:gd name="T7" fmla="*/ 1230 h 406"/>
                                <a:gd name="T8" fmla="+- 0 4725 4385"/>
                                <a:gd name="T9" fmla="*/ T8 w 421"/>
                                <a:gd name="T10" fmla="+- 0 1249 1147"/>
                                <a:gd name="T11" fmla="*/ 1249 h 406"/>
                                <a:gd name="T12" fmla="+- 0 4676 4385"/>
                                <a:gd name="T13" fmla="*/ T12 w 421"/>
                                <a:gd name="T14" fmla="+- 0 1366 1147"/>
                                <a:gd name="T15" fmla="*/ 1366 h 406"/>
                                <a:gd name="T16" fmla="+- 0 4718 4385"/>
                                <a:gd name="T17" fmla="*/ T16 w 421"/>
                                <a:gd name="T18" fmla="+- 0 1366 1147"/>
                                <a:gd name="T19" fmla="*/ 1366 h 406"/>
                                <a:gd name="T20" fmla="+- 0 4761 4385"/>
                                <a:gd name="T21" fmla="*/ T20 w 421"/>
                                <a:gd name="T22" fmla="+- 0 1264 1147"/>
                                <a:gd name="T23" fmla="*/ 1264 h 406"/>
                                <a:gd name="T24" fmla="+- 0 4804 4385"/>
                                <a:gd name="T25" fmla="*/ T24 w 421"/>
                                <a:gd name="T26" fmla="+- 0 1264 1147"/>
                                <a:gd name="T27" fmla="*/ 1264 h 406"/>
                                <a:gd name="T28" fmla="+- 0 4789 4385"/>
                                <a:gd name="T29" fmla="*/ T28 w 421"/>
                                <a:gd name="T30" fmla="+- 0 1147 1147"/>
                                <a:gd name="T31" fmla="*/ 1147 h 4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21" h="406">
                                  <a:moveTo>
                                    <a:pt x="404" y="0"/>
                                  </a:moveTo>
                                  <a:lnTo>
                                    <a:pt x="295" y="83"/>
                                  </a:lnTo>
                                  <a:lnTo>
                                    <a:pt x="340" y="102"/>
                                  </a:lnTo>
                                  <a:lnTo>
                                    <a:pt x="291" y="219"/>
                                  </a:lnTo>
                                  <a:lnTo>
                                    <a:pt x="333" y="219"/>
                                  </a:lnTo>
                                  <a:lnTo>
                                    <a:pt x="376" y="117"/>
                                  </a:lnTo>
                                  <a:lnTo>
                                    <a:pt x="419" y="117"/>
                                  </a:lnTo>
                                  <a:lnTo>
                                    <a:pt x="404" y="0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2" name="Freeform 1172"/>
                          <wps:cNvSpPr>
                            <a:spLocks/>
                          </wps:cNvSpPr>
                          <wps:spPr bwMode="auto">
                            <a:xfrm>
                              <a:off x="4385" y="1147"/>
                              <a:ext cx="421" cy="406"/>
                            </a:xfrm>
                            <a:custGeom>
                              <a:avLst/>
                              <a:gdLst>
                                <a:gd name="T0" fmla="+- 0 4804 4385"/>
                                <a:gd name="T1" fmla="*/ T0 w 421"/>
                                <a:gd name="T2" fmla="+- 0 1264 1147"/>
                                <a:gd name="T3" fmla="*/ 1264 h 406"/>
                                <a:gd name="T4" fmla="+- 0 4761 4385"/>
                                <a:gd name="T5" fmla="*/ T4 w 421"/>
                                <a:gd name="T6" fmla="+- 0 1264 1147"/>
                                <a:gd name="T7" fmla="*/ 1264 h 406"/>
                                <a:gd name="T8" fmla="+- 0 4807 4385"/>
                                <a:gd name="T9" fmla="*/ T8 w 421"/>
                                <a:gd name="T10" fmla="+- 0 1283 1147"/>
                                <a:gd name="T11" fmla="*/ 1283 h 406"/>
                                <a:gd name="T12" fmla="+- 0 4804 4385"/>
                                <a:gd name="T13" fmla="*/ T12 w 421"/>
                                <a:gd name="T14" fmla="+- 0 1264 1147"/>
                                <a:gd name="T15" fmla="*/ 1264 h 4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21" h="406">
                                  <a:moveTo>
                                    <a:pt x="419" y="117"/>
                                  </a:moveTo>
                                  <a:lnTo>
                                    <a:pt x="376" y="117"/>
                                  </a:lnTo>
                                  <a:lnTo>
                                    <a:pt x="422" y="136"/>
                                  </a:lnTo>
                                  <a:lnTo>
                                    <a:pt x="419" y="117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70" o:spid="_x0000_s1026" style="position:absolute;margin-left:188.9pt;margin-top:40.8pt;width:60.45pt;height:79.5pt;z-index:-1880;mso-position-horizontal-relative:page" coordorigin="3778,816" coordsize="1209,1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">
                <v:group id="Group 1178" o:spid="_x0000_s1027" style="position:absolute;left:3812;top:850;width:1141;height:1523" coordorigin="3812,850" coordsize="1141,1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YTg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8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kYTgMQAAADdAAAA&#10;DwAAAAAAAAAAAAAAAACqAgAAZHJzL2Rvd25yZXYueG1sUEsFBgAAAAAEAAQA+gAAAJsDAAAAAA==&#10;">
                  <v:shape id="Freeform 1179" o:spid="_x0000_s1028" style="position:absolute;left:3812;top:850;width:1141;height:1523;visibility:visible;mso-wrap-style:square;v-text-anchor:top" coordsize="1141,1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jfsIA&#10;AADdAAAADwAAAGRycy9kb3ducmV2LnhtbERPTYvCMBC9L/gfwgh701TRVapRVCi4uBer6HVoxrbY&#10;TGqT1frvN4Kwt3m8z5kvW1OJOzWutKxg0I9AEGdWl5wrOB6S3hSE88gaK8uk4EkOlovOxxxjbR+8&#10;p3vqcxFC2MWooPC+jqV0WUEGXd/WxIG72MagD7DJpW7wEcJNJYdR9CUNlhwaCqxpU1B2TX+Ngu2o&#10;uv2ctH1O62ysL9/rRJ53iVKf3XY1A+Gp9f/it3urw/zBZAyvb8IJ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eN+wgAAAN0AAAAPAAAAAAAAAAAAAAAAAJgCAABkcnMvZG93&#10;bnJldi54bWxQSwUGAAAAAAQABAD1AAAAhwMAAAAA&#10;" path="m,l1141,r,1523l,1523,,xe" filled="f" strokeweight="1.1899mm">
                    <v:path arrowok="t" o:connecttype="custom" o:connectlocs="0,850;1141,850;1141,2373;0,2373;0,850" o:connectangles="0,0,0,0,0"/>
                  </v:shape>
                </v:group>
                <v:group id="Group 1171" o:spid="_x0000_s1029" style="position:absolute;left:4385;top:1147;width:421;height:406" coordorigin="4385,1147" coordsize="421,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gobM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8Ww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h2ChswwAAAN0AAAAP&#10;AAAAAAAAAAAAAAAAAKoCAABkcnMvZG93bnJldi54bWxQSwUGAAAAAAQABAD6AAAAmgMAAAAA&#10;">
                  <v:shape id="Freeform 1177" o:spid="_x0000_s1030" style="position:absolute;left:4385;top:1147;width:421;height:406;visibility:visible;mso-wrap-style:square;v-text-anchor:top" coordsize="421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q1n8IA&#10;AADdAAAADwAAAGRycy9kb3ducmV2LnhtbERP22oCMRB9L/gPYYS+1URpq65GUUHxqeDlA4bNuLu4&#10;mYRN3F379U2h0Lc5nOss172tRUtNqBxrGI8UCOLcmYoLDdfL/m0GIkRkg7Vj0vCkAOvV4GWJmXEd&#10;n6g9x0KkEA4Zaihj9JmUIS/JYhg5T5y4m2ssxgSbQpoGuxRuazlR6lNarDg1lOhpV1J+Pz+sBtW+&#10;H75O6vuwrXn+MaHjxu98p/XrsN8sQETq47/4z300af54OoXfb9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+rWfwgAAAN0AAAAPAAAAAAAAAAAAAAAAAJgCAABkcnMvZG93&#10;bnJldi54bWxQSwUGAAAAAAQABAD1AAAAhwMAAAAA&#10;" path="m81,207l,390r36,16l94,274r57,l81,207e" fillcolor="#f37920" stroked="f">
                    <v:path arrowok="t" o:connecttype="custom" o:connectlocs="81,1354;0,1537;36,1553;94,1421;151,1421;81,1354" o:connectangles="0,0,0,0,0,0"/>
                  </v:shape>
                  <v:shape id="Freeform 1176" o:spid="_x0000_s1031" style="position:absolute;left:4385;top:1147;width:421;height:406;visibility:visible;mso-wrap-style:square;v-text-anchor:top" coordsize="421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h7cYA&#10;AADdAAAADwAAAGRycy9kb3ducmV2LnhtbESPzWrDMBCE74W+g9hAb42U0DatEyWkgYacCvl5gMXa&#10;2CbWSliq7fbpu4dCb7vM7My3q83oW9VTl5rAFmZTA4q4DK7hysLl/PH4CiplZIdtYLLwTQk26/u7&#10;FRYuDHyk/pQrJSGcCrRQ5xwLrVNZk8c0DZFYtGvoPGZZu0q7DgcJ962eG/OiPTYsDTVG2tVU3k5f&#10;3oLpn/afR/Ozf2/57XlOh23cxcHah8m4XYLKNOZ/89/1wQn+bCG48o2M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Uh7cYAAADdAAAADwAAAAAAAAAAAAAAAACYAgAAZHJz&#10;L2Rvd25yZXYueG1sUEsFBgAAAAAEAAQA9QAAAIsDAAAAAA==&#10;" path="m151,274r-57,l162,340r35,-65l152,275r-1,-1e" fillcolor="#f37920" stroked="f">
                    <v:path arrowok="t" o:connecttype="custom" o:connectlocs="151,1421;94,1421;162,1487;197,1422;152,1422;151,1421" o:connectangles="0,0,0,0,0,0"/>
                  </v:shape>
                  <v:shape id="Freeform 1175" o:spid="_x0000_s1032" style="position:absolute;left:4385;top:1147;width:421;height:406;visibility:visible;mso-wrap-style:square;v-text-anchor:top" coordsize="421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mEdsIA&#10;AADdAAAADwAAAGRycy9kb3ducmV2LnhtbERP22oCMRB9L/gPYYS+1URpq65GUUHxqeDlA4bNuLu4&#10;mYRN3F379U2h0Lc5nOss172tRUtNqBxrGI8UCOLcmYoLDdfL/m0GIkRkg7Vj0vCkAOvV4GWJmXEd&#10;n6g9x0KkEA4Zaihj9JmUIS/JYhg5T5y4m2ssxgSbQpoGuxRuazlR6lNarDg1lOhpV1J+Pz+sBtW+&#10;H75O6vuwrXn+MaHjxu98p/XrsN8sQETq47/4z300af54Ooffb9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KYR2wgAAAN0AAAAPAAAAAAAAAAAAAAAAAJgCAABkcnMvZG93&#10;bnJldi54bWxQSwUGAAAAAAQABAD1AAAAhwMAAAAA&#10;" path="m283,210r-52,l275,261r27,30l333,219r-42,l283,210e" fillcolor="#f37920" stroked="f">
                    <v:path arrowok="t" o:connecttype="custom" o:connectlocs="283,1357;231,1357;275,1408;302,1438;333,1366;291,1366;283,1357" o:connectangles="0,0,0,0,0,0,0"/>
                  </v:shape>
                  <v:shape id="Freeform 1174" o:spid="_x0000_s1033" style="position:absolute;left:4385;top:1147;width:421;height:406;visibility:visible;mso-wrap-style:square;v-text-anchor:top" coordsize="421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dzMUA&#10;AADdAAAADwAAAGRycy9kb3ducmV2LnhtbESPQW/CMAyF75P4D5GRuI0ExCbWERAgDXGaBOwHWI3X&#10;VjRO1GRtt18/HybtZus9v/d5sxt9q3rqUhPYwmJuQBGXwTVcWfi4vT2uQaWM7LANTBa+KcFuO3nY&#10;YOHCwBfqr7lSEsKpQAt1zrHQOpU1eUzzEIlF+wydxyxrV2nX4SDhvtVLY561x4alocZIx5rK+/XL&#10;WzD96vR+MT+nQ8svT0s67+MxDtbOpuP+FVSmMf+b/67PTvAXa+GXb2QEv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l3MxQAAAN0AAAAPAAAAAAAAAAAAAAAAAJgCAABkcnMv&#10;ZG93bnJldi54bWxQSwUGAAAAAAQABAD1AAAAigMAAAAA&#10;" path="m223,141l152,275r45,l231,210r52,l223,141e" fillcolor="#f37920" stroked="f">
                    <v:path arrowok="t" o:connecttype="custom" o:connectlocs="223,1288;152,1422;197,1422;231,1357;283,1357;223,1288" o:connectangles="0,0,0,0,0,0"/>
                  </v:shape>
                  <v:shape id="Freeform 1173" o:spid="_x0000_s1034" style="position:absolute;left:4385;top:1147;width:421;height:406;visibility:visible;mso-wrap-style:square;v-text-anchor:top" coordsize="421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4V8MA&#10;AADdAAAADwAAAGRycy9kb3ducmV2LnhtbERP3WrCMBS+H+wdwhl4N5PKNrSaFidMvBJ0e4BDc2yL&#10;zUlosrbu6ZeBsLvz8f2eTTnZTgzUh9axhmyuQBBXzrRca/j6/HhegggR2WDnmDTcKEBZPD5sMDdu&#10;5BMN51iLFMIhRw1NjD6XMlQNWQxz54kTd3G9xZhgX0vT45jCbScXSr1Jiy2nhgY97Rqqrudvq0EN&#10;L/vjSf3s3ztevS7osPU7P2o9e5q2axCRpvgvvrsPJs3Plhn8fZNO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r4V8MAAADdAAAADwAAAAAAAAAAAAAAAACYAgAAZHJzL2Rv&#10;d25yZXYueG1sUEsFBgAAAAAEAAQA9QAAAIgDAAAAAA==&#10;" path="m404,l295,83r45,19l291,219r42,l376,117r43,l404,e" fillcolor="#f37920" stroked="f">
                    <v:path arrowok="t" o:connecttype="custom" o:connectlocs="404,1147;295,1230;340,1249;291,1366;333,1366;376,1264;419,1264;404,1147" o:connectangles="0,0,0,0,0,0,0,0"/>
                  </v:shape>
                  <v:shape id="Freeform 1172" o:spid="_x0000_s1035" style="position:absolute;left:4385;top:1147;width:421;height:406;visibility:visible;mso-wrap-style:square;v-text-anchor:top" coordsize="421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IMIA&#10;AADdAAAADwAAAGRycy9kb3ducmV2LnhtbERP3WrCMBS+H/gO4QjezcTihuuMooLilaDbAxyas7as&#10;OQlNbKtPbwbC7s7H93uW68E2oqM21I41zKYKBHHhTM2lhu+v/esCRIjIBhvHpOFGAdar0csSc+N6&#10;PlN3iaVIIRxy1FDF6HMpQ1GRxTB1njhxP661GBNsS2la7FO4bWSm1Lu0WHNqqNDTrqLi93K1GlQ3&#10;P5zO6n7YNvzxltFx43e+13oyHjafICIN8V/8dB9Nmj9bZPD3TTp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WGYgwgAAAN0AAAAPAAAAAAAAAAAAAAAAAJgCAABkcnMvZG93&#10;bnJldi54bWxQSwUGAAAAAAQABAD1AAAAhwMAAAAA&#10;" path="m419,117r-43,l422,136r-3,-19e" fillcolor="#f37920" stroked="f">
                    <v:path arrowok="t" o:connecttype="custom" o:connectlocs="419,1264;376,1264;422,1283;419,1264" o:connectangles="0,0,0,0"/>
                  </v:shape>
                </v:group>
                <w10:wrap anchorx="page"/>
              </v:group>
            </w:pict>
          </mc:Fallback>
        </mc:AlternateContent>
      </w:r>
      <w:r w:rsidR="004D477D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4B23FA8" wp14:editId="4540CEF9">
                <wp:simplePos x="0" y="0"/>
                <wp:positionH relativeFrom="page">
                  <wp:posOffset>5751830</wp:posOffset>
                </wp:positionH>
                <wp:positionV relativeFrom="paragraph">
                  <wp:posOffset>307975</wp:posOffset>
                </wp:positionV>
                <wp:extent cx="1111250" cy="1259840"/>
                <wp:effectExtent l="8255" t="12700" r="0" b="3810"/>
                <wp:wrapNone/>
                <wp:docPr id="1143" name="Group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1250" cy="1259840"/>
                          <a:chOff x="9058" y="485"/>
                          <a:chExt cx="1750" cy="1984"/>
                        </a:xfrm>
                      </wpg:grpSpPr>
                      <wpg:grpSp>
                        <wpg:cNvPr id="1144" name="Group 1168"/>
                        <wpg:cNvGrpSpPr>
                          <a:grpSpLocks/>
                        </wpg:cNvGrpSpPr>
                        <wpg:grpSpPr bwMode="auto">
                          <a:xfrm>
                            <a:off x="9139" y="1021"/>
                            <a:ext cx="1025" cy="1367"/>
                            <a:chOff x="9139" y="1021"/>
                            <a:chExt cx="1025" cy="1367"/>
                          </a:xfrm>
                        </wpg:grpSpPr>
                        <wps:wsp>
                          <wps:cNvPr id="1145" name="Freeform 1169"/>
                          <wps:cNvSpPr>
                            <a:spLocks/>
                          </wps:cNvSpPr>
                          <wps:spPr bwMode="auto">
                            <a:xfrm>
                              <a:off x="9139" y="1021"/>
                              <a:ext cx="1025" cy="1367"/>
                            </a:xfrm>
                            <a:custGeom>
                              <a:avLst/>
                              <a:gdLst>
                                <a:gd name="T0" fmla="+- 0 9139 9139"/>
                                <a:gd name="T1" fmla="*/ T0 w 1025"/>
                                <a:gd name="T2" fmla="+- 0 1021 1021"/>
                                <a:gd name="T3" fmla="*/ 1021 h 1367"/>
                                <a:gd name="T4" fmla="+- 0 10164 9139"/>
                                <a:gd name="T5" fmla="*/ T4 w 1025"/>
                                <a:gd name="T6" fmla="+- 0 1021 1021"/>
                                <a:gd name="T7" fmla="*/ 1021 h 1367"/>
                                <a:gd name="T8" fmla="+- 0 10164 9139"/>
                                <a:gd name="T9" fmla="*/ T8 w 1025"/>
                                <a:gd name="T10" fmla="+- 0 2388 1021"/>
                                <a:gd name="T11" fmla="*/ 2388 h 1367"/>
                                <a:gd name="T12" fmla="+- 0 9139 9139"/>
                                <a:gd name="T13" fmla="*/ T12 w 1025"/>
                                <a:gd name="T14" fmla="+- 0 2388 1021"/>
                                <a:gd name="T15" fmla="*/ 2388 h 1367"/>
                                <a:gd name="T16" fmla="+- 0 9139 9139"/>
                                <a:gd name="T17" fmla="*/ T16 w 1025"/>
                                <a:gd name="T18" fmla="+- 0 1021 1021"/>
                                <a:gd name="T19" fmla="*/ 1021 h 13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25" h="1367">
                                  <a:moveTo>
                                    <a:pt x="0" y="0"/>
                                  </a:moveTo>
                                  <a:lnTo>
                                    <a:pt x="1025" y="0"/>
                                  </a:lnTo>
                                  <a:lnTo>
                                    <a:pt x="1025" y="1367"/>
                                  </a:lnTo>
                                  <a:lnTo>
                                    <a:pt x="0" y="136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6" name="Group 1166"/>
                        <wpg:cNvGrpSpPr>
                          <a:grpSpLocks/>
                        </wpg:cNvGrpSpPr>
                        <wpg:grpSpPr bwMode="auto">
                          <a:xfrm>
                            <a:off x="9242" y="903"/>
                            <a:ext cx="103" cy="18"/>
                            <a:chOff x="9242" y="903"/>
                            <a:chExt cx="103" cy="18"/>
                          </a:xfrm>
                        </wpg:grpSpPr>
                        <wps:wsp>
                          <wps:cNvPr id="1147" name="Freeform 1167"/>
                          <wps:cNvSpPr>
                            <a:spLocks/>
                          </wps:cNvSpPr>
                          <wps:spPr bwMode="auto">
                            <a:xfrm>
                              <a:off x="9242" y="903"/>
                              <a:ext cx="103" cy="18"/>
                            </a:xfrm>
                            <a:custGeom>
                              <a:avLst/>
                              <a:gdLst>
                                <a:gd name="T0" fmla="+- 0 9242 9242"/>
                                <a:gd name="T1" fmla="*/ T0 w 103"/>
                                <a:gd name="T2" fmla="+- 0 920 903"/>
                                <a:gd name="T3" fmla="*/ 920 h 18"/>
                                <a:gd name="T4" fmla="+- 0 9345 9242"/>
                                <a:gd name="T5" fmla="*/ T4 w 103"/>
                                <a:gd name="T6" fmla="+- 0 920 903"/>
                                <a:gd name="T7" fmla="*/ 920 h 18"/>
                                <a:gd name="T8" fmla="+- 0 9345 9242"/>
                                <a:gd name="T9" fmla="*/ T8 w 103"/>
                                <a:gd name="T10" fmla="+- 0 903 903"/>
                                <a:gd name="T11" fmla="*/ 903 h 18"/>
                                <a:gd name="T12" fmla="+- 0 9242 9242"/>
                                <a:gd name="T13" fmla="*/ T12 w 103"/>
                                <a:gd name="T14" fmla="+- 0 903 903"/>
                                <a:gd name="T15" fmla="*/ 903 h 18"/>
                                <a:gd name="T16" fmla="+- 0 9242 9242"/>
                                <a:gd name="T17" fmla="*/ T16 w 103"/>
                                <a:gd name="T18" fmla="+- 0 920 903"/>
                                <a:gd name="T19" fmla="*/ 920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3" h="18">
                                  <a:moveTo>
                                    <a:pt x="0" y="17"/>
                                  </a:moveTo>
                                  <a:lnTo>
                                    <a:pt x="103" y="17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8" name="Group 1164"/>
                        <wpg:cNvGrpSpPr>
                          <a:grpSpLocks/>
                        </wpg:cNvGrpSpPr>
                        <wpg:grpSpPr bwMode="auto">
                          <a:xfrm>
                            <a:off x="9242" y="2288"/>
                            <a:ext cx="1009" cy="2"/>
                            <a:chOff x="9242" y="2288"/>
                            <a:chExt cx="1009" cy="2"/>
                          </a:xfrm>
                        </wpg:grpSpPr>
                        <wps:wsp>
                          <wps:cNvPr id="1149" name="Freeform 1165"/>
                          <wps:cNvSpPr>
                            <a:spLocks/>
                          </wps:cNvSpPr>
                          <wps:spPr bwMode="auto">
                            <a:xfrm>
                              <a:off x="9242" y="2288"/>
                              <a:ext cx="1009" cy="2"/>
                            </a:xfrm>
                            <a:custGeom>
                              <a:avLst/>
                              <a:gdLst>
                                <a:gd name="T0" fmla="+- 0 9242 9242"/>
                                <a:gd name="T1" fmla="*/ T0 w 1009"/>
                                <a:gd name="T2" fmla="+- 0 2290 2288"/>
                                <a:gd name="T3" fmla="*/ 2290 h 2"/>
                                <a:gd name="T4" fmla="+- 0 10251 9242"/>
                                <a:gd name="T5" fmla="*/ T4 w 1009"/>
                                <a:gd name="T6" fmla="+- 0 2290 2288"/>
                                <a:gd name="T7" fmla="*/ 2290 h 2"/>
                                <a:gd name="T8" fmla="+- 0 10251 9242"/>
                                <a:gd name="T9" fmla="*/ T8 w 1009"/>
                                <a:gd name="T10" fmla="+- 0 2288 2288"/>
                                <a:gd name="T11" fmla="*/ 2288 h 2"/>
                                <a:gd name="T12" fmla="+- 0 9242 9242"/>
                                <a:gd name="T13" fmla="*/ T12 w 1009"/>
                                <a:gd name="T14" fmla="+- 0 2288 2288"/>
                                <a:gd name="T15" fmla="*/ 2288 h 2"/>
                                <a:gd name="T16" fmla="+- 0 9242 9242"/>
                                <a:gd name="T17" fmla="*/ T16 w 1009"/>
                                <a:gd name="T18" fmla="+- 0 2290 2288"/>
                                <a:gd name="T19" fmla="*/ 2290 h 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9" h="2">
                                  <a:moveTo>
                                    <a:pt x="0" y="2"/>
                                  </a:moveTo>
                                  <a:lnTo>
                                    <a:pt x="1009" y="2"/>
                                  </a:lnTo>
                                  <a:lnTo>
                                    <a:pt x="100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0" name="Group 1162"/>
                        <wpg:cNvGrpSpPr>
                          <a:grpSpLocks/>
                        </wpg:cNvGrpSpPr>
                        <wpg:grpSpPr bwMode="auto">
                          <a:xfrm>
                            <a:off x="9243" y="920"/>
                            <a:ext cx="1025" cy="1367"/>
                            <a:chOff x="9243" y="920"/>
                            <a:chExt cx="1025" cy="1367"/>
                          </a:xfrm>
                        </wpg:grpSpPr>
                        <wps:wsp>
                          <wps:cNvPr id="1151" name="Freeform 1163"/>
                          <wps:cNvSpPr>
                            <a:spLocks/>
                          </wps:cNvSpPr>
                          <wps:spPr bwMode="auto">
                            <a:xfrm>
                              <a:off x="9243" y="920"/>
                              <a:ext cx="1025" cy="1367"/>
                            </a:xfrm>
                            <a:custGeom>
                              <a:avLst/>
                              <a:gdLst>
                                <a:gd name="T0" fmla="+- 0 9243 9243"/>
                                <a:gd name="T1" fmla="*/ T0 w 1025"/>
                                <a:gd name="T2" fmla="+- 0 920 920"/>
                                <a:gd name="T3" fmla="*/ 920 h 1367"/>
                                <a:gd name="T4" fmla="+- 0 10267 9243"/>
                                <a:gd name="T5" fmla="*/ T4 w 1025"/>
                                <a:gd name="T6" fmla="+- 0 920 920"/>
                                <a:gd name="T7" fmla="*/ 920 h 1367"/>
                                <a:gd name="T8" fmla="+- 0 10267 9243"/>
                                <a:gd name="T9" fmla="*/ T8 w 1025"/>
                                <a:gd name="T10" fmla="+- 0 2288 920"/>
                                <a:gd name="T11" fmla="*/ 2288 h 1367"/>
                                <a:gd name="T12" fmla="+- 0 9243 9243"/>
                                <a:gd name="T13" fmla="*/ T12 w 1025"/>
                                <a:gd name="T14" fmla="+- 0 2288 920"/>
                                <a:gd name="T15" fmla="*/ 2288 h 1367"/>
                                <a:gd name="T16" fmla="+- 0 9243 9243"/>
                                <a:gd name="T17" fmla="*/ T16 w 1025"/>
                                <a:gd name="T18" fmla="+- 0 920 920"/>
                                <a:gd name="T19" fmla="*/ 920 h 13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25" h="1367">
                                  <a:moveTo>
                                    <a:pt x="0" y="0"/>
                                  </a:moveTo>
                                  <a:lnTo>
                                    <a:pt x="1024" y="0"/>
                                  </a:lnTo>
                                  <a:lnTo>
                                    <a:pt x="1024" y="1368"/>
                                  </a:lnTo>
                                  <a:lnTo>
                                    <a:pt x="0" y="136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2" name="Group 1160"/>
                        <wpg:cNvGrpSpPr>
                          <a:grpSpLocks/>
                        </wpg:cNvGrpSpPr>
                        <wpg:grpSpPr bwMode="auto">
                          <a:xfrm>
                            <a:off x="9243" y="920"/>
                            <a:ext cx="1025" cy="1367"/>
                            <a:chOff x="9243" y="920"/>
                            <a:chExt cx="1025" cy="1367"/>
                          </a:xfrm>
                        </wpg:grpSpPr>
                        <wps:wsp>
                          <wps:cNvPr id="1153" name="Freeform 1161"/>
                          <wps:cNvSpPr>
                            <a:spLocks/>
                          </wps:cNvSpPr>
                          <wps:spPr bwMode="auto">
                            <a:xfrm>
                              <a:off x="9243" y="920"/>
                              <a:ext cx="1025" cy="1367"/>
                            </a:xfrm>
                            <a:custGeom>
                              <a:avLst/>
                              <a:gdLst>
                                <a:gd name="T0" fmla="+- 0 9243 9243"/>
                                <a:gd name="T1" fmla="*/ T0 w 1025"/>
                                <a:gd name="T2" fmla="+- 0 920 920"/>
                                <a:gd name="T3" fmla="*/ 920 h 1367"/>
                                <a:gd name="T4" fmla="+- 0 10267 9243"/>
                                <a:gd name="T5" fmla="*/ T4 w 1025"/>
                                <a:gd name="T6" fmla="+- 0 920 920"/>
                                <a:gd name="T7" fmla="*/ 920 h 1367"/>
                                <a:gd name="T8" fmla="+- 0 10267 9243"/>
                                <a:gd name="T9" fmla="*/ T8 w 1025"/>
                                <a:gd name="T10" fmla="+- 0 2288 920"/>
                                <a:gd name="T11" fmla="*/ 2288 h 1367"/>
                                <a:gd name="T12" fmla="+- 0 9243 9243"/>
                                <a:gd name="T13" fmla="*/ T12 w 1025"/>
                                <a:gd name="T14" fmla="+- 0 2288 920"/>
                                <a:gd name="T15" fmla="*/ 2288 h 1367"/>
                                <a:gd name="T16" fmla="+- 0 9243 9243"/>
                                <a:gd name="T17" fmla="*/ T16 w 1025"/>
                                <a:gd name="T18" fmla="+- 0 920 920"/>
                                <a:gd name="T19" fmla="*/ 920 h 13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25" h="1367">
                                  <a:moveTo>
                                    <a:pt x="0" y="0"/>
                                  </a:moveTo>
                                  <a:lnTo>
                                    <a:pt x="1024" y="0"/>
                                  </a:lnTo>
                                  <a:lnTo>
                                    <a:pt x="1024" y="1368"/>
                                  </a:lnTo>
                                  <a:lnTo>
                                    <a:pt x="0" y="1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4" name="Group 1158"/>
                        <wpg:cNvGrpSpPr>
                          <a:grpSpLocks/>
                        </wpg:cNvGrpSpPr>
                        <wpg:grpSpPr bwMode="auto">
                          <a:xfrm>
                            <a:off x="9345" y="2181"/>
                            <a:ext cx="1009" cy="2"/>
                            <a:chOff x="9345" y="2181"/>
                            <a:chExt cx="1009" cy="2"/>
                          </a:xfrm>
                        </wpg:grpSpPr>
                        <wps:wsp>
                          <wps:cNvPr id="1155" name="Freeform 1159"/>
                          <wps:cNvSpPr>
                            <a:spLocks/>
                          </wps:cNvSpPr>
                          <wps:spPr bwMode="auto">
                            <a:xfrm>
                              <a:off x="9345" y="2181"/>
                              <a:ext cx="1009" cy="2"/>
                            </a:xfrm>
                            <a:custGeom>
                              <a:avLst/>
                              <a:gdLst>
                                <a:gd name="T0" fmla="+- 0 9345 9345"/>
                                <a:gd name="T1" fmla="*/ T0 w 1009"/>
                                <a:gd name="T2" fmla="+- 0 2183 2181"/>
                                <a:gd name="T3" fmla="*/ 2183 h 2"/>
                                <a:gd name="T4" fmla="+- 0 10354 9345"/>
                                <a:gd name="T5" fmla="*/ T4 w 1009"/>
                                <a:gd name="T6" fmla="+- 0 2183 2181"/>
                                <a:gd name="T7" fmla="*/ 2183 h 2"/>
                                <a:gd name="T8" fmla="+- 0 10354 9345"/>
                                <a:gd name="T9" fmla="*/ T8 w 1009"/>
                                <a:gd name="T10" fmla="+- 0 2181 2181"/>
                                <a:gd name="T11" fmla="*/ 2181 h 2"/>
                                <a:gd name="T12" fmla="+- 0 9345 9345"/>
                                <a:gd name="T13" fmla="*/ T12 w 1009"/>
                                <a:gd name="T14" fmla="+- 0 2181 2181"/>
                                <a:gd name="T15" fmla="*/ 2181 h 2"/>
                                <a:gd name="T16" fmla="+- 0 9345 9345"/>
                                <a:gd name="T17" fmla="*/ T16 w 1009"/>
                                <a:gd name="T18" fmla="+- 0 2183 2181"/>
                                <a:gd name="T19" fmla="*/ 2183 h 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9" h="2">
                                  <a:moveTo>
                                    <a:pt x="0" y="2"/>
                                  </a:moveTo>
                                  <a:lnTo>
                                    <a:pt x="1009" y="2"/>
                                  </a:lnTo>
                                  <a:lnTo>
                                    <a:pt x="100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6" name="Group 1156"/>
                        <wpg:cNvGrpSpPr>
                          <a:grpSpLocks/>
                        </wpg:cNvGrpSpPr>
                        <wpg:grpSpPr bwMode="auto">
                          <a:xfrm>
                            <a:off x="9345" y="796"/>
                            <a:ext cx="1009" cy="18"/>
                            <a:chOff x="9345" y="796"/>
                            <a:chExt cx="1009" cy="18"/>
                          </a:xfrm>
                        </wpg:grpSpPr>
                        <wps:wsp>
                          <wps:cNvPr id="1157" name="Freeform 1157"/>
                          <wps:cNvSpPr>
                            <a:spLocks/>
                          </wps:cNvSpPr>
                          <wps:spPr bwMode="auto">
                            <a:xfrm>
                              <a:off x="9345" y="796"/>
                              <a:ext cx="1009" cy="18"/>
                            </a:xfrm>
                            <a:custGeom>
                              <a:avLst/>
                              <a:gdLst>
                                <a:gd name="T0" fmla="+- 0 9345 9345"/>
                                <a:gd name="T1" fmla="*/ T0 w 1009"/>
                                <a:gd name="T2" fmla="+- 0 814 796"/>
                                <a:gd name="T3" fmla="*/ 814 h 18"/>
                                <a:gd name="T4" fmla="+- 0 10354 9345"/>
                                <a:gd name="T5" fmla="*/ T4 w 1009"/>
                                <a:gd name="T6" fmla="+- 0 814 796"/>
                                <a:gd name="T7" fmla="*/ 814 h 18"/>
                                <a:gd name="T8" fmla="+- 0 10354 9345"/>
                                <a:gd name="T9" fmla="*/ T8 w 1009"/>
                                <a:gd name="T10" fmla="+- 0 796 796"/>
                                <a:gd name="T11" fmla="*/ 796 h 18"/>
                                <a:gd name="T12" fmla="+- 0 9345 9345"/>
                                <a:gd name="T13" fmla="*/ T12 w 1009"/>
                                <a:gd name="T14" fmla="+- 0 796 796"/>
                                <a:gd name="T15" fmla="*/ 796 h 18"/>
                                <a:gd name="T16" fmla="+- 0 9345 9345"/>
                                <a:gd name="T17" fmla="*/ T16 w 1009"/>
                                <a:gd name="T18" fmla="+- 0 814 796"/>
                                <a:gd name="T19" fmla="*/ 814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9" h="18">
                                  <a:moveTo>
                                    <a:pt x="0" y="18"/>
                                  </a:moveTo>
                                  <a:lnTo>
                                    <a:pt x="1009" y="18"/>
                                  </a:lnTo>
                                  <a:lnTo>
                                    <a:pt x="100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8" name="Group 1154"/>
                        <wpg:cNvGrpSpPr>
                          <a:grpSpLocks/>
                        </wpg:cNvGrpSpPr>
                        <wpg:grpSpPr bwMode="auto">
                          <a:xfrm>
                            <a:off x="9345" y="814"/>
                            <a:ext cx="1025" cy="1367"/>
                            <a:chOff x="9345" y="814"/>
                            <a:chExt cx="1025" cy="1367"/>
                          </a:xfrm>
                        </wpg:grpSpPr>
                        <wps:wsp>
                          <wps:cNvPr id="1159" name="Freeform 1155"/>
                          <wps:cNvSpPr>
                            <a:spLocks/>
                          </wps:cNvSpPr>
                          <wps:spPr bwMode="auto">
                            <a:xfrm>
                              <a:off x="9345" y="814"/>
                              <a:ext cx="1025" cy="1367"/>
                            </a:xfrm>
                            <a:custGeom>
                              <a:avLst/>
                              <a:gdLst>
                                <a:gd name="T0" fmla="+- 0 9345 9345"/>
                                <a:gd name="T1" fmla="*/ T0 w 1025"/>
                                <a:gd name="T2" fmla="+- 0 814 814"/>
                                <a:gd name="T3" fmla="*/ 814 h 1367"/>
                                <a:gd name="T4" fmla="+- 0 10370 9345"/>
                                <a:gd name="T5" fmla="*/ T4 w 1025"/>
                                <a:gd name="T6" fmla="+- 0 814 814"/>
                                <a:gd name="T7" fmla="*/ 814 h 1367"/>
                                <a:gd name="T8" fmla="+- 0 10370 9345"/>
                                <a:gd name="T9" fmla="*/ T8 w 1025"/>
                                <a:gd name="T10" fmla="+- 0 2181 814"/>
                                <a:gd name="T11" fmla="*/ 2181 h 1367"/>
                                <a:gd name="T12" fmla="+- 0 9345 9345"/>
                                <a:gd name="T13" fmla="*/ T12 w 1025"/>
                                <a:gd name="T14" fmla="+- 0 2181 814"/>
                                <a:gd name="T15" fmla="*/ 2181 h 1367"/>
                                <a:gd name="T16" fmla="+- 0 9345 9345"/>
                                <a:gd name="T17" fmla="*/ T16 w 1025"/>
                                <a:gd name="T18" fmla="+- 0 814 814"/>
                                <a:gd name="T19" fmla="*/ 814 h 13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25" h="1367">
                                  <a:moveTo>
                                    <a:pt x="0" y="0"/>
                                  </a:moveTo>
                                  <a:lnTo>
                                    <a:pt x="1025" y="0"/>
                                  </a:lnTo>
                                  <a:lnTo>
                                    <a:pt x="1025" y="1367"/>
                                  </a:lnTo>
                                  <a:lnTo>
                                    <a:pt x="0" y="136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0" name="Group 1152"/>
                        <wpg:cNvGrpSpPr>
                          <a:grpSpLocks/>
                        </wpg:cNvGrpSpPr>
                        <wpg:grpSpPr bwMode="auto">
                          <a:xfrm>
                            <a:off x="9345" y="814"/>
                            <a:ext cx="1025" cy="1367"/>
                            <a:chOff x="9345" y="814"/>
                            <a:chExt cx="1025" cy="1367"/>
                          </a:xfrm>
                        </wpg:grpSpPr>
                        <wps:wsp>
                          <wps:cNvPr id="1161" name="Freeform 1153"/>
                          <wps:cNvSpPr>
                            <a:spLocks/>
                          </wps:cNvSpPr>
                          <wps:spPr bwMode="auto">
                            <a:xfrm>
                              <a:off x="9345" y="814"/>
                              <a:ext cx="1025" cy="1367"/>
                            </a:xfrm>
                            <a:custGeom>
                              <a:avLst/>
                              <a:gdLst>
                                <a:gd name="T0" fmla="+- 0 9345 9345"/>
                                <a:gd name="T1" fmla="*/ T0 w 1025"/>
                                <a:gd name="T2" fmla="+- 0 814 814"/>
                                <a:gd name="T3" fmla="*/ 814 h 1367"/>
                                <a:gd name="T4" fmla="+- 0 10370 9345"/>
                                <a:gd name="T5" fmla="*/ T4 w 1025"/>
                                <a:gd name="T6" fmla="+- 0 814 814"/>
                                <a:gd name="T7" fmla="*/ 814 h 1367"/>
                                <a:gd name="T8" fmla="+- 0 10370 9345"/>
                                <a:gd name="T9" fmla="*/ T8 w 1025"/>
                                <a:gd name="T10" fmla="+- 0 2181 814"/>
                                <a:gd name="T11" fmla="*/ 2181 h 1367"/>
                                <a:gd name="T12" fmla="+- 0 9345 9345"/>
                                <a:gd name="T13" fmla="*/ T12 w 1025"/>
                                <a:gd name="T14" fmla="+- 0 2181 814"/>
                                <a:gd name="T15" fmla="*/ 2181 h 1367"/>
                                <a:gd name="T16" fmla="+- 0 9345 9345"/>
                                <a:gd name="T17" fmla="*/ T16 w 1025"/>
                                <a:gd name="T18" fmla="+- 0 814 814"/>
                                <a:gd name="T19" fmla="*/ 814 h 13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25" h="1367">
                                  <a:moveTo>
                                    <a:pt x="0" y="0"/>
                                  </a:moveTo>
                                  <a:lnTo>
                                    <a:pt x="1025" y="0"/>
                                  </a:lnTo>
                                  <a:lnTo>
                                    <a:pt x="1025" y="1367"/>
                                  </a:lnTo>
                                  <a:lnTo>
                                    <a:pt x="0" y="136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95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2" name="Group 1150"/>
                        <wpg:cNvGrpSpPr>
                          <a:grpSpLocks/>
                        </wpg:cNvGrpSpPr>
                        <wpg:grpSpPr bwMode="auto">
                          <a:xfrm>
                            <a:off x="9742" y="504"/>
                            <a:ext cx="1031" cy="845"/>
                            <a:chOff x="9742" y="504"/>
                            <a:chExt cx="1031" cy="845"/>
                          </a:xfrm>
                        </wpg:grpSpPr>
                        <wps:wsp>
                          <wps:cNvPr id="1163" name="Freeform 1151"/>
                          <wps:cNvSpPr>
                            <a:spLocks/>
                          </wps:cNvSpPr>
                          <wps:spPr bwMode="auto">
                            <a:xfrm>
                              <a:off x="9742" y="504"/>
                              <a:ext cx="1031" cy="845"/>
                            </a:xfrm>
                            <a:custGeom>
                              <a:avLst/>
                              <a:gdLst>
                                <a:gd name="T0" fmla="+- 0 10257 9742"/>
                                <a:gd name="T1" fmla="*/ T0 w 1031"/>
                                <a:gd name="T2" fmla="+- 0 504 504"/>
                                <a:gd name="T3" fmla="*/ 504 h 845"/>
                                <a:gd name="T4" fmla="+- 0 10173 9742"/>
                                <a:gd name="T5" fmla="*/ T4 w 1031"/>
                                <a:gd name="T6" fmla="+- 0 510 504"/>
                                <a:gd name="T7" fmla="*/ 510 h 845"/>
                                <a:gd name="T8" fmla="+- 0 10094 9742"/>
                                <a:gd name="T9" fmla="*/ T8 w 1031"/>
                                <a:gd name="T10" fmla="+- 0 526 504"/>
                                <a:gd name="T11" fmla="*/ 526 h 845"/>
                                <a:gd name="T12" fmla="+- 0 10020 9742"/>
                                <a:gd name="T13" fmla="*/ T12 w 1031"/>
                                <a:gd name="T14" fmla="+- 0 552 504"/>
                                <a:gd name="T15" fmla="*/ 552 h 845"/>
                                <a:gd name="T16" fmla="+- 0 9953 9742"/>
                                <a:gd name="T17" fmla="*/ T16 w 1031"/>
                                <a:gd name="T18" fmla="+- 0 586 504"/>
                                <a:gd name="T19" fmla="*/ 586 h 845"/>
                                <a:gd name="T20" fmla="+- 0 9893 9742"/>
                                <a:gd name="T21" fmla="*/ T20 w 1031"/>
                                <a:gd name="T22" fmla="+- 0 628 504"/>
                                <a:gd name="T23" fmla="*/ 628 h 845"/>
                                <a:gd name="T24" fmla="+- 0 9841 9742"/>
                                <a:gd name="T25" fmla="*/ T24 w 1031"/>
                                <a:gd name="T26" fmla="+- 0 678 504"/>
                                <a:gd name="T27" fmla="*/ 678 h 845"/>
                                <a:gd name="T28" fmla="+- 0 9799 9742"/>
                                <a:gd name="T29" fmla="*/ T28 w 1031"/>
                                <a:gd name="T30" fmla="+- 0 733 504"/>
                                <a:gd name="T31" fmla="*/ 733 h 845"/>
                                <a:gd name="T32" fmla="+- 0 9768 9742"/>
                                <a:gd name="T33" fmla="*/ T32 w 1031"/>
                                <a:gd name="T34" fmla="+- 0 793 504"/>
                                <a:gd name="T35" fmla="*/ 793 h 845"/>
                                <a:gd name="T36" fmla="+- 0 9749 9742"/>
                                <a:gd name="T37" fmla="*/ T36 w 1031"/>
                                <a:gd name="T38" fmla="+- 0 858 504"/>
                                <a:gd name="T39" fmla="*/ 858 h 845"/>
                                <a:gd name="T40" fmla="+- 0 9742 9742"/>
                                <a:gd name="T41" fmla="*/ T40 w 1031"/>
                                <a:gd name="T42" fmla="+- 0 925 504"/>
                                <a:gd name="T43" fmla="*/ 925 h 845"/>
                                <a:gd name="T44" fmla="+- 0 9742 9742"/>
                                <a:gd name="T45" fmla="*/ T44 w 1031"/>
                                <a:gd name="T46" fmla="+- 0 928 504"/>
                                <a:gd name="T47" fmla="*/ 928 h 845"/>
                                <a:gd name="T48" fmla="+- 0 9744 9742"/>
                                <a:gd name="T49" fmla="*/ T48 w 1031"/>
                                <a:gd name="T50" fmla="+- 0 963 504"/>
                                <a:gd name="T51" fmla="*/ 963 h 845"/>
                                <a:gd name="T52" fmla="+- 0 9758 9742"/>
                                <a:gd name="T53" fmla="*/ T52 w 1031"/>
                                <a:gd name="T54" fmla="+- 0 1029 504"/>
                                <a:gd name="T55" fmla="*/ 1029 h 845"/>
                                <a:gd name="T56" fmla="+- 0 9783 9742"/>
                                <a:gd name="T57" fmla="*/ T56 w 1031"/>
                                <a:gd name="T58" fmla="+- 0 1092 504"/>
                                <a:gd name="T59" fmla="*/ 1092 h 845"/>
                                <a:gd name="T60" fmla="+- 0 9820 9742"/>
                                <a:gd name="T61" fmla="*/ T60 w 1031"/>
                                <a:gd name="T62" fmla="+- 0 1150 504"/>
                                <a:gd name="T63" fmla="*/ 1150 h 845"/>
                                <a:gd name="T64" fmla="+- 0 9867 9742"/>
                                <a:gd name="T65" fmla="*/ T64 w 1031"/>
                                <a:gd name="T66" fmla="+- 0 1202 504"/>
                                <a:gd name="T67" fmla="*/ 1202 h 845"/>
                                <a:gd name="T68" fmla="+- 0 9923 9742"/>
                                <a:gd name="T69" fmla="*/ T68 w 1031"/>
                                <a:gd name="T70" fmla="+- 0 1248 504"/>
                                <a:gd name="T71" fmla="*/ 1248 h 845"/>
                                <a:gd name="T72" fmla="+- 0 9987 9742"/>
                                <a:gd name="T73" fmla="*/ T72 w 1031"/>
                                <a:gd name="T74" fmla="+- 0 1286 504"/>
                                <a:gd name="T75" fmla="*/ 1286 h 845"/>
                                <a:gd name="T76" fmla="+- 0 10058 9742"/>
                                <a:gd name="T77" fmla="*/ T76 w 1031"/>
                                <a:gd name="T78" fmla="+- 0 1316 504"/>
                                <a:gd name="T79" fmla="*/ 1316 h 845"/>
                                <a:gd name="T80" fmla="+- 0 10135 9742"/>
                                <a:gd name="T81" fmla="*/ T80 w 1031"/>
                                <a:gd name="T82" fmla="+- 0 1337 504"/>
                                <a:gd name="T83" fmla="*/ 1337 h 845"/>
                                <a:gd name="T84" fmla="+- 0 10216 9742"/>
                                <a:gd name="T85" fmla="*/ T84 w 1031"/>
                                <a:gd name="T86" fmla="+- 0 1348 504"/>
                                <a:gd name="T87" fmla="*/ 1348 h 845"/>
                                <a:gd name="T88" fmla="+- 0 10259 9742"/>
                                <a:gd name="T89" fmla="*/ T88 w 1031"/>
                                <a:gd name="T90" fmla="+- 0 1349 504"/>
                                <a:gd name="T91" fmla="*/ 1349 h 845"/>
                                <a:gd name="T92" fmla="+- 0 10301 9742"/>
                                <a:gd name="T93" fmla="*/ T92 w 1031"/>
                                <a:gd name="T94" fmla="+- 0 1347 504"/>
                                <a:gd name="T95" fmla="*/ 1347 h 845"/>
                                <a:gd name="T96" fmla="+- 0 10382 9742"/>
                                <a:gd name="T97" fmla="*/ T96 w 1031"/>
                                <a:gd name="T98" fmla="+- 0 1336 504"/>
                                <a:gd name="T99" fmla="*/ 1336 h 845"/>
                                <a:gd name="T100" fmla="+- 0 10459 9742"/>
                                <a:gd name="T101" fmla="*/ T100 w 1031"/>
                                <a:gd name="T102" fmla="+- 0 1316 504"/>
                                <a:gd name="T103" fmla="*/ 1316 h 845"/>
                                <a:gd name="T104" fmla="+- 0 10530 9742"/>
                                <a:gd name="T105" fmla="*/ T104 w 1031"/>
                                <a:gd name="T106" fmla="+- 0 1285 504"/>
                                <a:gd name="T107" fmla="*/ 1285 h 845"/>
                                <a:gd name="T108" fmla="+- 0 10594 9742"/>
                                <a:gd name="T109" fmla="*/ T108 w 1031"/>
                                <a:gd name="T110" fmla="+- 0 1247 504"/>
                                <a:gd name="T111" fmla="*/ 1247 h 845"/>
                                <a:gd name="T112" fmla="+- 0 10650 9742"/>
                                <a:gd name="T113" fmla="*/ T112 w 1031"/>
                                <a:gd name="T114" fmla="+- 0 1201 504"/>
                                <a:gd name="T115" fmla="*/ 1201 h 845"/>
                                <a:gd name="T116" fmla="+- 0 10696 9742"/>
                                <a:gd name="T117" fmla="*/ T116 w 1031"/>
                                <a:gd name="T118" fmla="+- 0 1149 504"/>
                                <a:gd name="T119" fmla="*/ 1149 h 845"/>
                                <a:gd name="T120" fmla="+- 0 10733 9742"/>
                                <a:gd name="T121" fmla="*/ T120 w 1031"/>
                                <a:gd name="T122" fmla="+- 0 1091 504"/>
                                <a:gd name="T123" fmla="*/ 1091 h 845"/>
                                <a:gd name="T124" fmla="+- 0 10758 9742"/>
                                <a:gd name="T125" fmla="*/ T124 w 1031"/>
                                <a:gd name="T126" fmla="+- 0 1028 504"/>
                                <a:gd name="T127" fmla="*/ 1028 h 845"/>
                                <a:gd name="T128" fmla="+- 0 10771 9742"/>
                                <a:gd name="T129" fmla="*/ T128 w 1031"/>
                                <a:gd name="T130" fmla="+- 0 961 504"/>
                                <a:gd name="T131" fmla="*/ 961 h 845"/>
                                <a:gd name="T132" fmla="+- 0 10773 9742"/>
                                <a:gd name="T133" fmla="*/ T132 w 1031"/>
                                <a:gd name="T134" fmla="+- 0 925 504"/>
                                <a:gd name="T135" fmla="*/ 925 h 845"/>
                                <a:gd name="T136" fmla="+- 0 10771 9742"/>
                                <a:gd name="T137" fmla="*/ T136 w 1031"/>
                                <a:gd name="T138" fmla="+- 0 891 504"/>
                                <a:gd name="T139" fmla="*/ 891 h 845"/>
                                <a:gd name="T140" fmla="+- 0 10758 9742"/>
                                <a:gd name="T141" fmla="*/ T140 w 1031"/>
                                <a:gd name="T142" fmla="+- 0 824 504"/>
                                <a:gd name="T143" fmla="*/ 824 h 845"/>
                                <a:gd name="T144" fmla="+- 0 10732 9742"/>
                                <a:gd name="T145" fmla="*/ T144 w 1031"/>
                                <a:gd name="T146" fmla="+- 0 761 504"/>
                                <a:gd name="T147" fmla="*/ 761 h 845"/>
                                <a:gd name="T148" fmla="+- 0 10695 9742"/>
                                <a:gd name="T149" fmla="*/ T148 w 1031"/>
                                <a:gd name="T150" fmla="+- 0 703 504"/>
                                <a:gd name="T151" fmla="*/ 703 h 845"/>
                                <a:gd name="T152" fmla="+- 0 10648 9742"/>
                                <a:gd name="T153" fmla="*/ T152 w 1031"/>
                                <a:gd name="T154" fmla="+- 0 651 504"/>
                                <a:gd name="T155" fmla="*/ 651 h 845"/>
                                <a:gd name="T156" fmla="+- 0 10592 9742"/>
                                <a:gd name="T157" fmla="*/ T156 w 1031"/>
                                <a:gd name="T158" fmla="+- 0 605 504"/>
                                <a:gd name="T159" fmla="*/ 605 h 845"/>
                                <a:gd name="T160" fmla="+- 0 10528 9742"/>
                                <a:gd name="T161" fmla="*/ T160 w 1031"/>
                                <a:gd name="T162" fmla="+- 0 567 504"/>
                                <a:gd name="T163" fmla="*/ 567 h 845"/>
                                <a:gd name="T164" fmla="+- 0 10457 9742"/>
                                <a:gd name="T165" fmla="*/ T164 w 1031"/>
                                <a:gd name="T166" fmla="+- 0 537 504"/>
                                <a:gd name="T167" fmla="*/ 537 h 845"/>
                                <a:gd name="T168" fmla="+- 0 10381 9742"/>
                                <a:gd name="T169" fmla="*/ T168 w 1031"/>
                                <a:gd name="T170" fmla="+- 0 516 504"/>
                                <a:gd name="T171" fmla="*/ 516 h 845"/>
                                <a:gd name="T172" fmla="+- 0 10299 9742"/>
                                <a:gd name="T173" fmla="*/ T172 w 1031"/>
                                <a:gd name="T174" fmla="+- 0 506 504"/>
                                <a:gd name="T175" fmla="*/ 506 h 845"/>
                                <a:gd name="T176" fmla="+- 0 10257 9742"/>
                                <a:gd name="T177" fmla="*/ T176 w 1031"/>
                                <a:gd name="T178" fmla="+- 0 504 504"/>
                                <a:gd name="T179" fmla="*/ 504 h 8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031" h="845">
                                  <a:moveTo>
                                    <a:pt x="515" y="0"/>
                                  </a:moveTo>
                                  <a:lnTo>
                                    <a:pt x="431" y="6"/>
                                  </a:lnTo>
                                  <a:lnTo>
                                    <a:pt x="352" y="22"/>
                                  </a:lnTo>
                                  <a:lnTo>
                                    <a:pt x="278" y="48"/>
                                  </a:lnTo>
                                  <a:lnTo>
                                    <a:pt x="211" y="82"/>
                                  </a:lnTo>
                                  <a:lnTo>
                                    <a:pt x="151" y="124"/>
                                  </a:lnTo>
                                  <a:lnTo>
                                    <a:pt x="99" y="174"/>
                                  </a:lnTo>
                                  <a:lnTo>
                                    <a:pt x="57" y="229"/>
                                  </a:lnTo>
                                  <a:lnTo>
                                    <a:pt x="26" y="289"/>
                                  </a:lnTo>
                                  <a:lnTo>
                                    <a:pt x="7" y="354"/>
                                  </a:lnTo>
                                  <a:lnTo>
                                    <a:pt x="0" y="421"/>
                                  </a:lnTo>
                                  <a:lnTo>
                                    <a:pt x="0" y="424"/>
                                  </a:lnTo>
                                  <a:lnTo>
                                    <a:pt x="2" y="459"/>
                                  </a:lnTo>
                                  <a:lnTo>
                                    <a:pt x="16" y="525"/>
                                  </a:lnTo>
                                  <a:lnTo>
                                    <a:pt x="41" y="588"/>
                                  </a:lnTo>
                                  <a:lnTo>
                                    <a:pt x="78" y="646"/>
                                  </a:lnTo>
                                  <a:lnTo>
                                    <a:pt x="125" y="698"/>
                                  </a:lnTo>
                                  <a:lnTo>
                                    <a:pt x="181" y="744"/>
                                  </a:lnTo>
                                  <a:lnTo>
                                    <a:pt x="245" y="782"/>
                                  </a:lnTo>
                                  <a:lnTo>
                                    <a:pt x="316" y="812"/>
                                  </a:lnTo>
                                  <a:lnTo>
                                    <a:pt x="393" y="833"/>
                                  </a:lnTo>
                                  <a:lnTo>
                                    <a:pt x="474" y="844"/>
                                  </a:lnTo>
                                  <a:lnTo>
                                    <a:pt x="517" y="845"/>
                                  </a:lnTo>
                                  <a:lnTo>
                                    <a:pt x="559" y="843"/>
                                  </a:lnTo>
                                  <a:lnTo>
                                    <a:pt x="640" y="832"/>
                                  </a:lnTo>
                                  <a:lnTo>
                                    <a:pt x="717" y="812"/>
                                  </a:lnTo>
                                  <a:lnTo>
                                    <a:pt x="788" y="781"/>
                                  </a:lnTo>
                                  <a:lnTo>
                                    <a:pt x="852" y="743"/>
                                  </a:lnTo>
                                  <a:lnTo>
                                    <a:pt x="908" y="697"/>
                                  </a:lnTo>
                                  <a:lnTo>
                                    <a:pt x="954" y="645"/>
                                  </a:lnTo>
                                  <a:lnTo>
                                    <a:pt x="991" y="587"/>
                                  </a:lnTo>
                                  <a:lnTo>
                                    <a:pt x="1016" y="524"/>
                                  </a:lnTo>
                                  <a:lnTo>
                                    <a:pt x="1029" y="457"/>
                                  </a:lnTo>
                                  <a:lnTo>
                                    <a:pt x="1031" y="421"/>
                                  </a:lnTo>
                                  <a:lnTo>
                                    <a:pt x="1029" y="387"/>
                                  </a:lnTo>
                                  <a:lnTo>
                                    <a:pt x="1016" y="320"/>
                                  </a:lnTo>
                                  <a:lnTo>
                                    <a:pt x="990" y="257"/>
                                  </a:lnTo>
                                  <a:lnTo>
                                    <a:pt x="953" y="199"/>
                                  </a:lnTo>
                                  <a:lnTo>
                                    <a:pt x="906" y="147"/>
                                  </a:lnTo>
                                  <a:lnTo>
                                    <a:pt x="850" y="101"/>
                                  </a:lnTo>
                                  <a:lnTo>
                                    <a:pt x="786" y="63"/>
                                  </a:lnTo>
                                  <a:lnTo>
                                    <a:pt x="715" y="33"/>
                                  </a:lnTo>
                                  <a:lnTo>
                                    <a:pt x="639" y="12"/>
                                  </a:lnTo>
                                  <a:lnTo>
                                    <a:pt x="557" y="2"/>
                                  </a:lnTo>
                                  <a:lnTo>
                                    <a:pt x="51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4" name="Group 1148"/>
                        <wpg:cNvGrpSpPr>
                          <a:grpSpLocks/>
                        </wpg:cNvGrpSpPr>
                        <wpg:grpSpPr bwMode="auto">
                          <a:xfrm>
                            <a:off x="9742" y="504"/>
                            <a:ext cx="1031" cy="845"/>
                            <a:chOff x="9742" y="504"/>
                            <a:chExt cx="1031" cy="845"/>
                          </a:xfrm>
                        </wpg:grpSpPr>
                        <wps:wsp>
                          <wps:cNvPr id="1165" name="Freeform 1149"/>
                          <wps:cNvSpPr>
                            <a:spLocks/>
                          </wps:cNvSpPr>
                          <wps:spPr bwMode="auto">
                            <a:xfrm>
                              <a:off x="9742" y="504"/>
                              <a:ext cx="1031" cy="845"/>
                            </a:xfrm>
                            <a:custGeom>
                              <a:avLst/>
                              <a:gdLst>
                                <a:gd name="T0" fmla="+- 0 10773 9742"/>
                                <a:gd name="T1" fmla="*/ T0 w 1031"/>
                                <a:gd name="T2" fmla="+- 0 927 504"/>
                                <a:gd name="T3" fmla="*/ 927 h 845"/>
                                <a:gd name="T4" fmla="+- 0 10766 9742"/>
                                <a:gd name="T5" fmla="*/ T4 w 1031"/>
                                <a:gd name="T6" fmla="+- 0 995 504"/>
                                <a:gd name="T7" fmla="*/ 995 h 845"/>
                                <a:gd name="T8" fmla="+- 0 10747 9742"/>
                                <a:gd name="T9" fmla="*/ T8 w 1031"/>
                                <a:gd name="T10" fmla="+- 0 1060 504"/>
                                <a:gd name="T11" fmla="*/ 1060 h 845"/>
                                <a:gd name="T12" fmla="+- 0 10716 9742"/>
                                <a:gd name="T13" fmla="*/ T12 w 1031"/>
                                <a:gd name="T14" fmla="+- 0 1120 504"/>
                                <a:gd name="T15" fmla="*/ 1120 h 845"/>
                                <a:gd name="T16" fmla="+- 0 10674 9742"/>
                                <a:gd name="T17" fmla="*/ T16 w 1031"/>
                                <a:gd name="T18" fmla="+- 0 1176 504"/>
                                <a:gd name="T19" fmla="*/ 1176 h 845"/>
                                <a:gd name="T20" fmla="+- 0 10623 9742"/>
                                <a:gd name="T21" fmla="*/ T20 w 1031"/>
                                <a:gd name="T22" fmla="+- 0 1225 504"/>
                                <a:gd name="T23" fmla="*/ 1225 h 845"/>
                                <a:gd name="T24" fmla="+- 0 10563 9742"/>
                                <a:gd name="T25" fmla="*/ T24 w 1031"/>
                                <a:gd name="T26" fmla="+- 0 1267 504"/>
                                <a:gd name="T27" fmla="*/ 1267 h 845"/>
                                <a:gd name="T28" fmla="+- 0 10495 9742"/>
                                <a:gd name="T29" fmla="*/ T28 w 1031"/>
                                <a:gd name="T30" fmla="+- 0 1302 504"/>
                                <a:gd name="T31" fmla="*/ 1302 h 845"/>
                                <a:gd name="T32" fmla="+- 0 10421 9742"/>
                                <a:gd name="T33" fmla="*/ T32 w 1031"/>
                                <a:gd name="T34" fmla="+- 0 1327 504"/>
                                <a:gd name="T35" fmla="*/ 1327 h 845"/>
                                <a:gd name="T36" fmla="+- 0 10342 9742"/>
                                <a:gd name="T37" fmla="*/ T36 w 1031"/>
                                <a:gd name="T38" fmla="+- 0 1343 504"/>
                                <a:gd name="T39" fmla="*/ 1343 h 845"/>
                                <a:gd name="T40" fmla="+- 0 10259 9742"/>
                                <a:gd name="T41" fmla="*/ T40 w 1031"/>
                                <a:gd name="T42" fmla="+- 0 1349 504"/>
                                <a:gd name="T43" fmla="*/ 1349 h 845"/>
                                <a:gd name="T44" fmla="+- 0 10216 9742"/>
                                <a:gd name="T45" fmla="*/ T44 w 1031"/>
                                <a:gd name="T46" fmla="+- 0 1348 504"/>
                                <a:gd name="T47" fmla="*/ 1348 h 845"/>
                                <a:gd name="T48" fmla="+- 0 10135 9742"/>
                                <a:gd name="T49" fmla="*/ T48 w 1031"/>
                                <a:gd name="T50" fmla="+- 0 1337 504"/>
                                <a:gd name="T51" fmla="*/ 1337 h 845"/>
                                <a:gd name="T52" fmla="+- 0 10058 9742"/>
                                <a:gd name="T53" fmla="*/ T52 w 1031"/>
                                <a:gd name="T54" fmla="+- 0 1316 504"/>
                                <a:gd name="T55" fmla="*/ 1316 h 845"/>
                                <a:gd name="T56" fmla="+- 0 9987 9742"/>
                                <a:gd name="T57" fmla="*/ T56 w 1031"/>
                                <a:gd name="T58" fmla="+- 0 1286 504"/>
                                <a:gd name="T59" fmla="*/ 1286 h 845"/>
                                <a:gd name="T60" fmla="+- 0 9923 9742"/>
                                <a:gd name="T61" fmla="*/ T60 w 1031"/>
                                <a:gd name="T62" fmla="+- 0 1248 504"/>
                                <a:gd name="T63" fmla="*/ 1248 h 845"/>
                                <a:gd name="T64" fmla="+- 0 9867 9742"/>
                                <a:gd name="T65" fmla="*/ T64 w 1031"/>
                                <a:gd name="T66" fmla="+- 0 1202 504"/>
                                <a:gd name="T67" fmla="*/ 1202 h 845"/>
                                <a:gd name="T68" fmla="+- 0 9820 9742"/>
                                <a:gd name="T69" fmla="*/ T68 w 1031"/>
                                <a:gd name="T70" fmla="+- 0 1150 504"/>
                                <a:gd name="T71" fmla="*/ 1150 h 845"/>
                                <a:gd name="T72" fmla="+- 0 9783 9742"/>
                                <a:gd name="T73" fmla="*/ T72 w 1031"/>
                                <a:gd name="T74" fmla="+- 0 1092 504"/>
                                <a:gd name="T75" fmla="*/ 1092 h 845"/>
                                <a:gd name="T76" fmla="+- 0 9758 9742"/>
                                <a:gd name="T77" fmla="*/ T76 w 1031"/>
                                <a:gd name="T78" fmla="+- 0 1029 504"/>
                                <a:gd name="T79" fmla="*/ 1029 h 845"/>
                                <a:gd name="T80" fmla="+- 0 9744 9742"/>
                                <a:gd name="T81" fmla="*/ T80 w 1031"/>
                                <a:gd name="T82" fmla="+- 0 963 504"/>
                                <a:gd name="T83" fmla="*/ 963 h 845"/>
                                <a:gd name="T84" fmla="+- 0 9742 9742"/>
                                <a:gd name="T85" fmla="*/ T84 w 1031"/>
                                <a:gd name="T86" fmla="+- 0 928 504"/>
                                <a:gd name="T87" fmla="*/ 928 h 845"/>
                                <a:gd name="T88" fmla="+- 0 9742 9742"/>
                                <a:gd name="T89" fmla="*/ T88 w 1031"/>
                                <a:gd name="T90" fmla="+- 0 927 504"/>
                                <a:gd name="T91" fmla="*/ 927 h 845"/>
                                <a:gd name="T92" fmla="+- 0 9749 9742"/>
                                <a:gd name="T93" fmla="*/ T92 w 1031"/>
                                <a:gd name="T94" fmla="+- 0 858 504"/>
                                <a:gd name="T95" fmla="*/ 858 h 845"/>
                                <a:gd name="T96" fmla="+- 0 9768 9742"/>
                                <a:gd name="T97" fmla="*/ T96 w 1031"/>
                                <a:gd name="T98" fmla="+- 0 793 504"/>
                                <a:gd name="T99" fmla="*/ 793 h 845"/>
                                <a:gd name="T100" fmla="+- 0 9799 9742"/>
                                <a:gd name="T101" fmla="*/ T100 w 1031"/>
                                <a:gd name="T102" fmla="+- 0 733 504"/>
                                <a:gd name="T103" fmla="*/ 733 h 845"/>
                                <a:gd name="T104" fmla="+- 0 9841 9742"/>
                                <a:gd name="T105" fmla="*/ T104 w 1031"/>
                                <a:gd name="T106" fmla="+- 0 678 504"/>
                                <a:gd name="T107" fmla="*/ 678 h 845"/>
                                <a:gd name="T108" fmla="+- 0 9893 9742"/>
                                <a:gd name="T109" fmla="*/ T108 w 1031"/>
                                <a:gd name="T110" fmla="+- 0 628 504"/>
                                <a:gd name="T111" fmla="*/ 628 h 845"/>
                                <a:gd name="T112" fmla="+- 0 9953 9742"/>
                                <a:gd name="T113" fmla="*/ T112 w 1031"/>
                                <a:gd name="T114" fmla="+- 0 586 504"/>
                                <a:gd name="T115" fmla="*/ 586 h 845"/>
                                <a:gd name="T116" fmla="+- 0 10020 9742"/>
                                <a:gd name="T117" fmla="*/ T116 w 1031"/>
                                <a:gd name="T118" fmla="+- 0 552 504"/>
                                <a:gd name="T119" fmla="*/ 552 h 845"/>
                                <a:gd name="T120" fmla="+- 0 10094 9742"/>
                                <a:gd name="T121" fmla="*/ T120 w 1031"/>
                                <a:gd name="T122" fmla="+- 0 526 504"/>
                                <a:gd name="T123" fmla="*/ 526 h 845"/>
                                <a:gd name="T124" fmla="+- 0 10173 9742"/>
                                <a:gd name="T125" fmla="*/ T124 w 1031"/>
                                <a:gd name="T126" fmla="+- 0 510 504"/>
                                <a:gd name="T127" fmla="*/ 510 h 845"/>
                                <a:gd name="T128" fmla="+- 0 10257 9742"/>
                                <a:gd name="T129" fmla="*/ T128 w 1031"/>
                                <a:gd name="T130" fmla="+- 0 504 504"/>
                                <a:gd name="T131" fmla="*/ 504 h 845"/>
                                <a:gd name="T132" fmla="+- 0 10299 9742"/>
                                <a:gd name="T133" fmla="*/ T132 w 1031"/>
                                <a:gd name="T134" fmla="+- 0 506 504"/>
                                <a:gd name="T135" fmla="*/ 506 h 845"/>
                                <a:gd name="T136" fmla="+- 0 10381 9742"/>
                                <a:gd name="T137" fmla="*/ T136 w 1031"/>
                                <a:gd name="T138" fmla="+- 0 516 504"/>
                                <a:gd name="T139" fmla="*/ 516 h 845"/>
                                <a:gd name="T140" fmla="+- 0 10457 9742"/>
                                <a:gd name="T141" fmla="*/ T140 w 1031"/>
                                <a:gd name="T142" fmla="+- 0 537 504"/>
                                <a:gd name="T143" fmla="*/ 537 h 845"/>
                                <a:gd name="T144" fmla="+- 0 10528 9742"/>
                                <a:gd name="T145" fmla="*/ T144 w 1031"/>
                                <a:gd name="T146" fmla="+- 0 567 504"/>
                                <a:gd name="T147" fmla="*/ 567 h 845"/>
                                <a:gd name="T148" fmla="+- 0 10592 9742"/>
                                <a:gd name="T149" fmla="*/ T148 w 1031"/>
                                <a:gd name="T150" fmla="+- 0 605 504"/>
                                <a:gd name="T151" fmla="*/ 605 h 845"/>
                                <a:gd name="T152" fmla="+- 0 10648 9742"/>
                                <a:gd name="T153" fmla="*/ T152 w 1031"/>
                                <a:gd name="T154" fmla="+- 0 651 504"/>
                                <a:gd name="T155" fmla="*/ 651 h 845"/>
                                <a:gd name="T156" fmla="+- 0 10695 9742"/>
                                <a:gd name="T157" fmla="*/ T156 w 1031"/>
                                <a:gd name="T158" fmla="+- 0 703 504"/>
                                <a:gd name="T159" fmla="*/ 703 h 845"/>
                                <a:gd name="T160" fmla="+- 0 10732 9742"/>
                                <a:gd name="T161" fmla="*/ T160 w 1031"/>
                                <a:gd name="T162" fmla="+- 0 761 504"/>
                                <a:gd name="T163" fmla="*/ 761 h 845"/>
                                <a:gd name="T164" fmla="+- 0 10758 9742"/>
                                <a:gd name="T165" fmla="*/ T164 w 1031"/>
                                <a:gd name="T166" fmla="+- 0 824 504"/>
                                <a:gd name="T167" fmla="*/ 824 h 845"/>
                                <a:gd name="T168" fmla="+- 0 10771 9742"/>
                                <a:gd name="T169" fmla="*/ T168 w 1031"/>
                                <a:gd name="T170" fmla="+- 0 891 504"/>
                                <a:gd name="T171" fmla="*/ 891 h 845"/>
                                <a:gd name="T172" fmla="+- 0 10773 9742"/>
                                <a:gd name="T173" fmla="*/ T172 w 1031"/>
                                <a:gd name="T174" fmla="+- 0 925 504"/>
                                <a:gd name="T175" fmla="*/ 925 h 845"/>
                                <a:gd name="T176" fmla="+- 0 10773 9742"/>
                                <a:gd name="T177" fmla="*/ T176 w 1031"/>
                                <a:gd name="T178" fmla="+- 0 927 504"/>
                                <a:gd name="T179" fmla="*/ 927 h 8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031" h="845">
                                  <a:moveTo>
                                    <a:pt x="1031" y="423"/>
                                  </a:moveTo>
                                  <a:lnTo>
                                    <a:pt x="1024" y="491"/>
                                  </a:lnTo>
                                  <a:lnTo>
                                    <a:pt x="1005" y="556"/>
                                  </a:lnTo>
                                  <a:lnTo>
                                    <a:pt x="974" y="616"/>
                                  </a:lnTo>
                                  <a:lnTo>
                                    <a:pt x="932" y="672"/>
                                  </a:lnTo>
                                  <a:lnTo>
                                    <a:pt x="881" y="721"/>
                                  </a:lnTo>
                                  <a:lnTo>
                                    <a:pt x="821" y="763"/>
                                  </a:lnTo>
                                  <a:lnTo>
                                    <a:pt x="753" y="798"/>
                                  </a:lnTo>
                                  <a:lnTo>
                                    <a:pt x="679" y="823"/>
                                  </a:lnTo>
                                  <a:lnTo>
                                    <a:pt x="600" y="839"/>
                                  </a:lnTo>
                                  <a:lnTo>
                                    <a:pt x="517" y="845"/>
                                  </a:lnTo>
                                  <a:lnTo>
                                    <a:pt x="474" y="844"/>
                                  </a:lnTo>
                                  <a:lnTo>
                                    <a:pt x="393" y="833"/>
                                  </a:lnTo>
                                  <a:lnTo>
                                    <a:pt x="316" y="812"/>
                                  </a:lnTo>
                                  <a:lnTo>
                                    <a:pt x="245" y="782"/>
                                  </a:lnTo>
                                  <a:lnTo>
                                    <a:pt x="181" y="744"/>
                                  </a:lnTo>
                                  <a:lnTo>
                                    <a:pt x="125" y="698"/>
                                  </a:lnTo>
                                  <a:lnTo>
                                    <a:pt x="78" y="646"/>
                                  </a:lnTo>
                                  <a:lnTo>
                                    <a:pt x="41" y="588"/>
                                  </a:lnTo>
                                  <a:lnTo>
                                    <a:pt x="16" y="525"/>
                                  </a:lnTo>
                                  <a:lnTo>
                                    <a:pt x="2" y="459"/>
                                  </a:lnTo>
                                  <a:lnTo>
                                    <a:pt x="0" y="424"/>
                                  </a:lnTo>
                                  <a:lnTo>
                                    <a:pt x="0" y="423"/>
                                  </a:lnTo>
                                  <a:lnTo>
                                    <a:pt x="7" y="354"/>
                                  </a:lnTo>
                                  <a:lnTo>
                                    <a:pt x="26" y="289"/>
                                  </a:lnTo>
                                  <a:lnTo>
                                    <a:pt x="57" y="229"/>
                                  </a:lnTo>
                                  <a:lnTo>
                                    <a:pt x="99" y="174"/>
                                  </a:lnTo>
                                  <a:lnTo>
                                    <a:pt x="151" y="124"/>
                                  </a:lnTo>
                                  <a:lnTo>
                                    <a:pt x="211" y="82"/>
                                  </a:lnTo>
                                  <a:lnTo>
                                    <a:pt x="278" y="48"/>
                                  </a:lnTo>
                                  <a:lnTo>
                                    <a:pt x="352" y="22"/>
                                  </a:lnTo>
                                  <a:lnTo>
                                    <a:pt x="431" y="6"/>
                                  </a:lnTo>
                                  <a:lnTo>
                                    <a:pt x="515" y="0"/>
                                  </a:lnTo>
                                  <a:lnTo>
                                    <a:pt x="557" y="2"/>
                                  </a:lnTo>
                                  <a:lnTo>
                                    <a:pt x="639" y="12"/>
                                  </a:lnTo>
                                  <a:lnTo>
                                    <a:pt x="715" y="33"/>
                                  </a:lnTo>
                                  <a:lnTo>
                                    <a:pt x="786" y="63"/>
                                  </a:lnTo>
                                  <a:lnTo>
                                    <a:pt x="850" y="101"/>
                                  </a:lnTo>
                                  <a:lnTo>
                                    <a:pt x="906" y="147"/>
                                  </a:lnTo>
                                  <a:lnTo>
                                    <a:pt x="953" y="199"/>
                                  </a:lnTo>
                                  <a:lnTo>
                                    <a:pt x="990" y="257"/>
                                  </a:lnTo>
                                  <a:lnTo>
                                    <a:pt x="1016" y="320"/>
                                  </a:lnTo>
                                  <a:lnTo>
                                    <a:pt x="1029" y="387"/>
                                  </a:lnTo>
                                  <a:lnTo>
                                    <a:pt x="1031" y="421"/>
                                  </a:lnTo>
                                  <a:lnTo>
                                    <a:pt x="1031" y="4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81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6" name="Group 1141"/>
                        <wpg:cNvGrpSpPr>
                          <a:grpSpLocks/>
                        </wpg:cNvGrpSpPr>
                        <wpg:grpSpPr bwMode="auto">
                          <a:xfrm>
                            <a:off x="9776" y="561"/>
                            <a:ext cx="1017" cy="747"/>
                            <a:chOff x="9776" y="561"/>
                            <a:chExt cx="1017" cy="747"/>
                          </a:xfrm>
                        </wpg:grpSpPr>
                        <wps:wsp>
                          <wps:cNvPr id="1167" name="Freeform 1147"/>
                          <wps:cNvSpPr>
                            <a:spLocks/>
                          </wps:cNvSpPr>
                          <wps:spPr bwMode="auto">
                            <a:xfrm>
                              <a:off x="9776" y="561"/>
                              <a:ext cx="1017" cy="747"/>
                            </a:xfrm>
                            <a:custGeom>
                              <a:avLst/>
                              <a:gdLst>
                                <a:gd name="T0" fmla="+- 0 10331 9776"/>
                                <a:gd name="T1" fmla="*/ T0 w 1017"/>
                                <a:gd name="T2" fmla="+- 0 1012 561"/>
                                <a:gd name="T3" fmla="*/ 1012 h 747"/>
                                <a:gd name="T4" fmla="+- 0 10238 9776"/>
                                <a:gd name="T5" fmla="*/ T4 w 1017"/>
                                <a:gd name="T6" fmla="+- 0 1012 561"/>
                                <a:gd name="T7" fmla="*/ 1012 h 747"/>
                                <a:gd name="T8" fmla="+- 0 10252 9776"/>
                                <a:gd name="T9" fmla="*/ T8 w 1017"/>
                                <a:gd name="T10" fmla="+- 0 1307 561"/>
                                <a:gd name="T11" fmla="*/ 1307 h 747"/>
                                <a:gd name="T12" fmla="+- 0 10275 9776"/>
                                <a:gd name="T13" fmla="*/ T12 w 1017"/>
                                <a:gd name="T14" fmla="+- 0 1307 561"/>
                                <a:gd name="T15" fmla="*/ 1307 h 747"/>
                                <a:gd name="T16" fmla="+- 0 10286 9776"/>
                                <a:gd name="T17" fmla="*/ T16 w 1017"/>
                                <a:gd name="T18" fmla="+- 0 1307 561"/>
                                <a:gd name="T19" fmla="*/ 1307 h 747"/>
                                <a:gd name="T20" fmla="+- 0 10331 9776"/>
                                <a:gd name="T21" fmla="*/ T20 w 1017"/>
                                <a:gd name="T22" fmla="+- 0 1307 561"/>
                                <a:gd name="T23" fmla="*/ 1307 h 747"/>
                                <a:gd name="T24" fmla="+- 0 10331 9776"/>
                                <a:gd name="T25" fmla="*/ T24 w 1017"/>
                                <a:gd name="T26" fmla="+- 0 1012 561"/>
                                <a:gd name="T27" fmla="*/ 1012 h 7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017" h="747">
                                  <a:moveTo>
                                    <a:pt x="555" y="451"/>
                                  </a:moveTo>
                                  <a:lnTo>
                                    <a:pt x="462" y="451"/>
                                  </a:lnTo>
                                  <a:lnTo>
                                    <a:pt x="476" y="746"/>
                                  </a:lnTo>
                                  <a:lnTo>
                                    <a:pt x="499" y="746"/>
                                  </a:lnTo>
                                  <a:lnTo>
                                    <a:pt x="510" y="746"/>
                                  </a:lnTo>
                                  <a:lnTo>
                                    <a:pt x="555" y="746"/>
                                  </a:lnTo>
                                  <a:lnTo>
                                    <a:pt x="555" y="45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8" name="Freeform 1146"/>
                          <wps:cNvSpPr>
                            <a:spLocks/>
                          </wps:cNvSpPr>
                          <wps:spPr bwMode="auto">
                            <a:xfrm>
                              <a:off x="9776" y="561"/>
                              <a:ext cx="1017" cy="747"/>
                            </a:xfrm>
                            <a:custGeom>
                              <a:avLst/>
                              <a:gdLst>
                                <a:gd name="T0" fmla="+- 0 10146 9776"/>
                                <a:gd name="T1" fmla="*/ T0 w 1017"/>
                                <a:gd name="T2" fmla="+- 0 561 561"/>
                                <a:gd name="T3" fmla="*/ 561 h 747"/>
                                <a:gd name="T4" fmla="+- 0 10086 9776"/>
                                <a:gd name="T5" fmla="*/ T4 w 1017"/>
                                <a:gd name="T6" fmla="+- 0 566 561"/>
                                <a:gd name="T7" fmla="*/ 566 h 747"/>
                                <a:gd name="T8" fmla="+- 0 10002 9776"/>
                                <a:gd name="T9" fmla="*/ T8 w 1017"/>
                                <a:gd name="T10" fmla="+- 0 590 561"/>
                                <a:gd name="T11" fmla="*/ 590 h 747"/>
                                <a:gd name="T12" fmla="+- 0 9928 9776"/>
                                <a:gd name="T13" fmla="*/ T12 w 1017"/>
                                <a:gd name="T14" fmla="+- 0 632 561"/>
                                <a:gd name="T15" fmla="*/ 632 h 747"/>
                                <a:gd name="T16" fmla="+- 0 9865 9776"/>
                                <a:gd name="T17" fmla="*/ T16 w 1017"/>
                                <a:gd name="T18" fmla="+- 0 690 561"/>
                                <a:gd name="T19" fmla="*/ 690 h 747"/>
                                <a:gd name="T20" fmla="+- 0 9818 9776"/>
                                <a:gd name="T21" fmla="*/ T20 w 1017"/>
                                <a:gd name="T22" fmla="+- 0 761 561"/>
                                <a:gd name="T23" fmla="*/ 761 h 747"/>
                                <a:gd name="T24" fmla="+- 0 9787 9776"/>
                                <a:gd name="T25" fmla="*/ T24 w 1017"/>
                                <a:gd name="T26" fmla="+- 0 842 561"/>
                                <a:gd name="T27" fmla="*/ 842 h 747"/>
                                <a:gd name="T28" fmla="+- 0 9776 9776"/>
                                <a:gd name="T29" fmla="*/ T28 w 1017"/>
                                <a:gd name="T30" fmla="+- 0 931 561"/>
                                <a:gd name="T31" fmla="*/ 931 h 747"/>
                                <a:gd name="T32" fmla="+- 0 9777 9776"/>
                                <a:gd name="T33" fmla="*/ T32 w 1017"/>
                                <a:gd name="T34" fmla="+- 0 961 561"/>
                                <a:gd name="T35" fmla="*/ 961 h 747"/>
                                <a:gd name="T36" fmla="+- 0 9795 9776"/>
                                <a:gd name="T37" fmla="*/ T36 w 1017"/>
                                <a:gd name="T38" fmla="+- 0 1047 561"/>
                                <a:gd name="T39" fmla="*/ 1047 h 747"/>
                                <a:gd name="T40" fmla="+- 0 9832 9776"/>
                                <a:gd name="T41" fmla="*/ T40 w 1017"/>
                                <a:gd name="T42" fmla="+- 0 1125 561"/>
                                <a:gd name="T43" fmla="*/ 1125 h 747"/>
                                <a:gd name="T44" fmla="+- 0 9885 9776"/>
                                <a:gd name="T45" fmla="*/ T44 w 1017"/>
                                <a:gd name="T46" fmla="+- 0 1192 561"/>
                                <a:gd name="T47" fmla="*/ 1192 h 747"/>
                                <a:gd name="T48" fmla="+- 0 9951 9776"/>
                                <a:gd name="T49" fmla="*/ T48 w 1017"/>
                                <a:gd name="T50" fmla="+- 0 1245 561"/>
                                <a:gd name="T51" fmla="*/ 1245 h 747"/>
                                <a:gd name="T52" fmla="+- 0 10029 9776"/>
                                <a:gd name="T53" fmla="*/ T52 w 1017"/>
                                <a:gd name="T54" fmla="+- 0 1282 561"/>
                                <a:gd name="T55" fmla="*/ 1282 h 747"/>
                                <a:gd name="T56" fmla="+- 0 10116 9776"/>
                                <a:gd name="T57" fmla="*/ T56 w 1017"/>
                                <a:gd name="T58" fmla="+- 0 1299 561"/>
                                <a:gd name="T59" fmla="*/ 1299 h 747"/>
                                <a:gd name="T60" fmla="+- 0 10146 9776"/>
                                <a:gd name="T61" fmla="*/ T60 w 1017"/>
                                <a:gd name="T62" fmla="+- 0 1300 561"/>
                                <a:gd name="T63" fmla="*/ 1300 h 747"/>
                                <a:gd name="T64" fmla="+- 0 10147 9776"/>
                                <a:gd name="T65" fmla="*/ T64 w 1017"/>
                                <a:gd name="T66" fmla="+- 0 1300 561"/>
                                <a:gd name="T67" fmla="*/ 1300 h 747"/>
                                <a:gd name="T68" fmla="+- 0 10147 9776"/>
                                <a:gd name="T69" fmla="*/ T68 w 1017"/>
                                <a:gd name="T70" fmla="+- 0 1295 561"/>
                                <a:gd name="T71" fmla="*/ 1295 h 747"/>
                                <a:gd name="T72" fmla="+- 0 10146 9776"/>
                                <a:gd name="T73" fmla="*/ T72 w 1017"/>
                                <a:gd name="T74" fmla="+- 0 1290 561"/>
                                <a:gd name="T75" fmla="*/ 1290 h 747"/>
                                <a:gd name="T76" fmla="+- 0 10146 9776"/>
                                <a:gd name="T77" fmla="*/ T76 w 1017"/>
                                <a:gd name="T78" fmla="+- 0 1208 561"/>
                                <a:gd name="T79" fmla="*/ 1208 h 747"/>
                                <a:gd name="T80" fmla="+- 0 10079 9776"/>
                                <a:gd name="T81" fmla="*/ T80 w 1017"/>
                                <a:gd name="T82" fmla="+- 0 1200 561"/>
                                <a:gd name="T83" fmla="*/ 1200 h 747"/>
                                <a:gd name="T84" fmla="+- 0 10018 9776"/>
                                <a:gd name="T85" fmla="*/ T84 w 1017"/>
                                <a:gd name="T86" fmla="+- 0 1176 561"/>
                                <a:gd name="T87" fmla="*/ 1176 h 747"/>
                                <a:gd name="T88" fmla="+- 0 9966 9776"/>
                                <a:gd name="T89" fmla="*/ T88 w 1017"/>
                                <a:gd name="T90" fmla="+- 0 1140 561"/>
                                <a:gd name="T91" fmla="*/ 1140 h 747"/>
                                <a:gd name="T92" fmla="+- 0 9922 9776"/>
                                <a:gd name="T93" fmla="*/ T92 w 1017"/>
                                <a:gd name="T94" fmla="+- 0 1091 561"/>
                                <a:gd name="T95" fmla="*/ 1091 h 747"/>
                                <a:gd name="T96" fmla="+- 0 9891 9776"/>
                                <a:gd name="T97" fmla="*/ T96 w 1017"/>
                                <a:gd name="T98" fmla="+- 0 1031 561"/>
                                <a:gd name="T99" fmla="*/ 1031 h 747"/>
                                <a:gd name="T100" fmla="+- 0 9873 9776"/>
                                <a:gd name="T101" fmla="*/ T100 w 1017"/>
                                <a:gd name="T102" fmla="+- 0 963 561"/>
                                <a:gd name="T103" fmla="*/ 963 h 747"/>
                                <a:gd name="T104" fmla="+- 0 9869 9776"/>
                                <a:gd name="T105" fmla="*/ T104 w 1017"/>
                                <a:gd name="T106" fmla="+- 0 914 561"/>
                                <a:gd name="T107" fmla="*/ 914 h 747"/>
                                <a:gd name="T108" fmla="+- 0 9872 9776"/>
                                <a:gd name="T109" fmla="*/ T108 w 1017"/>
                                <a:gd name="T110" fmla="+- 0 891 561"/>
                                <a:gd name="T111" fmla="*/ 891 h 747"/>
                                <a:gd name="T112" fmla="+- 0 9889 9776"/>
                                <a:gd name="T113" fmla="*/ T112 w 1017"/>
                                <a:gd name="T114" fmla="+- 0 827 561"/>
                                <a:gd name="T115" fmla="*/ 827 h 747"/>
                                <a:gd name="T116" fmla="+- 0 9920 9776"/>
                                <a:gd name="T117" fmla="*/ T116 w 1017"/>
                                <a:gd name="T118" fmla="+- 0 770 561"/>
                                <a:gd name="T119" fmla="*/ 770 h 747"/>
                                <a:gd name="T120" fmla="+- 0 9964 9776"/>
                                <a:gd name="T121" fmla="*/ T120 w 1017"/>
                                <a:gd name="T122" fmla="+- 0 722 561"/>
                                <a:gd name="T123" fmla="*/ 722 h 747"/>
                                <a:gd name="T124" fmla="+- 0 10018 9776"/>
                                <a:gd name="T125" fmla="*/ T124 w 1017"/>
                                <a:gd name="T126" fmla="+- 0 685 561"/>
                                <a:gd name="T127" fmla="*/ 685 h 747"/>
                                <a:gd name="T128" fmla="+- 0 10080 9776"/>
                                <a:gd name="T129" fmla="*/ T128 w 1017"/>
                                <a:gd name="T130" fmla="+- 0 661 561"/>
                                <a:gd name="T131" fmla="*/ 661 h 747"/>
                                <a:gd name="T132" fmla="+- 0 10149 9776"/>
                                <a:gd name="T133" fmla="*/ T132 w 1017"/>
                                <a:gd name="T134" fmla="+- 0 653 561"/>
                                <a:gd name="T135" fmla="*/ 653 h 747"/>
                                <a:gd name="T136" fmla="+- 0 10390 9776"/>
                                <a:gd name="T137" fmla="*/ T136 w 1017"/>
                                <a:gd name="T138" fmla="+- 0 653 561"/>
                                <a:gd name="T139" fmla="*/ 653 h 747"/>
                                <a:gd name="T140" fmla="+- 0 10380 9776"/>
                                <a:gd name="T141" fmla="*/ T140 w 1017"/>
                                <a:gd name="T142" fmla="+- 0 645 561"/>
                                <a:gd name="T143" fmla="*/ 645 h 747"/>
                                <a:gd name="T144" fmla="+- 0 10329 9776"/>
                                <a:gd name="T145" fmla="*/ T144 w 1017"/>
                                <a:gd name="T146" fmla="+- 0 609 561"/>
                                <a:gd name="T147" fmla="*/ 609 h 747"/>
                                <a:gd name="T148" fmla="+- 0 10273 9776"/>
                                <a:gd name="T149" fmla="*/ T148 w 1017"/>
                                <a:gd name="T150" fmla="+- 0 583 561"/>
                                <a:gd name="T151" fmla="*/ 583 h 747"/>
                                <a:gd name="T152" fmla="+- 0 10211 9776"/>
                                <a:gd name="T153" fmla="*/ T152 w 1017"/>
                                <a:gd name="T154" fmla="+- 0 566 561"/>
                                <a:gd name="T155" fmla="*/ 566 h 747"/>
                                <a:gd name="T156" fmla="+- 0 10168 9776"/>
                                <a:gd name="T157" fmla="*/ T156 w 1017"/>
                                <a:gd name="T158" fmla="+- 0 561 561"/>
                                <a:gd name="T159" fmla="*/ 561 h 747"/>
                                <a:gd name="T160" fmla="+- 0 10146 9776"/>
                                <a:gd name="T161" fmla="*/ T160 w 1017"/>
                                <a:gd name="T162" fmla="+- 0 561 561"/>
                                <a:gd name="T163" fmla="*/ 561 h 7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1017" h="747">
                                  <a:moveTo>
                                    <a:pt x="370" y="0"/>
                                  </a:moveTo>
                                  <a:lnTo>
                                    <a:pt x="310" y="5"/>
                                  </a:lnTo>
                                  <a:lnTo>
                                    <a:pt x="226" y="29"/>
                                  </a:lnTo>
                                  <a:lnTo>
                                    <a:pt x="152" y="71"/>
                                  </a:lnTo>
                                  <a:lnTo>
                                    <a:pt x="89" y="129"/>
                                  </a:lnTo>
                                  <a:lnTo>
                                    <a:pt x="42" y="200"/>
                                  </a:lnTo>
                                  <a:lnTo>
                                    <a:pt x="11" y="281"/>
                                  </a:lnTo>
                                  <a:lnTo>
                                    <a:pt x="0" y="370"/>
                                  </a:lnTo>
                                  <a:lnTo>
                                    <a:pt x="1" y="400"/>
                                  </a:lnTo>
                                  <a:lnTo>
                                    <a:pt x="19" y="486"/>
                                  </a:lnTo>
                                  <a:lnTo>
                                    <a:pt x="56" y="564"/>
                                  </a:lnTo>
                                  <a:lnTo>
                                    <a:pt x="109" y="631"/>
                                  </a:lnTo>
                                  <a:lnTo>
                                    <a:pt x="175" y="684"/>
                                  </a:lnTo>
                                  <a:lnTo>
                                    <a:pt x="253" y="721"/>
                                  </a:lnTo>
                                  <a:lnTo>
                                    <a:pt x="340" y="738"/>
                                  </a:lnTo>
                                  <a:lnTo>
                                    <a:pt x="370" y="739"/>
                                  </a:lnTo>
                                  <a:lnTo>
                                    <a:pt x="371" y="739"/>
                                  </a:lnTo>
                                  <a:lnTo>
                                    <a:pt x="371" y="734"/>
                                  </a:lnTo>
                                  <a:lnTo>
                                    <a:pt x="370" y="729"/>
                                  </a:lnTo>
                                  <a:lnTo>
                                    <a:pt x="370" y="647"/>
                                  </a:lnTo>
                                  <a:lnTo>
                                    <a:pt x="303" y="639"/>
                                  </a:lnTo>
                                  <a:lnTo>
                                    <a:pt x="242" y="615"/>
                                  </a:lnTo>
                                  <a:lnTo>
                                    <a:pt x="190" y="579"/>
                                  </a:lnTo>
                                  <a:lnTo>
                                    <a:pt x="146" y="530"/>
                                  </a:lnTo>
                                  <a:lnTo>
                                    <a:pt x="115" y="470"/>
                                  </a:lnTo>
                                  <a:lnTo>
                                    <a:pt x="97" y="402"/>
                                  </a:lnTo>
                                  <a:lnTo>
                                    <a:pt x="93" y="353"/>
                                  </a:lnTo>
                                  <a:lnTo>
                                    <a:pt x="96" y="330"/>
                                  </a:lnTo>
                                  <a:lnTo>
                                    <a:pt x="113" y="266"/>
                                  </a:lnTo>
                                  <a:lnTo>
                                    <a:pt x="144" y="209"/>
                                  </a:lnTo>
                                  <a:lnTo>
                                    <a:pt x="188" y="161"/>
                                  </a:lnTo>
                                  <a:lnTo>
                                    <a:pt x="242" y="124"/>
                                  </a:lnTo>
                                  <a:lnTo>
                                    <a:pt x="304" y="100"/>
                                  </a:lnTo>
                                  <a:lnTo>
                                    <a:pt x="373" y="92"/>
                                  </a:lnTo>
                                  <a:lnTo>
                                    <a:pt x="614" y="92"/>
                                  </a:lnTo>
                                  <a:lnTo>
                                    <a:pt x="604" y="84"/>
                                  </a:lnTo>
                                  <a:lnTo>
                                    <a:pt x="553" y="48"/>
                                  </a:lnTo>
                                  <a:lnTo>
                                    <a:pt x="497" y="22"/>
                                  </a:lnTo>
                                  <a:lnTo>
                                    <a:pt x="435" y="5"/>
                                  </a:lnTo>
                                  <a:lnTo>
                                    <a:pt x="392" y="0"/>
                                  </a:lnTo>
                                  <a:lnTo>
                                    <a:pt x="37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9" name="Freeform 1145"/>
                          <wps:cNvSpPr>
                            <a:spLocks/>
                          </wps:cNvSpPr>
                          <wps:spPr bwMode="auto">
                            <a:xfrm>
                              <a:off x="9776" y="561"/>
                              <a:ext cx="1017" cy="747"/>
                            </a:xfrm>
                            <a:custGeom>
                              <a:avLst/>
                              <a:gdLst>
                                <a:gd name="T0" fmla="+- 0 10721 9776"/>
                                <a:gd name="T1" fmla="*/ T0 w 1017"/>
                                <a:gd name="T2" fmla="+- 0 838 561"/>
                                <a:gd name="T3" fmla="*/ 838 h 747"/>
                                <a:gd name="T4" fmla="+- 0 10519 9776"/>
                                <a:gd name="T5" fmla="*/ T4 w 1017"/>
                                <a:gd name="T6" fmla="+- 0 838 561"/>
                                <a:gd name="T7" fmla="*/ 838 h 747"/>
                                <a:gd name="T8" fmla="+- 0 10542 9776"/>
                                <a:gd name="T9" fmla="*/ T8 w 1017"/>
                                <a:gd name="T10" fmla="+- 0 840 561"/>
                                <a:gd name="T11" fmla="*/ 840 h 747"/>
                                <a:gd name="T12" fmla="+- 0 10564 9776"/>
                                <a:gd name="T13" fmla="*/ T12 w 1017"/>
                                <a:gd name="T14" fmla="+- 0 844 561"/>
                                <a:gd name="T15" fmla="*/ 844 h 747"/>
                                <a:gd name="T16" fmla="+- 0 10623 9776"/>
                                <a:gd name="T17" fmla="*/ T16 w 1017"/>
                                <a:gd name="T18" fmla="+- 0 872 561"/>
                                <a:gd name="T19" fmla="*/ 872 h 747"/>
                                <a:gd name="T20" fmla="+- 0 10668 9776"/>
                                <a:gd name="T21" fmla="*/ T20 w 1017"/>
                                <a:gd name="T22" fmla="+- 0 919 561"/>
                                <a:gd name="T23" fmla="*/ 919 h 747"/>
                                <a:gd name="T24" fmla="+- 0 10695 9776"/>
                                <a:gd name="T25" fmla="*/ T24 w 1017"/>
                                <a:gd name="T26" fmla="+- 0 979 561"/>
                                <a:gd name="T27" fmla="*/ 979 h 747"/>
                                <a:gd name="T28" fmla="+- 0 10701 9776"/>
                                <a:gd name="T29" fmla="*/ T28 w 1017"/>
                                <a:gd name="T30" fmla="+- 0 1025 561"/>
                                <a:gd name="T31" fmla="*/ 1025 h 747"/>
                                <a:gd name="T32" fmla="+- 0 10699 9776"/>
                                <a:gd name="T33" fmla="*/ T32 w 1017"/>
                                <a:gd name="T34" fmla="+- 0 1046 561"/>
                                <a:gd name="T35" fmla="*/ 1046 h 747"/>
                                <a:gd name="T36" fmla="+- 0 10679 9776"/>
                                <a:gd name="T37" fmla="*/ T36 w 1017"/>
                                <a:gd name="T38" fmla="+- 0 1111 561"/>
                                <a:gd name="T39" fmla="*/ 1111 h 747"/>
                                <a:gd name="T40" fmla="+- 0 10638 9776"/>
                                <a:gd name="T41" fmla="*/ T40 w 1017"/>
                                <a:gd name="T42" fmla="+- 0 1162 561"/>
                                <a:gd name="T43" fmla="*/ 1162 h 747"/>
                                <a:gd name="T44" fmla="+- 0 10582 9776"/>
                                <a:gd name="T45" fmla="*/ T44 w 1017"/>
                                <a:gd name="T46" fmla="+- 0 1196 561"/>
                                <a:gd name="T47" fmla="*/ 1196 h 747"/>
                                <a:gd name="T48" fmla="+- 0 10516 9776"/>
                                <a:gd name="T49" fmla="*/ T48 w 1017"/>
                                <a:gd name="T50" fmla="+- 0 1208 561"/>
                                <a:gd name="T51" fmla="*/ 1208 h 747"/>
                                <a:gd name="T52" fmla="+- 0 10423 9776"/>
                                <a:gd name="T53" fmla="*/ T52 w 1017"/>
                                <a:gd name="T54" fmla="+- 0 1208 561"/>
                                <a:gd name="T55" fmla="*/ 1208 h 747"/>
                                <a:gd name="T56" fmla="+- 0 10423 9776"/>
                                <a:gd name="T57" fmla="*/ T56 w 1017"/>
                                <a:gd name="T58" fmla="+- 0 1290 561"/>
                                <a:gd name="T59" fmla="*/ 1290 h 747"/>
                                <a:gd name="T60" fmla="+- 0 10422 9776"/>
                                <a:gd name="T61" fmla="*/ T60 w 1017"/>
                                <a:gd name="T62" fmla="+- 0 1296 561"/>
                                <a:gd name="T63" fmla="*/ 1296 h 747"/>
                                <a:gd name="T64" fmla="+- 0 10422 9776"/>
                                <a:gd name="T65" fmla="*/ T64 w 1017"/>
                                <a:gd name="T66" fmla="+- 0 1300 561"/>
                                <a:gd name="T67" fmla="*/ 1300 h 747"/>
                                <a:gd name="T68" fmla="+- 0 10516 9776"/>
                                <a:gd name="T69" fmla="*/ T68 w 1017"/>
                                <a:gd name="T70" fmla="+- 0 1300 561"/>
                                <a:gd name="T71" fmla="*/ 1300 h 747"/>
                                <a:gd name="T72" fmla="+- 0 10597 9776"/>
                                <a:gd name="T73" fmla="*/ T72 w 1017"/>
                                <a:gd name="T74" fmla="+- 0 1288 561"/>
                                <a:gd name="T75" fmla="*/ 1288 h 747"/>
                                <a:gd name="T76" fmla="+- 0 10657 9776"/>
                                <a:gd name="T77" fmla="*/ T76 w 1017"/>
                                <a:gd name="T78" fmla="+- 0 1262 561"/>
                                <a:gd name="T79" fmla="*/ 1262 h 747"/>
                                <a:gd name="T80" fmla="+- 0 10709 9776"/>
                                <a:gd name="T81" fmla="*/ T80 w 1017"/>
                                <a:gd name="T82" fmla="+- 0 1222 561"/>
                                <a:gd name="T83" fmla="*/ 1222 h 747"/>
                                <a:gd name="T84" fmla="+- 0 10750 9776"/>
                                <a:gd name="T85" fmla="*/ T84 w 1017"/>
                                <a:gd name="T86" fmla="+- 0 1172 561"/>
                                <a:gd name="T87" fmla="*/ 1172 h 747"/>
                                <a:gd name="T88" fmla="+- 0 10779 9776"/>
                                <a:gd name="T89" fmla="*/ T88 w 1017"/>
                                <a:gd name="T90" fmla="+- 0 1112 561"/>
                                <a:gd name="T91" fmla="*/ 1112 h 747"/>
                                <a:gd name="T92" fmla="+- 0 10792 9776"/>
                                <a:gd name="T93" fmla="*/ T92 w 1017"/>
                                <a:gd name="T94" fmla="+- 0 1046 561"/>
                                <a:gd name="T95" fmla="*/ 1046 h 747"/>
                                <a:gd name="T96" fmla="+- 0 10793 9776"/>
                                <a:gd name="T97" fmla="*/ T96 w 1017"/>
                                <a:gd name="T98" fmla="+- 0 1025 561"/>
                                <a:gd name="T99" fmla="*/ 1025 h 747"/>
                                <a:gd name="T100" fmla="+- 0 10793 9776"/>
                                <a:gd name="T101" fmla="*/ T100 w 1017"/>
                                <a:gd name="T102" fmla="+- 0 1019 561"/>
                                <a:gd name="T103" fmla="*/ 1019 h 747"/>
                                <a:gd name="T104" fmla="+- 0 10785 9776"/>
                                <a:gd name="T105" fmla="*/ T104 w 1017"/>
                                <a:gd name="T106" fmla="+- 0 956 561"/>
                                <a:gd name="T107" fmla="*/ 956 h 747"/>
                                <a:gd name="T108" fmla="+- 0 10762 9776"/>
                                <a:gd name="T109" fmla="*/ T108 w 1017"/>
                                <a:gd name="T110" fmla="+- 0 896 561"/>
                                <a:gd name="T111" fmla="*/ 896 h 747"/>
                                <a:gd name="T112" fmla="+- 0 10725 9776"/>
                                <a:gd name="T113" fmla="*/ T112 w 1017"/>
                                <a:gd name="T114" fmla="+- 0 843 561"/>
                                <a:gd name="T115" fmla="*/ 843 h 747"/>
                                <a:gd name="T116" fmla="+- 0 10721 9776"/>
                                <a:gd name="T117" fmla="*/ T116 w 1017"/>
                                <a:gd name="T118" fmla="+- 0 838 561"/>
                                <a:gd name="T119" fmla="*/ 838 h 7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1017" h="747">
                                  <a:moveTo>
                                    <a:pt x="945" y="277"/>
                                  </a:moveTo>
                                  <a:lnTo>
                                    <a:pt x="743" y="277"/>
                                  </a:lnTo>
                                  <a:lnTo>
                                    <a:pt x="766" y="279"/>
                                  </a:lnTo>
                                  <a:lnTo>
                                    <a:pt x="788" y="283"/>
                                  </a:lnTo>
                                  <a:lnTo>
                                    <a:pt x="847" y="311"/>
                                  </a:lnTo>
                                  <a:lnTo>
                                    <a:pt x="892" y="358"/>
                                  </a:lnTo>
                                  <a:lnTo>
                                    <a:pt x="919" y="418"/>
                                  </a:lnTo>
                                  <a:lnTo>
                                    <a:pt x="925" y="464"/>
                                  </a:lnTo>
                                  <a:lnTo>
                                    <a:pt x="923" y="485"/>
                                  </a:lnTo>
                                  <a:lnTo>
                                    <a:pt x="903" y="550"/>
                                  </a:lnTo>
                                  <a:lnTo>
                                    <a:pt x="862" y="601"/>
                                  </a:lnTo>
                                  <a:lnTo>
                                    <a:pt x="806" y="635"/>
                                  </a:lnTo>
                                  <a:lnTo>
                                    <a:pt x="740" y="647"/>
                                  </a:lnTo>
                                  <a:lnTo>
                                    <a:pt x="647" y="647"/>
                                  </a:lnTo>
                                  <a:lnTo>
                                    <a:pt x="647" y="729"/>
                                  </a:lnTo>
                                  <a:lnTo>
                                    <a:pt x="646" y="735"/>
                                  </a:lnTo>
                                  <a:lnTo>
                                    <a:pt x="646" y="739"/>
                                  </a:lnTo>
                                  <a:lnTo>
                                    <a:pt x="740" y="739"/>
                                  </a:lnTo>
                                  <a:lnTo>
                                    <a:pt x="821" y="727"/>
                                  </a:lnTo>
                                  <a:lnTo>
                                    <a:pt x="881" y="701"/>
                                  </a:lnTo>
                                  <a:lnTo>
                                    <a:pt x="933" y="661"/>
                                  </a:lnTo>
                                  <a:lnTo>
                                    <a:pt x="974" y="611"/>
                                  </a:lnTo>
                                  <a:lnTo>
                                    <a:pt x="1003" y="551"/>
                                  </a:lnTo>
                                  <a:lnTo>
                                    <a:pt x="1016" y="485"/>
                                  </a:lnTo>
                                  <a:lnTo>
                                    <a:pt x="1017" y="464"/>
                                  </a:lnTo>
                                  <a:lnTo>
                                    <a:pt x="1017" y="458"/>
                                  </a:lnTo>
                                  <a:lnTo>
                                    <a:pt x="1009" y="395"/>
                                  </a:lnTo>
                                  <a:lnTo>
                                    <a:pt x="986" y="335"/>
                                  </a:lnTo>
                                  <a:lnTo>
                                    <a:pt x="949" y="282"/>
                                  </a:lnTo>
                                  <a:lnTo>
                                    <a:pt x="945" y="27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0" name="Freeform 1144"/>
                          <wps:cNvSpPr>
                            <a:spLocks/>
                          </wps:cNvSpPr>
                          <wps:spPr bwMode="auto">
                            <a:xfrm>
                              <a:off x="9776" y="561"/>
                              <a:ext cx="1017" cy="747"/>
                            </a:xfrm>
                            <a:custGeom>
                              <a:avLst/>
                              <a:gdLst>
                                <a:gd name="T0" fmla="+- 0 10287 9776"/>
                                <a:gd name="T1" fmla="*/ T0 w 1017"/>
                                <a:gd name="T2" fmla="+- 0 854 561"/>
                                <a:gd name="T3" fmla="*/ 854 h 747"/>
                                <a:gd name="T4" fmla="+- 0 10121 9776"/>
                                <a:gd name="T5" fmla="*/ T4 w 1017"/>
                                <a:gd name="T6" fmla="+- 0 998 561"/>
                                <a:gd name="T7" fmla="*/ 998 h 747"/>
                                <a:gd name="T8" fmla="+- 0 10109 9776"/>
                                <a:gd name="T9" fmla="*/ T8 w 1017"/>
                                <a:gd name="T10" fmla="+- 0 1035 561"/>
                                <a:gd name="T11" fmla="*/ 1035 h 747"/>
                                <a:gd name="T12" fmla="+- 0 10113 9776"/>
                                <a:gd name="T13" fmla="*/ T12 w 1017"/>
                                <a:gd name="T14" fmla="+- 0 1048 561"/>
                                <a:gd name="T15" fmla="*/ 1048 h 747"/>
                                <a:gd name="T16" fmla="+- 0 10120 9776"/>
                                <a:gd name="T17" fmla="*/ T16 w 1017"/>
                                <a:gd name="T18" fmla="+- 0 1059 561"/>
                                <a:gd name="T19" fmla="*/ 1059 h 747"/>
                                <a:gd name="T20" fmla="+- 0 10129 9776"/>
                                <a:gd name="T21" fmla="*/ T20 w 1017"/>
                                <a:gd name="T22" fmla="+- 0 1068 561"/>
                                <a:gd name="T23" fmla="*/ 1068 h 747"/>
                                <a:gd name="T24" fmla="+- 0 10141 9776"/>
                                <a:gd name="T25" fmla="*/ T24 w 1017"/>
                                <a:gd name="T26" fmla="+- 0 1074 561"/>
                                <a:gd name="T27" fmla="*/ 1074 h 747"/>
                                <a:gd name="T28" fmla="+- 0 10155 9776"/>
                                <a:gd name="T29" fmla="*/ T28 w 1017"/>
                                <a:gd name="T30" fmla="+- 0 1076 561"/>
                                <a:gd name="T31" fmla="*/ 1076 h 747"/>
                                <a:gd name="T32" fmla="+- 0 10170 9776"/>
                                <a:gd name="T33" fmla="*/ T32 w 1017"/>
                                <a:gd name="T34" fmla="+- 0 1073 561"/>
                                <a:gd name="T35" fmla="*/ 1073 h 747"/>
                                <a:gd name="T36" fmla="+- 0 10186 9776"/>
                                <a:gd name="T37" fmla="*/ T36 w 1017"/>
                                <a:gd name="T38" fmla="+- 0 1064 561"/>
                                <a:gd name="T39" fmla="*/ 1064 h 747"/>
                                <a:gd name="T40" fmla="+- 0 10238 9776"/>
                                <a:gd name="T41" fmla="*/ T40 w 1017"/>
                                <a:gd name="T42" fmla="+- 0 1012 561"/>
                                <a:gd name="T43" fmla="*/ 1012 h 747"/>
                                <a:gd name="T44" fmla="+- 0 10455 9776"/>
                                <a:gd name="T45" fmla="*/ T44 w 1017"/>
                                <a:gd name="T46" fmla="+- 0 1012 561"/>
                                <a:gd name="T47" fmla="*/ 1012 h 747"/>
                                <a:gd name="T48" fmla="+- 0 10448 9776"/>
                                <a:gd name="T49" fmla="*/ T48 w 1017"/>
                                <a:gd name="T50" fmla="+- 0 998 561"/>
                                <a:gd name="T51" fmla="*/ 998 h 747"/>
                                <a:gd name="T52" fmla="+- 0 10305 9776"/>
                                <a:gd name="T53" fmla="*/ T52 w 1017"/>
                                <a:gd name="T54" fmla="+- 0 859 561"/>
                                <a:gd name="T55" fmla="*/ 859 h 747"/>
                                <a:gd name="T56" fmla="+- 0 10287 9776"/>
                                <a:gd name="T57" fmla="*/ T56 w 1017"/>
                                <a:gd name="T58" fmla="+- 0 854 561"/>
                                <a:gd name="T59" fmla="*/ 854 h 7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17" h="747">
                                  <a:moveTo>
                                    <a:pt x="511" y="293"/>
                                  </a:moveTo>
                                  <a:lnTo>
                                    <a:pt x="345" y="437"/>
                                  </a:lnTo>
                                  <a:lnTo>
                                    <a:pt x="333" y="474"/>
                                  </a:lnTo>
                                  <a:lnTo>
                                    <a:pt x="337" y="487"/>
                                  </a:lnTo>
                                  <a:lnTo>
                                    <a:pt x="344" y="498"/>
                                  </a:lnTo>
                                  <a:lnTo>
                                    <a:pt x="353" y="507"/>
                                  </a:lnTo>
                                  <a:lnTo>
                                    <a:pt x="365" y="513"/>
                                  </a:lnTo>
                                  <a:lnTo>
                                    <a:pt x="379" y="515"/>
                                  </a:lnTo>
                                  <a:lnTo>
                                    <a:pt x="394" y="512"/>
                                  </a:lnTo>
                                  <a:lnTo>
                                    <a:pt x="410" y="503"/>
                                  </a:lnTo>
                                  <a:lnTo>
                                    <a:pt x="462" y="451"/>
                                  </a:lnTo>
                                  <a:lnTo>
                                    <a:pt x="679" y="451"/>
                                  </a:lnTo>
                                  <a:lnTo>
                                    <a:pt x="672" y="437"/>
                                  </a:lnTo>
                                  <a:lnTo>
                                    <a:pt x="529" y="298"/>
                                  </a:lnTo>
                                  <a:lnTo>
                                    <a:pt x="511" y="29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1" name="Freeform 1143"/>
                          <wps:cNvSpPr>
                            <a:spLocks/>
                          </wps:cNvSpPr>
                          <wps:spPr bwMode="auto">
                            <a:xfrm>
                              <a:off x="9776" y="561"/>
                              <a:ext cx="1017" cy="747"/>
                            </a:xfrm>
                            <a:custGeom>
                              <a:avLst/>
                              <a:gdLst>
                                <a:gd name="T0" fmla="+- 0 10455 9776"/>
                                <a:gd name="T1" fmla="*/ T0 w 1017"/>
                                <a:gd name="T2" fmla="+- 0 1012 561"/>
                                <a:gd name="T3" fmla="*/ 1012 h 747"/>
                                <a:gd name="T4" fmla="+- 0 10331 9776"/>
                                <a:gd name="T5" fmla="*/ T4 w 1017"/>
                                <a:gd name="T6" fmla="+- 0 1012 561"/>
                                <a:gd name="T7" fmla="*/ 1012 h 747"/>
                                <a:gd name="T8" fmla="+- 0 10393 9776"/>
                                <a:gd name="T9" fmla="*/ T8 w 1017"/>
                                <a:gd name="T10" fmla="+- 0 1071 561"/>
                                <a:gd name="T11" fmla="*/ 1071 h 747"/>
                                <a:gd name="T12" fmla="+- 0 10406 9776"/>
                                <a:gd name="T13" fmla="*/ T12 w 1017"/>
                                <a:gd name="T14" fmla="+- 0 1075 561"/>
                                <a:gd name="T15" fmla="*/ 1075 h 747"/>
                                <a:gd name="T16" fmla="+- 0 10419 9776"/>
                                <a:gd name="T17" fmla="*/ T16 w 1017"/>
                                <a:gd name="T18" fmla="+- 0 1075 561"/>
                                <a:gd name="T19" fmla="*/ 1075 h 747"/>
                                <a:gd name="T20" fmla="+- 0 10432 9776"/>
                                <a:gd name="T21" fmla="*/ T20 w 1017"/>
                                <a:gd name="T22" fmla="+- 0 1072 561"/>
                                <a:gd name="T23" fmla="*/ 1072 h 747"/>
                                <a:gd name="T24" fmla="+- 0 10444 9776"/>
                                <a:gd name="T25" fmla="*/ T24 w 1017"/>
                                <a:gd name="T26" fmla="+- 0 1065 561"/>
                                <a:gd name="T27" fmla="*/ 1065 h 747"/>
                                <a:gd name="T28" fmla="+- 0 10453 9776"/>
                                <a:gd name="T29" fmla="*/ T28 w 1017"/>
                                <a:gd name="T30" fmla="+- 0 1056 561"/>
                                <a:gd name="T31" fmla="*/ 1056 h 747"/>
                                <a:gd name="T32" fmla="+- 0 10458 9776"/>
                                <a:gd name="T33" fmla="*/ T32 w 1017"/>
                                <a:gd name="T34" fmla="+- 0 1044 561"/>
                                <a:gd name="T35" fmla="*/ 1044 h 747"/>
                                <a:gd name="T36" fmla="+- 0 10460 9776"/>
                                <a:gd name="T37" fmla="*/ T36 w 1017"/>
                                <a:gd name="T38" fmla="+- 0 1030 561"/>
                                <a:gd name="T39" fmla="*/ 1030 h 747"/>
                                <a:gd name="T40" fmla="+- 0 10457 9776"/>
                                <a:gd name="T41" fmla="*/ T40 w 1017"/>
                                <a:gd name="T42" fmla="+- 0 1015 561"/>
                                <a:gd name="T43" fmla="*/ 1015 h 747"/>
                                <a:gd name="T44" fmla="+- 0 10455 9776"/>
                                <a:gd name="T45" fmla="*/ T44 w 1017"/>
                                <a:gd name="T46" fmla="+- 0 1012 561"/>
                                <a:gd name="T47" fmla="*/ 1012 h 7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017" h="747">
                                  <a:moveTo>
                                    <a:pt x="679" y="451"/>
                                  </a:moveTo>
                                  <a:lnTo>
                                    <a:pt x="555" y="451"/>
                                  </a:lnTo>
                                  <a:lnTo>
                                    <a:pt x="617" y="510"/>
                                  </a:lnTo>
                                  <a:lnTo>
                                    <a:pt x="630" y="514"/>
                                  </a:lnTo>
                                  <a:lnTo>
                                    <a:pt x="643" y="514"/>
                                  </a:lnTo>
                                  <a:lnTo>
                                    <a:pt x="656" y="511"/>
                                  </a:lnTo>
                                  <a:lnTo>
                                    <a:pt x="668" y="504"/>
                                  </a:lnTo>
                                  <a:lnTo>
                                    <a:pt x="677" y="495"/>
                                  </a:lnTo>
                                  <a:lnTo>
                                    <a:pt x="682" y="483"/>
                                  </a:lnTo>
                                  <a:lnTo>
                                    <a:pt x="684" y="469"/>
                                  </a:lnTo>
                                  <a:lnTo>
                                    <a:pt x="681" y="454"/>
                                  </a:lnTo>
                                  <a:lnTo>
                                    <a:pt x="679" y="45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2" name="Freeform 1142"/>
                          <wps:cNvSpPr>
                            <a:spLocks/>
                          </wps:cNvSpPr>
                          <wps:spPr bwMode="auto">
                            <a:xfrm>
                              <a:off x="9776" y="561"/>
                              <a:ext cx="1017" cy="747"/>
                            </a:xfrm>
                            <a:custGeom>
                              <a:avLst/>
                              <a:gdLst>
                                <a:gd name="T0" fmla="+- 0 10390 9776"/>
                                <a:gd name="T1" fmla="*/ T0 w 1017"/>
                                <a:gd name="T2" fmla="+- 0 653 561"/>
                                <a:gd name="T3" fmla="*/ 653 h 747"/>
                                <a:gd name="T4" fmla="+- 0 10149 9776"/>
                                <a:gd name="T5" fmla="*/ T4 w 1017"/>
                                <a:gd name="T6" fmla="+- 0 653 561"/>
                                <a:gd name="T7" fmla="*/ 653 h 747"/>
                                <a:gd name="T8" fmla="+- 0 10171 9776"/>
                                <a:gd name="T9" fmla="*/ T8 w 1017"/>
                                <a:gd name="T10" fmla="+- 0 654 561"/>
                                <a:gd name="T11" fmla="*/ 654 h 747"/>
                                <a:gd name="T12" fmla="+- 0 10193 9776"/>
                                <a:gd name="T13" fmla="*/ T12 w 1017"/>
                                <a:gd name="T14" fmla="+- 0 657 561"/>
                                <a:gd name="T15" fmla="*/ 657 h 747"/>
                                <a:gd name="T16" fmla="+- 0 10254 9776"/>
                                <a:gd name="T17" fmla="*/ T16 w 1017"/>
                                <a:gd name="T18" fmla="+- 0 675 561"/>
                                <a:gd name="T19" fmla="*/ 675 h 747"/>
                                <a:gd name="T20" fmla="+- 0 10309 9776"/>
                                <a:gd name="T21" fmla="*/ T20 w 1017"/>
                                <a:gd name="T22" fmla="+- 0 706 561"/>
                                <a:gd name="T23" fmla="*/ 706 h 747"/>
                                <a:gd name="T24" fmla="+- 0 10355 9776"/>
                                <a:gd name="T25" fmla="*/ T24 w 1017"/>
                                <a:gd name="T26" fmla="+- 0 748 561"/>
                                <a:gd name="T27" fmla="*/ 748 h 747"/>
                                <a:gd name="T28" fmla="+- 0 10390 9776"/>
                                <a:gd name="T29" fmla="*/ T28 w 1017"/>
                                <a:gd name="T30" fmla="+- 0 800 561"/>
                                <a:gd name="T31" fmla="*/ 800 h 747"/>
                                <a:gd name="T32" fmla="+- 0 10399 9776"/>
                                <a:gd name="T33" fmla="*/ T32 w 1017"/>
                                <a:gd name="T34" fmla="+- 0 819 561"/>
                                <a:gd name="T35" fmla="*/ 819 h 747"/>
                                <a:gd name="T36" fmla="+- 0 10421 9776"/>
                                <a:gd name="T37" fmla="*/ T36 w 1017"/>
                                <a:gd name="T38" fmla="+- 0 863 561"/>
                                <a:gd name="T39" fmla="*/ 863 h 747"/>
                                <a:gd name="T40" fmla="+- 0 10479 9776"/>
                                <a:gd name="T41" fmla="*/ T40 w 1017"/>
                                <a:gd name="T42" fmla="+- 0 844 561"/>
                                <a:gd name="T43" fmla="*/ 844 h 747"/>
                                <a:gd name="T44" fmla="+- 0 10519 9776"/>
                                <a:gd name="T45" fmla="*/ T44 w 1017"/>
                                <a:gd name="T46" fmla="+- 0 838 561"/>
                                <a:gd name="T47" fmla="*/ 838 h 747"/>
                                <a:gd name="T48" fmla="+- 0 10721 9776"/>
                                <a:gd name="T49" fmla="*/ T48 w 1017"/>
                                <a:gd name="T50" fmla="+- 0 838 561"/>
                                <a:gd name="T51" fmla="*/ 838 h 747"/>
                                <a:gd name="T52" fmla="+- 0 10710 9776"/>
                                <a:gd name="T53" fmla="*/ T52 w 1017"/>
                                <a:gd name="T54" fmla="+- 0 827 561"/>
                                <a:gd name="T55" fmla="*/ 827 h 747"/>
                                <a:gd name="T56" fmla="+- 0 10658 9776"/>
                                <a:gd name="T57" fmla="*/ T56 w 1017"/>
                                <a:gd name="T58" fmla="+- 0 787 561"/>
                                <a:gd name="T59" fmla="*/ 787 h 747"/>
                                <a:gd name="T60" fmla="+- 0 10597 9776"/>
                                <a:gd name="T61" fmla="*/ T60 w 1017"/>
                                <a:gd name="T62" fmla="+- 0 760 561"/>
                                <a:gd name="T63" fmla="*/ 760 h 747"/>
                                <a:gd name="T64" fmla="+- 0 10527 9776"/>
                                <a:gd name="T65" fmla="*/ T64 w 1017"/>
                                <a:gd name="T66" fmla="+- 0 747 561"/>
                                <a:gd name="T67" fmla="*/ 747 h 747"/>
                                <a:gd name="T68" fmla="+- 0 10502 9776"/>
                                <a:gd name="T69" fmla="*/ T68 w 1017"/>
                                <a:gd name="T70" fmla="+- 0 746 561"/>
                                <a:gd name="T71" fmla="*/ 746 h 747"/>
                                <a:gd name="T72" fmla="+- 0 10484 9776"/>
                                <a:gd name="T73" fmla="*/ T72 w 1017"/>
                                <a:gd name="T74" fmla="+- 0 744 561"/>
                                <a:gd name="T75" fmla="*/ 744 h 747"/>
                                <a:gd name="T76" fmla="+- 0 10461 9776"/>
                                <a:gd name="T77" fmla="*/ T76 w 1017"/>
                                <a:gd name="T78" fmla="+- 0 737 561"/>
                                <a:gd name="T79" fmla="*/ 737 h 747"/>
                                <a:gd name="T80" fmla="+- 0 10450 9776"/>
                                <a:gd name="T81" fmla="*/ T80 w 1017"/>
                                <a:gd name="T82" fmla="+- 0 720 561"/>
                                <a:gd name="T83" fmla="*/ 720 h 747"/>
                                <a:gd name="T84" fmla="+- 0 10438 9776"/>
                                <a:gd name="T85" fmla="*/ T84 w 1017"/>
                                <a:gd name="T86" fmla="+- 0 703 561"/>
                                <a:gd name="T87" fmla="*/ 703 h 747"/>
                                <a:gd name="T88" fmla="+- 0 10425 9776"/>
                                <a:gd name="T89" fmla="*/ T88 w 1017"/>
                                <a:gd name="T90" fmla="+- 0 688 561"/>
                                <a:gd name="T91" fmla="*/ 688 h 747"/>
                                <a:gd name="T92" fmla="+- 0 10411 9776"/>
                                <a:gd name="T93" fmla="*/ T92 w 1017"/>
                                <a:gd name="T94" fmla="+- 0 672 561"/>
                                <a:gd name="T95" fmla="*/ 672 h 747"/>
                                <a:gd name="T96" fmla="+- 0 10396 9776"/>
                                <a:gd name="T97" fmla="*/ T96 w 1017"/>
                                <a:gd name="T98" fmla="+- 0 658 561"/>
                                <a:gd name="T99" fmla="*/ 658 h 747"/>
                                <a:gd name="T100" fmla="+- 0 10390 9776"/>
                                <a:gd name="T101" fmla="*/ T100 w 1017"/>
                                <a:gd name="T102" fmla="+- 0 653 561"/>
                                <a:gd name="T103" fmla="*/ 653 h 7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1017" h="747">
                                  <a:moveTo>
                                    <a:pt x="614" y="92"/>
                                  </a:moveTo>
                                  <a:lnTo>
                                    <a:pt x="373" y="92"/>
                                  </a:lnTo>
                                  <a:lnTo>
                                    <a:pt x="395" y="93"/>
                                  </a:lnTo>
                                  <a:lnTo>
                                    <a:pt x="417" y="96"/>
                                  </a:lnTo>
                                  <a:lnTo>
                                    <a:pt x="478" y="114"/>
                                  </a:lnTo>
                                  <a:lnTo>
                                    <a:pt x="533" y="145"/>
                                  </a:lnTo>
                                  <a:lnTo>
                                    <a:pt x="579" y="187"/>
                                  </a:lnTo>
                                  <a:lnTo>
                                    <a:pt x="614" y="239"/>
                                  </a:lnTo>
                                  <a:lnTo>
                                    <a:pt x="623" y="258"/>
                                  </a:lnTo>
                                  <a:lnTo>
                                    <a:pt x="645" y="302"/>
                                  </a:lnTo>
                                  <a:lnTo>
                                    <a:pt x="703" y="283"/>
                                  </a:lnTo>
                                  <a:lnTo>
                                    <a:pt x="743" y="277"/>
                                  </a:lnTo>
                                  <a:lnTo>
                                    <a:pt x="945" y="277"/>
                                  </a:lnTo>
                                  <a:lnTo>
                                    <a:pt x="934" y="266"/>
                                  </a:lnTo>
                                  <a:lnTo>
                                    <a:pt x="882" y="226"/>
                                  </a:lnTo>
                                  <a:lnTo>
                                    <a:pt x="821" y="199"/>
                                  </a:lnTo>
                                  <a:lnTo>
                                    <a:pt x="751" y="186"/>
                                  </a:lnTo>
                                  <a:lnTo>
                                    <a:pt x="726" y="185"/>
                                  </a:lnTo>
                                  <a:lnTo>
                                    <a:pt x="708" y="183"/>
                                  </a:lnTo>
                                  <a:lnTo>
                                    <a:pt x="685" y="176"/>
                                  </a:lnTo>
                                  <a:lnTo>
                                    <a:pt x="674" y="159"/>
                                  </a:lnTo>
                                  <a:lnTo>
                                    <a:pt x="662" y="142"/>
                                  </a:lnTo>
                                  <a:lnTo>
                                    <a:pt x="649" y="127"/>
                                  </a:lnTo>
                                  <a:lnTo>
                                    <a:pt x="635" y="111"/>
                                  </a:lnTo>
                                  <a:lnTo>
                                    <a:pt x="620" y="97"/>
                                  </a:lnTo>
                                  <a:lnTo>
                                    <a:pt x="614" y="9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0" o:spid="_x0000_s1026" style="position:absolute;margin-left:452.9pt;margin-top:24.25pt;width:87.5pt;height:99.2pt;z-index:-1879;mso-position-horizontal-relative:page" coordorigin="9058,485" coordsize="1750,1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">
                <v:group id="Group 1168" o:spid="_x0000_s1027" style="position:absolute;left:9139;top:1021;width:1025;height:1367" coordorigin="9139,1021" coordsize="1025,13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rZP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P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Ktk9wwAAAN0AAAAP&#10;AAAAAAAAAAAAAAAAAKoCAABkcnMvZG93bnJldi54bWxQSwUGAAAAAAQABAD6AAAAmgMAAAAA&#10;">
                  <v:shape id="Freeform 1169" o:spid="_x0000_s1028" style="position:absolute;left:9139;top:1021;width:1025;height:1367;visibility:visible;mso-wrap-style:square;v-text-anchor:top" coordsize="1025,13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D+T8MA&#10;AADdAAAADwAAAGRycy9kb3ducmV2LnhtbERPS2sCMRC+F/wPYYReFs0qttTVKIul1FPxeR82083S&#10;zWRJom77602h0Nt8fM9Zrnvbiiv50DhWMBnnIIgrpxuuFZyOb6MXECEia2wdk4JvCrBeDR6WWGh3&#10;4z1dD7EWKYRDgQpMjF0hZagMWQxj1xEn7tN5izFBX0vt8ZbCbSunef4sLTacGgx2tDFUfR0uVsH0&#10;Q+qTOWfZ3Je7+p1fj7Os/FHqcdiXCxCR+vgv/nNvdZo/mT3B7zfp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D+T8MAAADdAAAADwAAAAAAAAAAAAAAAACYAgAAZHJzL2Rv&#10;d25yZXYueG1sUEsFBgAAAAAEAAQA9QAAAIgDAAAAAA==&#10;" path="m,l1025,r,1367l,1367,,xe" filled="f" strokeweight="2.84444mm">
                    <v:path arrowok="t" o:connecttype="custom" o:connectlocs="0,1021;1025,1021;1025,2388;0,2388;0,1021" o:connectangles="0,0,0,0,0"/>
                  </v:shape>
                </v:group>
                <v:group id="Group 1166" o:spid="_x0000_s1029" style="position:absolute;left:9242;top:903;width:103;height:18" coordorigin="9242,903" coordsize="103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Ti0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+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tOLRwwAAAN0AAAAP&#10;AAAAAAAAAAAAAAAAAKoCAABkcnMvZG93bnJldi54bWxQSwUGAAAAAAQABAD6AAAAmgMAAAAA&#10;">
                  <v:shape id="Freeform 1167" o:spid="_x0000_s1030" style="position:absolute;left:9242;top:903;width:103;height:18;visibility:visible;mso-wrap-style:square;v-text-anchor:top" coordsize="10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P5s8EA&#10;AADdAAAADwAAAGRycy9kb3ducmV2LnhtbERPTYvCMBC9C/sfwgjeNFUWW7pGkYLg3tZa8Do0s221&#10;mXSbqPXfbwTB2zze56w2g2nFjXrXWFYwn0UgiEurG64UFMfdNAHhPLLG1jIpeJCDzfpjtMJU2zsf&#10;6Jb7SoQQdikqqL3vUildWZNBN7MdceB+bW/QB9hXUvd4D+GmlYsoWkqDDYeGGjvKaiov+dUoyP9O&#10;SYyYbc/fw0+ctUWUJclFqcl42H6B8DT4t/jl3uswf/4Zw/ObcIJ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T+bPBAAAA3QAAAA8AAAAAAAAAAAAAAAAAmAIAAGRycy9kb3du&#10;cmV2LnhtbFBLBQYAAAAABAAEAPUAAACGAwAAAAA=&#10;" path="m,17r103,l103,,,,,17xe" stroked="f">
                    <v:path arrowok="t" o:connecttype="custom" o:connectlocs="0,920;103,920;103,903;0,903;0,920" o:connectangles="0,0,0,0,0"/>
                  </v:shape>
                </v:group>
                <v:group id="Group 1164" o:spid="_x0000_s1031" style="position:absolute;left:9242;top:2288;width:1009;height:2" coordorigin="9242,2288" coordsize="100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fTOM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N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WfTOMcAAADd&#10;AAAADwAAAAAAAAAAAAAAAACqAgAAZHJzL2Rvd25yZXYueG1sUEsFBgAAAAAEAAQA+gAAAJ4DAAAA&#10;AA==&#10;">
                  <v:shape id="Freeform 1165" o:spid="_x0000_s1032" style="position:absolute;left:9242;top:2288;width:1009;height:2;visibility:visible;mso-wrap-style:square;v-text-anchor:top" coordsize="100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B0JMQA&#10;AADdAAAADwAAAGRycy9kb3ducmV2LnhtbERPTWvCQBC9F/wPyxR6qxultTFmI7aloCdRe9DbkJ0m&#10;IdnZkN1q8u9dQfA2j/c56bI3jThT5yrLCibjCARxbnXFhYLfw89rDMJ5ZI2NZVIwkINlNnpKMdH2&#10;wjs6730hQgi7BBWU3reJlC4vyaAb25Y4cH+2M+gD7AqpO7yEcNPIaRTNpMGKQ0OJLX2VlNf7f6Mg&#10;Pkp/qFf9+yA/vs3ntt4M8fak1Mtzv1qA8NT7h/juXuswf/I2h9s34QS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gdCTEAAAA3QAAAA8AAAAAAAAAAAAAAAAAmAIAAGRycy9k&#10;b3ducmV2LnhtbFBLBQYAAAAABAAEAPUAAACJAwAAAAA=&#10;" path="m,2r1009,l1009,,,,,2xe" stroked="f">
                    <v:path arrowok="t" o:connecttype="custom" o:connectlocs="0,2290;1009,2290;1009,2288;0,2288;0,2290" o:connectangles="0,0,0,0,0"/>
                  </v:shape>
                </v:group>
                <v:group id="Group 1162" o:spid="_x0000_s1033" style="position:absolute;left:9243;top:920;width:1025;height:1367" coordorigin="9243,920" coordsize="1025,13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J4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hJ48cAAADd&#10;AAAADwAAAAAAAAAAAAAAAACqAgAAZHJzL2Rvd25yZXYueG1sUEsFBgAAAAAEAAQA+gAAAJ4DAAAA&#10;AA==&#10;">
                  <v:shape id="Freeform 1163" o:spid="_x0000_s1034" style="position:absolute;left:9243;top:920;width:1025;height:1367;visibility:visible;mso-wrap-style:square;v-text-anchor:top" coordsize="1025,13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316cEA&#10;AADdAAAADwAAAGRycy9kb3ducmV2LnhtbERPS4vCMBC+L/gfwgje1rQrK0s1igiiePPFXodmbKrN&#10;pCRZrf9+Iwje5uN7znTe2UbcyIfasYJ8mIEgLp2uuVJwPKw+f0CEiKyxcUwKHhRgPut9TLHQ7s47&#10;uu1jJVIIhwIVmBjbQspQGrIYhq4lTtzZeYsxQV9J7fGewm0jv7JsLC3WnBoMtrQ0VF73f1bBwu9O&#10;rrms263vNmNz/B1dlqeRUoN+t5iAiNTFt/jl3ug0P//O4flNOkHO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99enBAAAA3QAAAA8AAAAAAAAAAAAAAAAAmAIAAGRycy9kb3du&#10;cmV2LnhtbFBLBQYAAAAABAAEAPUAAACGAwAAAAA=&#10;" path="m,l1024,r,1368l,1368,,e" stroked="f">
                    <v:path arrowok="t" o:connecttype="custom" o:connectlocs="0,920;1024,920;1024,2288;0,2288;0,920" o:connectangles="0,0,0,0,0"/>
                  </v:shape>
                </v:group>
                <v:group id="Group 1160" o:spid="_x0000_s1035" style="position:absolute;left:9243;top:920;width:1025;height:1367" coordorigin="9243,920" coordsize="1025,13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ZyD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X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VnIPwwAAAN0AAAAP&#10;AAAAAAAAAAAAAAAAAKoCAABkcnMvZG93bnJldi54bWxQSwUGAAAAAAQABAD6AAAAmgMAAAAA&#10;">
                  <v:shape id="Freeform 1161" o:spid="_x0000_s1036" style="position:absolute;left:9243;top:920;width:1025;height:1367;visibility:visible;mso-wrap-style:square;v-text-anchor:top" coordsize="1025,13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xVfcQA&#10;AADdAAAADwAAAGRycy9kb3ducmV2LnhtbERPS0vDQBC+C/0PyxS8hGbTqqWm2ZagiJ5E+7gP2TEb&#10;mp0Nu2sb/fWuIHibj+851Xa0vTiTD51jBfO8AEHcON1xq+Cwf5qtQISIrLF3TAq+KMB2M7mqsNTu&#10;wu903sVWpBAOJSowMQ6llKExZDHkbiBO3IfzFmOCvpXa4yWF214uimIpLXacGgwO9GCoOe0+rYLF&#10;q9QHc8yye1+/tc/8uL/N6m+lrqdjvQYRaYz/4j/3i07z53c38PtNOk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sVX3EAAAA3QAAAA8AAAAAAAAAAAAAAAAAmAIAAGRycy9k&#10;b3ducmV2LnhtbFBLBQYAAAAABAAEAPUAAACJAwAAAAA=&#10;" path="m,l1024,r,1368l,1368,,xe" filled="f" strokeweight="2.84444mm">
                    <v:path arrowok="t" o:connecttype="custom" o:connectlocs="0,920;1024,920;1024,2288;0,2288;0,920" o:connectangles="0,0,0,0,0"/>
                  </v:shape>
                </v:group>
                <v:group id="Group 1158" o:spid="_x0000_s1037" style="position:absolute;left:9345;top:2181;width:1009;height:2" coordorigin="9345,2181" coordsize="100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NP4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e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80/gwwAAAN0AAAAP&#10;AAAAAAAAAAAAAAAAAKoCAABkcnMvZG93bnJldi54bWxQSwUGAAAAAAQABAD6AAAAmgMAAAAA&#10;">
                  <v:shape id="Freeform 1159" o:spid="_x0000_s1038" style="position:absolute;left:9345;top:2181;width:1009;height:2;visibility:visible;mso-wrap-style:square;v-text-anchor:top" coordsize="100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To/MIA&#10;AADdAAAADwAAAGRycy9kb3ducmV2LnhtbERPTYvCMBC9L/gfwgje1tSF7pZqFHUR9CSrHvQ2NGNb&#10;2kxKE7X992ZB8DaP9zmzRWdqcafWlZYVTMYRCOLM6pJzBafj5jMB4TyyxtoyKejJwWI++Jhhqu2D&#10;/+h+8LkIIexSVFB436RSuqwgg25sG+LAXW1r0AfY5lK3+AjhppZfUfQtDZYcGgpsaF1QVh1uRkFy&#10;lv5YLbu4lz+/ZrWvdn2yvyg1GnbLKQhPnX+LX+6tDvMncQz/34QT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tOj8wgAAAN0AAAAPAAAAAAAAAAAAAAAAAJgCAABkcnMvZG93&#10;bnJldi54bWxQSwUGAAAAAAQABAD1AAAAhwMAAAAA&#10;" path="m,2r1009,l1009,,,,,2xe" stroked="f">
                    <v:path arrowok="t" o:connecttype="custom" o:connectlocs="0,2183;1009,2183;1009,2181;0,2181;0,2183" o:connectangles="0,0,0,0,0"/>
                  </v:shape>
                </v:group>
                <v:group id="Group 1156" o:spid="_x0000_s1039" style="position:absolute;left:9345;top:796;width:1009;height:18" coordorigin="9345,796" coordsize="1009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10D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v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bXQMwwAAAN0AAAAP&#10;AAAAAAAAAAAAAAAAAKoCAABkcnMvZG93bnJldi54bWxQSwUGAAAAAAQABAD6AAAAmgMAAAAA&#10;">
                  <v:shape id="Freeform 1157" o:spid="_x0000_s1040" style="position:absolute;left:9345;top:796;width:1009;height:18;visibility:visible;mso-wrap-style:square;v-text-anchor:top" coordsize="100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1O08IA&#10;AADdAAAADwAAAGRycy9kb3ducmV2LnhtbERPTYvCMBC9C/6HMMLeNLWsdqlGWRaEZUXE6t6HZmyL&#10;zaQ00dZ/bwTB2zze5yzXvanFjVpXWVYwnUQgiHOrKy4UnI6b8RcI55E11pZJwZ0crFfDwRJTbTs+&#10;0C3zhQgh7FJUUHrfpFK6vCSDbmIb4sCdbWvQB9gWUrfYhXBTyziK5tJgxaGhxIZ+Ssov2dUo2Mef&#10;8eV/3uNftjXHZNdtD4VNlPoY9d8LEJ56/xa/3L86zJ/OEnh+E06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LU7TwgAAAN0AAAAPAAAAAAAAAAAAAAAAAJgCAABkcnMvZG93&#10;bnJldi54bWxQSwUGAAAAAAQABAD1AAAAhwMAAAAA&#10;" path="m,18r1009,l1009,,,,,18xe" stroked="f">
                    <v:path arrowok="t" o:connecttype="custom" o:connectlocs="0,814;1009,814;1009,796;0,796;0,814" o:connectangles="0,0,0,0,0"/>
                  </v:shape>
                </v:group>
                <v:group id="Group 1154" o:spid="_x0000_s1041" style="position:absolute;left:9345;top:814;width:1025;height:1367" coordorigin="9345,814" coordsize="1025,13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5F5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L5F5ccAAADd&#10;AAAADwAAAAAAAAAAAAAAAACqAgAAZHJzL2Rvd25yZXYueG1sUEsFBgAAAAAEAAQA+gAAAJ4DAAAA&#10;AA==&#10;">
                  <v:shape id="Freeform 1155" o:spid="_x0000_s1042" style="position:absolute;left:9345;top:814;width:1025;height:1367;visibility:visible;mso-wrap-style:square;v-text-anchor:top" coordsize="1025,13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578EA&#10;AADdAAAADwAAAGRycy9kb3ducmV2LnhtbERPS4vCMBC+C/6HMMLeNHVFcbtGEWFRvPnC69CMTbWZ&#10;lCRq998bYWFv8/E9Z7ZobS0e5EPlWMFwkIEgLpyuuFRwPPz0pyBCRNZYOyYFvxRgMe92Zphr9+Qd&#10;PfaxFCmEQ44KTIxNLmUoDFkMA9cQJ+7ivMWYoC+l9vhM4baWn1k2kRYrTg0GG1oZKm77u1Ww9LuT&#10;q6/rZuvbzcQcz6Pr6jRS6qPXLr9BRGrjv/jPvdFp/nD8Be9v0gl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L+e/BAAAA3QAAAA8AAAAAAAAAAAAAAAAAmAIAAGRycy9kb3du&#10;cmV2LnhtbFBLBQYAAAAABAAEAPUAAACGAwAAAAA=&#10;" path="m,l1025,r,1367l,1367,,e" stroked="f">
                    <v:path arrowok="t" o:connecttype="custom" o:connectlocs="0,814;1025,814;1025,2181;0,2181;0,814" o:connectangles="0,0,0,0,0"/>
                  </v:shape>
                </v:group>
                <v:group id="Group 1152" o:spid="_x0000_s1043" style="position:absolute;left:9345;top:814;width:1025;height:1367" coordorigin="9345,814" coordsize="1025,13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SDX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KSDXscAAADd&#10;AAAADwAAAAAAAAAAAAAAAACqAgAAZHJzL2Rvd25yZXYueG1sUEsFBgAAAAAEAAQA+gAAAJ4DAAAA&#10;AA==&#10;">
                  <v:shape id="Freeform 1153" o:spid="_x0000_s1044" style="position:absolute;left:9345;top:814;width:1025;height:1367;visibility:visible;mso-wrap-style:square;v-text-anchor:top" coordsize="1025,13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3s3MIA&#10;AADdAAAADwAAAGRycy9kb3ducmV2LnhtbERPTYvCMBC9L/gfwgje1rR7ELcaRUQXPbjsVkGPQzO2&#10;xWZSmqjx328EYW/zeJ8znQfTiBt1rrasIB0mIIgLq2suFRz26/cxCOeRNTaWScGDHMxnvbcpZtre&#10;+ZduuS9FDGGXoYLK+zaT0hUVGXRD2xJH7mw7gz7CrpS6w3sMN438SJKRNFhzbKiwpWVFxSW/GgWn&#10;YPKva9j6b77gT1oePx2udkoN+mExAeEp+H/xy73RcX46SuH5TTxBz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/ezcwgAAAN0AAAAPAAAAAAAAAAAAAAAAAJgCAABkcnMvZG93&#10;bnJldi54bWxQSwUGAAAAAAQABAD1AAAAhwMAAAAA&#10;" path="m,l1025,r,1367l,1367,,xe" filled="f" strokeweight=".82161mm">
                    <v:path arrowok="t" o:connecttype="custom" o:connectlocs="0,814;1025,814;1025,2181;0,2181;0,814" o:connectangles="0,0,0,0,0"/>
                  </v:shape>
                </v:group>
                <v:group id="Group 1150" o:spid="_x0000_s1045" style="position:absolute;left:9742;top:504;width:1031;height:845" coordorigin="9742,504" coordsize="1031,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q4ss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X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OriywwAAAN0AAAAP&#10;AAAAAAAAAAAAAAAAAKoCAABkcnMvZG93bnJldi54bWxQSwUGAAAAAAQABAD6AAAAmgMAAAAA&#10;">
                  <v:shape id="Freeform 1151" o:spid="_x0000_s1046" style="position:absolute;left:9742;top:504;width:1031;height:845;visibility:visible;mso-wrap-style:square;v-text-anchor:top" coordsize="1031,8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fPI8IA&#10;AADdAAAADwAAAGRycy9kb3ducmV2LnhtbERPTYvCMBC9L/gfwgheFk112SLVKLogenHBKngdmrEt&#10;NpPSZNv67zeC4G0e73OW695UoqXGlZYVTCcRCOLM6pJzBZfzbjwH4TyyxsoyKXiQg/Vq8LHERNuO&#10;T9SmPhchhF2CCgrv60RKlxVk0E1sTRy4m20M+gCbXOoGuxBuKjmLolgaLDk0FFjTT0HZPf0zCmKf&#10;z+bpgb4/09i2v0e+bjfdXqnRsN8sQHjq/Vv8ch90mD+Nv+D5TThB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l88jwgAAAN0AAAAPAAAAAAAAAAAAAAAAAJgCAABkcnMvZG93&#10;bnJldi54bWxQSwUGAAAAAAQABAD1AAAAhwMAAAAA&#10;" path="m515,l431,6,352,22,278,48,211,82r-60,42l99,174,57,229,26,289,7,354,,421r,3l2,459r14,66l41,588r37,58l125,698r56,46l245,782r71,30l393,833r81,11l517,845r42,-2l640,832r77,-20l788,781r64,-38l908,697r46,-52l991,587r25,-63l1029,457r2,-36l1029,387r-13,-67l990,257,953,199,906,147,850,101,786,63,715,33,639,12,557,2,515,e" stroked="f">
                    <v:path arrowok="t" o:connecttype="custom" o:connectlocs="515,504;431,510;352,526;278,552;211,586;151,628;99,678;57,733;26,793;7,858;0,925;0,928;2,963;16,1029;41,1092;78,1150;125,1202;181,1248;245,1286;316,1316;393,1337;474,1348;517,1349;559,1347;640,1336;717,1316;788,1285;852,1247;908,1201;954,1149;991,1091;1016,1028;1029,961;1031,925;1029,891;1016,824;990,761;953,703;906,651;850,605;786,567;715,537;639,516;557,506;515,504" o:connectangles="0,0,0,0,0,0,0,0,0,0,0,0,0,0,0,0,0,0,0,0,0,0,0,0,0,0,0,0,0,0,0,0,0,0,0,0,0,0,0,0,0,0,0,0,0"/>
                  </v:shape>
                </v:group>
                <v:group id="Group 1148" o:spid="_x0000_s1047" style="position:absolute;left:9742;top:504;width:1031;height:845" coordorigin="9742,504" coordsize="1031,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<v:shape id="Freeform 1149" o:spid="_x0000_s1048" style="position:absolute;left:9742;top:504;width:1031;height:845;visibility:visible;mso-wrap-style:square;v-text-anchor:top" coordsize="1031,8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F18EA&#10;AADdAAAADwAAAGRycy9kb3ducmV2LnhtbERPTWvCQBC9F/wPywje6saCItFVtNRij0bB65Adk2B2&#10;NmYnmv77bkHwNo/3Oct172p1pzZUng1Mxgko4tzbigsDp+PufQ4qCLLF2jMZ+KUA69XgbYmp9Q8+&#10;0D2TQsUQDikaKEWaVOuQl+QwjH1DHLmLbx1KhG2hbYuPGO5q/ZEkM+2w4thQYkOfJeXXrHMG5ofb&#10;/txtN93l60eO9juzskvEmNGw3yxACfXyEj/dexvnT2ZT+P8mnq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ihdfBAAAA3QAAAA8AAAAAAAAAAAAAAAAAmAIAAGRycy9kb3du&#10;cmV2LnhtbFBLBQYAAAAABAAEAPUAAACGAwAAAAA=&#10;" path="m1031,423r-7,68l1005,556r-31,60l932,672r-51,49l821,763r-68,35l679,823r-79,16l517,845r-43,-1l393,833,316,812,245,782,181,744,125,698,78,646,41,588,16,525,2,459,,424r,-1l7,354,26,289,57,229,99,174r52,-50l211,82,278,48,352,22,431,6,515,r42,2l639,12r76,21l786,63r64,38l906,147r47,52l990,257r26,63l1029,387r2,34l1031,423xe" filled="f" strokecolor="white" strokeweight="1.56pt">
                    <v:path arrowok="t" o:connecttype="custom" o:connectlocs="1031,927;1024,995;1005,1060;974,1120;932,1176;881,1225;821,1267;753,1302;679,1327;600,1343;517,1349;474,1348;393,1337;316,1316;245,1286;181,1248;125,1202;78,1150;41,1092;16,1029;2,963;0,928;0,927;7,858;26,793;57,733;99,678;151,628;211,586;278,552;352,526;431,510;515,504;557,506;639,516;715,537;786,567;850,605;906,651;953,703;990,761;1016,824;1029,891;1031,925;1031,927" o:connectangles="0,0,0,0,0,0,0,0,0,0,0,0,0,0,0,0,0,0,0,0,0,0,0,0,0,0,0,0,0,0,0,0,0,0,0,0,0,0,0,0,0,0,0,0,0"/>
                  </v:shape>
                </v:group>
                <v:group id="Group 1141" o:spid="_x0000_s1049" style="position:absolute;left:9776;top:561;width:1017;height:747" coordorigin="9776,561" coordsize="1017,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G+sc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+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AG+scQAAADdAAAA&#10;DwAAAAAAAAAAAAAAAACqAgAAZHJzL2Rvd25yZXYueG1sUEsFBgAAAAAEAAQA+gAAAJsDAAAAAA==&#10;">
                  <v:shape id="Freeform 1147" o:spid="_x0000_s1050" style="position:absolute;left:9776;top:561;width:1017;height:747;visibility:visible;mso-wrap-style:square;v-text-anchor:top" coordsize="1017,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x0XcAA&#10;AADdAAAADwAAAGRycy9kb3ducmV2LnhtbERPy6rCMBDdC/5DGMGdprpQqUYpglwXuvCB66EZ22Iz&#10;KU2ujX9vBMHdHM5zVptgavGk1lWWFUzGCQji3OqKCwXXy260AOE8ssbaMil4kYPNut9bYaptxyd6&#10;nn0hYgi7FBWU3jeplC4vyaAb24Y4cnfbGvQRtoXULXYx3NRymiQzabDi2FBiQ9uS8sf53yi4vbpw&#10;JP/Y36vD4fq3CNmxuWRKDQchW4LwFPxP/HXvdZw/mc3h8008Qa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x0XcAAAADdAAAADwAAAAAAAAAAAAAAAACYAgAAZHJzL2Rvd25y&#10;ZXYueG1sUEsFBgAAAAAEAAQA9QAAAIUDAAAAAA==&#10;" path="m555,451r-93,l476,746r23,l510,746r45,l555,451e" fillcolor="black" stroked="f">
                    <v:path arrowok="t" o:connecttype="custom" o:connectlocs="555,1012;462,1012;476,1307;499,1307;510,1307;555,1307;555,1012" o:connectangles="0,0,0,0,0,0,0"/>
                  </v:shape>
                  <v:shape id="Freeform 1146" o:spid="_x0000_s1051" style="position:absolute;left:9776;top:561;width:1017;height:747;visibility:visible;mso-wrap-style:square;v-text-anchor:top" coordsize="1017,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PgL8QA&#10;AADdAAAADwAAAGRycy9kb3ducmV2LnhtbESPT4vCMBDF78J+hzALe7OpHkS6RimCrAc9+Ic9D83Y&#10;FptJabI2fnvnsOBthvfmvd+sNsl16kFDaD0bmGU5KOLK25ZrA9fLbroEFSKyxc4zGXhSgM36Y7LC&#10;wvqRT/Q4x1pJCIcCDTQx9oXWoWrIYch8TyzazQ8Oo6xDre2Ao4S7Ts/zfKEdtiwNDfa0bai6n/+c&#10;gd/nmI4U7/tbezhcf5apPPaX0pivz1R+g4qU4tv8f723gj9bCK58IyPo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T4C/EAAAA3QAAAA8AAAAAAAAAAAAAAAAAmAIAAGRycy9k&#10;b3ducmV2LnhtbFBLBQYAAAAABAAEAPUAAACJAwAAAAA=&#10;" path="m370,l310,5,226,29,152,71,89,129,42,200,11,281,,370r1,30l19,486r37,78l109,631r66,53l253,721r87,17l370,739r1,l371,734r-1,-5l370,647r-67,-8l242,615,190,579,146,530,115,470,97,402,93,353r3,-23l113,266r31,-57l188,161r54,-37l304,100r69,-8l614,92,604,84,553,48,497,22,435,5,392,,370,e" fillcolor="black" stroked="f">
                    <v:path arrowok="t" o:connecttype="custom" o:connectlocs="370,561;310,566;226,590;152,632;89,690;42,761;11,842;0,931;1,961;19,1047;56,1125;109,1192;175,1245;253,1282;340,1299;370,1300;371,1300;371,1295;370,1290;370,1208;303,1200;242,1176;190,1140;146,1091;115,1031;97,963;93,914;96,891;113,827;144,770;188,722;242,685;304,661;373,653;614,653;604,645;553,609;497,583;435,566;392,561;370,561" o:connectangles="0,0,0,0,0,0,0,0,0,0,0,0,0,0,0,0,0,0,0,0,0,0,0,0,0,0,0,0,0,0,0,0,0,0,0,0,0,0,0,0,0"/>
                  </v:shape>
                  <v:shape id="Freeform 1145" o:spid="_x0000_s1052" style="position:absolute;left:9776;top:561;width:1017;height:747;visibility:visible;mso-wrap-style:square;v-text-anchor:top" coordsize="1017,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9FtMAA&#10;AADdAAAADwAAAGRycy9kb3ducmV2LnhtbERPy6rCMBDdC/5DGMGdproQrUYpglwXuvCB66EZ22Iz&#10;KU2ujX9vBMHdHM5zVptgavGk1lWWFUzGCQji3OqKCwXXy240B+E8ssbaMil4kYPNut9bYaptxyd6&#10;nn0hYgi7FBWU3jeplC4vyaAb24Y4cnfbGvQRtoXULXYx3NRymiQzabDi2FBiQ9uS8sf53yi4vbpw&#10;JP/Y36vD4fo3D9mxuWRKDQchW4LwFPxP/HXvdZw/mS3g8008Qa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d9FtMAAAADdAAAADwAAAAAAAAAAAAAAAACYAgAAZHJzL2Rvd25y&#10;ZXYueG1sUEsFBgAAAAAEAAQA9QAAAIUDAAAAAA==&#10;" path="m945,277r-202,l766,279r22,4l847,311r45,47l919,418r6,46l923,485r-20,65l862,601r-56,34l740,647r-93,l647,729r-1,6l646,739r94,l821,727r60,-26l933,661r41,-50l1003,551r13,-66l1017,464r,-6l1009,395,986,335,949,282r-4,-5e" fillcolor="black" stroked="f">
                    <v:path arrowok="t" o:connecttype="custom" o:connectlocs="945,838;743,838;766,840;788,844;847,872;892,919;919,979;925,1025;923,1046;903,1111;862,1162;806,1196;740,1208;647,1208;647,1290;646,1296;646,1300;740,1300;821,1288;881,1262;933,1222;974,1172;1003,1112;1016,1046;1017,1025;1017,1019;1009,956;986,896;949,843;945,838" o:connectangles="0,0,0,0,0,0,0,0,0,0,0,0,0,0,0,0,0,0,0,0,0,0,0,0,0,0,0,0,0,0"/>
                  </v:shape>
                  <v:shape id="Freeform 1144" o:spid="_x0000_s1053" style="position:absolute;left:9776;top:561;width:1017;height:747;visibility:visible;mso-wrap-style:square;v-text-anchor:top" coordsize="1017,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x69MUA&#10;AADdAAAADwAAAGRycy9kb3ducmV2LnhtbESPT4vCMBDF78J+hzDC3jR1D6tUoxRh0YMe/IPnoRnb&#10;YjMpTbTx2+8cFvY2w3vz3m9Wm+Ra9aI+NJ4NzKYZKOLS24YrA9fLz2QBKkRki61nMvCmAJv1x2iF&#10;ufUDn+h1jpWSEA45Gqhj7HKtQ1mTwzD1HbFod987jLL2lbY9DhLuWv2VZd/aYcPSUGNH25rKx/np&#10;DNzeQzpSfOzvzeFw3S1ScewuhTGf41QsQUVK8d/8d723gj+bC798IyP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PHr0xQAAAN0AAAAPAAAAAAAAAAAAAAAAAJgCAABkcnMv&#10;ZG93bnJldi54bWxQSwUGAAAAAAQABAD1AAAAigMAAAAA&#10;" path="m511,293l345,437r-12,37l337,487r7,11l353,507r12,6l379,515r15,-3l410,503r52,-52l679,451r-7,-14l529,298r-18,-5e" fillcolor="black" stroked="f">
                    <v:path arrowok="t" o:connecttype="custom" o:connectlocs="511,854;345,998;333,1035;337,1048;344,1059;353,1068;365,1074;379,1076;394,1073;410,1064;462,1012;679,1012;672,998;529,859;511,854" o:connectangles="0,0,0,0,0,0,0,0,0,0,0,0,0,0,0"/>
                  </v:shape>
                  <v:shape id="Freeform 1143" o:spid="_x0000_s1054" style="position:absolute;left:9776;top:561;width:1017;height:747;visibility:visible;mso-wrap-style:square;v-text-anchor:top" coordsize="1017,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Dfb8EA&#10;AADdAAAADwAAAGRycy9kb3ducmV2LnhtbERPy6rCMBDdC/5DGMGdpr0Lr1SjFEGuC134wPXQjG2x&#10;mZQm2vj3RhDubg7nOct1MI14UudqywrSaQKCuLC65lLB5bydzEE4j6yxsUwKXuRgvRoOlphp2/OR&#10;nidfihjCLkMFlfdtJqUrKjLoprYljtzNdgZ9hF0pdYd9DDeN/EmSmTRYc2yosKVNRcX99DAKrq8+&#10;HMjfd7d6v7/8zUN+aM+5UuNRyBcgPAX/L/66dzrOT39T+HwTT5C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32/BAAAA3QAAAA8AAAAAAAAAAAAAAAAAmAIAAGRycy9kb3du&#10;cmV2LnhtbFBLBQYAAAAABAAEAPUAAACGAwAAAAA=&#10;" path="m679,451r-124,l617,510r13,4l643,514r13,-3l668,504r9,-9l682,483r2,-14l681,454r-2,-3e" fillcolor="black" stroked="f">
                    <v:path arrowok="t" o:connecttype="custom" o:connectlocs="679,1012;555,1012;617,1071;630,1075;643,1075;656,1072;668,1065;677,1056;682,1044;684,1030;681,1015;679,1012" o:connectangles="0,0,0,0,0,0,0,0,0,0,0,0"/>
                  </v:shape>
                  <v:shape id="Freeform 1142" o:spid="_x0000_s1055" style="position:absolute;left:9776;top:561;width:1017;height:747;visibility:visible;mso-wrap-style:square;v-text-anchor:top" coordsize="1017,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JBGMAA&#10;AADdAAAADwAAAGRycy9kb3ducmV2LnhtbERPTYvCMBC9C/6HMII3TfWgUo1SBNGDHlaL56EZ22Iz&#10;KU208d9vFha8zeN9zmYXTCPe1LnasoLZNAFBXFhdc6kgvx0mKxDOI2tsLJOCDznYbYeDDaba9vxD&#10;76svRQxhl6KCyvs2ldIVFRl0U9sSR+5hO4M+wq6UusM+hptGzpNkIQ3WHBsqbGlfUfG8voyC+6cP&#10;F/LP06M+n/PjKmSX9pYpNR6FbA3CU/Bf8b/7pOP82XIOf9/EE+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qJBGMAAAADdAAAADwAAAAAAAAAAAAAAAACYAgAAZHJzL2Rvd25y&#10;ZXYueG1sUEsFBgAAAAAEAAQA9QAAAIUDAAAAAA==&#10;" path="m614,92r-241,l395,93r22,3l478,114r55,31l579,187r35,52l623,258r22,44l703,283r40,-6l945,277,934,266,882,226,821,199,751,186r-25,-1l708,183r-23,-7l674,159,662,142,649,127,635,111,620,97r-6,-5e" fillcolor="black" stroked="f">
                    <v:path arrowok="t" o:connecttype="custom" o:connectlocs="614,653;373,653;395,654;417,657;478,675;533,706;579,748;614,800;623,819;645,863;703,844;743,838;945,838;934,827;882,787;821,760;751,747;726,746;708,744;685,737;674,720;662,703;649,688;635,672;620,658;614,653" o:connectangles="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4D477D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6250F01C" wp14:editId="56185137">
                <wp:simplePos x="0" y="0"/>
                <wp:positionH relativeFrom="page">
                  <wp:posOffset>3703320</wp:posOffset>
                </wp:positionH>
                <wp:positionV relativeFrom="paragraph">
                  <wp:posOffset>525780</wp:posOffset>
                </wp:positionV>
                <wp:extent cx="1488440" cy="1015365"/>
                <wp:effectExtent l="0" t="0" r="0" b="0"/>
                <wp:wrapNone/>
                <wp:docPr id="1112" name="Group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8440" cy="1015365"/>
                          <a:chOff x="5832" y="828"/>
                          <a:chExt cx="2344" cy="1599"/>
                        </a:xfrm>
                      </wpg:grpSpPr>
                      <wpg:grpSp>
                        <wpg:cNvPr id="1113" name="Group 1138"/>
                        <wpg:cNvGrpSpPr>
                          <a:grpSpLocks/>
                        </wpg:cNvGrpSpPr>
                        <wpg:grpSpPr bwMode="auto">
                          <a:xfrm>
                            <a:off x="6109" y="851"/>
                            <a:ext cx="1746" cy="1103"/>
                            <a:chOff x="6109" y="851"/>
                            <a:chExt cx="1746" cy="1103"/>
                          </a:xfrm>
                        </wpg:grpSpPr>
                        <wps:wsp>
                          <wps:cNvPr id="1114" name="Freeform 1139"/>
                          <wps:cNvSpPr>
                            <a:spLocks/>
                          </wps:cNvSpPr>
                          <wps:spPr bwMode="auto">
                            <a:xfrm>
                              <a:off x="6109" y="851"/>
                              <a:ext cx="1746" cy="1103"/>
                            </a:xfrm>
                            <a:custGeom>
                              <a:avLst/>
                              <a:gdLst>
                                <a:gd name="T0" fmla="+- 0 7786 6109"/>
                                <a:gd name="T1" fmla="*/ T0 w 1746"/>
                                <a:gd name="T2" fmla="+- 0 851 851"/>
                                <a:gd name="T3" fmla="*/ 851 h 1103"/>
                                <a:gd name="T4" fmla="+- 0 6178 6109"/>
                                <a:gd name="T5" fmla="*/ T4 w 1746"/>
                                <a:gd name="T6" fmla="+- 0 851 851"/>
                                <a:gd name="T7" fmla="*/ 851 h 1103"/>
                                <a:gd name="T8" fmla="+- 0 6155 6109"/>
                                <a:gd name="T9" fmla="*/ T8 w 1746"/>
                                <a:gd name="T10" fmla="+- 0 855 851"/>
                                <a:gd name="T11" fmla="*/ 855 h 1103"/>
                                <a:gd name="T12" fmla="+- 0 6136 6109"/>
                                <a:gd name="T13" fmla="*/ T12 w 1746"/>
                                <a:gd name="T14" fmla="+- 0 865 851"/>
                                <a:gd name="T15" fmla="*/ 865 h 1103"/>
                                <a:gd name="T16" fmla="+- 0 6121 6109"/>
                                <a:gd name="T17" fmla="*/ T16 w 1746"/>
                                <a:gd name="T18" fmla="+- 0 881 851"/>
                                <a:gd name="T19" fmla="*/ 881 h 1103"/>
                                <a:gd name="T20" fmla="+- 0 6112 6109"/>
                                <a:gd name="T21" fmla="*/ T20 w 1746"/>
                                <a:gd name="T22" fmla="+- 0 900 851"/>
                                <a:gd name="T23" fmla="*/ 900 h 1103"/>
                                <a:gd name="T24" fmla="+- 0 6109 6109"/>
                                <a:gd name="T25" fmla="*/ T24 w 1746"/>
                                <a:gd name="T26" fmla="+- 0 943 851"/>
                                <a:gd name="T27" fmla="*/ 943 h 1103"/>
                                <a:gd name="T28" fmla="+- 0 6109 6109"/>
                                <a:gd name="T29" fmla="*/ T28 w 1746"/>
                                <a:gd name="T30" fmla="+- 0 1885 851"/>
                                <a:gd name="T31" fmla="*/ 1885 h 1103"/>
                                <a:gd name="T32" fmla="+- 0 6138 6109"/>
                                <a:gd name="T33" fmla="*/ T32 w 1746"/>
                                <a:gd name="T34" fmla="+- 0 1942 851"/>
                                <a:gd name="T35" fmla="*/ 1942 h 1103"/>
                                <a:gd name="T36" fmla="+- 0 6201 6109"/>
                                <a:gd name="T37" fmla="*/ T36 w 1746"/>
                                <a:gd name="T38" fmla="+- 0 1954 851"/>
                                <a:gd name="T39" fmla="*/ 1954 h 1103"/>
                                <a:gd name="T40" fmla="+- 0 7786 6109"/>
                                <a:gd name="T41" fmla="*/ T40 w 1746"/>
                                <a:gd name="T42" fmla="+- 0 1954 851"/>
                                <a:gd name="T43" fmla="*/ 1954 h 1103"/>
                                <a:gd name="T44" fmla="+- 0 7843 6109"/>
                                <a:gd name="T45" fmla="*/ T44 w 1746"/>
                                <a:gd name="T46" fmla="+- 0 1925 851"/>
                                <a:gd name="T47" fmla="*/ 1925 h 1103"/>
                                <a:gd name="T48" fmla="+- 0 7852 6109"/>
                                <a:gd name="T49" fmla="*/ T48 w 1746"/>
                                <a:gd name="T50" fmla="+- 0 1862 851"/>
                                <a:gd name="T51" fmla="*/ 1862 h 1103"/>
                                <a:gd name="T52" fmla="+- 0 6201 6109"/>
                                <a:gd name="T53" fmla="*/ T52 w 1746"/>
                                <a:gd name="T54" fmla="+- 0 1862 851"/>
                                <a:gd name="T55" fmla="*/ 1862 h 1103"/>
                                <a:gd name="T56" fmla="+- 0 6201 6109"/>
                                <a:gd name="T57" fmla="*/ T56 w 1746"/>
                                <a:gd name="T58" fmla="+- 0 943 851"/>
                                <a:gd name="T59" fmla="*/ 943 h 1103"/>
                                <a:gd name="T60" fmla="+- 0 7855 6109"/>
                                <a:gd name="T61" fmla="*/ T60 w 1746"/>
                                <a:gd name="T62" fmla="+- 0 943 851"/>
                                <a:gd name="T63" fmla="*/ 943 h 1103"/>
                                <a:gd name="T64" fmla="+- 0 7855 6109"/>
                                <a:gd name="T65" fmla="*/ T64 w 1746"/>
                                <a:gd name="T66" fmla="+- 0 920 851"/>
                                <a:gd name="T67" fmla="*/ 920 h 1103"/>
                                <a:gd name="T68" fmla="+- 0 7851 6109"/>
                                <a:gd name="T69" fmla="*/ T68 w 1746"/>
                                <a:gd name="T70" fmla="+- 0 898 851"/>
                                <a:gd name="T71" fmla="*/ 898 h 1103"/>
                                <a:gd name="T72" fmla="+- 0 7841 6109"/>
                                <a:gd name="T73" fmla="*/ T72 w 1746"/>
                                <a:gd name="T74" fmla="+- 0 878 851"/>
                                <a:gd name="T75" fmla="*/ 878 h 1103"/>
                                <a:gd name="T76" fmla="+- 0 7826 6109"/>
                                <a:gd name="T77" fmla="*/ T76 w 1746"/>
                                <a:gd name="T78" fmla="+- 0 863 851"/>
                                <a:gd name="T79" fmla="*/ 863 h 1103"/>
                                <a:gd name="T80" fmla="+- 0 7806 6109"/>
                                <a:gd name="T81" fmla="*/ T80 w 1746"/>
                                <a:gd name="T82" fmla="+- 0 854 851"/>
                                <a:gd name="T83" fmla="*/ 854 h 1103"/>
                                <a:gd name="T84" fmla="+- 0 7786 6109"/>
                                <a:gd name="T85" fmla="*/ T84 w 1746"/>
                                <a:gd name="T86" fmla="+- 0 851 851"/>
                                <a:gd name="T87" fmla="*/ 851 h 11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1746" h="1103">
                                  <a:moveTo>
                                    <a:pt x="1677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46" y="4"/>
                                  </a:lnTo>
                                  <a:lnTo>
                                    <a:pt x="27" y="14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1034"/>
                                  </a:lnTo>
                                  <a:lnTo>
                                    <a:pt x="29" y="1091"/>
                                  </a:lnTo>
                                  <a:lnTo>
                                    <a:pt x="92" y="1103"/>
                                  </a:lnTo>
                                  <a:lnTo>
                                    <a:pt x="1677" y="1103"/>
                                  </a:lnTo>
                                  <a:lnTo>
                                    <a:pt x="1734" y="1074"/>
                                  </a:lnTo>
                                  <a:lnTo>
                                    <a:pt x="1743" y="1011"/>
                                  </a:lnTo>
                                  <a:lnTo>
                                    <a:pt x="92" y="1011"/>
                                  </a:lnTo>
                                  <a:lnTo>
                                    <a:pt x="92" y="92"/>
                                  </a:lnTo>
                                  <a:lnTo>
                                    <a:pt x="1746" y="92"/>
                                  </a:lnTo>
                                  <a:lnTo>
                                    <a:pt x="1746" y="69"/>
                                  </a:lnTo>
                                  <a:lnTo>
                                    <a:pt x="1742" y="47"/>
                                  </a:lnTo>
                                  <a:lnTo>
                                    <a:pt x="1732" y="27"/>
                                  </a:lnTo>
                                  <a:lnTo>
                                    <a:pt x="1717" y="12"/>
                                  </a:lnTo>
                                  <a:lnTo>
                                    <a:pt x="1697" y="3"/>
                                  </a:lnTo>
                                  <a:lnTo>
                                    <a:pt x="167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5" name="Group 1136"/>
                        <wpg:cNvGrpSpPr>
                          <a:grpSpLocks/>
                        </wpg:cNvGrpSpPr>
                        <wpg:grpSpPr bwMode="auto">
                          <a:xfrm>
                            <a:off x="7763" y="943"/>
                            <a:ext cx="92" cy="919"/>
                            <a:chOff x="7763" y="943"/>
                            <a:chExt cx="92" cy="919"/>
                          </a:xfrm>
                        </wpg:grpSpPr>
                        <wps:wsp>
                          <wps:cNvPr id="1116" name="Freeform 1137"/>
                          <wps:cNvSpPr>
                            <a:spLocks/>
                          </wps:cNvSpPr>
                          <wps:spPr bwMode="auto">
                            <a:xfrm>
                              <a:off x="7763" y="943"/>
                              <a:ext cx="92" cy="919"/>
                            </a:xfrm>
                            <a:custGeom>
                              <a:avLst/>
                              <a:gdLst>
                                <a:gd name="T0" fmla="+- 0 7855 7763"/>
                                <a:gd name="T1" fmla="*/ T0 w 92"/>
                                <a:gd name="T2" fmla="+- 0 943 943"/>
                                <a:gd name="T3" fmla="*/ 943 h 919"/>
                                <a:gd name="T4" fmla="+- 0 7763 7763"/>
                                <a:gd name="T5" fmla="*/ T4 w 92"/>
                                <a:gd name="T6" fmla="+- 0 943 943"/>
                                <a:gd name="T7" fmla="*/ 943 h 919"/>
                                <a:gd name="T8" fmla="+- 0 7763 7763"/>
                                <a:gd name="T9" fmla="*/ T8 w 92"/>
                                <a:gd name="T10" fmla="+- 0 1862 943"/>
                                <a:gd name="T11" fmla="*/ 1862 h 919"/>
                                <a:gd name="T12" fmla="+- 0 7852 7763"/>
                                <a:gd name="T13" fmla="*/ T12 w 92"/>
                                <a:gd name="T14" fmla="+- 0 1862 943"/>
                                <a:gd name="T15" fmla="*/ 1862 h 919"/>
                                <a:gd name="T16" fmla="+- 0 7855 7763"/>
                                <a:gd name="T17" fmla="*/ T16 w 92"/>
                                <a:gd name="T18" fmla="+- 0 943 943"/>
                                <a:gd name="T19" fmla="*/ 943 h 9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" h="919">
                                  <a:moveTo>
                                    <a:pt x="9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19"/>
                                  </a:lnTo>
                                  <a:lnTo>
                                    <a:pt x="89" y="919"/>
                                  </a:lnTo>
                                  <a:lnTo>
                                    <a:pt x="9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7" name="Group 1131"/>
                        <wpg:cNvGrpSpPr>
                          <a:grpSpLocks/>
                        </wpg:cNvGrpSpPr>
                        <wpg:grpSpPr bwMode="auto">
                          <a:xfrm>
                            <a:off x="5855" y="1973"/>
                            <a:ext cx="2298" cy="431"/>
                            <a:chOff x="5855" y="1973"/>
                            <a:chExt cx="2298" cy="431"/>
                          </a:xfrm>
                        </wpg:grpSpPr>
                        <wps:wsp>
                          <wps:cNvPr id="1118" name="Freeform 1135"/>
                          <wps:cNvSpPr>
                            <a:spLocks/>
                          </wps:cNvSpPr>
                          <wps:spPr bwMode="auto">
                            <a:xfrm>
                              <a:off x="5855" y="1973"/>
                              <a:ext cx="2298" cy="431"/>
                            </a:xfrm>
                            <a:custGeom>
                              <a:avLst/>
                              <a:gdLst>
                                <a:gd name="T0" fmla="+- 0 6188 5855"/>
                                <a:gd name="T1" fmla="*/ T0 w 2298"/>
                                <a:gd name="T2" fmla="+- 0 1973 1973"/>
                                <a:gd name="T3" fmla="*/ 1973 h 431"/>
                                <a:gd name="T4" fmla="+- 0 6169 5855"/>
                                <a:gd name="T5" fmla="*/ T4 w 2298"/>
                                <a:gd name="T6" fmla="+- 0 1976 1973"/>
                                <a:gd name="T7" fmla="*/ 1976 h 431"/>
                                <a:gd name="T8" fmla="+- 0 6149 5855"/>
                                <a:gd name="T9" fmla="*/ T8 w 2298"/>
                                <a:gd name="T10" fmla="+- 0 1984 1973"/>
                                <a:gd name="T11" fmla="*/ 1984 h 431"/>
                                <a:gd name="T12" fmla="+- 0 6132 5855"/>
                                <a:gd name="T13" fmla="*/ T12 w 2298"/>
                                <a:gd name="T14" fmla="+- 0 1995 1973"/>
                                <a:gd name="T15" fmla="*/ 1995 h 431"/>
                                <a:gd name="T16" fmla="+- 0 5855 5855"/>
                                <a:gd name="T17" fmla="*/ T16 w 2298"/>
                                <a:gd name="T18" fmla="+- 0 2277 1973"/>
                                <a:gd name="T19" fmla="*/ 2277 h 431"/>
                                <a:gd name="T20" fmla="+- 0 5855 5855"/>
                                <a:gd name="T21" fmla="*/ T20 w 2298"/>
                                <a:gd name="T22" fmla="+- 0 2328 1973"/>
                                <a:gd name="T23" fmla="*/ 2328 h 431"/>
                                <a:gd name="T24" fmla="+- 0 5882 5855"/>
                                <a:gd name="T25" fmla="*/ T24 w 2298"/>
                                <a:gd name="T26" fmla="+- 0 2386 1973"/>
                                <a:gd name="T27" fmla="*/ 2386 h 431"/>
                                <a:gd name="T28" fmla="+- 0 5921 5855"/>
                                <a:gd name="T29" fmla="*/ T28 w 2298"/>
                                <a:gd name="T30" fmla="+- 0 2403 1973"/>
                                <a:gd name="T31" fmla="*/ 2403 h 431"/>
                                <a:gd name="T32" fmla="+- 0 8084 5855"/>
                                <a:gd name="T33" fmla="*/ T32 w 2298"/>
                                <a:gd name="T34" fmla="+- 0 2403 1973"/>
                                <a:gd name="T35" fmla="*/ 2403 h 431"/>
                                <a:gd name="T36" fmla="+- 0 8140 5855"/>
                                <a:gd name="T37" fmla="*/ T36 w 2298"/>
                                <a:gd name="T38" fmla="+- 0 2356 1973"/>
                                <a:gd name="T39" fmla="*/ 2356 h 431"/>
                                <a:gd name="T40" fmla="+- 0 8153 5855"/>
                                <a:gd name="T41" fmla="*/ T40 w 2298"/>
                                <a:gd name="T42" fmla="+- 0 2277 1973"/>
                                <a:gd name="T43" fmla="*/ 2277 h 431"/>
                                <a:gd name="T44" fmla="+- 0 8119 5855"/>
                                <a:gd name="T45" fmla="*/ T44 w 2298"/>
                                <a:gd name="T46" fmla="+- 0 2242 1973"/>
                                <a:gd name="T47" fmla="*/ 2242 h 431"/>
                                <a:gd name="T48" fmla="+- 0 6656 5855"/>
                                <a:gd name="T49" fmla="*/ T48 w 2298"/>
                                <a:gd name="T50" fmla="+- 0 2242 1973"/>
                                <a:gd name="T51" fmla="*/ 2242 h 431"/>
                                <a:gd name="T52" fmla="+- 0 6702 5855"/>
                                <a:gd name="T53" fmla="*/ T52 w 2298"/>
                                <a:gd name="T54" fmla="+- 0 2159 1973"/>
                                <a:gd name="T55" fmla="*/ 2159 h 431"/>
                                <a:gd name="T56" fmla="+- 0 8038 5855"/>
                                <a:gd name="T57" fmla="*/ T56 w 2298"/>
                                <a:gd name="T58" fmla="+- 0 2159 1973"/>
                                <a:gd name="T59" fmla="*/ 2159 h 431"/>
                                <a:gd name="T60" fmla="+- 0 7880 5855"/>
                                <a:gd name="T61" fmla="*/ T60 w 2298"/>
                                <a:gd name="T62" fmla="+- 0 1998 1973"/>
                                <a:gd name="T63" fmla="*/ 1998 h 431"/>
                                <a:gd name="T64" fmla="+- 0 7864 5855"/>
                                <a:gd name="T65" fmla="*/ T64 w 2298"/>
                                <a:gd name="T66" fmla="+- 0 1986 1973"/>
                                <a:gd name="T67" fmla="*/ 1986 h 431"/>
                                <a:gd name="T68" fmla="+- 0 7844 5855"/>
                                <a:gd name="T69" fmla="*/ T68 w 2298"/>
                                <a:gd name="T70" fmla="+- 0 1977 1973"/>
                                <a:gd name="T71" fmla="*/ 1977 h 431"/>
                                <a:gd name="T72" fmla="+- 0 7824 5855"/>
                                <a:gd name="T73" fmla="*/ T72 w 2298"/>
                                <a:gd name="T74" fmla="+- 0 1973 1973"/>
                                <a:gd name="T75" fmla="*/ 1973 h 431"/>
                                <a:gd name="T76" fmla="+- 0 6188 5855"/>
                                <a:gd name="T77" fmla="*/ T76 w 2298"/>
                                <a:gd name="T78" fmla="+- 0 1973 1973"/>
                                <a:gd name="T79" fmla="*/ 1973 h 4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2298" h="431">
                                  <a:moveTo>
                                    <a:pt x="333" y="0"/>
                                  </a:moveTo>
                                  <a:lnTo>
                                    <a:pt x="314" y="3"/>
                                  </a:lnTo>
                                  <a:lnTo>
                                    <a:pt x="294" y="11"/>
                                  </a:lnTo>
                                  <a:lnTo>
                                    <a:pt x="277" y="22"/>
                                  </a:lnTo>
                                  <a:lnTo>
                                    <a:pt x="0" y="304"/>
                                  </a:lnTo>
                                  <a:lnTo>
                                    <a:pt x="0" y="355"/>
                                  </a:lnTo>
                                  <a:lnTo>
                                    <a:pt x="27" y="413"/>
                                  </a:lnTo>
                                  <a:lnTo>
                                    <a:pt x="66" y="430"/>
                                  </a:lnTo>
                                  <a:lnTo>
                                    <a:pt x="2229" y="430"/>
                                  </a:lnTo>
                                  <a:lnTo>
                                    <a:pt x="2285" y="383"/>
                                  </a:lnTo>
                                  <a:lnTo>
                                    <a:pt x="2298" y="304"/>
                                  </a:lnTo>
                                  <a:lnTo>
                                    <a:pt x="2264" y="269"/>
                                  </a:lnTo>
                                  <a:lnTo>
                                    <a:pt x="801" y="269"/>
                                  </a:lnTo>
                                  <a:lnTo>
                                    <a:pt x="847" y="186"/>
                                  </a:lnTo>
                                  <a:lnTo>
                                    <a:pt x="2183" y="186"/>
                                  </a:lnTo>
                                  <a:lnTo>
                                    <a:pt x="2025" y="25"/>
                                  </a:lnTo>
                                  <a:lnTo>
                                    <a:pt x="2009" y="13"/>
                                  </a:lnTo>
                                  <a:lnTo>
                                    <a:pt x="1989" y="4"/>
                                  </a:lnTo>
                                  <a:lnTo>
                                    <a:pt x="1969" y="0"/>
                                  </a:lnTo>
                                  <a:lnTo>
                                    <a:pt x="33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9" name="Freeform 1134"/>
                          <wps:cNvSpPr>
                            <a:spLocks/>
                          </wps:cNvSpPr>
                          <wps:spPr bwMode="auto">
                            <a:xfrm>
                              <a:off x="5855" y="1973"/>
                              <a:ext cx="2298" cy="431"/>
                            </a:xfrm>
                            <a:custGeom>
                              <a:avLst/>
                              <a:gdLst>
                                <a:gd name="T0" fmla="+- 0 7164 5855"/>
                                <a:gd name="T1" fmla="*/ T0 w 2298"/>
                                <a:gd name="T2" fmla="+- 0 2238 1973"/>
                                <a:gd name="T3" fmla="*/ 2238 h 431"/>
                                <a:gd name="T4" fmla="+- 0 7007 5855"/>
                                <a:gd name="T5" fmla="*/ T4 w 2298"/>
                                <a:gd name="T6" fmla="+- 0 2238 1973"/>
                                <a:gd name="T7" fmla="*/ 2238 h 431"/>
                                <a:gd name="T8" fmla="+- 0 6656 5855"/>
                                <a:gd name="T9" fmla="*/ T8 w 2298"/>
                                <a:gd name="T10" fmla="+- 0 2242 1973"/>
                                <a:gd name="T11" fmla="*/ 2242 h 431"/>
                                <a:gd name="T12" fmla="+- 0 7353 5855"/>
                                <a:gd name="T13" fmla="*/ T12 w 2298"/>
                                <a:gd name="T14" fmla="+- 0 2242 1973"/>
                                <a:gd name="T15" fmla="*/ 2242 h 431"/>
                                <a:gd name="T16" fmla="+- 0 7164 5855"/>
                                <a:gd name="T17" fmla="*/ T16 w 2298"/>
                                <a:gd name="T18" fmla="+- 0 2238 1973"/>
                                <a:gd name="T19" fmla="*/ 2238 h 4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98" h="431">
                                  <a:moveTo>
                                    <a:pt x="1309" y="265"/>
                                  </a:moveTo>
                                  <a:lnTo>
                                    <a:pt x="1152" y="265"/>
                                  </a:lnTo>
                                  <a:lnTo>
                                    <a:pt x="801" y="269"/>
                                  </a:lnTo>
                                  <a:lnTo>
                                    <a:pt x="1498" y="269"/>
                                  </a:lnTo>
                                  <a:lnTo>
                                    <a:pt x="1309" y="26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0" name="Freeform 1133"/>
                          <wps:cNvSpPr>
                            <a:spLocks/>
                          </wps:cNvSpPr>
                          <wps:spPr bwMode="auto">
                            <a:xfrm>
                              <a:off x="5855" y="1973"/>
                              <a:ext cx="2298" cy="431"/>
                            </a:xfrm>
                            <a:custGeom>
                              <a:avLst/>
                              <a:gdLst>
                                <a:gd name="T0" fmla="+- 0 8038 5855"/>
                                <a:gd name="T1" fmla="*/ T0 w 2298"/>
                                <a:gd name="T2" fmla="+- 0 2159 1973"/>
                                <a:gd name="T3" fmla="*/ 2159 h 431"/>
                                <a:gd name="T4" fmla="+- 0 7306 5855"/>
                                <a:gd name="T5" fmla="*/ T4 w 2298"/>
                                <a:gd name="T6" fmla="+- 0 2159 1973"/>
                                <a:gd name="T7" fmla="*/ 2159 h 431"/>
                                <a:gd name="T8" fmla="+- 0 7353 5855"/>
                                <a:gd name="T9" fmla="*/ T8 w 2298"/>
                                <a:gd name="T10" fmla="+- 0 2242 1973"/>
                                <a:gd name="T11" fmla="*/ 2242 h 431"/>
                                <a:gd name="T12" fmla="+- 0 8119 5855"/>
                                <a:gd name="T13" fmla="*/ T12 w 2298"/>
                                <a:gd name="T14" fmla="+- 0 2242 1973"/>
                                <a:gd name="T15" fmla="*/ 2242 h 431"/>
                                <a:gd name="T16" fmla="+- 0 8038 5855"/>
                                <a:gd name="T17" fmla="*/ T16 w 2298"/>
                                <a:gd name="T18" fmla="+- 0 2159 1973"/>
                                <a:gd name="T19" fmla="*/ 2159 h 4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98" h="431">
                                  <a:moveTo>
                                    <a:pt x="2183" y="186"/>
                                  </a:moveTo>
                                  <a:lnTo>
                                    <a:pt x="1451" y="186"/>
                                  </a:lnTo>
                                  <a:lnTo>
                                    <a:pt x="1498" y="269"/>
                                  </a:lnTo>
                                  <a:lnTo>
                                    <a:pt x="2264" y="269"/>
                                  </a:lnTo>
                                  <a:lnTo>
                                    <a:pt x="2183" y="18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1" name="Freeform 1132"/>
                          <wps:cNvSpPr>
                            <a:spLocks/>
                          </wps:cNvSpPr>
                          <wps:spPr bwMode="auto">
                            <a:xfrm>
                              <a:off x="5855" y="1973"/>
                              <a:ext cx="2298" cy="431"/>
                            </a:xfrm>
                            <a:custGeom>
                              <a:avLst/>
                              <a:gdLst>
                                <a:gd name="T0" fmla="+- 0 7074 5855"/>
                                <a:gd name="T1" fmla="*/ T0 w 2298"/>
                                <a:gd name="T2" fmla="+- 0 2159 1973"/>
                                <a:gd name="T3" fmla="*/ 2159 h 431"/>
                                <a:gd name="T4" fmla="+- 0 6962 5855"/>
                                <a:gd name="T5" fmla="*/ T4 w 2298"/>
                                <a:gd name="T6" fmla="+- 0 2159 1973"/>
                                <a:gd name="T7" fmla="*/ 2159 h 431"/>
                                <a:gd name="T8" fmla="+- 0 7018 5855"/>
                                <a:gd name="T9" fmla="*/ T8 w 2298"/>
                                <a:gd name="T10" fmla="+- 0 2238 1973"/>
                                <a:gd name="T11" fmla="*/ 2238 h 431"/>
                                <a:gd name="T12" fmla="+- 0 7074 5855"/>
                                <a:gd name="T13" fmla="*/ T12 w 2298"/>
                                <a:gd name="T14" fmla="+- 0 2159 1973"/>
                                <a:gd name="T15" fmla="*/ 2159 h 4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98" h="431">
                                  <a:moveTo>
                                    <a:pt x="1219" y="186"/>
                                  </a:moveTo>
                                  <a:lnTo>
                                    <a:pt x="1107" y="186"/>
                                  </a:lnTo>
                                  <a:lnTo>
                                    <a:pt x="1163" y="265"/>
                                  </a:lnTo>
                                  <a:lnTo>
                                    <a:pt x="1219" y="18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2" name="Group 1129"/>
                        <wpg:cNvGrpSpPr>
                          <a:grpSpLocks/>
                        </wpg:cNvGrpSpPr>
                        <wpg:grpSpPr bwMode="auto">
                          <a:xfrm>
                            <a:off x="6300" y="1212"/>
                            <a:ext cx="746" cy="2"/>
                            <a:chOff x="6300" y="1212"/>
                            <a:chExt cx="746" cy="2"/>
                          </a:xfrm>
                        </wpg:grpSpPr>
                        <wps:wsp>
                          <wps:cNvPr id="1123" name="Freeform 1130"/>
                          <wps:cNvSpPr>
                            <a:spLocks/>
                          </wps:cNvSpPr>
                          <wps:spPr bwMode="auto">
                            <a:xfrm>
                              <a:off x="6300" y="1212"/>
                              <a:ext cx="746" cy="2"/>
                            </a:xfrm>
                            <a:custGeom>
                              <a:avLst/>
                              <a:gdLst>
                                <a:gd name="T0" fmla="+- 0 6300 6300"/>
                                <a:gd name="T1" fmla="*/ T0 w 746"/>
                                <a:gd name="T2" fmla="+- 0 7046 6300"/>
                                <a:gd name="T3" fmla="*/ T2 w 74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46">
                                  <a:moveTo>
                                    <a:pt x="0" y="0"/>
                                  </a:moveTo>
                                  <a:lnTo>
                                    <a:pt x="746" y="0"/>
                                  </a:lnTo>
                                </a:path>
                              </a:pathLst>
                            </a:custGeom>
                            <a:noFill/>
                            <a:ln w="4876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4" name="Group 1127"/>
                        <wpg:cNvGrpSpPr>
                          <a:grpSpLocks/>
                        </wpg:cNvGrpSpPr>
                        <wpg:grpSpPr bwMode="auto">
                          <a:xfrm>
                            <a:off x="6300" y="1346"/>
                            <a:ext cx="750" cy="2"/>
                            <a:chOff x="6300" y="1346"/>
                            <a:chExt cx="750" cy="2"/>
                          </a:xfrm>
                        </wpg:grpSpPr>
                        <wps:wsp>
                          <wps:cNvPr id="1125" name="Freeform 1128"/>
                          <wps:cNvSpPr>
                            <a:spLocks/>
                          </wps:cNvSpPr>
                          <wps:spPr bwMode="auto">
                            <a:xfrm>
                              <a:off x="6300" y="1346"/>
                              <a:ext cx="750" cy="2"/>
                            </a:xfrm>
                            <a:custGeom>
                              <a:avLst/>
                              <a:gdLst>
                                <a:gd name="T0" fmla="+- 0 6300 6300"/>
                                <a:gd name="T1" fmla="*/ T0 w 750"/>
                                <a:gd name="T2" fmla="+- 0 7050 6300"/>
                                <a:gd name="T3" fmla="*/ T2 w 7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50">
                                  <a:moveTo>
                                    <a:pt x="0" y="0"/>
                                  </a:moveTo>
                                  <a:lnTo>
                                    <a:pt x="750" y="0"/>
                                  </a:lnTo>
                                </a:path>
                              </a:pathLst>
                            </a:custGeom>
                            <a:noFill/>
                            <a:ln w="4876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6" name="Group 1125"/>
                        <wpg:cNvGrpSpPr>
                          <a:grpSpLocks/>
                        </wpg:cNvGrpSpPr>
                        <wpg:grpSpPr bwMode="auto">
                          <a:xfrm>
                            <a:off x="6300" y="1612"/>
                            <a:ext cx="750" cy="2"/>
                            <a:chOff x="6300" y="1612"/>
                            <a:chExt cx="750" cy="2"/>
                          </a:xfrm>
                        </wpg:grpSpPr>
                        <wps:wsp>
                          <wps:cNvPr id="1127" name="Freeform 1126"/>
                          <wps:cNvSpPr>
                            <a:spLocks/>
                          </wps:cNvSpPr>
                          <wps:spPr bwMode="auto">
                            <a:xfrm>
                              <a:off x="6300" y="1612"/>
                              <a:ext cx="750" cy="2"/>
                            </a:xfrm>
                            <a:custGeom>
                              <a:avLst/>
                              <a:gdLst>
                                <a:gd name="T0" fmla="+- 0 6300 6300"/>
                                <a:gd name="T1" fmla="*/ T0 w 750"/>
                                <a:gd name="T2" fmla="+- 0 7050 6300"/>
                                <a:gd name="T3" fmla="*/ T2 w 7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50">
                                  <a:moveTo>
                                    <a:pt x="0" y="0"/>
                                  </a:moveTo>
                                  <a:lnTo>
                                    <a:pt x="750" y="0"/>
                                  </a:lnTo>
                                </a:path>
                              </a:pathLst>
                            </a:custGeom>
                            <a:noFill/>
                            <a:ln w="4876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8" name="Group 1123"/>
                        <wpg:cNvGrpSpPr>
                          <a:grpSpLocks/>
                        </wpg:cNvGrpSpPr>
                        <wpg:grpSpPr bwMode="auto">
                          <a:xfrm>
                            <a:off x="6300" y="1746"/>
                            <a:ext cx="670" cy="2"/>
                            <a:chOff x="6300" y="1746"/>
                            <a:chExt cx="670" cy="2"/>
                          </a:xfrm>
                        </wpg:grpSpPr>
                        <wps:wsp>
                          <wps:cNvPr id="1129" name="Freeform 1124"/>
                          <wps:cNvSpPr>
                            <a:spLocks/>
                          </wps:cNvSpPr>
                          <wps:spPr bwMode="auto">
                            <a:xfrm>
                              <a:off x="6300" y="1746"/>
                              <a:ext cx="670" cy="2"/>
                            </a:xfrm>
                            <a:custGeom>
                              <a:avLst/>
                              <a:gdLst>
                                <a:gd name="T0" fmla="+- 0 6300 6300"/>
                                <a:gd name="T1" fmla="*/ T0 w 670"/>
                                <a:gd name="T2" fmla="+- 0 6971 6300"/>
                                <a:gd name="T3" fmla="*/ T2 w 6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0">
                                  <a:moveTo>
                                    <a:pt x="0" y="0"/>
                                  </a:moveTo>
                                  <a:lnTo>
                                    <a:pt x="671" y="0"/>
                                  </a:lnTo>
                                </a:path>
                              </a:pathLst>
                            </a:custGeom>
                            <a:noFill/>
                            <a:ln w="4876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0" name="Group 1121"/>
                        <wpg:cNvGrpSpPr>
                          <a:grpSpLocks/>
                        </wpg:cNvGrpSpPr>
                        <wpg:grpSpPr bwMode="auto">
                          <a:xfrm>
                            <a:off x="6300" y="1479"/>
                            <a:ext cx="750" cy="2"/>
                            <a:chOff x="6300" y="1479"/>
                            <a:chExt cx="750" cy="2"/>
                          </a:xfrm>
                        </wpg:grpSpPr>
                        <wps:wsp>
                          <wps:cNvPr id="1131" name="Freeform 1122"/>
                          <wps:cNvSpPr>
                            <a:spLocks/>
                          </wps:cNvSpPr>
                          <wps:spPr bwMode="auto">
                            <a:xfrm>
                              <a:off x="6300" y="1479"/>
                              <a:ext cx="750" cy="2"/>
                            </a:xfrm>
                            <a:custGeom>
                              <a:avLst/>
                              <a:gdLst>
                                <a:gd name="T0" fmla="+- 0 6300 6300"/>
                                <a:gd name="T1" fmla="*/ T0 w 750"/>
                                <a:gd name="T2" fmla="+- 0 7050 6300"/>
                                <a:gd name="T3" fmla="*/ T2 w 7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50">
                                  <a:moveTo>
                                    <a:pt x="0" y="0"/>
                                  </a:moveTo>
                                  <a:lnTo>
                                    <a:pt x="750" y="0"/>
                                  </a:lnTo>
                                </a:path>
                              </a:pathLst>
                            </a:custGeom>
                            <a:noFill/>
                            <a:ln w="4876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2" name="Group 1119"/>
                        <wpg:cNvGrpSpPr>
                          <a:grpSpLocks/>
                        </wpg:cNvGrpSpPr>
                        <wpg:grpSpPr bwMode="auto">
                          <a:xfrm>
                            <a:off x="7095" y="1160"/>
                            <a:ext cx="617" cy="648"/>
                            <a:chOff x="7095" y="1160"/>
                            <a:chExt cx="617" cy="648"/>
                          </a:xfrm>
                        </wpg:grpSpPr>
                        <wps:wsp>
                          <wps:cNvPr id="1133" name="Freeform 1120"/>
                          <wps:cNvSpPr>
                            <a:spLocks/>
                          </wps:cNvSpPr>
                          <wps:spPr bwMode="auto">
                            <a:xfrm>
                              <a:off x="7095" y="1160"/>
                              <a:ext cx="617" cy="648"/>
                            </a:xfrm>
                            <a:custGeom>
                              <a:avLst/>
                              <a:gdLst>
                                <a:gd name="T0" fmla="+- 0 7130 7095"/>
                                <a:gd name="T1" fmla="*/ T0 w 617"/>
                                <a:gd name="T2" fmla="+- 0 1160 1160"/>
                                <a:gd name="T3" fmla="*/ 1160 h 648"/>
                                <a:gd name="T4" fmla="+- 0 7095 7095"/>
                                <a:gd name="T5" fmla="*/ T4 w 617"/>
                                <a:gd name="T6" fmla="+- 0 1160 1160"/>
                                <a:gd name="T7" fmla="*/ 1160 h 648"/>
                                <a:gd name="T8" fmla="+- 0 7095 7095"/>
                                <a:gd name="T9" fmla="*/ T8 w 617"/>
                                <a:gd name="T10" fmla="+- 0 1808 1160"/>
                                <a:gd name="T11" fmla="*/ 1808 h 648"/>
                                <a:gd name="T12" fmla="+- 0 7712 7095"/>
                                <a:gd name="T13" fmla="*/ T12 w 617"/>
                                <a:gd name="T14" fmla="+- 0 1808 1160"/>
                                <a:gd name="T15" fmla="*/ 1808 h 648"/>
                                <a:gd name="T16" fmla="+- 0 7712 7095"/>
                                <a:gd name="T17" fmla="*/ T16 w 617"/>
                                <a:gd name="T18" fmla="+- 0 1773 1160"/>
                                <a:gd name="T19" fmla="*/ 1773 h 648"/>
                                <a:gd name="T20" fmla="+- 0 7130 7095"/>
                                <a:gd name="T21" fmla="*/ T20 w 617"/>
                                <a:gd name="T22" fmla="+- 0 1773 1160"/>
                                <a:gd name="T23" fmla="*/ 1773 h 648"/>
                                <a:gd name="T24" fmla="+- 0 7130 7095"/>
                                <a:gd name="T25" fmla="*/ T24 w 617"/>
                                <a:gd name="T26" fmla="+- 0 1160 1160"/>
                                <a:gd name="T27" fmla="*/ 1160 h 6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617" h="648">
                                  <a:moveTo>
                                    <a:pt x="3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48"/>
                                  </a:lnTo>
                                  <a:lnTo>
                                    <a:pt x="617" y="648"/>
                                  </a:lnTo>
                                  <a:lnTo>
                                    <a:pt x="617" y="613"/>
                                  </a:lnTo>
                                  <a:lnTo>
                                    <a:pt x="35" y="613"/>
                                  </a:lnTo>
                                  <a:lnTo>
                                    <a:pt x="35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4" name="Group 1112"/>
                        <wpg:cNvGrpSpPr>
                          <a:grpSpLocks/>
                        </wpg:cNvGrpSpPr>
                        <wpg:grpSpPr bwMode="auto">
                          <a:xfrm>
                            <a:off x="7194" y="1234"/>
                            <a:ext cx="477" cy="460"/>
                            <a:chOff x="7194" y="1234"/>
                            <a:chExt cx="477" cy="460"/>
                          </a:xfrm>
                        </wpg:grpSpPr>
                        <wps:wsp>
                          <wps:cNvPr id="1135" name="Freeform 1118"/>
                          <wps:cNvSpPr>
                            <a:spLocks/>
                          </wps:cNvSpPr>
                          <wps:spPr bwMode="auto">
                            <a:xfrm>
                              <a:off x="7194" y="1234"/>
                              <a:ext cx="477" cy="460"/>
                            </a:xfrm>
                            <a:custGeom>
                              <a:avLst/>
                              <a:gdLst>
                                <a:gd name="T0" fmla="+- 0 7285 7194"/>
                                <a:gd name="T1" fmla="*/ T0 w 477"/>
                                <a:gd name="T2" fmla="+- 0 1468 1234"/>
                                <a:gd name="T3" fmla="*/ 1468 h 460"/>
                                <a:gd name="T4" fmla="+- 0 7194 7194"/>
                                <a:gd name="T5" fmla="*/ T4 w 477"/>
                                <a:gd name="T6" fmla="+- 0 1677 1234"/>
                                <a:gd name="T7" fmla="*/ 1677 h 460"/>
                                <a:gd name="T8" fmla="+- 0 7234 7194"/>
                                <a:gd name="T9" fmla="*/ T8 w 477"/>
                                <a:gd name="T10" fmla="+- 0 1695 1234"/>
                                <a:gd name="T11" fmla="*/ 1695 h 460"/>
                                <a:gd name="T12" fmla="+- 0 7300 7194"/>
                                <a:gd name="T13" fmla="*/ T12 w 477"/>
                                <a:gd name="T14" fmla="+- 0 1545 1234"/>
                                <a:gd name="T15" fmla="*/ 1545 h 460"/>
                                <a:gd name="T16" fmla="+- 0 7364 7194"/>
                                <a:gd name="T17" fmla="*/ T16 w 477"/>
                                <a:gd name="T18" fmla="+- 0 1545 1234"/>
                                <a:gd name="T19" fmla="*/ 1545 h 460"/>
                                <a:gd name="T20" fmla="+- 0 7285 7194"/>
                                <a:gd name="T21" fmla="*/ T20 w 477"/>
                                <a:gd name="T22" fmla="+- 0 1468 1234"/>
                                <a:gd name="T23" fmla="*/ 1468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77" h="460">
                                  <a:moveTo>
                                    <a:pt x="91" y="234"/>
                                  </a:moveTo>
                                  <a:lnTo>
                                    <a:pt x="0" y="443"/>
                                  </a:lnTo>
                                  <a:lnTo>
                                    <a:pt x="40" y="461"/>
                                  </a:lnTo>
                                  <a:lnTo>
                                    <a:pt x="106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91" y="234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6" name="Freeform 1117"/>
                          <wps:cNvSpPr>
                            <a:spLocks/>
                          </wps:cNvSpPr>
                          <wps:spPr bwMode="auto">
                            <a:xfrm>
                              <a:off x="7194" y="1234"/>
                              <a:ext cx="477" cy="460"/>
                            </a:xfrm>
                            <a:custGeom>
                              <a:avLst/>
                              <a:gdLst>
                                <a:gd name="T0" fmla="+- 0 7364 7194"/>
                                <a:gd name="T1" fmla="*/ T0 w 477"/>
                                <a:gd name="T2" fmla="+- 0 1545 1234"/>
                                <a:gd name="T3" fmla="*/ 1545 h 460"/>
                                <a:gd name="T4" fmla="+- 0 7300 7194"/>
                                <a:gd name="T5" fmla="*/ T4 w 477"/>
                                <a:gd name="T6" fmla="+- 0 1545 1234"/>
                                <a:gd name="T7" fmla="*/ 1545 h 460"/>
                                <a:gd name="T8" fmla="+- 0 7377 7194"/>
                                <a:gd name="T9" fmla="*/ T8 w 477"/>
                                <a:gd name="T10" fmla="+- 0 1620 1234"/>
                                <a:gd name="T11" fmla="*/ 1620 h 460"/>
                                <a:gd name="T12" fmla="+- 0 7416 7194"/>
                                <a:gd name="T13" fmla="*/ T12 w 477"/>
                                <a:gd name="T14" fmla="+- 0 1546 1234"/>
                                <a:gd name="T15" fmla="*/ 1546 h 460"/>
                                <a:gd name="T16" fmla="+- 0 7366 7194"/>
                                <a:gd name="T17" fmla="*/ T16 w 477"/>
                                <a:gd name="T18" fmla="+- 0 1546 1234"/>
                                <a:gd name="T19" fmla="*/ 1546 h 460"/>
                                <a:gd name="T20" fmla="+- 0 7364 7194"/>
                                <a:gd name="T21" fmla="*/ T20 w 477"/>
                                <a:gd name="T22" fmla="+- 0 1545 1234"/>
                                <a:gd name="T23" fmla="*/ 1545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77" h="460">
                                  <a:moveTo>
                                    <a:pt x="170" y="311"/>
                                  </a:moveTo>
                                  <a:lnTo>
                                    <a:pt x="106" y="311"/>
                                  </a:lnTo>
                                  <a:lnTo>
                                    <a:pt x="183" y="386"/>
                                  </a:lnTo>
                                  <a:lnTo>
                                    <a:pt x="222" y="312"/>
                                  </a:lnTo>
                                  <a:lnTo>
                                    <a:pt x="172" y="312"/>
                                  </a:lnTo>
                                  <a:lnTo>
                                    <a:pt x="170" y="311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7" name="Freeform 1116"/>
                          <wps:cNvSpPr>
                            <a:spLocks/>
                          </wps:cNvSpPr>
                          <wps:spPr bwMode="auto">
                            <a:xfrm>
                              <a:off x="7194" y="1234"/>
                              <a:ext cx="477" cy="460"/>
                            </a:xfrm>
                            <a:custGeom>
                              <a:avLst/>
                              <a:gdLst>
                                <a:gd name="T0" fmla="+- 0 7514 7194"/>
                                <a:gd name="T1" fmla="*/ T0 w 477"/>
                                <a:gd name="T2" fmla="+- 0 1472 1234"/>
                                <a:gd name="T3" fmla="*/ 1472 h 460"/>
                                <a:gd name="T4" fmla="+- 0 7455 7194"/>
                                <a:gd name="T5" fmla="*/ T4 w 477"/>
                                <a:gd name="T6" fmla="+- 0 1472 1234"/>
                                <a:gd name="T7" fmla="*/ 1472 h 460"/>
                                <a:gd name="T8" fmla="+- 0 7504 7194"/>
                                <a:gd name="T9" fmla="*/ T8 w 477"/>
                                <a:gd name="T10" fmla="+- 0 1530 1234"/>
                                <a:gd name="T11" fmla="*/ 1530 h 460"/>
                                <a:gd name="T12" fmla="+- 0 7535 7194"/>
                                <a:gd name="T13" fmla="*/ T12 w 477"/>
                                <a:gd name="T14" fmla="+- 0 1565 1234"/>
                                <a:gd name="T15" fmla="*/ 1565 h 460"/>
                                <a:gd name="T16" fmla="+- 0 7571 7194"/>
                                <a:gd name="T17" fmla="*/ T16 w 477"/>
                                <a:gd name="T18" fmla="+- 0 1483 1234"/>
                                <a:gd name="T19" fmla="*/ 1483 h 460"/>
                                <a:gd name="T20" fmla="+- 0 7522 7194"/>
                                <a:gd name="T21" fmla="*/ T20 w 477"/>
                                <a:gd name="T22" fmla="+- 0 1483 1234"/>
                                <a:gd name="T23" fmla="*/ 1483 h 460"/>
                                <a:gd name="T24" fmla="+- 0 7514 7194"/>
                                <a:gd name="T25" fmla="*/ T24 w 477"/>
                                <a:gd name="T26" fmla="+- 0 1472 1234"/>
                                <a:gd name="T27" fmla="*/ 1472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77" h="460">
                                  <a:moveTo>
                                    <a:pt x="320" y="238"/>
                                  </a:moveTo>
                                  <a:lnTo>
                                    <a:pt x="261" y="238"/>
                                  </a:lnTo>
                                  <a:lnTo>
                                    <a:pt x="310" y="296"/>
                                  </a:lnTo>
                                  <a:lnTo>
                                    <a:pt x="341" y="331"/>
                                  </a:lnTo>
                                  <a:lnTo>
                                    <a:pt x="377" y="249"/>
                                  </a:lnTo>
                                  <a:lnTo>
                                    <a:pt x="328" y="249"/>
                                  </a:lnTo>
                                  <a:lnTo>
                                    <a:pt x="320" y="238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8" name="Freeform 1115"/>
                          <wps:cNvSpPr>
                            <a:spLocks/>
                          </wps:cNvSpPr>
                          <wps:spPr bwMode="auto">
                            <a:xfrm>
                              <a:off x="7194" y="1234"/>
                              <a:ext cx="477" cy="460"/>
                            </a:xfrm>
                            <a:custGeom>
                              <a:avLst/>
                              <a:gdLst>
                                <a:gd name="T0" fmla="+- 0 7446 7194"/>
                                <a:gd name="T1" fmla="*/ T0 w 477"/>
                                <a:gd name="T2" fmla="+- 0 1394 1234"/>
                                <a:gd name="T3" fmla="*/ 1394 h 460"/>
                                <a:gd name="T4" fmla="+- 0 7366 7194"/>
                                <a:gd name="T5" fmla="*/ T4 w 477"/>
                                <a:gd name="T6" fmla="+- 0 1546 1234"/>
                                <a:gd name="T7" fmla="*/ 1546 h 460"/>
                                <a:gd name="T8" fmla="+- 0 7416 7194"/>
                                <a:gd name="T9" fmla="*/ T8 w 477"/>
                                <a:gd name="T10" fmla="+- 0 1546 1234"/>
                                <a:gd name="T11" fmla="*/ 1546 h 460"/>
                                <a:gd name="T12" fmla="+- 0 7455 7194"/>
                                <a:gd name="T13" fmla="*/ T12 w 477"/>
                                <a:gd name="T14" fmla="+- 0 1472 1234"/>
                                <a:gd name="T15" fmla="*/ 1472 h 460"/>
                                <a:gd name="T16" fmla="+- 0 7514 7194"/>
                                <a:gd name="T17" fmla="*/ T16 w 477"/>
                                <a:gd name="T18" fmla="+- 0 1472 1234"/>
                                <a:gd name="T19" fmla="*/ 1472 h 460"/>
                                <a:gd name="T20" fmla="+- 0 7446 7194"/>
                                <a:gd name="T21" fmla="*/ T20 w 477"/>
                                <a:gd name="T22" fmla="+- 0 1394 1234"/>
                                <a:gd name="T23" fmla="*/ 1394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77" h="460">
                                  <a:moveTo>
                                    <a:pt x="252" y="160"/>
                                  </a:moveTo>
                                  <a:lnTo>
                                    <a:pt x="172" y="312"/>
                                  </a:lnTo>
                                  <a:lnTo>
                                    <a:pt x="222" y="312"/>
                                  </a:lnTo>
                                  <a:lnTo>
                                    <a:pt x="261" y="238"/>
                                  </a:lnTo>
                                  <a:lnTo>
                                    <a:pt x="320" y="238"/>
                                  </a:lnTo>
                                  <a:lnTo>
                                    <a:pt x="252" y="160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9" name="Freeform 1114"/>
                          <wps:cNvSpPr>
                            <a:spLocks/>
                          </wps:cNvSpPr>
                          <wps:spPr bwMode="auto">
                            <a:xfrm>
                              <a:off x="7194" y="1234"/>
                              <a:ext cx="477" cy="460"/>
                            </a:xfrm>
                            <a:custGeom>
                              <a:avLst/>
                              <a:gdLst>
                                <a:gd name="T0" fmla="+- 0 7651 7194"/>
                                <a:gd name="T1" fmla="*/ T0 w 477"/>
                                <a:gd name="T2" fmla="+- 0 1234 1234"/>
                                <a:gd name="T3" fmla="*/ 1234 h 460"/>
                                <a:gd name="T4" fmla="+- 0 7527 7194"/>
                                <a:gd name="T5" fmla="*/ T4 w 477"/>
                                <a:gd name="T6" fmla="+- 0 1328 1234"/>
                                <a:gd name="T7" fmla="*/ 1328 h 460"/>
                                <a:gd name="T8" fmla="+- 0 7578 7194"/>
                                <a:gd name="T9" fmla="*/ T8 w 477"/>
                                <a:gd name="T10" fmla="+- 0 1350 1234"/>
                                <a:gd name="T11" fmla="*/ 1350 h 460"/>
                                <a:gd name="T12" fmla="+- 0 7522 7194"/>
                                <a:gd name="T13" fmla="*/ T12 w 477"/>
                                <a:gd name="T14" fmla="+- 0 1483 1234"/>
                                <a:gd name="T15" fmla="*/ 1483 h 460"/>
                                <a:gd name="T16" fmla="+- 0 7571 7194"/>
                                <a:gd name="T17" fmla="*/ T16 w 477"/>
                                <a:gd name="T18" fmla="+- 0 1483 1234"/>
                                <a:gd name="T19" fmla="*/ 1483 h 460"/>
                                <a:gd name="T20" fmla="+- 0 7572 7194"/>
                                <a:gd name="T21" fmla="*/ T20 w 477"/>
                                <a:gd name="T22" fmla="+- 0 1481 1234"/>
                                <a:gd name="T23" fmla="*/ 1481 h 460"/>
                                <a:gd name="T24" fmla="+- 0 7619 7194"/>
                                <a:gd name="T25" fmla="*/ T24 w 477"/>
                                <a:gd name="T26" fmla="+- 0 1367 1234"/>
                                <a:gd name="T27" fmla="*/ 1367 h 460"/>
                                <a:gd name="T28" fmla="+- 0 7668 7194"/>
                                <a:gd name="T29" fmla="*/ T28 w 477"/>
                                <a:gd name="T30" fmla="+- 0 1367 1234"/>
                                <a:gd name="T31" fmla="*/ 1367 h 460"/>
                                <a:gd name="T32" fmla="+- 0 7651 7194"/>
                                <a:gd name="T33" fmla="*/ T32 w 477"/>
                                <a:gd name="T34" fmla="+- 0 1234 1234"/>
                                <a:gd name="T35" fmla="*/ 1234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77" h="460">
                                  <a:moveTo>
                                    <a:pt x="457" y="0"/>
                                  </a:moveTo>
                                  <a:lnTo>
                                    <a:pt x="333" y="94"/>
                                  </a:lnTo>
                                  <a:lnTo>
                                    <a:pt x="384" y="116"/>
                                  </a:lnTo>
                                  <a:lnTo>
                                    <a:pt x="328" y="249"/>
                                  </a:lnTo>
                                  <a:lnTo>
                                    <a:pt x="377" y="249"/>
                                  </a:lnTo>
                                  <a:lnTo>
                                    <a:pt x="378" y="247"/>
                                  </a:lnTo>
                                  <a:lnTo>
                                    <a:pt x="425" y="133"/>
                                  </a:lnTo>
                                  <a:lnTo>
                                    <a:pt x="474" y="133"/>
                                  </a:lnTo>
                                  <a:lnTo>
                                    <a:pt x="457" y="0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0" name="Freeform 1113"/>
                          <wps:cNvSpPr>
                            <a:spLocks/>
                          </wps:cNvSpPr>
                          <wps:spPr bwMode="auto">
                            <a:xfrm>
                              <a:off x="7194" y="1234"/>
                              <a:ext cx="477" cy="460"/>
                            </a:xfrm>
                            <a:custGeom>
                              <a:avLst/>
                              <a:gdLst>
                                <a:gd name="T0" fmla="+- 0 7668 7194"/>
                                <a:gd name="T1" fmla="*/ T0 w 477"/>
                                <a:gd name="T2" fmla="+- 0 1367 1234"/>
                                <a:gd name="T3" fmla="*/ 1367 h 460"/>
                                <a:gd name="T4" fmla="+- 0 7619 7194"/>
                                <a:gd name="T5" fmla="*/ T4 w 477"/>
                                <a:gd name="T6" fmla="+- 0 1367 1234"/>
                                <a:gd name="T7" fmla="*/ 1367 h 460"/>
                                <a:gd name="T8" fmla="+- 0 7671 7194"/>
                                <a:gd name="T9" fmla="*/ T8 w 477"/>
                                <a:gd name="T10" fmla="+- 0 1389 1234"/>
                                <a:gd name="T11" fmla="*/ 1389 h 460"/>
                                <a:gd name="T12" fmla="+- 0 7668 7194"/>
                                <a:gd name="T13" fmla="*/ T12 w 477"/>
                                <a:gd name="T14" fmla="+- 0 1367 1234"/>
                                <a:gd name="T15" fmla="*/ 1367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77" h="460">
                                  <a:moveTo>
                                    <a:pt x="474" y="133"/>
                                  </a:moveTo>
                                  <a:lnTo>
                                    <a:pt x="425" y="133"/>
                                  </a:lnTo>
                                  <a:lnTo>
                                    <a:pt x="477" y="155"/>
                                  </a:lnTo>
                                  <a:lnTo>
                                    <a:pt x="474" y="133"/>
                                  </a:lnTo>
                                </a:path>
                              </a:pathLst>
                            </a:custGeom>
                            <a:solidFill>
                              <a:srgbClr val="F379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1" name="Group 1110"/>
                        <wpg:cNvGrpSpPr>
                          <a:grpSpLocks/>
                        </wpg:cNvGrpSpPr>
                        <wpg:grpSpPr bwMode="auto">
                          <a:xfrm>
                            <a:off x="6303" y="1078"/>
                            <a:ext cx="746" cy="2"/>
                            <a:chOff x="6303" y="1078"/>
                            <a:chExt cx="746" cy="2"/>
                          </a:xfrm>
                        </wpg:grpSpPr>
                        <wps:wsp>
                          <wps:cNvPr id="1142" name="Freeform 1111"/>
                          <wps:cNvSpPr>
                            <a:spLocks/>
                          </wps:cNvSpPr>
                          <wps:spPr bwMode="auto">
                            <a:xfrm>
                              <a:off x="6303" y="1078"/>
                              <a:ext cx="746" cy="2"/>
                            </a:xfrm>
                            <a:custGeom>
                              <a:avLst/>
                              <a:gdLst>
                                <a:gd name="T0" fmla="+- 0 6303 6303"/>
                                <a:gd name="T1" fmla="*/ T0 w 746"/>
                                <a:gd name="T2" fmla="+- 0 7049 6303"/>
                                <a:gd name="T3" fmla="*/ T2 w 74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46">
                                  <a:moveTo>
                                    <a:pt x="0" y="0"/>
                                  </a:moveTo>
                                  <a:lnTo>
                                    <a:pt x="746" y="0"/>
                                  </a:lnTo>
                                </a:path>
                              </a:pathLst>
                            </a:custGeom>
                            <a:noFill/>
                            <a:ln w="4876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9" o:spid="_x0000_s1026" style="position:absolute;margin-left:291.6pt;margin-top:41.4pt;width:117.2pt;height:79.95pt;z-index:-1878;mso-position-horizontal-relative:page" coordorigin="5832,828" coordsize="2344,1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">
                <v:group id="Group 1138" o:spid="_x0000_s1027" style="position:absolute;left:6109;top:851;width:1746;height:1103" coordorigin="6109,851" coordsize="1746,1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BuV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cG5UwwAAAN0AAAAP&#10;AAAAAAAAAAAAAAAAAKoCAABkcnMvZG93bnJldi54bWxQSwUGAAAAAAQABAD6AAAAmgMAAAAA&#10;">
                  <v:shape id="Freeform 1139" o:spid="_x0000_s1028" style="position:absolute;left:6109;top:851;width:1746;height:1103;visibility:visible;mso-wrap-style:square;v-text-anchor:top" coordsize="1746,1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mVsQA&#10;AADdAAAADwAAAGRycy9kb3ducmV2LnhtbERPTWvCQBC9F/wPywi91U2kFIlupFRbLNSD0dLrkB2T&#10;YHY23d1o/PfdguBtHu9zFsvBtOJMzjeWFaSTBARxaXXDlYLD/v1pBsIHZI2tZVJwJQ/LfPSwwEzb&#10;C+/oXIRKxBD2GSqoQ+gyKX1Zk0E/sR1x5I7WGQwRukpqh5cYblo5TZIXabDh2FBjR281laeiNwrc&#10;dLW119/NR/W95lM49l8/6edMqcfx8DoHEWgId/HNvdFxfpo+w/838QS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4ZlbEAAAA3QAAAA8AAAAAAAAAAAAAAAAAmAIAAGRycy9k&#10;b3ducmV2LnhtbFBLBQYAAAAABAAEAPUAAACJAwAAAAA=&#10;" path="m1677,l69,,46,4,27,14,12,30,3,49,,92r,942l29,1091r63,12l1677,1103r57,-29l1743,1011r-1651,l92,92r1654,l1746,69r-4,-22l1732,27,1717,12,1697,3,1677,e" fillcolor="black" stroked="f">
                    <v:path arrowok="t" o:connecttype="custom" o:connectlocs="1677,851;69,851;46,855;27,865;12,881;3,900;0,943;0,1885;29,1942;92,1954;1677,1954;1734,1925;1743,1862;92,1862;92,943;1746,943;1746,920;1742,898;1732,878;1717,863;1697,854;1677,851" o:connectangles="0,0,0,0,0,0,0,0,0,0,0,0,0,0,0,0,0,0,0,0,0,0"/>
                  </v:shape>
                </v:group>
                <v:group id="Group 1136" o:spid="_x0000_s1029" style="position:absolute;left:7763;top:943;width:92;height:919" coordorigin="7763,943" coordsize="92,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VTu8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ys1g8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NVTu8QAAADdAAAA&#10;DwAAAAAAAAAAAAAAAACqAgAAZHJzL2Rvd25yZXYueG1sUEsFBgAAAAAEAAQA+gAAAJsDAAAAAA==&#10;">
                  <v:shape id="Freeform 1137" o:spid="_x0000_s1030" style="position:absolute;left:7763;top:943;width:92;height:919;visibility:visible;mso-wrap-style:square;v-text-anchor:top" coordsize="92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DNBcQA&#10;AADdAAAADwAAAGRycy9kb3ducmV2LnhtbERPS2sCMRC+F/wPYQQvRbNr6yJbo4gg9HHygeBtuplu&#10;lm4mS5Lq+u9NodDbfHzPWax624oL+dA4VpBPMhDEldMN1wqOh+14DiJEZI2tY1JwowCr5eBhgaV2&#10;V97RZR9rkUI4lKjAxNiVUobKkMUwcR1x4r6ctxgT9LXUHq8p3LZymmWFtNhwajDY0cZQ9b3/sQro&#10;8fw+PbXZbOM+8uPWPH8+FW9eqdGwX7+AiNTHf/Gf+1Wn+XlewO836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QzQXEAAAA3QAAAA8AAAAAAAAAAAAAAAAAmAIAAGRycy9k&#10;b3ducmV2LnhtbFBLBQYAAAAABAAEAPUAAACJAwAAAAA=&#10;" path="m92,l,,,919r89,l92,e" fillcolor="black" stroked="f">
                    <v:path arrowok="t" o:connecttype="custom" o:connectlocs="92,943;0,943;0,1862;89,1862;92,943" o:connectangles="0,0,0,0,0"/>
                  </v:shape>
                </v:group>
                <v:group id="Group 1131" o:spid="_x0000_s1031" style="position:absolute;left:5855;top:1973;width:2298;height:431" coordorigin="5855,1973" coordsize="2298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toV8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6l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0toV8QAAADdAAAA&#10;DwAAAAAAAAAAAAAAAACqAgAAZHJzL2Rvd25yZXYueG1sUEsFBgAAAAAEAAQA+gAAAJsDAAAAAA==&#10;">
                  <v:shape id="Freeform 1135" o:spid="_x0000_s1032" style="position:absolute;left:5855;top:1973;width:2298;height:431;visibility:visible;mso-wrap-style:square;v-text-anchor:top" coordsize="2298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aNYsYA&#10;AADdAAAADwAAAGRycy9kb3ducmV2LnhtbESPQUvDQBCF70L/wzIFb3YTQZHYbSmFgtiDGFvB25Ad&#10;d9NmZ2N2beK/dw6Ctxnem/e+Wa6n0KkLDamNbKBcFKCIm2hbdgYOb7ubB1ApI1vsIpOBH0qwXs2u&#10;lljZOPIrXerslIRwqtCAz7mvtE6Np4BpEXti0T7jEDDLOjhtBxwlPHT6tijudcCWpcFjT1tPzbn+&#10;DgaeU3+sP/Zfodm+u9Ph5c7Vez8acz2fNo+gMk353/x3/WQFvywFV76REf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aNYsYAAADdAAAADwAAAAAAAAAAAAAAAACYAgAAZHJz&#10;L2Rvd25yZXYueG1sUEsFBgAAAAAEAAQA9QAAAIsDAAAAAA==&#10;" path="m333,l314,3r-20,8l277,22,,304r,51l27,413r39,17l2229,430r56,-47l2298,304r-34,-35l801,269r46,-83l2183,186,2025,25,2009,13,1989,4,1969,,333,e" fillcolor="black" stroked="f">
                    <v:path arrowok="t" o:connecttype="custom" o:connectlocs="333,1973;314,1976;294,1984;277,1995;0,2277;0,2328;27,2386;66,2403;2229,2403;2285,2356;2298,2277;2264,2242;801,2242;847,2159;2183,2159;2025,1998;2009,1986;1989,1977;1969,1973;333,1973" o:connectangles="0,0,0,0,0,0,0,0,0,0,0,0,0,0,0,0,0,0,0,0"/>
                  </v:shape>
                  <v:shape id="Freeform 1134" o:spid="_x0000_s1033" style="position:absolute;left:5855;top:1973;width:2298;height:431;visibility:visible;mso-wrap-style:square;v-text-anchor:top" coordsize="2298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o+cQA&#10;AADdAAAADwAAAGRycy9kb3ducmV2LnhtbERP32vCMBB+H/g/hBv4NtMOlNkZZQiC6MOw6mBvR3NL&#10;ujWXrsls/e/NYLC3+/h+3mI1uEZcqAu1ZwX5JANBXHlds1FwOm4enkCEiKyx8UwKrhRgtRzdLbDQ&#10;vucDXcpoRArhUKACG2NbSBkqSw7DxLfEifvwncOYYGek7rBP4a6Rj1k2kw5rTg0WW1pbqr7KH6dg&#10;F9pz+b7/dtX6zXyeXqem3NteqfH98PIMItIQ/8V/7q1O8/N8Dr/fpB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qKPnEAAAA3QAAAA8AAAAAAAAAAAAAAAAAmAIAAGRycy9k&#10;b3ducmV2LnhtbFBLBQYAAAAABAAEAPUAAACJAwAAAAA=&#10;" path="m1309,265r-157,l801,269r697,l1309,265e" fillcolor="black" stroked="f">
                    <v:path arrowok="t" o:connecttype="custom" o:connectlocs="1309,2238;1152,2238;801,2242;1498,2242;1309,2238" o:connectangles="0,0,0,0,0"/>
                  </v:shape>
                  <v:shape id="Freeform 1133" o:spid="_x0000_s1034" style="position:absolute;left:5855;top:1973;width:2298;height:431;visibility:visible;mso-wrap-style:square;v-text-anchor:top" coordsize="2298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xL2cYA&#10;AADdAAAADwAAAGRycy9kb3ducmV2LnhtbESPQUvDQBCF74L/YRmhN7tJQZHYbZCCIPZQjG3B25Ad&#10;d6PZ2Zhdm/jvnYPgbYb35r1v1vUcenWmMXWRDZTLAhRxG23HzsDh9fH6DlTKyBb7yGTghxLUm8uL&#10;NVY2TvxC5yY7JSGcKjTgcx4qrVPrKWBaxoFYtPc4Bsyyjk7bEScJD71eFcWtDtixNHgcaOup/Wy+&#10;g4HnNBybt91XaLcn93HY37hm5ydjFlfzwz2oTHP+N/9dP1nBL1fCL9/IC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xL2cYAAADdAAAADwAAAAAAAAAAAAAAAACYAgAAZHJz&#10;L2Rvd25yZXYueG1sUEsFBgAAAAAEAAQA9QAAAIsDAAAAAA==&#10;" path="m2183,186r-732,l1498,269r766,l2183,186e" fillcolor="black" stroked="f">
                    <v:path arrowok="t" o:connecttype="custom" o:connectlocs="2183,2159;1451,2159;1498,2242;2264,2242;2183,2159" o:connectangles="0,0,0,0,0"/>
                  </v:shape>
                  <v:shape id="Freeform 1132" o:spid="_x0000_s1035" style="position:absolute;left:5855;top:1973;width:2298;height:431;visibility:visible;mso-wrap-style:square;v-text-anchor:top" coordsize="2298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DuQsQA&#10;AADdAAAADwAAAGRycy9kb3ducmV2LnhtbERP32vCMBB+H/g/hBP2NtMKjtEZRQRhzIdhp8LejuaW&#10;dDaX2kRb//tlMPDtPr6fN18OrhFX6kLtWUE+yUAQV17XbBTsPzdPLyBCRNbYeCYFNwqwXIwe5lho&#10;3/OOrmU0IoVwKFCBjbEtpAyVJYdh4lvixH37zmFMsDNSd9incNfIaZY9S4c1pwaLLa0tVafy4hS8&#10;h/ZQfm3Prlofzc/+Y2bKre2VehwPq1cQkYZ4F/+733San09z+PsmnS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w7kLEAAAA3QAAAA8AAAAAAAAAAAAAAAAAmAIAAGRycy9k&#10;b3ducmV2LnhtbFBLBQYAAAAABAAEAPUAAACJAwAAAAA=&#10;" path="m1219,186r-112,l1163,265r56,-79e" fillcolor="black" stroked="f">
                    <v:path arrowok="t" o:connecttype="custom" o:connectlocs="1219,2159;1107,2159;1163,2238;1219,2159" o:connectangles="0,0,0,0"/>
                  </v:shape>
                </v:group>
                <v:group id="Group 1129" o:spid="_x0000_s1036" style="position:absolute;left:6300;top:1212;width:746;height:2" coordorigin="6300,1212" coordsize="74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ABc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O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UAFywwAAAN0AAAAP&#10;AAAAAAAAAAAAAAAAAKoCAABkcnMvZG93bnJldi54bWxQSwUGAAAAAAQABAD6AAAAmgMAAAAA&#10;">
                  <v:shape id="Freeform 1130" o:spid="_x0000_s1037" style="position:absolute;left:6300;top:1212;width:746;height:2;visibility:visible;mso-wrap-style:square;v-text-anchor:top" coordsize="7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cxMIA&#10;AADdAAAADwAAAGRycy9kb3ducmV2LnhtbERPS2vCQBC+F/wPyxS81Y0RQomuooWi9NY0eh6ykwfN&#10;zsbsJsZ/3y0I3ubje85mN5lWjNS7xrKC5SICQVxY3XClIP/5fHsH4TyyxtYyKbiTg9129rLBVNsb&#10;f9OY+UqEEHYpKqi971IpXVGTQbewHXHgStsb9AH2ldQ93kK4aWUcRYk02HBoqLGjj5qK32wwCko8&#10;xdyey+NXfDgfmuFy3ecJKjV/nfZrEJ4m/xQ/3Ccd5i/jFfx/E06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tzEwgAAAN0AAAAPAAAAAAAAAAAAAAAAAJgCAABkcnMvZG93&#10;bnJldi54bWxQSwUGAAAAAAQABAD1AAAAhwMAAAAA&#10;" path="m,l746,e" filled="f" strokeweight="3.84pt">
                    <v:path arrowok="t" o:connecttype="custom" o:connectlocs="0,0;746,0" o:connectangles="0,0"/>
                  </v:shape>
                </v:group>
                <v:group id="Group 1127" o:spid="_x0000_s1038" style="position:absolute;left:6300;top:1346;width:750;height:2" coordorigin="6300,1346" coordsize="75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U8n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+Pk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31PJ3FAAAA3QAA&#10;AA8AAAAAAAAAAAAAAAAAqgIAAGRycy9kb3ducmV2LnhtbFBLBQYAAAAABAAEAPoAAACcAwAAAAA=&#10;">
                  <v:shape id="Freeform 1128" o:spid="_x0000_s1039" style="position:absolute;left:6300;top:1346;width:750;height:2;visibility:visible;mso-wrap-style:square;v-text-anchor:top" coordsize="7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ymb8EA&#10;AADdAAAADwAAAGRycy9kb3ducmV2LnhtbERPTYvCMBC9L/gfwgje1tSKi3SbyiIKonjYqvexmW3L&#10;NpPSRK3/3giCt3m8z0kXvWnElTpXW1YwGUcgiAuray4VHA/rzzkI55E1NpZJwZ0cLLLBR4qJtjf+&#10;pWvuSxFC2CWooPK+TaR0RUUG3di2xIH7s51BH2BXSt3hLYSbRsZR9CUN1hwaKmxpWVHxn1+MgnNs&#10;pxdc0W65bXV5PO03kdxZpUbD/ucbhKfev8Uv90aH+ZN4Bs9vwgky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8pm/BAAAA3QAAAA8AAAAAAAAAAAAAAAAAmAIAAGRycy9kb3du&#10;cmV2LnhtbFBLBQYAAAAABAAEAPUAAACGAwAAAAA=&#10;" path="m,l750,e" filled="f" strokeweight="3.84pt">
                    <v:path arrowok="t" o:connecttype="custom" o:connectlocs="0,0;750,0" o:connectangles="0,0"/>
                  </v:shape>
                </v:group>
                <v:group id="Group 1125" o:spid="_x0000_s1040" style="position:absolute;left:6300;top:1612;width:750;height:2" coordorigin="6300,1612" coordsize="75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sHc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n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awdxwwAAAN0AAAAP&#10;AAAAAAAAAAAAAAAAAKoCAABkcnMvZG93bnJldi54bWxQSwUGAAAAAAQABAD6AAAAmgMAAAAA&#10;">
                  <v:shape id="Freeform 1126" o:spid="_x0000_s1041" style="position:absolute;left:6300;top:1612;width:750;height:2;visibility:visible;mso-wrap-style:square;v-text-anchor:top" coordsize="7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Kdg8EA&#10;AADdAAAADwAAAGRycy9kb3ducmV2LnhtbERPTYvCMBC9L/gfwgje1tQKrnSbyiIKonjYqvexmW3L&#10;NpPSRK3/3giCt3m8z0kXvWnElTpXW1YwGUcgiAuray4VHA/rzzkI55E1NpZJwZ0cLLLBR4qJtjf+&#10;pWvuSxFC2CWooPK+TaR0RUUG3di2xIH7s51BH2BXSt3hLYSbRsZRNJMGaw4NFba0rKj4zy9GwTm2&#10;0wuuaLfctro8nvabSO6sUqNh//MNwlPv3+KXe6PD/En8Bc9vwgky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inYPBAAAA3QAAAA8AAAAAAAAAAAAAAAAAmAIAAGRycy9kb3du&#10;cmV2LnhtbFBLBQYAAAAABAAEAPUAAACGAwAAAAA=&#10;" path="m,l750,e" filled="f" strokeweight="3.84pt">
                    <v:path arrowok="t" o:connecttype="custom" o:connectlocs="0,0;750,0" o:connectangles="0,0"/>
                  </v:shape>
                </v:group>
                <v:group id="Group 1123" o:spid="_x0000_s1042" style="position:absolute;left:6300;top:1746;width:670;height:2" coordorigin="6300,1746" coordsize="67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g2mM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0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DaYxgAAAN0A&#10;AAAPAAAAAAAAAAAAAAAAAKoCAABkcnMvZG93bnJldi54bWxQSwUGAAAAAAQABAD6AAAAnQMAAAAA&#10;">
                  <v:shape id="Freeform 1124" o:spid="_x0000_s1043" style="position:absolute;left:6300;top:1746;width:670;height:2;visibility:visible;mso-wrap-style:square;v-text-anchor:top" coordsize="67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JysIA&#10;AADdAAAADwAAAGRycy9kb3ducmV2LnhtbERP24rCMBB9X/Afwgj7smhql/VSjSKKuOCTlw8Ym7Et&#10;NpOSZGv9+42wsG9zONdZrDpTi5acrywrGA0TEMS51RUXCi7n3WAKwgdkjbVlUvAkD6tl722BmbYP&#10;PlJ7CoWIIewzVFCG0GRS+rwkg35oG+LI3awzGCJ0hdQOHzHc1DJNkrE0WHFsKLGhTUn5/fRjFJBO&#10;ZXvTz+Jj8snd/uvgtptwVeq9363nIAJ14V/85/7Wcf4oncHrm3iC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QAnKwgAAAN0AAAAPAAAAAAAAAAAAAAAAAJgCAABkcnMvZG93&#10;bnJldi54bWxQSwUGAAAAAAQABAD1AAAAhwMAAAAA&#10;" path="m,l671,e" filled="f" strokeweight="3.84pt">
                    <v:path arrowok="t" o:connecttype="custom" o:connectlocs="0,0;671,0" o:connectangles="0,0"/>
                  </v:shape>
                </v:group>
                <v:group id="Group 1121" o:spid="_x0000_s1044" style="position:absolute;left:6300;top:1479;width:750;height:2" coordorigin="6300,1479" coordsize="75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xesQ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F6xDxgAAAN0A&#10;AAAPAAAAAAAAAAAAAAAAAKoCAABkcnMvZG93bnJldi54bWxQSwUGAAAAAAQABAD6AAAAnQMAAAAA&#10;">
                  <v:shape id="Freeform 1122" o:spid="_x0000_s1045" style="position:absolute;left:6300;top:1479;width:750;height:2;visibility:visible;mso-wrap-style:square;v-text-anchor:top" coordsize="7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2sb4A&#10;AADdAAAADwAAAGRycy9kb3ducmV2LnhtbERPSwrCMBDdC94hjOBO0yqIVKOIKIjiwt9+bMa22ExK&#10;E7Xe3giCu3m870znjSnFk2pXWFYQ9yMQxKnVBWcKzqd1bwzCeWSNpWVS8CYH81m7NcVE2xcf6Hn0&#10;mQgh7BJUkHtfJVK6NCeDrm8r4sDdbG3QB1hnUtf4CuGmlIMoGkmDBYeGHCta5pTejw+j4Dqwwweu&#10;aLfcVjo7X/abSO6sUt1Os5iA8NT4v/jn3ugwPx7G8P0mnCBn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BeNrG+AAAA3QAAAA8AAAAAAAAAAAAAAAAAmAIAAGRycy9kb3ducmV2&#10;LnhtbFBLBQYAAAAABAAEAPUAAACDAwAAAAA=&#10;" path="m,l750,e" filled="f" strokeweight="3.84pt">
                    <v:path arrowok="t" o:connecttype="custom" o:connectlocs="0,0;750,0" o:connectangles="0,0"/>
                  </v:shape>
                </v:group>
                <v:group id="Group 1119" o:spid="_x0000_s1046" style="position:absolute;left:7095;top:1160;width:617;height:648" coordorigin="7095,1160" coordsize="617,6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mXr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mXr8QAAADdAAAA&#10;DwAAAAAAAAAAAAAAAACqAgAAZHJzL2Rvd25yZXYueG1sUEsFBgAAAAAEAAQA+gAAAJsDAAAAAA==&#10;">
                  <v:shape id="Freeform 1120" o:spid="_x0000_s1047" style="position:absolute;left:7095;top:1160;width:617;height:648;visibility:visible;mso-wrap-style:square;v-text-anchor:top" coordsize="61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lvsIA&#10;AADdAAAADwAAAGRycy9kb3ducmV2LnhtbERPS4vCMBC+C/6HMMLeNK2CSDVKWVCX4sXHweNsM9uW&#10;bSa1ibX77zeC4G0+vuesNr2pRUetqywriCcRCOLc6ooLBZfzdrwA4TyyxtoyKfgjB5v1cLDCRNsH&#10;H6k7+UKEEHYJKii9bxIpXV6SQTexDXHgfmxr0AfYFlK3+AjhppbTKJpLgxWHhhIb+iwp/z3djYKo&#10;bvaY3rrd4ZBm/B37zF1tptTHqE+XIDz1/i1+ub90mB/PZvD8Jpw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3aW+wgAAAN0AAAAPAAAAAAAAAAAAAAAAAJgCAABkcnMvZG93&#10;bnJldi54bWxQSwUGAAAAAAQABAD1AAAAhwMAAAAA&#10;" path="m35,l,,,648r617,l617,613r-582,l35,e" fillcolor="black" stroked="f">
                    <v:path arrowok="t" o:connecttype="custom" o:connectlocs="35,1160;0,1160;0,1808;617,1808;617,1773;35,1773;35,1160" o:connectangles="0,0,0,0,0,0,0"/>
                  </v:shape>
                </v:group>
                <v:group id="Group 1112" o:spid="_x0000_s1048" style="position:absolute;left:7194;top:1234;width:477;height:460" coordorigin="7194,1234" coordsize="477,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yqQ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LKpAwwAAAN0AAAAP&#10;AAAAAAAAAAAAAAAAAKoCAABkcnMvZG93bnJldi54bWxQSwUGAAAAAAQABAD6AAAAmgMAAAAA&#10;">
                  <v:shape id="Freeform 1118" o:spid="_x0000_s1049" style="position:absolute;left:7194;top:1234;width:477;height:460;visibility:visible;mso-wrap-style:square;v-text-anchor:top" coordsize="477,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6qTsUA&#10;AADdAAAADwAAAGRycy9kb3ducmV2LnhtbERPS2vCQBC+F/wPywje6sYGRVJXsZWUCnrQFtrehuyY&#10;hGZnQ3bz8N+7QqG3+fies9oMphIdNa60rGA2jUAQZ1aXnCv4/EgflyCcR9ZYWSYFV3KwWY8eVpho&#10;2/OJurPPRQhhl6CCwvs6kdJlBRl0U1sTB+5iG4M+wCaXusE+hJtKPkXRQhosOTQUWNNrQdnvuTUK&#10;NFJ+TF8OO39dxF9t9bP/fkv3Sk3Gw/YZhKfB/4v/3O86zJ/Fc7h/E06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qpOxQAAAN0AAAAPAAAAAAAAAAAAAAAAAJgCAABkcnMv&#10;ZG93bnJldi54bWxQSwUGAAAAAAQABAD1AAAAigMAAAAA&#10;" path="m91,234l,443r40,18l106,311r64,l91,234e" fillcolor="#f37920" stroked="f">
                    <v:path arrowok="t" o:connecttype="custom" o:connectlocs="91,1468;0,1677;40,1695;106,1545;170,1545;91,1468" o:connectangles="0,0,0,0,0,0"/>
                  </v:shape>
                  <v:shape id="Freeform 1117" o:spid="_x0000_s1050" style="position:absolute;left:7194;top:1234;width:477;height:460;visibility:visible;mso-wrap-style:square;v-text-anchor:top" coordsize="477,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w0OcUA&#10;AADdAAAADwAAAGRycy9kb3ducmV2LnhtbERPS2vCQBC+F/wPywjemo0VQkmzig9SFNpDo9D2NmTH&#10;JJidDdmNxn/fLRR6m4/vOdlqNK24Uu8aywrmUQyCuLS64UrB6Zg/PoNwHllja5kU3MnBajl5yDDV&#10;9sYfdC18JUIIuxQV1N53qZSurMmgi2xHHLiz7Q36APtK6h5vIdy08imOE2mw4dBQY0fbmspLMRgF&#10;Gql6zzdvO39PFp9D+334es0PSs2m4/oFhKfR/4v/3Hsd5s8XCfx+E0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DQ5xQAAAN0AAAAPAAAAAAAAAAAAAAAAAJgCAABkcnMv&#10;ZG93bnJldi54bWxQSwUGAAAAAAQABAD1AAAAigMAAAAA&#10;" path="m170,311r-64,l183,386r39,-74l172,312r-2,-1e" fillcolor="#f37920" stroked="f">
                    <v:path arrowok="t" o:connecttype="custom" o:connectlocs="170,1545;106,1545;183,1620;222,1546;172,1546;170,1545" o:connectangles="0,0,0,0,0,0"/>
                  </v:shape>
                  <v:shape id="Freeform 1116" o:spid="_x0000_s1051" style="position:absolute;left:7194;top:1234;width:477;height:460;visibility:visible;mso-wrap-style:square;v-text-anchor:top" coordsize="477,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CRosUA&#10;AADdAAAADwAAAGRycy9kb3ducmV2LnhtbERPTWvCQBC9C/0PyxR6azYasCV1lWqJKOihaaF6G7LT&#10;JJidDdk1xn/vFgre5vE+Z7YYTCN66lxtWcE4ikEQF1bXXCr4/sqeX0E4j6yxsUwKruRgMX8YzTDV&#10;9sKf1Oe+FCGEXYoKKu/bVEpXVGTQRbYlDtyv7Qz6ALtS6g4vIdw0chLHU2mw5tBQYUuriopTfjYK&#10;NFK5z5a7D3+dJj/n5rg9rLOtUk+Pw/sbCE+Dv4v/3Rsd5o+TF/j7Jpw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4JGixQAAAN0AAAAPAAAAAAAAAAAAAAAAAJgCAABkcnMv&#10;ZG93bnJldi54bWxQSwUGAAAAAAQABAD1AAAAigMAAAAA&#10;" path="m320,238r-59,l310,296r31,35l377,249r-49,l320,238e" fillcolor="#f37920" stroked="f">
                    <v:path arrowok="t" o:connecttype="custom" o:connectlocs="320,1472;261,1472;310,1530;341,1565;377,1483;328,1483;320,1472" o:connectangles="0,0,0,0,0,0,0"/>
                  </v:shape>
                  <v:shape id="Freeform 1115" o:spid="_x0000_s1052" style="position:absolute;left:7194;top:1234;width:477;height:460;visibility:visible;mso-wrap-style:square;v-text-anchor:top" coordsize="477,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8F0MYA&#10;AADdAAAADwAAAGRycy9kb3ducmV2LnhtbESPQWvCQBCF74X+h2UEb3VjBZHUVbQloqCH2oL2NmSn&#10;STA7G7Krxn/vHARvM7w3730znXeuVhdqQ+XZwHCQgCLOva24MPD7k71NQIWIbLH2TAZuFGA+e32Z&#10;Ymr9lb/pso+FkhAOKRooY2xSrUNeksMw8A2xaP++dRhlbQttW7xKuKv1e5KMtcOKpaHEhj5Lyk/7&#10;szNgkYpdttx+xdt4dDjXf5vjKtsY0+91iw9Qkbr4ND+u11bwhyPBlW9kBD2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8F0MYAAADdAAAADwAAAAAAAAAAAAAAAACYAgAAZHJz&#10;L2Rvd25yZXYueG1sUEsFBgAAAAAEAAQA9QAAAIsDAAAAAA==&#10;" path="m252,160l172,312r50,l261,238r59,l252,160e" fillcolor="#f37920" stroked="f">
                    <v:path arrowok="t" o:connecttype="custom" o:connectlocs="252,1394;172,1546;222,1546;261,1472;320,1472;252,1394" o:connectangles="0,0,0,0,0,0"/>
                  </v:shape>
                  <v:shape id="Freeform 1114" o:spid="_x0000_s1053" style="position:absolute;left:7194;top:1234;width:477;height:460;visibility:visible;mso-wrap-style:square;v-text-anchor:top" coordsize="477,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gS8UA&#10;AADdAAAADwAAAGRycy9kb3ducmV2LnhtbERPTWvCQBC9C/0PyxR6azYakDZ1lWqJKOihaaF6G7LT&#10;JJidDdk1xn/vFgre5vE+Z7YYTCN66lxtWcE4ikEQF1bXXCr4/sqeX0A4j6yxsUwKruRgMX8YzTDV&#10;9sKf1Oe+FCGEXYoKKu/bVEpXVGTQRbYlDtyv7Qz6ALtS6g4vIdw0chLHU2mw5tBQYUuriopTfjYK&#10;NFK5z5a7D3+dJj/n5rg9rLOtUk+Pw/sbCE+Dv4v/3Rsd5o+TV/j7Jpw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M6BLxQAAAN0AAAAPAAAAAAAAAAAAAAAAAJgCAABkcnMv&#10;ZG93bnJldi54bWxQSwUGAAAAAAQABAD1AAAAigMAAAAA&#10;" path="m457,l333,94r51,22l328,249r49,l378,247,425,133r49,l457,e" fillcolor="#f37920" stroked="f">
                    <v:path arrowok="t" o:connecttype="custom" o:connectlocs="457,1234;333,1328;384,1350;328,1483;377,1483;378,1481;425,1367;474,1367;457,1234" o:connectangles="0,0,0,0,0,0,0,0,0"/>
                  </v:shape>
                  <v:shape id="Freeform 1113" o:spid="_x0000_s1054" style="position:absolute;left:7194;top:1234;width:477;height:460;visibility:visible;mso-wrap-style:square;v-text-anchor:top" coordsize="477,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96q8cA&#10;AADdAAAADwAAAGRycy9kb3ducmV2LnhtbESPQWvCQBCF7wX/wzJCb3WjLSLRVaolpYIetAX1NmSn&#10;STA7G7Krxn/vHAq9zfDevPfNbNG5Wl2pDZVnA8NBAoo497biwsDPd/YyARUissXaMxm4U4DFvPc0&#10;w9T6G+/ouo+FkhAOKRooY2xSrUNeksMw8A2xaL++dRhlbQttW7xJuKv1KEnG2mHF0lBiQ6uS8vP+&#10;4gxYpGKbLTcf8T5+PVzq0/r4ma2Nee5371NQkbr4b/67/rKCP3wTfvlGRt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PeqvHAAAA3QAAAA8AAAAAAAAAAAAAAAAAmAIAAGRy&#10;cy9kb3ducmV2LnhtbFBLBQYAAAAABAAEAPUAAACMAwAAAAA=&#10;" path="m474,133r-49,l477,155r-3,-22e" fillcolor="#f37920" stroked="f">
                    <v:path arrowok="t" o:connecttype="custom" o:connectlocs="474,1367;425,1367;477,1389;474,1367" o:connectangles="0,0,0,0"/>
                  </v:shape>
                </v:group>
                <v:group id="Group 1110" o:spid="_x0000_s1055" style="position:absolute;left:6303;top:1078;width:746;height:2" coordorigin="6303,1078" coordsize="74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<v:shape id="Freeform 1111" o:spid="_x0000_s1056" style="position:absolute;left:6303;top:1078;width:746;height:2;visibility:visible;mso-wrap-style:square;v-text-anchor:top" coordsize="7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9qi8MA&#10;AADdAAAADwAAAGRycy9kb3ducmV2LnhtbERPzWrCQBC+F/oOyxR6qxullpK6kSoo9RSifYAhO8mG&#10;ZGdDdo3Rp+8KQm/z8f3Oaj3ZTow0+MaxgvksAUFcOt1wreD3tHv7BOEDssbOMSm4kod19vy0wlS7&#10;Cxc0HkMtYgj7FBWYEPpUSl8asuhnrieOXOUGiyHCoZZ6wEsMt51cJMmHtNhwbDDY09ZQ2R7PVkFu&#10;RmqL7W7vzstbVVSUl4dNrtTry/T9BSLQFP7FD/ePjvPn7wu4fxNP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9qi8MAAADdAAAADwAAAAAAAAAAAAAAAACYAgAAZHJzL2Rv&#10;d25yZXYueG1sUEsFBgAAAAAEAAQA9QAAAIgDAAAAAA==&#10;" path="m,l746,e" filled="f" strokecolor="#f37920" strokeweight="3.84pt">
                    <v:path arrowok="t" o:connecttype="custom" o:connectlocs="0,0;746,0" o:connectangles="0,0"/>
                  </v:shape>
                </v:group>
                <w10:wrap anchorx="page"/>
              </v:group>
            </w:pict>
          </mc:Fallback>
        </mc:AlternateContent>
      </w:r>
      <w:r w:rsidR="004D477D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DF08C29" wp14:editId="103DF14A">
                <wp:simplePos x="0" y="0"/>
                <wp:positionH relativeFrom="page">
                  <wp:posOffset>656590</wp:posOffset>
                </wp:positionH>
                <wp:positionV relativeFrom="paragraph">
                  <wp:posOffset>335915</wp:posOffset>
                </wp:positionV>
                <wp:extent cx="1186180" cy="1362710"/>
                <wp:effectExtent l="0" t="2540" r="0" b="6350"/>
                <wp:wrapNone/>
                <wp:docPr id="1079" name="Group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6180" cy="1362710"/>
                          <a:chOff x="1034" y="529"/>
                          <a:chExt cx="1868" cy="2146"/>
                        </a:xfrm>
                      </wpg:grpSpPr>
                      <wpg:grpSp>
                        <wpg:cNvPr id="1080" name="Group 1107"/>
                        <wpg:cNvGrpSpPr>
                          <a:grpSpLocks/>
                        </wpg:cNvGrpSpPr>
                        <wpg:grpSpPr bwMode="auto">
                          <a:xfrm>
                            <a:off x="1439" y="1176"/>
                            <a:ext cx="1109" cy="512"/>
                            <a:chOff x="1439" y="1176"/>
                            <a:chExt cx="1109" cy="512"/>
                          </a:xfrm>
                        </wpg:grpSpPr>
                        <wps:wsp>
                          <wps:cNvPr id="1081" name="Freeform 1108"/>
                          <wps:cNvSpPr>
                            <a:spLocks/>
                          </wps:cNvSpPr>
                          <wps:spPr bwMode="auto">
                            <a:xfrm>
                              <a:off x="1439" y="1176"/>
                              <a:ext cx="1109" cy="512"/>
                            </a:xfrm>
                            <a:custGeom>
                              <a:avLst/>
                              <a:gdLst>
                                <a:gd name="T0" fmla="+- 0 1439 1439"/>
                                <a:gd name="T1" fmla="*/ T0 w 1109"/>
                                <a:gd name="T2" fmla="+- 0 1176 1176"/>
                                <a:gd name="T3" fmla="*/ 1176 h 512"/>
                                <a:gd name="T4" fmla="+- 0 2548 1439"/>
                                <a:gd name="T5" fmla="*/ T4 w 1109"/>
                                <a:gd name="T6" fmla="+- 0 1176 1176"/>
                                <a:gd name="T7" fmla="*/ 1176 h 512"/>
                                <a:gd name="T8" fmla="+- 0 2548 1439"/>
                                <a:gd name="T9" fmla="*/ T8 w 1109"/>
                                <a:gd name="T10" fmla="+- 0 1688 1176"/>
                                <a:gd name="T11" fmla="*/ 1688 h 512"/>
                                <a:gd name="T12" fmla="+- 0 1439 1439"/>
                                <a:gd name="T13" fmla="*/ T12 w 1109"/>
                                <a:gd name="T14" fmla="+- 0 1688 1176"/>
                                <a:gd name="T15" fmla="*/ 1688 h 512"/>
                                <a:gd name="T16" fmla="+- 0 1439 1439"/>
                                <a:gd name="T17" fmla="*/ T16 w 1109"/>
                                <a:gd name="T18" fmla="+- 0 1176 1176"/>
                                <a:gd name="T19" fmla="*/ 1176 h 5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09" h="512">
                                  <a:moveTo>
                                    <a:pt x="0" y="0"/>
                                  </a:moveTo>
                                  <a:lnTo>
                                    <a:pt x="1109" y="0"/>
                                  </a:lnTo>
                                  <a:lnTo>
                                    <a:pt x="1109" y="512"/>
                                  </a:lnTo>
                                  <a:lnTo>
                                    <a:pt x="0" y="5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9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2" name="Group 1105"/>
                        <wpg:cNvGrpSpPr>
                          <a:grpSpLocks/>
                        </wpg:cNvGrpSpPr>
                        <wpg:grpSpPr bwMode="auto">
                          <a:xfrm>
                            <a:off x="1493" y="592"/>
                            <a:ext cx="970" cy="17"/>
                            <a:chOff x="1493" y="592"/>
                            <a:chExt cx="970" cy="17"/>
                          </a:xfrm>
                        </wpg:grpSpPr>
                        <wps:wsp>
                          <wps:cNvPr id="1083" name="Freeform 1106"/>
                          <wps:cNvSpPr>
                            <a:spLocks/>
                          </wps:cNvSpPr>
                          <wps:spPr bwMode="auto">
                            <a:xfrm>
                              <a:off x="1493" y="592"/>
                              <a:ext cx="970" cy="17"/>
                            </a:xfrm>
                            <a:custGeom>
                              <a:avLst/>
                              <a:gdLst>
                                <a:gd name="T0" fmla="+- 0 1493 1493"/>
                                <a:gd name="T1" fmla="*/ T0 w 970"/>
                                <a:gd name="T2" fmla="+- 0 609 592"/>
                                <a:gd name="T3" fmla="*/ 609 h 17"/>
                                <a:gd name="T4" fmla="+- 0 2463 1493"/>
                                <a:gd name="T5" fmla="*/ T4 w 970"/>
                                <a:gd name="T6" fmla="+- 0 609 592"/>
                                <a:gd name="T7" fmla="*/ 609 h 17"/>
                                <a:gd name="T8" fmla="+- 0 2463 1493"/>
                                <a:gd name="T9" fmla="*/ T8 w 970"/>
                                <a:gd name="T10" fmla="+- 0 592 592"/>
                                <a:gd name="T11" fmla="*/ 592 h 17"/>
                                <a:gd name="T12" fmla="+- 0 1493 1493"/>
                                <a:gd name="T13" fmla="*/ T12 w 970"/>
                                <a:gd name="T14" fmla="+- 0 592 592"/>
                                <a:gd name="T15" fmla="*/ 592 h 17"/>
                                <a:gd name="T16" fmla="+- 0 1493 1493"/>
                                <a:gd name="T17" fmla="*/ T16 w 970"/>
                                <a:gd name="T18" fmla="+- 0 609 592"/>
                                <a:gd name="T19" fmla="*/ 60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0" h="17">
                                  <a:moveTo>
                                    <a:pt x="0" y="17"/>
                                  </a:moveTo>
                                  <a:lnTo>
                                    <a:pt x="970" y="17"/>
                                  </a:lnTo>
                                  <a:lnTo>
                                    <a:pt x="97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4" name="Group 1103"/>
                        <wpg:cNvGrpSpPr>
                          <a:grpSpLocks/>
                        </wpg:cNvGrpSpPr>
                        <wpg:grpSpPr bwMode="auto">
                          <a:xfrm>
                            <a:off x="1493" y="609"/>
                            <a:ext cx="985" cy="397"/>
                            <a:chOff x="1493" y="609"/>
                            <a:chExt cx="985" cy="397"/>
                          </a:xfrm>
                        </wpg:grpSpPr>
                        <wps:wsp>
                          <wps:cNvPr id="1085" name="Freeform 1104"/>
                          <wps:cNvSpPr>
                            <a:spLocks/>
                          </wps:cNvSpPr>
                          <wps:spPr bwMode="auto">
                            <a:xfrm>
                              <a:off x="1493" y="609"/>
                              <a:ext cx="985" cy="397"/>
                            </a:xfrm>
                            <a:custGeom>
                              <a:avLst/>
                              <a:gdLst>
                                <a:gd name="T0" fmla="+- 0 1493 1493"/>
                                <a:gd name="T1" fmla="*/ T0 w 985"/>
                                <a:gd name="T2" fmla="+- 0 1006 609"/>
                                <a:gd name="T3" fmla="*/ 1006 h 397"/>
                                <a:gd name="T4" fmla="+- 0 2479 1493"/>
                                <a:gd name="T5" fmla="*/ T4 w 985"/>
                                <a:gd name="T6" fmla="+- 0 1006 609"/>
                                <a:gd name="T7" fmla="*/ 1006 h 397"/>
                                <a:gd name="T8" fmla="+- 0 2479 1493"/>
                                <a:gd name="T9" fmla="*/ T8 w 985"/>
                                <a:gd name="T10" fmla="+- 0 609 609"/>
                                <a:gd name="T11" fmla="*/ 609 h 397"/>
                                <a:gd name="T12" fmla="+- 0 1493 1493"/>
                                <a:gd name="T13" fmla="*/ T12 w 985"/>
                                <a:gd name="T14" fmla="+- 0 609 609"/>
                                <a:gd name="T15" fmla="*/ 609 h 397"/>
                                <a:gd name="T16" fmla="+- 0 1493 1493"/>
                                <a:gd name="T17" fmla="*/ T16 w 985"/>
                                <a:gd name="T18" fmla="+- 0 1006 609"/>
                                <a:gd name="T19" fmla="*/ 1006 h 3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5" h="397">
                                  <a:moveTo>
                                    <a:pt x="0" y="397"/>
                                  </a:moveTo>
                                  <a:lnTo>
                                    <a:pt x="986" y="397"/>
                                  </a:lnTo>
                                  <a:lnTo>
                                    <a:pt x="98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6" name="Group 1101"/>
                        <wpg:cNvGrpSpPr>
                          <a:grpSpLocks/>
                        </wpg:cNvGrpSpPr>
                        <wpg:grpSpPr bwMode="auto">
                          <a:xfrm>
                            <a:off x="1493" y="609"/>
                            <a:ext cx="985" cy="1315"/>
                            <a:chOff x="1493" y="609"/>
                            <a:chExt cx="985" cy="1315"/>
                          </a:xfrm>
                        </wpg:grpSpPr>
                        <wps:wsp>
                          <wps:cNvPr id="1087" name="Freeform 1102"/>
                          <wps:cNvSpPr>
                            <a:spLocks/>
                          </wps:cNvSpPr>
                          <wps:spPr bwMode="auto">
                            <a:xfrm>
                              <a:off x="1493" y="609"/>
                              <a:ext cx="985" cy="1315"/>
                            </a:xfrm>
                            <a:custGeom>
                              <a:avLst/>
                              <a:gdLst>
                                <a:gd name="T0" fmla="+- 0 1493 1493"/>
                                <a:gd name="T1" fmla="*/ T0 w 985"/>
                                <a:gd name="T2" fmla="+- 0 609 609"/>
                                <a:gd name="T3" fmla="*/ 609 h 1315"/>
                                <a:gd name="T4" fmla="+- 0 2479 1493"/>
                                <a:gd name="T5" fmla="*/ T4 w 985"/>
                                <a:gd name="T6" fmla="+- 0 609 609"/>
                                <a:gd name="T7" fmla="*/ 609 h 1315"/>
                                <a:gd name="T8" fmla="+- 0 2479 1493"/>
                                <a:gd name="T9" fmla="*/ T8 w 985"/>
                                <a:gd name="T10" fmla="+- 0 1924 609"/>
                                <a:gd name="T11" fmla="*/ 1924 h 1315"/>
                                <a:gd name="T12" fmla="+- 0 1493 1493"/>
                                <a:gd name="T13" fmla="*/ T12 w 985"/>
                                <a:gd name="T14" fmla="+- 0 1924 609"/>
                                <a:gd name="T15" fmla="*/ 1924 h 1315"/>
                                <a:gd name="T16" fmla="+- 0 1493 1493"/>
                                <a:gd name="T17" fmla="*/ T16 w 985"/>
                                <a:gd name="T18" fmla="+- 0 609 609"/>
                                <a:gd name="T19" fmla="*/ 609 h 13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5" h="1315">
                                  <a:moveTo>
                                    <a:pt x="0" y="0"/>
                                  </a:moveTo>
                                  <a:lnTo>
                                    <a:pt x="986" y="0"/>
                                  </a:lnTo>
                                  <a:lnTo>
                                    <a:pt x="986" y="1315"/>
                                  </a:lnTo>
                                  <a:lnTo>
                                    <a:pt x="0" y="13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8" name="Group 1099"/>
                        <wpg:cNvGrpSpPr>
                          <a:grpSpLocks/>
                        </wpg:cNvGrpSpPr>
                        <wpg:grpSpPr bwMode="auto">
                          <a:xfrm>
                            <a:off x="1115" y="1006"/>
                            <a:ext cx="1706" cy="992"/>
                            <a:chOff x="1115" y="1006"/>
                            <a:chExt cx="1706" cy="992"/>
                          </a:xfrm>
                        </wpg:grpSpPr>
                        <wps:wsp>
                          <wps:cNvPr id="1089" name="Freeform 1100"/>
                          <wps:cNvSpPr>
                            <a:spLocks/>
                          </wps:cNvSpPr>
                          <wps:spPr bwMode="auto">
                            <a:xfrm>
                              <a:off x="1115" y="1006"/>
                              <a:ext cx="1706" cy="992"/>
                            </a:xfrm>
                            <a:custGeom>
                              <a:avLst/>
                              <a:gdLst>
                                <a:gd name="T0" fmla="+- 0 1115 1115"/>
                                <a:gd name="T1" fmla="*/ T0 w 1706"/>
                                <a:gd name="T2" fmla="+- 0 1006 1006"/>
                                <a:gd name="T3" fmla="*/ 1006 h 992"/>
                                <a:gd name="T4" fmla="+- 0 2821 1115"/>
                                <a:gd name="T5" fmla="*/ T4 w 1706"/>
                                <a:gd name="T6" fmla="+- 0 1006 1006"/>
                                <a:gd name="T7" fmla="*/ 1006 h 992"/>
                                <a:gd name="T8" fmla="+- 0 2821 1115"/>
                                <a:gd name="T9" fmla="*/ T8 w 1706"/>
                                <a:gd name="T10" fmla="+- 0 1998 1006"/>
                                <a:gd name="T11" fmla="*/ 1998 h 992"/>
                                <a:gd name="T12" fmla="+- 0 1115 1115"/>
                                <a:gd name="T13" fmla="*/ T12 w 1706"/>
                                <a:gd name="T14" fmla="+- 0 1998 1006"/>
                                <a:gd name="T15" fmla="*/ 1998 h 992"/>
                                <a:gd name="T16" fmla="+- 0 1115 1115"/>
                                <a:gd name="T17" fmla="*/ T16 w 1706"/>
                                <a:gd name="T18" fmla="+- 0 1006 1006"/>
                                <a:gd name="T19" fmla="*/ 1006 h 9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06" h="992">
                                  <a:moveTo>
                                    <a:pt x="0" y="0"/>
                                  </a:moveTo>
                                  <a:lnTo>
                                    <a:pt x="1706" y="0"/>
                                  </a:lnTo>
                                  <a:lnTo>
                                    <a:pt x="1706" y="992"/>
                                  </a:lnTo>
                                  <a:lnTo>
                                    <a:pt x="0" y="99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0" name="Group 1097"/>
                        <wpg:cNvGrpSpPr>
                          <a:grpSpLocks/>
                        </wpg:cNvGrpSpPr>
                        <wpg:grpSpPr bwMode="auto">
                          <a:xfrm>
                            <a:off x="1115" y="1006"/>
                            <a:ext cx="1706" cy="992"/>
                            <a:chOff x="1115" y="1006"/>
                            <a:chExt cx="1706" cy="992"/>
                          </a:xfrm>
                        </wpg:grpSpPr>
                        <wps:wsp>
                          <wps:cNvPr id="1091" name="Freeform 1098"/>
                          <wps:cNvSpPr>
                            <a:spLocks/>
                          </wps:cNvSpPr>
                          <wps:spPr bwMode="auto">
                            <a:xfrm>
                              <a:off x="1115" y="1006"/>
                              <a:ext cx="1706" cy="992"/>
                            </a:xfrm>
                            <a:custGeom>
                              <a:avLst/>
                              <a:gdLst>
                                <a:gd name="T0" fmla="+- 0 1115 1115"/>
                                <a:gd name="T1" fmla="*/ T0 w 1706"/>
                                <a:gd name="T2" fmla="+- 0 1006 1006"/>
                                <a:gd name="T3" fmla="*/ 1006 h 992"/>
                                <a:gd name="T4" fmla="+- 0 2821 1115"/>
                                <a:gd name="T5" fmla="*/ T4 w 1706"/>
                                <a:gd name="T6" fmla="+- 0 1006 1006"/>
                                <a:gd name="T7" fmla="*/ 1006 h 992"/>
                                <a:gd name="T8" fmla="+- 0 2821 1115"/>
                                <a:gd name="T9" fmla="*/ T8 w 1706"/>
                                <a:gd name="T10" fmla="+- 0 1998 1006"/>
                                <a:gd name="T11" fmla="*/ 1998 h 992"/>
                                <a:gd name="T12" fmla="+- 0 1115 1115"/>
                                <a:gd name="T13" fmla="*/ T12 w 1706"/>
                                <a:gd name="T14" fmla="+- 0 1998 1006"/>
                                <a:gd name="T15" fmla="*/ 1998 h 992"/>
                                <a:gd name="T16" fmla="+- 0 1115 1115"/>
                                <a:gd name="T17" fmla="*/ T16 w 1706"/>
                                <a:gd name="T18" fmla="+- 0 1006 1006"/>
                                <a:gd name="T19" fmla="*/ 1006 h 9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06" h="992">
                                  <a:moveTo>
                                    <a:pt x="0" y="0"/>
                                  </a:moveTo>
                                  <a:lnTo>
                                    <a:pt x="1706" y="0"/>
                                  </a:lnTo>
                                  <a:lnTo>
                                    <a:pt x="1706" y="992"/>
                                  </a:lnTo>
                                  <a:lnTo>
                                    <a:pt x="0" y="99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77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2" name="Group 1095"/>
                        <wpg:cNvGrpSpPr>
                          <a:grpSpLocks/>
                        </wpg:cNvGrpSpPr>
                        <wpg:grpSpPr bwMode="auto">
                          <a:xfrm>
                            <a:off x="1493" y="2594"/>
                            <a:ext cx="970" cy="2"/>
                            <a:chOff x="1493" y="2594"/>
                            <a:chExt cx="970" cy="2"/>
                          </a:xfrm>
                        </wpg:grpSpPr>
                        <wps:wsp>
                          <wps:cNvPr id="1093" name="Freeform 1096"/>
                          <wps:cNvSpPr>
                            <a:spLocks/>
                          </wps:cNvSpPr>
                          <wps:spPr bwMode="auto">
                            <a:xfrm>
                              <a:off x="1493" y="2594"/>
                              <a:ext cx="970" cy="2"/>
                            </a:xfrm>
                            <a:custGeom>
                              <a:avLst/>
                              <a:gdLst>
                                <a:gd name="T0" fmla="+- 0 1493 1493"/>
                                <a:gd name="T1" fmla="*/ T0 w 970"/>
                                <a:gd name="T2" fmla="+- 0 2595 2594"/>
                                <a:gd name="T3" fmla="*/ 2595 h 2"/>
                                <a:gd name="T4" fmla="+- 0 2463 1493"/>
                                <a:gd name="T5" fmla="*/ T4 w 970"/>
                                <a:gd name="T6" fmla="+- 0 2595 2594"/>
                                <a:gd name="T7" fmla="*/ 2595 h 2"/>
                                <a:gd name="T8" fmla="+- 0 2463 1493"/>
                                <a:gd name="T9" fmla="*/ T8 w 970"/>
                                <a:gd name="T10" fmla="+- 0 2594 2594"/>
                                <a:gd name="T11" fmla="*/ 2594 h 2"/>
                                <a:gd name="T12" fmla="+- 0 1493 1493"/>
                                <a:gd name="T13" fmla="*/ T12 w 970"/>
                                <a:gd name="T14" fmla="+- 0 2594 2594"/>
                                <a:gd name="T15" fmla="*/ 2594 h 2"/>
                                <a:gd name="T16" fmla="+- 0 1493 1493"/>
                                <a:gd name="T17" fmla="*/ T16 w 970"/>
                                <a:gd name="T18" fmla="+- 0 2595 2594"/>
                                <a:gd name="T19" fmla="*/ 2595 h 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0" h="2">
                                  <a:moveTo>
                                    <a:pt x="0" y="1"/>
                                  </a:moveTo>
                                  <a:lnTo>
                                    <a:pt x="970" y="1"/>
                                  </a:lnTo>
                                  <a:lnTo>
                                    <a:pt x="97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4" name="Group 1093"/>
                        <wpg:cNvGrpSpPr>
                          <a:grpSpLocks/>
                        </wpg:cNvGrpSpPr>
                        <wpg:grpSpPr bwMode="auto">
                          <a:xfrm>
                            <a:off x="1493" y="1688"/>
                            <a:ext cx="985" cy="905"/>
                            <a:chOff x="1493" y="1688"/>
                            <a:chExt cx="985" cy="905"/>
                          </a:xfrm>
                        </wpg:grpSpPr>
                        <wps:wsp>
                          <wps:cNvPr id="1095" name="Freeform 1094"/>
                          <wps:cNvSpPr>
                            <a:spLocks/>
                          </wps:cNvSpPr>
                          <wps:spPr bwMode="auto">
                            <a:xfrm>
                              <a:off x="1493" y="1688"/>
                              <a:ext cx="985" cy="905"/>
                            </a:xfrm>
                            <a:custGeom>
                              <a:avLst/>
                              <a:gdLst>
                                <a:gd name="T0" fmla="+- 0 1493 1493"/>
                                <a:gd name="T1" fmla="*/ T0 w 985"/>
                                <a:gd name="T2" fmla="+- 0 2594 1688"/>
                                <a:gd name="T3" fmla="*/ 2594 h 905"/>
                                <a:gd name="T4" fmla="+- 0 2479 1493"/>
                                <a:gd name="T5" fmla="*/ T4 w 985"/>
                                <a:gd name="T6" fmla="+- 0 2594 1688"/>
                                <a:gd name="T7" fmla="*/ 2594 h 905"/>
                                <a:gd name="T8" fmla="+- 0 2479 1493"/>
                                <a:gd name="T9" fmla="*/ T8 w 985"/>
                                <a:gd name="T10" fmla="+- 0 1688 1688"/>
                                <a:gd name="T11" fmla="*/ 1688 h 905"/>
                                <a:gd name="T12" fmla="+- 0 1493 1493"/>
                                <a:gd name="T13" fmla="*/ T12 w 985"/>
                                <a:gd name="T14" fmla="+- 0 1688 1688"/>
                                <a:gd name="T15" fmla="*/ 1688 h 905"/>
                                <a:gd name="T16" fmla="+- 0 1493 1493"/>
                                <a:gd name="T17" fmla="*/ T16 w 985"/>
                                <a:gd name="T18" fmla="+- 0 2594 1688"/>
                                <a:gd name="T19" fmla="*/ 2594 h 9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5" h="905">
                                  <a:moveTo>
                                    <a:pt x="0" y="906"/>
                                  </a:moveTo>
                                  <a:lnTo>
                                    <a:pt x="986" y="906"/>
                                  </a:lnTo>
                                  <a:lnTo>
                                    <a:pt x="98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6" name="Group 1091"/>
                        <wpg:cNvGrpSpPr>
                          <a:grpSpLocks/>
                        </wpg:cNvGrpSpPr>
                        <wpg:grpSpPr bwMode="auto">
                          <a:xfrm>
                            <a:off x="1493" y="1279"/>
                            <a:ext cx="985" cy="1315"/>
                            <a:chOff x="1493" y="1279"/>
                            <a:chExt cx="985" cy="1315"/>
                          </a:xfrm>
                        </wpg:grpSpPr>
                        <wps:wsp>
                          <wps:cNvPr id="1097" name="Freeform 1092"/>
                          <wps:cNvSpPr>
                            <a:spLocks/>
                          </wps:cNvSpPr>
                          <wps:spPr bwMode="auto">
                            <a:xfrm>
                              <a:off x="1493" y="1279"/>
                              <a:ext cx="985" cy="1315"/>
                            </a:xfrm>
                            <a:custGeom>
                              <a:avLst/>
                              <a:gdLst>
                                <a:gd name="T0" fmla="+- 0 1493 1493"/>
                                <a:gd name="T1" fmla="*/ T0 w 985"/>
                                <a:gd name="T2" fmla="+- 0 1279 1279"/>
                                <a:gd name="T3" fmla="*/ 1279 h 1315"/>
                                <a:gd name="T4" fmla="+- 0 2479 1493"/>
                                <a:gd name="T5" fmla="*/ T4 w 985"/>
                                <a:gd name="T6" fmla="+- 0 1279 1279"/>
                                <a:gd name="T7" fmla="*/ 1279 h 1315"/>
                                <a:gd name="T8" fmla="+- 0 2479 1493"/>
                                <a:gd name="T9" fmla="*/ T8 w 985"/>
                                <a:gd name="T10" fmla="+- 0 2594 1279"/>
                                <a:gd name="T11" fmla="*/ 2594 h 1315"/>
                                <a:gd name="T12" fmla="+- 0 1493 1493"/>
                                <a:gd name="T13" fmla="*/ T12 w 985"/>
                                <a:gd name="T14" fmla="+- 0 2594 1279"/>
                                <a:gd name="T15" fmla="*/ 2594 h 1315"/>
                                <a:gd name="T16" fmla="+- 0 1493 1493"/>
                                <a:gd name="T17" fmla="*/ T16 w 985"/>
                                <a:gd name="T18" fmla="+- 0 1279 1279"/>
                                <a:gd name="T19" fmla="*/ 1279 h 13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5" h="1315">
                                  <a:moveTo>
                                    <a:pt x="0" y="0"/>
                                  </a:moveTo>
                                  <a:lnTo>
                                    <a:pt x="986" y="0"/>
                                  </a:lnTo>
                                  <a:lnTo>
                                    <a:pt x="986" y="1315"/>
                                  </a:lnTo>
                                  <a:lnTo>
                                    <a:pt x="0" y="13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8" name="Group 1089"/>
                        <wpg:cNvGrpSpPr>
                          <a:grpSpLocks/>
                        </wpg:cNvGrpSpPr>
                        <wpg:grpSpPr bwMode="auto">
                          <a:xfrm>
                            <a:off x="1482" y="1176"/>
                            <a:ext cx="1066" cy="404"/>
                            <a:chOff x="1482" y="1176"/>
                            <a:chExt cx="1066" cy="404"/>
                          </a:xfrm>
                        </wpg:grpSpPr>
                        <wps:wsp>
                          <wps:cNvPr id="1099" name="Freeform 1090"/>
                          <wps:cNvSpPr>
                            <a:spLocks/>
                          </wps:cNvSpPr>
                          <wps:spPr bwMode="auto">
                            <a:xfrm>
                              <a:off x="1482" y="1176"/>
                              <a:ext cx="1066" cy="404"/>
                            </a:xfrm>
                            <a:custGeom>
                              <a:avLst/>
                              <a:gdLst>
                                <a:gd name="T0" fmla="+- 0 1482 1482"/>
                                <a:gd name="T1" fmla="*/ T0 w 1066"/>
                                <a:gd name="T2" fmla="+- 0 1581 1176"/>
                                <a:gd name="T3" fmla="*/ 1581 h 404"/>
                                <a:gd name="T4" fmla="+- 0 2548 1482"/>
                                <a:gd name="T5" fmla="*/ T4 w 1066"/>
                                <a:gd name="T6" fmla="+- 0 1581 1176"/>
                                <a:gd name="T7" fmla="*/ 1581 h 404"/>
                                <a:gd name="T8" fmla="+- 0 2548 1482"/>
                                <a:gd name="T9" fmla="*/ T8 w 1066"/>
                                <a:gd name="T10" fmla="+- 0 1176 1176"/>
                                <a:gd name="T11" fmla="*/ 1176 h 404"/>
                                <a:gd name="T12" fmla="+- 0 1482 1482"/>
                                <a:gd name="T13" fmla="*/ T12 w 1066"/>
                                <a:gd name="T14" fmla="+- 0 1176 1176"/>
                                <a:gd name="T15" fmla="*/ 1176 h 404"/>
                                <a:gd name="T16" fmla="+- 0 1482 1482"/>
                                <a:gd name="T17" fmla="*/ T16 w 1066"/>
                                <a:gd name="T18" fmla="+- 0 1581 1176"/>
                                <a:gd name="T19" fmla="*/ 1581 h 4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6" h="404">
                                  <a:moveTo>
                                    <a:pt x="0" y="405"/>
                                  </a:moveTo>
                                  <a:lnTo>
                                    <a:pt x="1066" y="405"/>
                                  </a:lnTo>
                                  <a:lnTo>
                                    <a:pt x="106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0" name="Group 1087"/>
                        <wpg:cNvGrpSpPr>
                          <a:grpSpLocks/>
                        </wpg:cNvGrpSpPr>
                        <wpg:grpSpPr bwMode="auto">
                          <a:xfrm>
                            <a:off x="1482" y="1668"/>
                            <a:ext cx="1066" cy="20"/>
                            <a:chOff x="1482" y="1668"/>
                            <a:chExt cx="1066" cy="20"/>
                          </a:xfrm>
                        </wpg:grpSpPr>
                        <wps:wsp>
                          <wps:cNvPr id="1101" name="Freeform 1088"/>
                          <wps:cNvSpPr>
                            <a:spLocks/>
                          </wps:cNvSpPr>
                          <wps:spPr bwMode="auto">
                            <a:xfrm>
                              <a:off x="1482" y="1668"/>
                              <a:ext cx="1066" cy="20"/>
                            </a:xfrm>
                            <a:custGeom>
                              <a:avLst/>
                              <a:gdLst>
                                <a:gd name="T0" fmla="+- 0 1482 1482"/>
                                <a:gd name="T1" fmla="*/ T0 w 1066"/>
                                <a:gd name="T2" fmla="+- 0 1688 1668"/>
                                <a:gd name="T3" fmla="*/ 1688 h 20"/>
                                <a:gd name="T4" fmla="+- 0 2548 1482"/>
                                <a:gd name="T5" fmla="*/ T4 w 1066"/>
                                <a:gd name="T6" fmla="+- 0 1688 1668"/>
                                <a:gd name="T7" fmla="*/ 1688 h 20"/>
                                <a:gd name="T8" fmla="+- 0 2548 1482"/>
                                <a:gd name="T9" fmla="*/ T8 w 1066"/>
                                <a:gd name="T10" fmla="+- 0 1668 1668"/>
                                <a:gd name="T11" fmla="*/ 1668 h 20"/>
                                <a:gd name="T12" fmla="+- 0 1482 1482"/>
                                <a:gd name="T13" fmla="*/ T12 w 1066"/>
                                <a:gd name="T14" fmla="+- 0 1668 1668"/>
                                <a:gd name="T15" fmla="*/ 1668 h 20"/>
                                <a:gd name="T16" fmla="+- 0 1482 1482"/>
                                <a:gd name="T17" fmla="*/ T16 w 1066"/>
                                <a:gd name="T18" fmla="+- 0 1688 1668"/>
                                <a:gd name="T19" fmla="*/ 1688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6" h="20">
                                  <a:moveTo>
                                    <a:pt x="0" y="20"/>
                                  </a:moveTo>
                                  <a:lnTo>
                                    <a:pt x="1066" y="20"/>
                                  </a:lnTo>
                                  <a:lnTo>
                                    <a:pt x="106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2" name="Group 1085"/>
                        <wpg:cNvGrpSpPr>
                          <a:grpSpLocks/>
                        </wpg:cNvGrpSpPr>
                        <wpg:grpSpPr bwMode="auto">
                          <a:xfrm>
                            <a:off x="1482" y="1176"/>
                            <a:ext cx="1066" cy="512"/>
                            <a:chOff x="1482" y="1176"/>
                            <a:chExt cx="1066" cy="512"/>
                          </a:xfrm>
                        </wpg:grpSpPr>
                        <wps:wsp>
                          <wps:cNvPr id="1103" name="Freeform 1086"/>
                          <wps:cNvSpPr>
                            <a:spLocks/>
                          </wps:cNvSpPr>
                          <wps:spPr bwMode="auto">
                            <a:xfrm>
                              <a:off x="1482" y="1176"/>
                              <a:ext cx="1066" cy="512"/>
                            </a:xfrm>
                            <a:custGeom>
                              <a:avLst/>
                              <a:gdLst>
                                <a:gd name="T0" fmla="+- 0 1482 1482"/>
                                <a:gd name="T1" fmla="*/ T0 w 1066"/>
                                <a:gd name="T2" fmla="+- 0 1176 1176"/>
                                <a:gd name="T3" fmla="*/ 1176 h 512"/>
                                <a:gd name="T4" fmla="+- 0 2548 1482"/>
                                <a:gd name="T5" fmla="*/ T4 w 1066"/>
                                <a:gd name="T6" fmla="+- 0 1176 1176"/>
                                <a:gd name="T7" fmla="*/ 1176 h 512"/>
                                <a:gd name="T8" fmla="+- 0 2548 1482"/>
                                <a:gd name="T9" fmla="*/ T8 w 1066"/>
                                <a:gd name="T10" fmla="+- 0 1688 1176"/>
                                <a:gd name="T11" fmla="*/ 1688 h 512"/>
                                <a:gd name="T12" fmla="+- 0 1482 1482"/>
                                <a:gd name="T13" fmla="*/ T12 w 1066"/>
                                <a:gd name="T14" fmla="+- 0 1688 1176"/>
                                <a:gd name="T15" fmla="*/ 1688 h 512"/>
                                <a:gd name="T16" fmla="+- 0 1482 1482"/>
                                <a:gd name="T17" fmla="*/ T16 w 1066"/>
                                <a:gd name="T18" fmla="+- 0 1176 1176"/>
                                <a:gd name="T19" fmla="*/ 1176 h 5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6" h="512">
                                  <a:moveTo>
                                    <a:pt x="0" y="0"/>
                                  </a:moveTo>
                                  <a:lnTo>
                                    <a:pt x="1066" y="0"/>
                                  </a:lnTo>
                                  <a:lnTo>
                                    <a:pt x="1066" y="512"/>
                                  </a:lnTo>
                                  <a:lnTo>
                                    <a:pt x="0" y="5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69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4" name="Group 1083"/>
                        <wpg:cNvGrpSpPr>
                          <a:grpSpLocks/>
                        </wpg:cNvGrpSpPr>
                        <wpg:grpSpPr bwMode="auto">
                          <a:xfrm>
                            <a:off x="1435" y="1624"/>
                            <a:ext cx="1109" cy="2"/>
                            <a:chOff x="1435" y="1624"/>
                            <a:chExt cx="1109" cy="2"/>
                          </a:xfrm>
                        </wpg:grpSpPr>
                        <wps:wsp>
                          <wps:cNvPr id="1105" name="Freeform 1084"/>
                          <wps:cNvSpPr>
                            <a:spLocks/>
                          </wps:cNvSpPr>
                          <wps:spPr bwMode="auto">
                            <a:xfrm>
                              <a:off x="1435" y="1624"/>
                              <a:ext cx="1109" cy="2"/>
                            </a:xfrm>
                            <a:custGeom>
                              <a:avLst/>
                              <a:gdLst>
                                <a:gd name="T0" fmla="+- 0 1435 1435"/>
                                <a:gd name="T1" fmla="*/ T0 w 1109"/>
                                <a:gd name="T2" fmla="+- 0 2544 1435"/>
                                <a:gd name="T3" fmla="*/ T2 w 110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9">
                                  <a:moveTo>
                                    <a:pt x="0" y="0"/>
                                  </a:moveTo>
                                  <a:lnTo>
                                    <a:pt x="1109" y="0"/>
                                  </a:lnTo>
                                </a:path>
                              </a:pathLst>
                            </a:custGeom>
                            <a:noFill/>
                            <a:ln w="5530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6" name="Group 1081"/>
                        <wpg:cNvGrpSpPr>
                          <a:grpSpLocks/>
                        </wpg:cNvGrpSpPr>
                        <wpg:grpSpPr bwMode="auto">
                          <a:xfrm>
                            <a:off x="2505" y="1134"/>
                            <a:ext cx="85" cy="2"/>
                            <a:chOff x="2505" y="1134"/>
                            <a:chExt cx="85" cy="2"/>
                          </a:xfrm>
                        </wpg:grpSpPr>
                        <wps:wsp>
                          <wps:cNvPr id="1107" name="Freeform 1082"/>
                          <wps:cNvSpPr>
                            <a:spLocks/>
                          </wps:cNvSpPr>
                          <wps:spPr bwMode="auto">
                            <a:xfrm>
                              <a:off x="2505" y="1134"/>
                              <a:ext cx="85" cy="2"/>
                            </a:xfrm>
                            <a:custGeom>
                              <a:avLst/>
                              <a:gdLst>
                                <a:gd name="T0" fmla="+- 0 2505 2505"/>
                                <a:gd name="T1" fmla="*/ T0 w 85"/>
                                <a:gd name="T2" fmla="+- 0 2591 2505"/>
                                <a:gd name="T3" fmla="*/ T2 w 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5">
                                  <a:moveTo>
                                    <a:pt x="0" y="0"/>
                                  </a:moveTo>
                                  <a:lnTo>
                                    <a:pt x="86" y="0"/>
                                  </a:lnTo>
                                </a:path>
                              </a:pathLst>
                            </a:custGeom>
                            <a:noFill/>
                            <a:ln w="5544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8" name="Group 1079"/>
                        <wpg:cNvGrpSpPr>
                          <a:grpSpLocks/>
                        </wpg:cNvGrpSpPr>
                        <wpg:grpSpPr bwMode="auto">
                          <a:xfrm>
                            <a:off x="2505" y="1091"/>
                            <a:ext cx="85" cy="85"/>
                            <a:chOff x="2505" y="1091"/>
                            <a:chExt cx="85" cy="85"/>
                          </a:xfrm>
                        </wpg:grpSpPr>
                        <wps:wsp>
                          <wps:cNvPr id="1109" name="Freeform 1080"/>
                          <wps:cNvSpPr>
                            <a:spLocks/>
                          </wps:cNvSpPr>
                          <wps:spPr bwMode="auto">
                            <a:xfrm>
                              <a:off x="2505" y="1091"/>
                              <a:ext cx="85" cy="85"/>
                            </a:xfrm>
                            <a:custGeom>
                              <a:avLst/>
                              <a:gdLst>
                                <a:gd name="T0" fmla="+- 0 2505 2505"/>
                                <a:gd name="T1" fmla="*/ T0 w 85"/>
                                <a:gd name="T2" fmla="+- 0 1091 1091"/>
                                <a:gd name="T3" fmla="*/ 1091 h 85"/>
                                <a:gd name="T4" fmla="+- 0 2591 2505"/>
                                <a:gd name="T5" fmla="*/ T4 w 85"/>
                                <a:gd name="T6" fmla="+- 0 1091 1091"/>
                                <a:gd name="T7" fmla="*/ 1091 h 85"/>
                                <a:gd name="T8" fmla="+- 0 2591 2505"/>
                                <a:gd name="T9" fmla="*/ T8 w 85"/>
                                <a:gd name="T10" fmla="+- 0 1176 1091"/>
                                <a:gd name="T11" fmla="*/ 1176 h 85"/>
                                <a:gd name="T12" fmla="+- 0 2505 2505"/>
                                <a:gd name="T13" fmla="*/ T12 w 85"/>
                                <a:gd name="T14" fmla="+- 0 1176 1091"/>
                                <a:gd name="T15" fmla="*/ 1176 h 85"/>
                                <a:gd name="T16" fmla="+- 0 2505 2505"/>
                                <a:gd name="T17" fmla="*/ T16 w 85"/>
                                <a:gd name="T18" fmla="+- 0 1091 1091"/>
                                <a:gd name="T19" fmla="*/ 1091 h 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0" y="0"/>
                                  </a:moveTo>
                                  <a:lnTo>
                                    <a:pt x="86" y="0"/>
                                  </a:lnTo>
                                  <a:lnTo>
                                    <a:pt x="86" y="85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63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0" name="Group 1077"/>
                        <wpg:cNvGrpSpPr>
                          <a:grpSpLocks/>
                        </wpg:cNvGrpSpPr>
                        <wpg:grpSpPr bwMode="auto">
                          <a:xfrm>
                            <a:off x="2676" y="1134"/>
                            <a:ext cx="85" cy="2"/>
                            <a:chOff x="2676" y="1134"/>
                            <a:chExt cx="85" cy="2"/>
                          </a:xfrm>
                        </wpg:grpSpPr>
                        <wps:wsp>
                          <wps:cNvPr id="1111" name="Freeform 1078"/>
                          <wps:cNvSpPr>
                            <a:spLocks/>
                          </wps:cNvSpPr>
                          <wps:spPr bwMode="auto">
                            <a:xfrm>
                              <a:off x="2676" y="1134"/>
                              <a:ext cx="85" cy="2"/>
                            </a:xfrm>
                            <a:custGeom>
                              <a:avLst/>
                              <a:gdLst>
                                <a:gd name="T0" fmla="+- 0 2676 2676"/>
                                <a:gd name="T1" fmla="*/ T0 w 85"/>
                                <a:gd name="T2" fmla="+- 0 2761 2676"/>
                                <a:gd name="T3" fmla="*/ T2 w 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5">
                                  <a:moveTo>
                                    <a:pt x="0" y="0"/>
                                  </a:moveTo>
                                  <a:lnTo>
                                    <a:pt x="85" y="0"/>
                                  </a:lnTo>
                                </a:path>
                              </a:pathLst>
                            </a:custGeom>
                            <a:noFill/>
                            <a:ln w="5544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6" o:spid="_x0000_s1026" style="position:absolute;margin-left:51.7pt;margin-top:26.45pt;width:93.4pt;height:107.3pt;z-index:-1877;mso-position-horizontal-relative:page" coordorigin="1034,529" coordsize="1868,2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">
                <v:group id="Group 1107" o:spid="_x0000_s1027" style="position:absolute;left:1439;top:1176;width:1109;height:512" coordorigin="1439,1176" coordsize="1109,5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lqOc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SWo5xgAAAN0A&#10;AAAPAAAAAAAAAAAAAAAAAKoCAABkcnMvZG93bnJldi54bWxQSwUGAAAAAAQABAD6AAAAnQMAAAAA&#10;">
                  <v:shape id="Freeform 1108" o:spid="_x0000_s1028" style="position:absolute;left:1439;top:1176;width:1109;height:512;visibility:visible;mso-wrap-style:square;v-text-anchor:top" coordsize="1109,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PSMcEA&#10;AADdAAAADwAAAGRycy9kb3ducmV2LnhtbERPS2sCMRC+C/0PYQq9aaKHumyNIlKh1/rA67AZN9vd&#10;TLZJdLf/vhEKvc3H95zVZnSduFOIjWcN85kCQVx503Ct4XTcTwsQMSEb7DyThh+KsFk/TVZYGj/w&#10;J90PqRY5hGOJGmxKfSllrCw5jDPfE2fu6oPDlGGopQk45HDXyYVSr9Jhw7nBYk87S1V7uDkN7XfY&#10;+yI2F+u+hvdzuixbdV1q/fI8bt9AJBrTv/jP/WHyfFXM4fFNP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6j0jHBAAAA3QAAAA8AAAAAAAAAAAAAAAAAmAIAAGRycy9kb3du&#10;cmV2LnhtbFBLBQYAAAAABAAEAPUAAACGAwAAAAA=&#10;" path="m,l1109,r,512l,512,,xe" filled="f" strokeweight="1.0269mm">
                    <v:path arrowok="t" o:connecttype="custom" o:connectlocs="0,1176;1109,1176;1109,1688;0,1688;0,1176" o:connectangles="0,0,0,0,0"/>
                  </v:shape>
                </v:group>
                <v:group id="Group 1105" o:spid="_x0000_s1029" style="position:absolute;left:1493;top:592;width:970;height:17" coordorigin="1493,592" coordsize="970,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dR1cIAAADd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j6Qhe34QT&#10;5OI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3XUdXCAAAA3QAAAA8A&#10;AAAAAAAAAAAAAAAAqgIAAGRycy9kb3ducmV2LnhtbFBLBQYAAAAABAAEAPoAAACZAwAAAAA=&#10;">
                  <v:shape id="Freeform 1106" o:spid="_x0000_s1030" style="position:absolute;left:1493;top:592;width:970;height:17;visibility:visible;mso-wrap-style:square;v-text-anchor:top" coordsize="970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snecMA&#10;AADdAAAADwAAAGRycy9kb3ducmV2LnhtbERPTWvCQBC9F/oflil4KbqplhKim1ACipcetIVex+yY&#10;TZudDburxn/fFYTe5vE+Z1WNthdn8qFzrOBlloEgbpzuuFXw9bme5iBCRNbYOyYFVwpQlY8PKyy0&#10;u/COzvvYihTCoUAFJsahkDI0hiyGmRuIE3d03mJM0LdSe7ykcNvLeZa9SYsdpwaDA9WGmt/9ySrI&#10;D/Vm6Pxcf2+M/PA/9fh8ejVKTZ7G9yWISGP8F9/dW53mZ/kCbt+kE2T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snecMAAADdAAAADwAAAAAAAAAAAAAAAACYAgAAZHJzL2Rv&#10;d25yZXYueG1sUEsFBgAAAAAEAAQA9QAAAIgDAAAAAA==&#10;" path="m,17r970,l970,,,,,17xe" stroked="f">
                    <v:path arrowok="t" o:connecttype="custom" o:connectlocs="0,609;970,609;970,592;0,592;0,609" o:connectangles="0,0,0,0,0"/>
                  </v:shape>
                </v:group>
                <v:group id="Group 1103" o:spid="_x0000_s1031" style="position:absolute;left:1493;top:609;width:985;height:397" coordorigin="1493,609" coordsize="985,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JsOsUAAADd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kebZ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1ybDrFAAAA3QAA&#10;AA8AAAAAAAAAAAAAAAAAqgIAAGRycy9kb3ducmV2LnhtbFBLBQYAAAAABAAEAPoAAACcAwAAAAA=&#10;">
                  <v:shape id="Freeform 1104" o:spid="_x0000_s1032" style="position:absolute;left:1493;top:609;width:985;height:397;visibility:visible;mso-wrap-style:square;v-text-anchor:top" coordsize="985,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kebsYA&#10;AADdAAAADwAAAGRycy9kb3ducmV2LnhtbESPQWsCMRCF7wX/QxjBW81a2qKr2aUUpPbgoVbF47AZ&#10;N4vJZNmk6/rvTaHQ2wzvvW/erMrBWdFTFxrPCmbTDARx5XXDtYL99/pxDiJEZI3WMym4UYCyGD2s&#10;MNf+yl/U72ItEoRDjgpMjG0uZagMOQxT3xIn7ew7hzGtXS11h9cEd1Y+ZdmrdNhwumCwpXdD1WX3&#10;4xIlmE+92Dyfoq3D9kgfh35v10pNxsPbEkSkIf6b/9Ibnepn8xf4/SaN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kebsYAAADdAAAADwAAAAAAAAAAAAAAAACYAgAAZHJz&#10;L2Rvd25yZXYueG1sUEsFBgAAAAAEAAQA9QAAAIsDAAAAAA==&#10;" path="m,397r986,l986,,,,,397xe" stroked="f">
                    <v:path arrowok="t" o:connecttype="custom" o:connectlocs="0,1006;986,1006;986,609;0,609;0,1006" o:connectangles="0,0,0,0,0"/>
                  </v:shape>
                </v:group>
                <v:group id="Group 1101" o:spid="_x0000_s1033" style="position:absolute;left:1493;top:609;width:985;height:1315" coordorigin="1493,609" coordsize="985,1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uxX1sMAAADdAAAADwAAAGRycy9kb3ducmV2LnhtbERPTYvCMBC9L+x/CLPg&#10;bU2rKNI1isgqHkTYKoi3oRnbYjMpTWzrvzeCsLd5vM+ZL3tTiZYaV1pWEA8jEMSZ1SXnCk7HzfcM&#10;hPPIGivLpOBBDpaLz485Jtp2/Edt6nMRQtglqKDwvk6kdFlBBt3Q1sSBu9rGoA+wyaVusAvhppKj&#10;KJpKgyWHhgJrWheU3dK7UbDtsFuN4992f7uuH5fj5HDex6TU4Ktf/YDw1Pt/8du902F+NJvC6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7FfWwwAAAN0AAAAP&#10;AAAAAAAAAAAAAAAAAKoCAABkcnMvZG93bnJldi54bWxQSwUGAAAAAAQABAD6AAAAmgMAAAAA&#10;">
                  <v:shape id="Freeform 1102" o:spid="_x0000_s1034" style="position:absolute;left:1493;top:609;width:985;height:1315;visibility:visible;mso-wrap-style:square;v-text-anchor:top" coordsize="985,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AI8IA&#10;AADdAAAADwAAAGRycy9kb3ducmV2LnhtbERPS2sCMRC+F/wPYQq9FE1aaZXVKOIDpDet3ofNuFm7&#10;mWw3cV3/vREKvc3H95zpvHOVaKkJpWcNbwMFgjj3puRCw+F70x+DCBHZYOWZNNwowHzWe5piZvyV&#10;d9TuYyFSCIcMNdgY60zKkFtyGAa+Jk7cyTcOY4JNIU2D1xTuKvmu1Kd0WHJqsFjT0lL+s784DYpd&#10;MMuh5XX7+vV7zun8cVyttH557hYTEJG6+C/+c29Nmq/GI3h8k06Qs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QUAjwgAAAN0AAAAPAAAAAAAAAAAAAAAAAJgCAABkcnMvZG93&#10;bnJldi54bWxQSwUGAAAAAAQABAD1AAAAhwMAAAAA&#10;" path="m,l986,r,1315l,1315,,xe" filled="f" strokeweight="2.84444mm">
                    <v:path arrowok="t" o:connecttype="custom" o:connectlocs="0,609;986,609;986,1924;0,1924;0,609" o:connectangles="0,0,0,0,0"/>
                  </v:shape>
                </v:group>
                <v:group id="Group 1099" o:spid="_x0000_s1035" style="position:absolute;left:1115;top:1006;width:1706;height:992" coordorigin="1115,1006" coordsize="1706,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D9mP8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P2Y/xgAAAN0A&#10;AAAPAAAAAAAAAAAAAAAAAKoCAABkcnMvZG93bnJldi54bWxQSwUGAAAAAAQABAD6AAAAnQMAAAAA&#10;">
                  <v:shape id="Freeform 1100" o:spid="_x0000_s1036" style="position:absolute;left:1115;top:1006;width:1706;height:992;visibility:visible;mso-wrap-style:square;v-text-anchor:top" coordsize="1706,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QgXsMA&#10;AADdAAAADwAAAGRycy9kb3ducmV2LnhtbERPS0sDMRC+F/wPYQRvbWJBqWvTIkqhHgT7APE2bqab&#10;xc1kSdJu9NcbodDbfHzPmS+z68SJQmw9a7idKBDEtTctNxr2u9V4BiImZIOdZ9LwQxGWi6vRHCvj&#10;B97QaZsaUUI4VqjBptRXUsbaksM48T1x4Q4+OEwFhkaagEMJd52cKnUvHbZcGiz29Gyp/t4enYbd&#10;4fXttwlD5vz1ad8/XvbuTimtb67z0yOIRDldxGf32pT5avYA/9+UE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QgXsMAAADdAAAADwAAAAAAAAAAAAAAAACYAgAAZHJzL2Rv&#10;d25yZXYueG1sUEsFBgAAAAAEAAQA9QAAAIgDAAAAAA==&#10;" path="m,l1706,r,992l,992,,e" fillcolor="black" stroked="f">
                    <v:path arrowok="t" o:connecttype="custom" o:connectlocs="0,1006;1706,1006;1706,1998;0,1998;0,1006" o:connectangles="0,0,0,0,0"/>
                  </v:shape>
                </v:group>
                <v:group id="Group 1097" o:spid="_x0000_s1037" style="position:absolute;left:1115;top:1006;width:1706;height:992" coordorigin="1115,1006" coordsize="1706,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5D85M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5D85McAAADd&#10;AAAADwAAAAAAAAAAAAAAAACqAgAAZHJzL2Rvd25yZXYueG1sUEsFBgAAAAAEAAQA+gAAAJ4DAAAA&#10;AA==&#10;">
                  <v:shape id="Freeform 1098" o:spid="_x0000_s1038" style="position:absolute;left:1115;top:1006;width:1706;height:992;visibility:visible;mso-wrap-style:square;v-text-anchor:top" coordsize="1706,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utpcMA&#10;AADdAAAADwAAAGRycy9kb3ducmV2LnhtbERPTWvCQBC9F/wPywi91U16CDHNRkSI9VSoCr0O2TEJ&#10;ZmfD7kbT/vpuoeBtHu9zys1sBnEj53vLCtJVAoK4sbrnVsH5VL/kIHxA1jhYJgXf5GFTLZ5KLLS9&#10;8yfdjqEVMYR9gQq6EMZCSt90ZNCv7EgcuYt1BkOErpXa4T2Gm0G+JkkmDfYcGzocaddRcz1ORsF0&#10;/jnkDdfv12n+cqes3w8faJR6Xs7bNxCB5vAQ/7sPOs5P1in8fRNPk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utpcMAAADdAAAADwAAAAAAAAAAAAAAAACYAgAAZHJzL2Rv&#10;d25yZXYueG1sUEsFBgAAAAAEAAQA9QAAAIgDAAAAAA==&#10;" path="m,l1706,r,992l,992,,xe" filled="f" strokeweight=".85478mm">
                    <v:path arrowok="t" o:connecttype="custom" o:connectlocs="0,1006;1706,1006;1706,1998;0,1998;0,1006" o:connectangles="0,0,0,0,0"/>
                  </v:shape>
                </v:group>
                <v:group id="Group 1095" o:spid="_x0000_s1039" style="position:absolute;left:1493;top:2594;width:970;height:2" coordorigin="1493,2594" coordsize="97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  <v:shape id="Freeform 1096" o:spid="_x0000_s1040" style="position:absolute;left:1493;top:2594;width:970;height:2;visibility:visible;mso-wrap-style:square;v-text-anchor:top" coordsize="97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c9jMIA&#10;AADdAAAADwAAAGRycy9kb3ducmV2LnhtbERPS2rDMBDdF3IHMYVsSiN/oCRuFBNqDNm1TXKAwZra&#10;xtbIWKrt3D4KFLqbx/vOPl9MLyYaXWtZQbyJQBBXVrdcK7heytctCOeRNfaWScGNHOSH1dMeM21n&#10;/qbp7GsRQthlqKDxfsikdFVDBt3GDsSB+7GjQR/gWEs94hzCTS+TKHqTBlsODQ0O9NFQ1Z1/jQLu&#10;krQ9fRVxVyTUp59T+dLtSqXWz8vxHYSnxf+L/9wnHeZHuxQe34QT5OE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tz2MwgAAAN0AAAAPAAAAAAAAAAAAAAAAAJgCAABkcnMvZG93&#10;bnJldi54bWxQSwUGAAAAAAQABAD1AAAAhwMAAAAA&#10;" path="m,1r970,l970,,,,,1xe" stroked="f">
                    <v:path arrowok="t" o:connecttype="custom" o:connectlocs="0,2595;970,2595;970,2594;0,2594;0,2595" o:connectangles="0,0,0,0,0"/>
                  </v:shape>
                </v:group>
                <v:group id="Group 1093" o:spid="_x0000_s1041" style="position:absolute;left:1493;top:1688;width:985;height:905" coordorigin="1493,1688" coordsize="985,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Kv658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Gjx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Kv658QAAADdAAAA&#10;DwAAAAAAAAAAAAAAAACqAgAAZHJzL2Rvd25yZXYueG1sUEsFBgAAAAAEAAQA+gAAAJsDAAAAAA==&#10;">
                  <v:shape id="Freeform 1094" o:spid="_x0000_s1042" style="position:absolute;left:1493;top:1688;width:985;height:905;visibility:visible;mso-wrap-style:square;v-text-anchor:top" coordsize="985,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BiPcUA&#10;AADdAAAADwAAAGRycy9kb3ducmV2LnhtbERPTWsCMRC9C/6HMEJvmrit0m6NIqXSggfR2uJx2Iy7&#10;q5vJsom69tc3BcHbPN7nTGatrcSZGl861jAcKBDEmTMl5xq2X4v+MwgfkA1WjknDlTzMpt3OBFPj&#10;Lrym8ybkIoawT1FDEUKdSumzgiz6gauJI7d3jcUQYZNL0+AlhttKJkqNpcWSY0OBNb0VlB03J6vh&#10;afXxq3bJ9fD9o8bJbrh9f1zmSuuHXjt/BRGoDXfxzf1p4nz1MoL/b+IJ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EGI9xQAAAN0AAAAPAAAAAAAAAAAAAAAAAJgCAABkcnMv&#10;ZG93bnJldi54bWxQSwUGAAAAAAQABAD1AAAAigMAAAAA&#10;" path="m,906r986,l986,,,,,906xe" stroked="f">
                    <v:path arrowok="t" o:connecttype="custom" o:connectlocs="0,2594;986,2594;986,1688;0,1688;0,2594" o:connectangles="0,0,0,0,0"/>
                  </v:shape>
                </v:group>
                <v:group id="Group 1091" o:spid="_x0000_s1043" style="position:absolute;left:1493;top:1279;width:985;height:1315" coordorigin="1493,1279" coordsize="985,1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XBC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NcELwwAAAN0AAAAP&#10;AAAAAAAAAAAAAAAAAKoCAABkcnMvZG93bnJldi54bWxQSwUGAAAAAAQABAD6AAAAmgMAAAAA&#10;">
                  <v:shape id="Freeform 1092" o:spid="_x0000_s1044" style="position:absolute;left:1493;top:1279;width:985;height:1315;visibility:visible;mso-wrap-style:square;v-text-anchor:top" coordsize="985,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jW/sIA&#10;AADdAAAADwAAAGRycy9kb3ducmV2LnhtbERPS2sCMRC+C/6HMEIvRZO2WHU1StEWirf6uA+bcbO6&#10;mWw36br9941Q8DYf33MWq85VoqUmlJ41PI0UCOLcm5ILDYf9x3AKIkRkg5Vn0vBLAVbLfm+BmfFX&#10;/qJ2FwuRQjhkqMHGWGdShtySwzDyNXHiTr5xGBNsCmkavKZwV8lnpV6lw5JTg8Wa1pbyy+7HaVDs&#10;glm/WH5vH7ff55zO4+Nmo/XDoHubg4jUxbv43/1p0nw1m8Dtm3S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mNb+wgAAAN0AAAAPAAAAAAAAAAAAAAAAAJgCAABkcnMvZG93&#10;bnJldi54bWxQSwUGAAAAAAQABAD1AAAAhwMAAAAA&#10;" path="m,l986,r,1315l,1315,,xe" filled="f" strokeweight="2.84444mm">
                    <v:path arrowok="t" o:connecttype="custom" o:connectlocs="0,1279;986,1279;986,2594;0,2594;0,1279" o:connectangles="0,0,0,0,0"/>
                  </v:shape>
                </v:group>
                <v:group id="Group 1089" o:spid="_x0000_s1045" style="position:absolute;left:1482;top:1176;width:1066;height:404" coordorigin="1482,1176" coordsize="1066,4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  <v:shape id="Freeform 1090" o:spid="_x0000_s1046" style="position:absolute;left:1482;top:1176;width:1066;height:404;visibility:visible;mso-wrap-style:square;v-text-anchor:top" coordsize="1066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F648AA&#10;AADdAAAADwAAAGRycy9kb3ducmV2LnhtbERPTc/BQBC+S/yHzUjc2HIQyhIk8orEQXFwm3RHW7qz&#10;TXdf6t9bicRtnjyfM1s0phQPql1hWcGgH4EgTq0uOFNwOm56YxDOI2ssLZOCFzlYzNutGcbaPvlA&#10;j8RnIoSwi1FB7n0VS+nSnAy6vq2IA3e1tUEfYJ1JXeMzhJtSDqNoJA0WHBpyrGidU3pP/o2Cof67&#10;X+xNJmfzGu15t1sVGzoo1e00yykIT43/ib/urQ7zo8kEPt+EE+T8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WF648AAAADdAAAADwAAAAAAAAAAAAAAAACYAgAAZHJzL2Rvd25y&#10;ZXYueG1sUEsFBgAAAAAEAAQA9QAAAIUDAAAAAA==&#10;" path="m,405r1066,l1066,,,,,405xe" fillcolor="black" stroked="f">
                    <v:path arrowok="t" o:connecttype="custom" o:connectlocs="0,1581;1066,1581;1066,1176;0,1176;0,1581" o:connectangles="0,0,0,0,0"/>
                  </v:shape>
                </v:group>
                <v:group id="Group 1087" o:spid="_x0000_s1047" style="position:absolute;left:1482;top:1668;width:1066;height:20" coordorigin="1482,1668" coordsize="1066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tm/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Xtm/scAAADd&#10;AAAADwAAAAAAAAAAAAAAAACqAgAAZHJzL2Rvd25yZXYueG1sUEsFBgAAAAAEAAQA+gAAAJ4DAAAA&#10;AA==&#10;">
                  <v:shape id="Freeform 1088" o:spid="_x0000_s1048" style="position:absolute;left:1482;top:1668;width:1066;height:20;visibility:visible;mso-wrap-style:square;v-text-anchor:top" coordsize="1066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kUNMEA&#10;AADdAAAADwAAAGRycy9kb3ducmV2LnhtbERPTWsCMRC9F/wPYYReSk22FJHVKEUQPRWq4nm6GTdr&#10;k8myibr++0YQvM3jfc5s0XsnLtTFJrCGYqRAEFfBNFxr2O9W7xMQMSEbdIFJw40iLOaDlxmWJlz5&#10;hy7bVIscwrFEDTaltpQyVpY8xlFoiTN3DJ3HlGFXS9PhNYd7Jz+UGkuPDecGiy0tLVV/27PX4I6/&#10;fFrjzbol1nvzqd4O7fhb69dh/zUFkahPT/HDvTF5fqEKuH+TT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JFDTBAAAA3QAAAA8AAAAAAAAAAAAAAAAAmAIAAGRycy9kb3du&#10;cmV2LnhtbFBLBQYAAAAABAAEAPUAAACGAwAAAAA=&#10;" path="m,20r1066,l1066,,,,,20xe" fillcolor="black" stroked="f">
                    <v:path arrowok="t" o:connecttype="custom" o:connectlocs="0,1688;1066,1688;1066,1668;0,1668;0,1688" o:connectangles="0,0,0,0,0"/>
                  </v:shape>
                </v:group>
                <v:group id="Group 1085" o:spid="_x0000_s1049" style="position:absolute;left:1482;top:1176;width:1066;height:512" coordorigin="1482,1176" coordsize="1066,5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VdE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5W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uVdEsQAAADdAAAA&#10;DwAAAAAAAAAAAAAAAACqAgAAZHJzL2Rvd25yZXYueG1sUEsFBgAAAAAEAAQA+gAAAJsDAAAAAA==&#10;">
                  <v:shape id="Freeform 1086" o:spid="_x0000_s1050" style="position:absolute;left:1482;top:1176;width:1066;height:512;visibility:visible;mso-wrap-style:square;v-text-anchor:top" coordsize="1066,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tAb8MA&#10;AADdAAAADwAAAGRycy9kb3ducmV2LnhtbERPS4vCMBC+C/6HMAteRNMqiHRNiwgL7kFYHxSPQzPb&#10;lm0mpYm1/vuNIHibj+85m2wwjeipc7VlBfE8AkFcWF1zqeBy/pqtQTiPrLGxTAoe5CBLx6MNJtre&#10;+Uj9yZcihLBLUEHlfZtI6YqKDLq5bYkD92s7gz7ArpS6w3sIN41cRNFKGqw5NFTY0q6i4u90Mwqu&#10;1/zbxzHl2/XPbZ8Phdb99KDU5GPYfoLwNPi3+OXe6zA/jpbw/CacIN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tAb8MAAADdAAAADwAAAAAAAAAAAAAAAACYAgAAZHJzL2Rv&#10;d25yZXYueG1sUEsFBgAAAAAEAAQA9QAAAIgDAAAAAA==&#10;" path="m,l1066,r,512l,512,,xe" filled="f" strokeweight="1.0269mm">
                    <v:path arrowok="t" o:connecttype="custom" o:connectlocs="0,1176;1066,1176;1066,1688;0,1688;0,1176" o:connectangles="0,0,0,0,0"/>
                  </v:shape>
                </v:group>
                <v:group id="Group 1083" o:spid="_x0000_s1051" style="position:absolute;left:1435;top:1624;width:1109;height:2" coordorigin="1435,1624" coordsize="110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Bg/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Un8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kBg/cQAAADdAAAA&#10;DwAAAAAAAAAAAAAAAACqAgAAZHJzL2Rvd25yZXYueG1sUEsFBgAAAAAEAAQA+gAAAJsDAAAAAA==&#10;">
                  <v:shape id="Freeform 1084" o:spid="_x0000_s1052" style="position:absolute;left:1435;top:1624;width:1109;height:2;visibility:visible;mso-wrap-style:square;v-text-anchor:top" coordsize="110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XfuMIA&#10;AADdAAAADwAAAGRycy9kb3ducmV2LnhtbERP32vCMBB+H/g/hBN8m6lFh1SjiCC4wQar4vPZnGmx&#10;uZQks91/vwwGe7uP7+ett4NtxYN8aBwrmE0zEMSV0w0bBefT4XkJIkRkja1jUvBNAbab0dMaC+16&#10;/qRHGY1IIRwKVFDH2BVShqomi2HqOuLE3Zy3GBP0RmqPfQq3rcyz7EVabDg11NjRvqbqXn5ZBdd5&#10;Y/ZSXz76u39vXxdvuzwvjVKT8bBbgYg0xH/xn/uo0/xZtoDfb9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pd+4wgAAAN0AAAAPAAAAAAAAAAAAAAAAAJgCAABkcnMvZG93&#10;bnJldi54bWxQSwUGAAAAAAQABAD1AAAAhwMAAAAA&#10;" path="m,l1109,e" filled="f" strokecolor="white" strokeweight="1.53633mm">
                    <v:path arrowok="t" o:connecttype="custom" o:connectlocs="0,0;1109,0" o:connectangles="0,0"/>
                  </v:shape>
                </v:group>
                <v:group id="Group 1081" o:spid="_x0000_s1053" style="position:absolute;left:2505;top:1134;width:85;height:2" coordorigin="2505,1134" coordsize="8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d5bE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o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d5bEcQAAADdAAAA&#10;DwAAAAAAAAAAAAAAAACqAgAAZHJzL2Rvd25yZXYueG1sUEsFBgAAAAAEAAQA+gAAAJsDAAAAAA==&#10;">
                  <v:shape id="Freeform 1082" o:spid="_x0000_s1054" style="position:absolute;left:2505;top:1134;width:85;height:2;visibility:visible;mso-wrap-style:square;v-text-anchor:top" coordsize="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MKxcQA&#10;AADdAAAADwAAAGRycy9kb3ducmV2LnhtbERP32vCMBB+F/Y/hBvsTVNlc6MzyiYMtidpJxPfjuba&#10;lDWXkmS1+++NIPh2H9/PW21G24mBfGgdK5jPMhDEldMtNwr23x/TFxAhImvsHJOCfwqwWd9NVphr&#10;d+KChjI2IoVwyFGBibHPpQyVIYth5nrixNXOW4wJ+kZqj6cUbju5yLKltNhyajDY09ZQ9Vv+WQWu&#10;2HtXP+6Og6nK+sd/Fbunw7tSD/fj2yuISGO8ia/uT53mz7NnuHyTTpDrM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jCsXEAAAA3QAAAA8AAAAAAAAAAAAAAAAAmAIAAGRycy9k&#10;b3ducmV2LnhtbFBLBQYAAAAABAAEAPUAAACJAwAAAAA=&#10;" path="m,l86,e" filled="f" strokecolor="white" strokeweight="1.54022mm">
                    <v:path arrowok="t" o:connecttype="custom" o:connectlocs="0,0;86,0" o:connectangles="0,0"/>
                  </v:shape>
                </v:group>
                <v:group id="Group 1079" o:spid="_x0000_s1055" style="position:absolute;left:2505;top:1091;width:85;height:85" coordorigin="2505,1091" coordsize="85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1q+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w1q+McAAADd&#10;AAAADwAAAAAAAAAAAAAAAACqAgAAZHJzL2Rvd25yZXYueG1sUEsFBgAAAAAEAAQA+gAAAJ4DAAAA&#10;AA==&#10;">
                  <v:shape id="Freeform 1080" o:spid="_x0000_s1056" style="position:absolute;left:2505;top:1091;width:85;height:85;visibility:visible;mso-wrap-style:square;v-text-anchor:top" coordsize="8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GdXsMA&#10;AADdAAAADwAAAGRycy9kb3ducmV2LnhtbERPTWvCQBC9F/oflhG81Y05VJO6ighCoKdYweuwO03S&#10;ZmfT7Koxv94VCt7m8T5ntRlsKy7U+8axgvksAUGsnWm4UnD82r8tQfiAbLB1TApu5GGzfn1ZYW7c&#10;lUu6HEIlYgj7HBXUIXS5lF7XZNHPXEccuW/XWwwR9pU0PV5juG1lmiTv0mLDsaHGjnY16d/D2SrY&#10;lZ+tvuHPcjzR6Iu/rBzTRanUdDJsP0AEGsJT/O8uTJw/TzJ4fBNP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GdXsMAAADdAAAADwAAAAAAAAAAAAAAAACYAgAAZHJzL2Rv&#10;d25yZXYueG1sUEsFBgAAAAAEAAQA9QAAAIgDAAAAAA==&#10;" path="m,l86,r,85l,85,,xe" filled="f" strokecolor="white" strokeweight="1.94pt">
                    <v:path arrowok="t" o:connecttype="custom" o:connectlocs="0,1091;86,1091;86,1176;0,1176;0,1091" o:connectangles="0,0,0,0,0"/>
                  </v:shape>
                </v:group>
                <v:group id="Group 1077" o:spid="_x0000_s1057" style="position:absolute;left:2676;top:1134;width:85;height:2" coordorigin="2676,1134" coordsize="8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LwI8cAAADdAAAADwAAAGRycy9kb3ducmV2LnhtbESPT2vDMAzF74V9B6PB&#10;bq3jjpWS1S2lrGOHMugfGLuJWE1CYznEXpJ+++kw2E3iPb3302oz+kb11MU6sAUzy0ARF8HVXFq4&#10;nPfTJaiYkB02gcnCnSJs1g+TFeYuDHyk/pRKJSEcc7RQpdTmWseiIo9xFlpi0a6h85hk7UrtOhwk&#10;3Dd6nmUL7bFmaaiwpV1Fxe304y28Dzhsn81bf7hdd/fv88vn18GQ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KLwI8cAAADd&#10;AAAADwAAAAAAAAAAAAAAAACqAgAAZHJzL2Rvd25yZXYueG1sUEsFBgAAAAAEAAQA+gAAAJ4DAAAA&#10;AA==&#10;">
                  <v:shape id="Freeform 1078" o:spid="_x0000_s1058" style="position:absolute;left:2676;top:1134;width:85;height:2;visibility:visible;mso-wrap-style:square;v-text-anchor:top" coordsize="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+h98QA&#10;AADdAAAADwAAAGRycy9kb3ducmV2LnhtbERP0WrCQBB8L/gPxwp9q5dKLSX1lCoI9kkSpaVvS26T&#10;C83thbszpn/vCULnaZfZmdlZrkfbiYF8aB0reJ5lIIgrp1tuFJyOu6c3ECEia+wck4I/CrBeTR6W&#10;mGt34YKGMjYimXDIUYGJsc+lDJUhi2HmeuLE1c5bjGn1jdQeL8ncdnKeZa/SYsspwWBPW0PVb3m2&#10;Clxx8q5+OfwMpirrL/9ZHBbfG6Uep+PHO4hIY/w/vqv3Or2fALc2aQS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foffEAAAA3QAAAA8AAAAAAAAAAAAAAAAAmAIAAGRycy9k&#10;b3ducmV2LnhtbFBLBQYAAAAABAAEAPUAAACJAwAAAAA=&#10;" path="m,l85,e" filled="f" strokecolor="white" strokeweight="1.54022mm">
                    <v:path arrowok="t" o:connecttype="custom" o:connectlocs="0,0;85,0" o:connectangles="0,0"/>
                  </v:shape>
                </v:group>
                <w10:wrap anchorx="page"/>
              </v:group>
            </w:pict>
          </mc:Fallback>
        </mc:AlternateContent>
      </w:r>
      <w:r w:rsidR="00D76546">
        <w:rPr>
          <w:rFonts w:ascii="Arial" w:eastAsia="Arial" w:hAnsi="Arial" w:cs="Arial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sz w:val="27"/>
          <w:szCs w:val="27"/>
        </w:rPr>
        <w:t>the</w:t>
      </w:r>
      <w:r>
        <w:rPr>
          <w:rFonts w:ascii="Arial" w:eastAsia="Arial" w:hAnsi="Arial" w:cs="Arial"/>
          <w:color w:val="F37920"/>
          <w:spacing w:val="8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sz w:val="27"/>
          <w:szCs w:val="27"/>
        </w:rPr>
        <w:t>right</w:t>
      </w:r>
      <w:r>
        <w:rPr>
          <w:rFonts w:ascii="Arial" w:eastAsia="Arial" w:hAnsi="Arial" w:cs="Arial"/>
          <w:color w:val="F37920"/>
          <w:spacing w:val="35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sz w:val="27"/>
          <w:szCs w:val="27"/>
        </w:rPr>
        <w:t>to</w:t>
      </w:r>
      <w:r>
        <w:rPr>
          <w:rFonts w:ascii="Arial" w:eastAsia="Arial" w:hAnsi="Arial" w:cs="Arial"/>
          <w:color w:val="F37920"/>
          <w:spacing w:val="16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w w:val="104"/>
          <w:sz w:val="27"/>
          <w:szCs w:val="27"/>
        </w:rPr>
        <w:t>co</w:t>
      </w:r>
      <w:r>
        <w:rPr>
          <w:rFonts w:ascii="Arial" w:eastAsia="Arial" w:hAnsi="Arial" w:cs="Arial"/>
          <w:color w:val="F37920"/>
          <w:spacing w:val="-2"/>
          <w:w w:val="104"/>
          <w:sz w:val="27"/>
          <w:szCs w:val="27"/>
        </w:rPr>
        <w:t>p</w:t>
      </w:r>
      <w:r>
        <w:rPr>
          <w:rFonts w:ascii="Arial" w:eastAsia="Arial" w:hAnsi="Arial" w:cs="Arial"/>
          <w:color w:val="F37920"/>
          <w:spacing w:val="-14"/>
          <w:w w:val="102"/>
          <w:sz w:val="27"/>
          <w:szCs w:val="27"/>
        </w:rPr>
        <w:t>y</w:t>
      </w:r>
      <w:r>
        <w:rPr>
          <w:rFonts w:ascii="Arial" w:eastAsia="Arial" w:hAnsi="Arial" w:cs="Arial"/>
          <w:color w:val="F37920"/>
          <w:w w:val="72"/>
          <w:sz w:val="27"/>
          <w:szCs w:val="27"/>
        </w:rPr>
        <w:t>,</w:t>
      </w:r>
      <w:r>
        <w:rPr>
          <w:rFonts w:ascii="Arial" w:eastAsia="Arial" w:hAnsi="Arial" w:cs="Arial"/>
          <w:color w:val="F37920"/>
          <w:spacing w:val="-7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spacing w:val="-3"/>
          <w:sz w:val="27"/>
          <w:szCs w:val="27"/>
        </w:rPr>
        <w:t>r</w:t>
      </w:r>
      <w:r>
        <w:rPr>
          <w:rFonts w:ascii="Arial" w:eastAsia="Arial" w:hAnsi="Arial" w:cs="Arial"/>
          <w:color w:val="F37920"/>
          <w:sz w:val="27"/>
          <w:szCs w:val="27"/>
        </w:rPr>
        <w:t>euse</w:t>
      </w:r>
      <w:r>
        <w:rPr>
          <w:rFonts w:ascii="Arial" w:eastAsia="Arial" w:hAnsi="Arial" w:cs="Arial"/>
          <w:color w:val="F37920"/>
          <w:spacing w:val="-2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sz w:val="27"/>
          <w:szCs w:val="27"/>
        </w:rPr>
        <w:t>and</w:t>
      </w:r>
      <w:r>
        <w:rPr>
          <w:rFonts w:ascii="Arial" w:eastAsia="Arial" w:hAnsi="Arial" w:cs="Arial"/>
          <w:color w:val="F37920"/>
          <w:spacing w:val="2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sz w:val="27"/>
          <w:szCs w:val="27"/>
        </w:rPr>
        <w:t>adapt</w:t>
      </w:r>
      <w:r>
        <w:rPr>
          <w:rFonts w:ascii="Arial" w:eastAsia="Arial" w:hAnsi="Arial" w:cs="Arial"/>
          <w:color w:val="F37920"/>
          <w:spacing w:val="20"/>
          <w:sz w:val="27"/>
          <w:szCs w:val="27"/>
        </w:rPr>
        <w:t xml:space="preserve"> </w:t>
      </w:r>
      <w:r>
        <w:rPr>
          <w:rFonts w:ascii="Arial" w:eastAsia="Arial" w:hAnsi="Arial" w:cs="Arial"/>
          <w:color w:val="F37920"/>
          <w:w w:val="105"/>
          <w:sz w:val="27"/>
          <w:szCs w:val="27"/>
        </w:rPr>
        <w:t>them</w:t>
      </w:r>
    </w:p>
    <w:p w:rsidR="00D76546" w:rsidRDefault="00D76546" w:rsidP="00D76546">
      <w:pPr>
        <w:spacing w:before="24" w:after="0" w:line="240" w:lineRule="auto"/>
        <w:ind w:right="1188"/>
        <w:rPr>
          <w:rFonts w:ascii="Arial" w:eastAsia="Arial" w:hAnsi="Arial" w:cs="Arial"/>
          <w:sz w:val="27"/>
          <w:szCs w:val="27"/>
        </w:rPr>
      </w:pPr>
    </w:p>
    <w:p w:rsidR="008E418F" w:rsidRDefault="008E418F">
      <w:pPr>
        <w:spacing w:before="6" w:after="0" w:line="170" w:lineRule="exact"/>
        <w:rPr>
          <w:sz w:val="17"/>
          <w:szCs w:val="17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4D477D">
      <w:pPr>
        <w:spacing w:after="0" w:line="240" w:lineRule="auto"/>
        <w:ind w:left="408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en-AU" w:eastAsia="en-AU"/>
        </w:rPr>
        <w:drawing>
          <wp:inline distT="0" distB="0" distL="0" distR="0" wp14:anchorId="335E690B" wp14:editId="47F09793">
            <wp:extent cx="1460500" cy="298450"/>
            <wp:effectExtent l="0" t="0" r="6350" b="635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before="17" w:after="0" w:line="260" w:lineRule="exact"/>
        <w:rPr>
          <w:sz w:val="26"/>
          <w:szCs w:val="26"/>
        </w:rPr>
      </w:pPr>
    </w:p>
    <w:p w:rsidR="008E418F" w:rsidRDefault="004D477D">
      <w:pPr>
        <w:spacing w:before="24" w:after="0" w:line="240" w:lineRule="auto"/>
        <w:ind w:left="1835" w:right="1776"/>
        <w:jc w:val="center"/>
        <w:rPr>
          <w:rFonts w:ascii="Arial" w:eastAsia="Arial" w:hAnsi="Arial" w:cs="Arial"/>
          <w:sz w:val="27"/>
          <w:szCs w:val="27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52096" behindDoc="1" locked="0" layoutInCell="1" allowOverlap="1" wp14:anchorId="73F3AE4D" wp14:editId="6672C03F">
            <wp:simplePos x="0" y="0"/>
            <wp:positionH relativeFrom="page">
              <wp:posOffset>2258695</wp:posOffset>
            </wp:positionH>
            <wp:positionV relativeFrom="paragraph">
              <wp:posOffset>-601980</wp:posOffset>
            </wp:positionV>
            <wp:extent cx="1020445" cy="299720"/>
            <wp:effectExtent l="0" t="0" r="8255" b="5080"/>
            <wp:wrapNone/>
            <wp:docPr id="1078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29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53120" behindDoc="1" locked="0" layoutInCell="1" allowOverlap="1" wp14:anchorId="5B462FE4" wp14:editId="2EA81319">
            <wp:simplePos x="0" y="0"/>
            <wp:positionH relativeFrom="page">
              <wp:posOffset>3832860</wp:posOffset>
            </wp:positionH>
            <wp:positionV relativeFrom="paragraph">
              <wp:posOffset>-601980</wp:posOffset>
            </wp:positionV>
            <wp:extent cx="1173480" cy="276225"/>
            <wp:effectExtent l="0" t="0" r="7620" b="9525"/>
            <wp:wrapNone/>
            <wp:docPr id="1077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54144" behindDoc="1" locked="0" layoutInCell="1" allowOverlap="1" wp14:anchorId="00F174B0" wp14:editId="4A1625CE">
            <wp:simplePos x="0" y="0"/>
            <wp:positionH relativeFrom="page">
              <wp:posOffset>5501005</wp:posOffset>
            </wp:positionH>
            <wp:positionV relativeFrom="paragraph">
              <wp:posOffset>-624840</wp:posOffset>
            </wp:positionV>
            <wp:extent cx="1604645" cy="276225"/>
            <wp:effectExtent l="0" t="0" r="0" b="9525"/>
            <wp:wrapNone/>
            <wp:docPr id="1076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D60">
        <w:rPr>
          <w:rFonts w:ascii="Arial" w:eastAsia="Arial" w:hAnsi="Arial" w:cs="Arial"/>
          <w:color w:val="F37920"/>
          <w:sz w:val="27"/>
          <w:szCs w:val="27"/>
        </w:rPr>
        <w:t>In practice,</w:t>
      </w:r>
      <w:r w:rsidR="00C85D60">
        <w:rPr>
          <w:rFonts w:ascii="Arial" w:eastAsia="Arial" w:hAnsi="Arial" w:cs="Arial"/>
          <w:color w:val="F37920"/>
          <w:spacing w:val="13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z w:val="27"/>
          <w:szCs w:val="27"/>
        </w:rPr>
        <w:t>it</w:t>
      </w:r>
      <w:r w:rsidR="00C85D60">
        <w:rPr>
          <w:rFonts w:ascii="Arial" w:eastAsia="Arial" w:hAnsi="Arial" w:cs="Arial"/>
          <w:color w:val="F37920"/>
          <w:spacing w:val="19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z w:val="27"/>
          <w:szCs w:val="27"/>
        </w:rPr>
        <w:t>means</w:t>
      </w:r>
      <w:r w:rsidR="00C85D60">
        <w:rPr>
          <w:rFonts w:ascii="Arial" w:eastAsia="Arial" w:hAnsi="Arial" w:cs="Arial"/>
          <w:color w:val="F37920"/>
          <w:spacing w:val="9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z w:val="27"/>
          <w:szCs w:val="27"/>
        </w:rPr>
        <w:t>that</w:t>
      </w:r>
      <w:r w:rsidR="00C85D60">
        <w:rPr>
          <w:rFonts w:ascii="Arial" w:eastAsia="Arial" w:hAnsi="Arial" w:cs="Arial"/>
          <w:color w:val="F37920"/>
          <w:spacing w:val="34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z w:val="27"/>
          <w:szCs w:val="27"/>
        </w:rPr>
        <w:t>the</w:t>
      </w:r>
      <w:r w:rsidR="00C85D60">
        <w:rPr>
          <w:rFonts w:ascii="Arial" w:eastAsia="Arial" w:hAnsi="Arial" w:cs="Arial"/>
          <w:color w:val="F37920"/>
          <w:spacing w:val="8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pacing w:val="-3"/>
          <w:sz w:val="27"/>
          <w:szCs w:val="27"/>
        </w:rPr>
        <w:t>r</w:t>
      </w:r>
      <w:r w:rsidR="00C85D60">
        <w:rPr>
          <w:rFonts w:ascii="Arial" w:eastAsia="Arial" w:hAnsi="Arial" w:cs="Arial"/>
          <w:color w:val="F37920"/>
          <w:sz w:val="27"/>
          <w:szCs w:val="27"/>
        </w:rPr>
        <w:t>esou</w:t>
      </w:r>
      <w:r w:rsidR="00C85D60">
        <w:rPr>
          <w:rFonts w:ascii="Arial" w:eastAsia="Arial" w:hAnsi="Arial" w:cs="Arial"/>
          <w:color w:val="F37920"/>
          <w:spacing w:val="-3"/>
          <w:sz w:val="27"/>
          <w:szCs w:val="27"/>
        </w:rPr>
        <w:t>r</w:t>
      </w:r>
      <w:r w:rsidR="00C85D60">
        <w:rPr>
          <w:rFonts w:ascii="Arial" w:eastAsia="Arial" w:hAnsi="Arial" w:cs="Arial"/>
          <w:color w:val="F37920"/>
          <w:sz w:val="27"/>
          <w:szCs w:val="27"/>
        </w:rPr>
        <w:t>ces</w:t>
      </w:r>
      <w:r w:rsidR="00C85D60">
        <w:rPr>
          <w:rFonts w:ascii="Arial" w:eastAsia="Arial" w:hAnsi="Arial" w:cs="Arial"/>
          <w:color w:val="F37920"/>
          <w:spacing w:val="20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z w:val="27"/>
          <w:szCs w:val="27"/>
        </w:rPr>
        <w:t>a</w:t>
      </w:r>
      <w:r w:rsidR="00C85D60">
        <w:rPr>
          <w:rFonts w:ascii="Arial" w:eastAsia="Arial" w:hAnsi="Arial" w:cs="Arial"/>
          <w:color w:val="F37920"/>
          <w:spacing w:val="-2"/>
          <w:sz w:val="27"/>
          <w:szCs w:val="27"/>
        </w:rPr>
        <w:t>r</w:t>
      </w:r>
      <w:r w:rsidR="00C85D60">
        <w:rPr>
          <w:rFonts w:ascii="Arial" w:eastAsia="Arial" w:hAnsi="Arial" w:cs="Arial"/>
          <w:color w:val="F37920"/>
          <w:sz w:val="27"/>
          <w:szCs w:val="27"/>
        </w:rPr>
        <w:t>e</w:t>
      </w:r>
      <w:r w:rsidR="00C85D60">
        <w:rPr>
          <w:rFonts w:ascii="Arial" w:eastAsia="Arial" w:hAnsi="Arial" w:cs="Arial"/>
          <w:color w:val="F37920"/>
          <w:spacing w:val="-10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pacing w:val="-3"/>
          <w:sz w:val="27"/>
          <w:szCs w:val="27"/>
        </w:rPr>
        <w:t>r</w:t>
      </w:r>
      <w:r w:rsidR="00C85D60">
        <w:rPr>
          <w:rFonts w:ascii="Arial" w:eastAsia="Arial" w:hAnsi="Arial" w:cs="Arial"/>
          <w:color w:val="F37920"/>
          <w:sz w:val="27"/>
          <w:szCs w:val="27"/>
        </w:rPr>
        <w:t>eleased</w:t>
      </w:r>
      <w:r w:rsidR="00C85D60">
        <w:rPr>
          <w:rFonts w:ascii="Arial" w:eastAsia="Arial" w:hAnsi="Arial" w:cs="Arial"/>
          <w:color w:val="F37920"/>
          <w:spacing w:val="-2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w w:val="102"/>
          <w:sz w:val="27"/>
          <w:szCs w:val="27"/>
        </w:rPr>
        <w:t>under</w:t>
      </w:r>
    </w:p>
    <w:p w:rsidR="008E418F" w:rsidRDefault="004D477D">
      <w:pPr>
        <w:spacing w:before="32" w:after="0" w:line="240" w:lineRule="auto"/>
        <w:ind w:left="3007" w:right="2948"/>
        <w:jc w:val="center"/>
        <w:rPr>
          <w:rFonts w:ascii="Arial" w:eastAsia="Arial" w:hAnsi="Arial" w:cs="Arial"/>
          <w:sz w:val="27"/>
          <w:szCs w:val="27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3904" behindDoc="1" locked="0" layoutInCell="1" allowOverlap="1" wp14:anchorId="4EB52D92" wp14:editId="17A22843">
                <wp:simplePos x="0" y="0"/>
                <wp:positionH relativeFrom="page">
                  <wp:posOffset>6321425</wp:posOffset>
                </wp:positionH>
                <wp:positionV relativeFrom="paragraph">
                  <wp:posOffset>594995</wp:posOffset>
                </wp:positionV>
                <wp:extent cx="40005" cy="238125"/>
                <wp:effectExtent l="6350" t="4445" r="1270" b="5080"/>
                <wp:wrapNone/>
                <wp:docPr id="1071" name="Group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238125"/>
                          <a:chOff x="9955" y="937"/>
                          <a:chExt cx="63" cy="375"/>
                        </a:xfrm>
                      </wpg:grpSpPr>
                      <wpg:grpSp>
                        <wpg:cNvPr id="1072" name="Group 1070"/>
                        <wpg:cNvGrpSpPr>
                          <a:grpSpLocks/>
                        </wpg:cNvGrpSpPr>
                        <wpg:grpSpPr bwMode="auto">
                          <a:xfrm>
                            <a:off x="9976" y="958"/>
                            <a:ext cx="21" cy="21"/>
                            <a:chOff x="9976" y="958"/>
                            <a:chExt cx="21" cy="21"/>
                          </a:xfrm>
                        </wpg:grpSpPr>
                        <wps:wsp>
                          <wps:cNvPr id="1073" name="Freeform 1071"/>
                          <wps:cNvSpPr>
                            <a:spLocks/>
                          </wps:cNvSpPr>
                          <wps:spPr bwMode="auto">
                            <a:xfrm>
                              <a:off x="9976" y="958"/>
                              <a:ext cx="21" cy="21"/>
                            </a:xfrm>
                            <a:custGeom>
                              <a:avLst/>
                              <a:gdLst>
                                <a:gd name="T0" fmla="+- 0 9976 9976"/>
                                <a:gd name="T1" fmla="*/ T0 w 21"/>
                                <a:gd name="T2" fmla="+- 0 958 958"/>
                                <a:gd name="T3" fmla="*/ 958 h 21"/>
                                <a:gd name="T4" fmla="+- 0 9997 9976"/>
                                <a:gd name="T5" fmla="*/ T4 w 21"/>
                                <a:gd name="T6" fmla="+- 0 958 958"/>
                                <a:gd name="T7" fmla="*/ 958 h 21"/>
                                <a:gd name="T8" fmla="+- 0 9997 9976"/>
                                <a:gd name="T9" fmla="*/ T8 w 21"/>
                                <a:gd name="T10" fmla="+- 0 979 958"/>
                                <a:gd name="T11" fmla="*/ 979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0" y="0"/>
                                  </a:moveTo>
                                  <a:lnTo>
                                    <a:pt x="21" y="0"/>
                                  </a:lnTo>
                                  <a:lnTo>
                                    <a:pt x="21" y="2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4" name="Group 1068"/>
                        <wpg:cNvGrpSpPr>
                          <a:grpSpLocks/>
                        </wpg:cNvGrpSpPr>
                        <wpg:grpSpPr bwMode="auto">
                          <a:xfrm>
                            <a:off x="9997" y="1019"/>
                            <a:ext cx="2" cy="271"/>
                            <a:chOff x="9997" y="1019"/>
                            <a:chExt cx="2" cy="271"/>
                          </a:xfrm>
                        </wpg:grpSpPr>
                        <wps:wsp>
                          <wps:cNvPr id="1075" name="Freeform 1069"/>
                          <wps:cNvSpPr>
                            <a:spLocks/>
                          </wps:cNvSpPr>
                          <wps:spPr bwMode="auto">
                            <a:xfrm>
                              <a:off x="9997" y="1019"/>
                              <a:ext cx="2" cy="271"/>
                            </a:xfrm>
                            <a:custGeom>
                              <a:avLst/>
                              <a:gdLst>
                                <a:gd name="T0" fmla="+- 0 1019 1019"/>
                                <a:gd name="T1" fmla="*/ 1019 h 271"/>
                                <a:gd name="T2" fmla="+- 0 1290 1019"/>
                                <a:gd name="T3" fmla="*/ 1290 h 27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1">
                                  <a:moveTo>
                                    <a:pt x="0" y="0"/>
                                  </a:moveTo>
                                  <a:lnTo>
                                    <a:pt x="0" y="27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7" o:spid="_x0000_s1026" style="position:absolute;margin-left:497.75pt;margin-top:46.85pt;width:3.15pt;height:18.75pt;z-index:-1891;mso-position-horizontal-relative:page" coordorigin="9955,937" coordsize="63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">
                <v:group id="Group 1070" o:spid="_x0000_s1027" style="position:absolute;left:9976;top:958;width:21;height:21" coordorigin="9976,958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Ih8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CIfLFAAAA3QAA&#10;AA8AAAAAAAAAAAAAAAAAqgIAAGRycy9kb3ducmV2LnhtbFBLBQYAAAAABAAEAPoAAACcAwAAAAA=&#10;">
                  <v:shape id="Freeform 1071" o:spid="_x0000_s1028" style="position:absolute;left:9976;top:958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MZ+8UA&#10;AADdAAAADwAAAGRycy9kb3ducmV2LnhtbERPzUrDQBC+C77DMgUv0m5UiDZ2W6Q0UuxBbPsA0+yY&#10;Tc3OhuzYRp/eFQRv8/H9zmwx+FadqI9NYAM3kwwUcRVsw7WB/a4cP4CKgmyxDUwGvijCYn55McPC&#10;hjO/0WkrtUohHAs04ES6QutYOfIYJ6EjTtx76D1Kgn2tbY/nFO5bfZtlufbYcGpw2NHSUfWx/fQG&#10;mtX3Mb9e569SVk6m+Hx4KacbY65Gw9MjKKFB/sV/7rVN87P7O/j9Jp2g5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Qxn7xQAAAN0AAAAPAAAAAAAAAAAAAAAAAJgCAABkcnMv&#10;ZG93bnJldi54bWxQSwUGAAAAAAQABAD1AAAAigMAAAAA&#10;" path="m,l21,r,21e" filled="f" strokeweight=".74189mm">
                    <v:path arrowok="t" o:connecttype="custom" o:connectlocs="0,958;21,958;21,979" o:connectangles="0,0,0"/>
                  </v:shape>
                </v:group>
                <v:group id="Group 1068" o:spid="_x0000_s1029" style="position:absolute;left:9997;top:1019;width:2;height:271" coordorigin="9997,1019" coordsize="2,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ccH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Gj+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KccHcQAAADdAAAA&#10;DwAAAAAAAAAAAAAAAACqAgAAZHJzL2Rvd25yZXYueG1sUEsFBgAAAAAEAAQA+gAAAJsDAAAAAA==&#10;">
                  <v:shape id="Freeform 1069" o:spid="_x0000_s1030" style="position:absolute;left:9997;top:1019;width:2;height:271;visibility:visible;mso-wrap-style:square;v-text-anchor:top" coordsize="2,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hUNMEA&#10;AADdAAAADwAAAGRycy9kb3ducmV2LnhtbERP22oCMRB9F/yHMELfNGtLVVajaLXo43r5gGEzbhY3&#10;kyWJuv37plDwbQ7nOotVZxvxIB9qxwrGowwEcel0zZWCy/l7OAMRIrLGxjEp+KEAq2W/t8Bcuycf&#10;6XGKlUghHHJUYGJscylDachiGLmWOHFX5y3GBH0ltcdnCreNfM+yibRYc2ow2NKXofJ2ulsFTXHb&#10;T84bc/zYVrtiV4Rpt6+9Um+Dbj0HEamLL/G/+6DT/Gz6CX/fp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YVDTBAAAA3QAAAA8AAAAAAAAAAAAAAAAAmAIAAGRycy9kb3du&#10;cmV2LnhtbFBLBQYAAAAABAAEAPUAAACGAwAAAAA=&#10;" path="m,l,271e" filled="f" strokeweight=".74189mm">
                    <v:stroke dashstyle="dash"/>
                    <v:path arrowok="t" o:connecttype="custom" o:connectlocs="0,1019;0,1290" o:connectangles="0,0"/>
                  </v:shape>
                </v:group>
                <w10:wrap anchorx="page"/>
              </v:group>
            </w:pict>
          </mc:Fallback>
        </mc:AlternateContent>
      </w:r>
      <w:proofErr w:type="gramStart"/>
      <w:r w:rsidR="00C85D60">
        <w:rPr>
          <w:rFonts w:ascii="Arial" w:eastAsia="Arial" w:hAnsi="Arial" w:cs="Arial"/>
          <w:color w:val="F37920"/>
          <w:sz w:val="27"/>
          <w:szCs w:val="27"/>
        </w:rPr>
        <w:t>open</w:t>
      </w:r>
      <w:proofErr w:type="gramEnd"/>
      <w:r w:rsidR="00C85D60">
        <w:rPr>
          <w:rFonts w:ascii="Arial" w:eastAsia="Arial" w:hAnsi="Arial" w:cs="Arial"/>
          <w:color w:val="F37920"/>
          <w:spacing w:val="-1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z w:val="27"/>
          <w:szCs w:val="27"/>
        </w:rPr>
        <w:t>license</w:t>
      </w:r>
      <w:r w:rsidR="00C85D60">
        <w:rPr>
          <w:rFonts w:ascii="Arial" w:eastAsia="Arial" w:hAnsi="Arial" w:cs="Arial"/>
          <w:color w:val="F37920"/>
          <w:spacing w:val="18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z w:val="27"/>
          <w:szCs w:val="27"/>
        </w:rPr>
        <w:t>or</w:t>
      </w:r>
      <w:r w:rsidR="00C85D60">
        <w:rPr>
          <w:rFonts w:ascii="Arial" w:eastAsia="Arial" w:hAnsi="Arial" w:cs="Arial"/>
          <w:color w:val="F37920"/>
          <w:spacing w:val="3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pacing w:val="-3"/>
          <w:sz w:val="27"/>
          <w:szCs w:val="27"/>
        </w:rPr>
        <w:t>r</w:t>
      </w:r>
      <w:r w:rsidR="00C85D60">
        <w:rPr>
          <w:rFonts w:ascii="Arial" w:eastAsia="Arial" w:hAnsi="Arial" w:cs="Arial"/>
          <w:color w:val="F37920"/>
          <w:sz w:val="27"/>
          <w:szCs w:val="27"/>
        </w:rPr>
        <w:t>eside</w:t>
      </w:r>
      <w:r w:rsidR="00C85D60">
        <w:rPr>
          <w:rFonts w:ascii="Arial" w:eastAsia="Arial" w:hAnsi="Arial" w:cs="Arial"/>
          <w:color w:val="F37920"/>
          <w:spacing w:val="5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z w:val="27"/>
          <w:szCs w:val="27"/>
        </w:rPr>
        <w:t>in</w:t>
      </w:r>
      <w:r w:rsidR="00C85D60">
        <w:rPr>
          <w:rFonts w:ascii="Arial" w:eastAsia="Arial" w:hAnsi="Arial" w:cs="Arial"/>
          <w:color w:val="F37920"/>
          <w:spacing w:val="8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sz w:val="27"/>
          <w:szCs w:val="27"/>
        </w:rPr>
        <w:t>public</w:t>
      </w:r>
      <w:r w:rsidR="00C85D60">
        <w:rPr>
          <w:rFonts w:ascii="Arial" w:eastAsia="Arial" w:hAnsi="Arial" w:cs="Arial"/>
          <w:color w:val="F37920"/>
          <w:spacing w:val="35"/>
          <w:sz w:val="27"/>
          <w:szCs w:val="27"/>
        </w:rPr>
        <w:t xml:space="preserve"> </w:t>
      </w:r>
      <w:r w:rsidR="00C85D60">
        <w:rPr>
          <w:rFonts w:ascii="Arial" w:eastAsia="Arial" w:hAnsi="Arial" w:cs="Arial"/>
          <w:color w:val="F37920"/>
          <w:w w:val="104"/>
          <w:sz w:val="27"/>
          <w:szCs w:val="27"/>
        </w:rPr>
        <w:t>domain</w:t>
      </w:r>
    </w:p>
    <w:p w:rsidR="008E418F" w:rsidRDefault="008E418F">
      <w:pPr>
        <w:spacing w:before="1" w:after="0" w:line="150" w:lineRule="exact"/>
        <w:rPr>
          <w:sz w:val="15"/>
          <w:szCs w:val="15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/>
        <w:sectPr w:rsidR="008E418F" w:rsidSect="002A3841">
          <w:pgSz w:w="11920" w:h="16840"/>
          <w:pgMar w:top="600" w:right="600" w:bottom="660" w:left="460" w:header="0" w:footer="469" w:gutter="0"/>
          <w:cols w:space="720"/>
        </w:sectPr>
      </w:pPr>
    </w:p>
    <w:p w:rsidR="008E418F" w:rsidRDefault="004D477D">
      <w:pPr>
        <w:spacing w:before="54" w:after="0" w:line="240" w:lineRule="auto"/>
        <w:ind w:left="920" w:right="-51"/>
        <w:jc w:val="center"/>
        <w:rPr>
          <w:rFonts w:ascii="Arial" w:eastAsia="Arial" w:hAnsi="Arial" w:cs="Arial"/>
          <w:sz w:val="13"/>
          <w:szCs w:val="13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1856" behindDoc="1" locked="0" layoutInCell="1" allowOverlap="1" wp14:anchorId="42EF4D3C" wp14:editId="7172C7CB">
                <wp:simplePos x="0" y="0"/>
                <wp:positionH relativeFrom="page">
                  <wp:posOffset>983615</wp:posOffset>
                </wp:positionH>
                <wp:positionV relativeFrom="paragraph">
                  <wp:posOffset>-332105</wp:posOffset>
                </wp:positionV>
                <wp:extent cx="619125" cy="312420"/>
                <wp:effectExtent l="2540" t="1270" r="0" b="635"/>
                <wp:wrapNone/>
                <wp:docPr id="1048" name="Group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125" cy="312420"/>
                          <a:chOff x="1549" y="-523"/>
                          <a:chExt cx="975" cy="492"/>
                        </a:xfrm>
                      </wpg:grpSpPr>
                      <wpg:grpSp>
                        <wpg:cNvPr id="1049" name="Group 1065"/>
                        <wpg:cNvGrpSpPr>
                          <a:grpSpLocks/>
                        </wpg:cNvGrpSpPr>
                        <wpg:grpSpPr bwMode="auto">
                          <a:xfrm>
                            <a:off x="2042" y="-513"/>
                            <a:ext cx="373" cy="472"/>
                            <a:chOff x="2042" y="-513"/>
                            <a:chExt cx="373" cy="472"/>
                          </a:xfrm>
                        </wpg:grpSpPr>
                        <wps:wsp>
                          <wps:cNvPr id="1050" name="Freeform 1066"/>
                          <wps:cNvSpPr>
                            <a:spLocks/>
                          </wps:cNvSpPr>
                          <wps:spPr bwMode="auto">
                            <a:xfrm>
                              <a:off x="2042" y="-513"/>
                              <a:ext cx="373" cy="472"/>
                            </a:xfrm>
                            <a:custGeom>
                              <a:avLst/>
                              <a:gdLst>
                                <a:gd name="T0" fmla="+- 0 2277 2042"/>
                                <a:gd name="T1" fmla="*/ T0 w 373"/>
                                <a:gd name="T2" fmla="+- 0 -513 -513"/>
                                <a:gd name="T3" fmla="*/ -513 h 472"/>
                                <a:gd name="T4" fmla="+- 0 2211 2042"/>
                                <a:gd name="T5" fmla="*/ T4 w 373"/>
                                <a:gd name="T6" fmla="+- 0 -504 -513"/>
                                <a:gd name="T7" fmla="*/ -504 h 472"/>
                                <a:gd name="T8" fmla="+- 0 2139 2042"/>
                                <a:gd name="T9" fmla="*/ T8 w 373"/>
                                <a:gd name="T10" fmla="+- 0 -469 -513"/>
                                <a:gd name="T11" fmla="*/ -469 h 472"/>
                                <a:gd name="T12" fmla="+- 0 2093 2042"/>
                                <a:gd name="T13" fmla="*/ T12 w 373"/>
                                <a:gd name="T14" fmla="+- 0 -424 -513"/>
                                <a:gd name="T15" fmla="*/ -424 h 472"/>
                                <a:gd name="T16" fmla="+- 0 2054 2042"/>
                                <a:gd name="T17" fmla="*/ T16 w 373"/>
                                <a:gd name="T18" fmla="+- 0 -354 -513"/>
                                <a:gd name="T19" fmla="*/ -354 h 472"/>
                                <a:gd name="T20" fmla="+- 0 2043 2042"/>
                                <a:gd name="T21" fmla="*/ T20 w 373"/>
                                <a:gd name="T22" fmla="+- 0 -295 -513"/>
                                <a:gd name="T23" fmla="*/ -295 h 472"/>
                                <a:gd name="T24" fmla="+- 0 2042 2042"/>
                                <a:gd name="T25" fmla="*/ T24 w 373"/>
                                <a:gd name="T26" fmla="+- 0 -269 -513"/>
                                <a:gd name="T27" fmla="*/ -269 h 472"/>
                                <a:gd name="T28" fmla="+- 0 2043 2042"/>
                                <a:gd name="T29" fmla="*/ T28 w 373"/>
                                <a:gd name="T30" fmla="+- 0 -251 -513"/>
                                <a:gd name="T31" fmla="*/ -251 h 472"/>
                                <a:gd name="T32" fmla="+- 0 2065 2042"/>
                                <a:gd name="T33" fmla="*/ T32 w 373"/>
                                <a:gd name="T34" fmla="+- 0 -175 -513"/>
                                <a:gd name="T35" fmla="*/ -175 h 472"/>
                                <a:gd name="T36" fmla="+- 0 2099 2042"/>
                                <a:gd name="T37" fmla="*/ T36 w 373"/>
                                <a:gd name="T38" fmla="+- 0 -123 -513"/>
                                <a:gd name="T39" fmla="*/ -123 h 472"/>
                                <a:gd name="T40" fmla="+- 0 2147 2042"/>
                                <a:gd name="T41" fmla="*/ T40 w 373"/>
                                <a:gd name="T42" fmla="+- 0 -81 -513"/>
                                <a:gd name="T43" fmla="*/ -81 h 472"/>
                                <a:gd name="T44" fmla="+- 0 2219 2042"/>
                                <a:gd name="T45" fmla="*/ T44 w 373"/>
                                <a:gd name="T46" fmla="+- 0 -48 -513"/>
                                <a:gd name="T47" fmla="*/ -48 h 472"/>
                                <a:gd name="T48" fmla="+- 0 2282 2042"/>
                                <a:gd name="T49" fmla="*/ T48 w 373"/>
                                <a:gd name="T50" fmla="+- 0 -41 -513"/>
                                <a:gd name="T51" fmla="*/ -41 h 472"/>
                                <a:gd name="T52" fmla="+- 0 2303 2042"/>
                                <a:gd name="T53" fmla="*/ T52 w 373"/>
                                <a:gd name="T54" fmla="+- 0 -42 -513"/>
                                <a:gd name="T55" fmla="*/ -42 h 472"/>
                                <a:gd name="T56" fmla="+- 0 2361 2042"/>
                                <a:gd name="T57" fmla="*/ T56 w 373"/>
                                <a:gd name="T58" fmla="+- 0 -56 -513"/>
                                <a:gd name="T59" fmla="*/ -56 h 472"/>
                                <a:gd name="T60" fmla="+- 0 2414 2042"/>
                                <a:gd name="T61" fmla="*/ T60 w 373"/>
                                <a:gd name="T62" fmla="+- 0 -84 -513"/>
                                <a:gd name="T63" fmla="*/ -84 h 472"/>
                                <a:gd name="T64" fmla="+- 0 2267 2042"/>
                                <a:gd name="T65" fmla="*/ T64 w 373"/>
                                <a:gd name="T66" fmla="+- 0 -84 -513"/>
                                <a:gd name="T67" fmla="*/ -84 h 472"/>
                                <a:gd name="T68" fmla="+- 0 2247 2042"/>
                                <a:gd name="T69" fmla="*/ T68 w 373"/>
                                <a:gd name="T70" fmla="+- 0 -86 -513"/>
                                <a:gd name="T71" fmla="*/ -86 h 472"/>
                                <a:gd name="T72" fmla="+- 0 2173 2042"/>
                                <a:gd name="T73" fmla="*/ T72 w 373"/>
                                <a:gd name="T74" fmla="+- 0 -115 -513"/>
                                <a:gd name="T75" fmla="*/ -115 h 472"/>
                                <a:gd name="T76" fmla="+- 0 2127 2042"/>
                                <a:gd name="T77" fmla="*/ T76 w 373"/>
                                <a:gd name="T78" fmla="+- 0 -157 -513"/>
                                <a:gd name="T79" fmla="*/ -157 h 472"/>
                                <a:gd name="T80" fmla="+- 0 2092 2042"/>
                                <a:gd name="T81" fmla="*/ T80 w 373"/>
                                <a:gd name="T82" fmla="+- 0 -226 -513"/>
                                <a:gd name="T83" fmla="*/ -226 h 472"/>
                                <a:gd name="T84" fmla="+- 0 2085 2042"/>
                                <a:gd name="T85" fmla="*/ T84 w 373"/>
                                <a:gd name="T86" fmla="+- 0 -293 -513"/>
                                <a:gd name="T87" fmla="*/ -293 h 472"/>
                                <a:gd name="T88" fmla="+- 0 2087 2042"/>
                                <a:gd name="T89" fmla="*/ T88 w 373"/>
                                <a:gd name="T90" fmla="+- 0 -312 -513"/>
                                <a:gd name="T91" fmla="*/ -312 h 472"/>
                                <a:gd name="T92" fmla="+- 0 2118 2042"/>
                                <a:gd name="T93" fmla="*/ T92 w 373"/>
                                <a:gd name="T94" fmla="+- 0 -385 -513"/>
                                <a:gd name="T95" fmla="*/ -385 h 472"/>
                                <a:gd name="T96" fmla="+- 0 2164 2042"/>
                                <a:gd name="T97" fmla="*/ T96 w 373"/>
                                <a:gd name="T98" fmla="+- 0 -433 -513"/>
                                <a:gd name="T99" fmla="*/ -433 h 472"/>
                                <a:gd name="T100" fmla="+- 0 2217 2042"/>
                                <a:gd name="T101" fmla="*/ T100 w 373"/>
                                <a:gd name="T102" fmla="+- 0 -461 -513"/>
                                <a:gd name="T103" fmla="*/ -461 h 472"/>
                                <a:gd name="T104" fmla="+- 0 2278 2042"/>
                                <a:gd name="T105" fmla="*/ T104 w 373"/>
                                <a:gd name="T106" fmla="+- 0 -471 -513"/>
                                <a:gd name="T107" fmla="*/ -471 h 472"/>
                                <a:gd name="T108" fmla="+- 0 2415 2042"/>
                                <a:gd name="T109" fmla="*/ T108 w 373"/>
                                <a:gd name="T110" fmla="+- 0 -471 -513"/>
                                <a:gd name="T111" fmla="*/ -471 h 472"/>
                                <a:gd name="T112" fmla="+- 0 2412 2042"/>
                                <a:gd name="T113" fmla="*/ T112 w 373"/>
                                <a:gd name="T114" fmla="+- 0 -472 -513"/>
                                <a:gd name="T115" fmla="*/ -472 h 472"/>
                                <a:gd name="T116" fmla="+- 0 2359 2042"/>
                                <a:gd name="T117" fmla="*/ T116 w 373"/>
                                <a:gd name="T118" fmla="+- 0 -500 -513"/>
                                <a:gd name="T119" fmla="*/ -500 h 472"/>
                                <a:gd name="T120" fmla="+- 0 2299 2042"/>
                                <a:gd name="T121" fmla="*/ T120 w 373"/>
                                <a:gd name="T122" fmla="+- 0 -512 -513"/>
                                <a:gd name="T123" fmla="*/ -512 h 472"/>
                                <a:gd name="T124" fmla="+- 0 2277 2042"/>
                                <a:gd name="T125" fmla="*/ T124 w 373"/>
                                <a:gd name="T126" fmla="+- 0 -513 -513"/>
                                <a:gd name="T127" fmla="*/ -513 h 4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73" h="472">
                                  <a:moveTo>
                                    <a:pt x="235" y="0"/>
                                  </a:moveTo>
                                  <a:lnTo>
                                    <a:pt x="169" y="9"/>
                                  </a:lnTo>
                                  <a:lnTo>
                                    <a:pt x="97" y="44"/>
                                  </a:lnTo>
                                  <a:lnTo>
                                    <a:pt x="51" y="89"/>
                                  </a:lnTo>
                                  <a:lnTo>
                                    <a:pt x="12" y="159"/>
                                  </a:lnTo>
                                  <a:lnTo>
                                    <a:pt x="1" y="218"/>
                                  </a:lnTo>
                                  <a:lnTo>
                                    <a:pt x="0" y="244"/>
                                  </a:lnTo>
                                  <a:lnTo>
                                    <a:pt x="1" y="262"/>
                                  </a:lnTo>
                                  <a:lnTo>
                                    <a:pt x="23" y="338"/>
                                  </a:lnTo>
                                  <a:lnTo>
                                    <a:pt x="57" y="390"/>
                                  </a:lnTo>
                                  <a:lnTo>
                                    <a:pt x="105" y="432"/>
                                  </a:lnTo>
                                  <a:lnTo>
                                    <a:pt x="177" y="465"/>
                                  </a:lnTo>
                                  <a:lnTo>
                                    <a:pt x="240" y="472"/>
                                  </a:lnTo>
                                  <a:lnTo>
                                    <a:pt x="261" y="471"/>
                                  </a:lnTo>
                                  <a:lnTo>
                                    <a:pt x="319" y="457"/>
                                  </a:lnTo>
                                  <a:lnTo>
                                    <a:pt x="372" y="429"/>
                                  </a:lnTo>
                                  <a:lnTo>
                                    <a:pt x="225" y="429"/>
                                  </a:lnTo>
                                  <a:lnTo>
                                    <a:pt x="205" y="427"/>
                                  </a:lnTo>
                                  <a:lnTo>
                                    <a:pt x="131" y="398"/>
                                  </a:lnTo>
                                  <a:lnTo>
                                    <a:pt x="85" y="356"/>
                                  </a:lnTo>
                                  <a:lnTo>
                                    <a:pt x="50" y="287"/>
                                  </a:lnTo>
                                  <a:lnTo>
                                    <a:pt x="43" y="220"/>
                                  </a:lnTo>
                                  <a:lnTo>
                                    <a:pt x="45" y="201"/>
                                  </a:lnTo>
                                  <a:lnTo>
                                    <a:pt x="76" y="128"/>
                                  </a:lnTo>
                                  <a:lnTo>
                                    <a:pt x="122" y="80"/>
                                  </a:lnTo>
                                  <a:lnTo>
                                    <a:pt x="175" y="52"/>
                                  </a:lnTo>
                                  <a:lnTo>
                                    <a:pt x="236" y="42"/>
                                  </a:lnTo>
                                  <a:lnTo>
                                    <a:pt x="373" y="42"/>
                                  </a:lnTo>
                                  <a:lnTo>
                                    <a:pt x="370" y="41"/>
                                  </a:lnTo>
                                  <a:lnTo>
                                    <a:pt x="317" y="13"/>
                                  </a:lnTo>
                                  <a:lnTo>
                                    <a:pt x="257" y="1"/>
                                  </a:lnTo>
                                  <a:lnTo>
                                    <a:pt x="235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1" name="Group 1063"/>
                        <wpg:cNvGrpSpPr>
                          <a:grpSpLocks/>
                        </wpg:cNvGrpSpPr>
                        <wpg:grpSpPr bwMode="auto">
                          <a:xfrm>
                            <a:off x="2267" y="-471"/>
                            <a:ext cx="247" cy="386"/>
                            <a:chOff x="2267" y="-471"/>
                            <a:chExt cx="247" cy="386"/>
                          </a:xfrm>
                        </wpg:grpSpPr>
                        <wps:wsp>
                          <wps:cNvPr id="1052" name="Freeform 1064"/>
                          <wps:cNvSpPr>
                            <a:spLocks/>
                          </wps:cNvSpPr>
                          <wps:spPr bwMode="auto">
                            <a:xfrm>
                              <a:off x="2267" y="-471"/>
                              <a:ext cx="247" cy="386"/>
                            </a:xfrm>
                            <a:custGeom>
                              <a:avLst/>
                              <a:gdLst>
                                <a:gd name="T0" fmla="+- 0 2415 2267"/>
                                <a:gd name="T1" fmla="*/ T0 w 247"/>
                                <a:gd name="T2" fmla="+- 0 -471 -471"/>
                                <a:gd name="T3" fmla="*/ -471 h 386"/>
                                <a:gd name="T4" fmla="+- 0 2278 2267"/>
                                <a:gd name="T5" fmla="*/ T4 w 247"/>
                                <a:gd name="T6" fmla="+- 0 -471 -471"/>
                                <a:gd name="T7" fmla="*/ -471 h 386"/>
                                <a:gd name="T8" fmla="+- 0 2297 2267"/>
                                <a:gd name="T9" fmla="*/ T8 w 247"/>
                                <a:gd name="T10" fmla="+- 0 -470 -471"/>
                                <a:gd name="T11" fmla="*/ -470 h 386"/>
                                <a:gd name="T12" fmla="+- 0 2317 2267"/>
                                <a:gd name="T13" fmla="*/ T12 w 247"/>
                                <a:gd name="T14" fmla="+- 0 -467 -471"/>
                                <a:gd name="T15" fmla="*/ -467 h 386"/>
                                <a:gd name="T16" fmla="+- 0 2389 2267"/>
                                <a:gd name="T17" fmla="*/ T16 w 247"/>
                                <a:gd name="T18" fmla="+- 0 -435 -471"/>
                                <a:gd name="T19" fmla="*/ -435 h 386"/>
                                <a:gd name="T20" fmla="+- 0 2436 2267"/>
                                <a:gd name="T21" fmla="*/ T20 w 247"/>
                                <a:gd name="T22" fmla="+- 0 -389 -471"/>
                                <a:gd name="T23" fmla="*/ -389 h 386"/>
                                <a:gd name="T24" fmla="+- 0 2467 2267"/>
                                <a:gd name="T25" fmla="*/ T24 w 247"/>
                                <a:gd name="T26" fmla="+- 0 -316 -471"/>
                                <a:gd name="T27" fmla="*/ -316 h 386"/>
                                <a:gd name="T28" fmla="+- 0 2471 2267"/>
                                <a:gd name="T29" fmla="*/ T28 w 247"/>
                                <a:gd name="T30" fmla="+- 0 -273 -471"/>
                                <a:gd name="T31" fmla="*/ -273 h 386"/>
                                <a:gd name="T32" fmla="+- 0 2470 2267"/>
                                <a:gd name="T33" fmla="*/ T32 w 247"/>
                                <a:gd name="T34" fmla="+- 0 -253 -471"/>
                                <a:gd name="T35" fmla="*/ -253 h 386"/>
                                <a:gd name="T36" fmla="+- 0 2445 2267"/>
                                <a:gd name="T37" fmla="*/ T36 w 247"/>
                                <a:gd name="T38" fmla="+- 0 -181 -471"/>
                                <a:gd name="T39" fmla="*/ -181 h 386"/>
                                <a:gd name="T40" fmla="+- 0 2401 2267"/>
                                <a:gd name="T41" fmla="*/ T40 w 247"/>
                                <a:gd name="T42" fmla="+- 0 -128 -471"/>
                                <a:gd name="T43" fmla="*/ -128 h 386"/>
                                <a:gd name="T44" fmla="+- 0 2332 2267"/>
                                <a:gd name="T45" fmla="*/ T44 w 247"/>
                                <a:gd name="T46" fmla="+- 0 -92 -471"/>
                                <a:gd name="T47" fmla="*/ -92 h 386"/>
                                <a:gd name="T48" fmla="+- 0 2267 2267"/>
                                <a:gd name="T49" fmla="*/ T48 w 247"/>
                                <a:gd name="T50" fmla="+- 0 -84 -471"/>
                                <a:gd name="T51" fmla="*/ -84 h 386"/>
                                <a:gd name="T52" fmla="+- 0 2414 2267"/>
                                <a:gd name="T53" fmla="*/ T52 w 247"/>
                                <a:gd name="T54" fmla="+- 0 -84 -471"/>
                                <a:gd name="T55" fmla="*/ -84 h 386"/>
                                <a:gd name="T56" fmla="+- 0 2462 2267"/>
                                <a:gd name="T57" fmla="*/ T56 w 247"/>
                                <a:gd name="T58" fmla="+- 0 -127 -471"/>
                                <a:gd name="T59" fmla="*/ -127 h 386"/>
                                <a:gd name="T60" fmla="+- 0 2501 2267"/>
                                <a:gd name="T61" fmla="*/ T60 w 247"/>
                                <a:gd name="T62" fmla="+- 0 -196 -471"/>
                                <a:gd name="T63" fmla="*/ -196 h 386"/>
                                <a:gd name="T64" fmla="+- 0 2513 2267"/>
                                <a:gd name="T65" fmla="*/ T64 w 247"/>
                                <a:gd name="T66" fmla="+- 0 -257 -471"/>
                                <a:gd name="T67" fmla="*/ -257 h 386"/>
                                <a:gd name="T68" fmla="+- 0 2514 2267"/>
                                <a:gd name="T69" fmla="*/ T68 w 247"/>
                                <a:gd name="T70" fmla="+- 0 -280 -471"/>
                                <a:gd name="T71" fmla="*/ -280 h 386"/>
                                <a:gd name="T72" fmla="+- 0 2513 2267"/>
                                <a:gd name="T73" fmla="*/ T72 w 247"/>
                                <a:gd name="T74" fmla="+- 0 -301 -471"/>
                                <a:gd name="T75" fmla="*/ -301 h 386"/>
                                <a:gd name="T76" fmla="+- 0 2500 2267"/>
                                <a:gd name="T77" fmla="*/ T76 w 247"/>
                                <a:gd name="T78" fmla="+- 0 -360 -471"/>
                                <a:gd name="T79" fmla="*/ -360 h 386"/>
                                <a:gd name="T80" fmla="+- 0 2472 2267"/>
                                <a:gd name="T81" fmla="*/ T80 w 247"/>
                                <a:gd name="T82" fmla="+- 0 -414 -471"/>
                                <a:gd name="T83" fmla="*/ -414 h 386"/>
                                <a:gd name="T84" fmla="+- 0 2429 2267"/>
                                <a:gd name="T85" fmla="*/ T84 w 247"/>
                                <a:gd name="T86" fmla="+- 0 -460 -471"/>
                                <a:gd name="T87" fmla="*/ -460 h 386"/>
                                <a:gd name="T88" fmla="+- 0 2415 2267"/>
                                <a:gd name="T89" fmla="*/ T88 w 247"/>
                                <a:gd name="T90" fmla="+- 0 -471 -471"/>
                                <a:gd name="T91" fmla="*/ -471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247" h="386">
                                  <a:moveTo>
                                    <a:pt x="14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30" y="1"/>
                                  </a:lnTo>
                                  <a:lnTo>
                                    <a:pt x="50" y="4"/>
                                  </a:lnTo>
                                  <a:lnTo>
                                    <a:pt x="122" y="36"/>
                                  </a:lnTo>
                                  <a:lnTo>
                                    <a:pt x="169" y="82"/>
                                  </a:lnTo>
                                  <a:lnTo>
                                    <a:pt x="200" y="155"/>
                                  </a:lnTo>
                                  <a:lnTo>
                                    <a:pt x="204" y="198"/>
                                  </a:lnTo>
                                  <a:lnTo>
                                    <a:pt x="203" y="218"/>
                                  </a:lnTo>
                                  <a:lnTo>
                                    <a:pt x="178" y="290"/>
                                  </a:lnTo>
                                  <a:lnTo>
                                    <a:pt x="134" y="343"/>
                                  </a:lnTo>
                                  <a:lnTo>
                                    <a:pt x="65" y="379"/>
                                  </a:lnTo>
                                  <a:lnTo>
                                    <a:pt x="0" y="387"/>
                                  </a:lnTo>
                                  <a:lnTo>
                                    <a:pt x="147" y="387"/>
                                  </a:lnTo>
                                  <a:lnTo>
                                    <a:pt x="195" y="344"/>
                                  </a:lnTo>
                                  <a:lnTo>
                                    <a:pt x="234" y="275"/>
                                  </a:lnTo>
                                  <a:lnTo>
                                    <a:pt x="246" y="214"/>
                                  </a:lnTo>
                                  <a:lnTo>
                                    <a:pt x="247" y="191"/>
                                  </a:lnTo>
                                  <a:lnTo>
                                    <a:pt x="246" y="170"/>
                                  </a:lnTo>
                                  <a:lnTo>
                                    <a:pt x="233" y="111"/>
                                  </a:lnTo>
                                  <a:lnTo>
                                    <a:pt x="205" y="57"/>
                                  </a:lnTo>
                                  <a:lnTo>
                                    <a:pt x="162" y="11"/>
                                  </a:lnTo>
                                  <a:lnTo>
                                    <a:pt x="14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" name="Group 1061"/>
                        <wpg:cNvGrpSpPr>
                          <a:grpSpLocks/>
                        </wpg:cNvGrpSpPr>
                        <wpg:grpSpPr bwMode="auto">
                          <a:xfrm>
                            <a:off x="2278" y="-239"/>
                            <a:ext cx="2" cy="115"/>
                            <a:chOff x="2278" y="-239"/>
                            <a:chExt cx="2" cy="115"/>
                          </a:xfrm>
                        </wpg:grpSpPr>
                        <wps:wsp>
                          <wps:cNvPr id="1054" name="Freeform 1062"/>
                          <wps:cNvSpPr>
                            <a:spLocks/>
                          </wps:cNvSpPr>
                          <wps:spPr bwMode="auto">
                            <a:xfrm>
                              <a:off x="2278" y="-239"/>
                              <a:ext cx="2" cy="115"/>
                            </a:xfrm>
                            <a:custGeom>
                              <a:avLst/>
                              <a:gdLst>
                                <a:gd name="T0" fmla="+- 0 -239 -239"/>
                                <a:gd name="T1" fmla="*/ -239 h 115"/>
                                <a:gd name="T2" fmla="+- 0 -124 -239"/>
                                <a:gd name="T3" fmla="*/ -124 h 1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5">
                                  <a:moveTo>
                                    <a:pt x="0" y="0"/>
                                  </a:moveTo>
                                  <a:lnTo>
                                    <a:pt x="0" y="115"/>
                                  </a:lnTo>
                                </a:path>
                              </a:pathLst>
                            </a:custGeom>
                            <a:noFill/>
                            <a:ln w="478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5" name="Group 1059"/>
                        <wpg:cNvGrpSpPr>
                          <a:grpSpLocks/>
                        </wpg:cNvGrpSpPr>
                        <wpg:grpSpPr bwMode="auto">
                          <a:xfrm>
                            <a:off x="2214" y="-351"/>
                            <a:ext cx="127" cy="112"/>
                            <a:chOff x="2214" y="-351"/>
                            <a:chExt cx="127" cy="112"/>
                          </a:xfrm>
                        </wpg:grpSpPr>
                        <wps:wsp>
                          <wps:cNvPr id="1056" name="Freeform 1060"/>
                          <wps:cNvSpPr>
                            <a:spLocks/>
                          </wps:cNvSpPr>
                          <wps:spPr bwMode="auto">
                            <a:xfrm>
                              <a:off x="2214" y="-351"/>
                              <a:ext cx="127" cy="112"/>
                            </a:xfrm>
                            <a:custGeom>
                              <a:avLst/>
                              <a:gdLst>
                                <a:gd name="T0" fmla="+- 0 2330 2214"/>
                                <a:gd name="T1" fmla="*/ T0 w 127"/>
                                <a:gd name="T2" fmla="+- 0 -351 -351"/>
                                <a:gd name="T3" fmla="*/ -351 h 112"/>
                                <a:gd name="T4" fmla="+- 0 2225 2214"/>
                                <a:gd name="T5" fmla="*/ T4 w 127"/>
                                <a:gd name="T6" fmla="+- 0 -351 -351"/>
                                <a:gd name="T7" fmla="*/ -351 h 112"/>
                                <a:gd name="T8" fmla="+- 0 2221 2214"/>
                                <a:gd name="T9" fmla="*/ T8 w 127"/>
                                <a:gd name="T10" fmla="+- 0 -349 -351"/>
                                <a:gd name="T11" fmla="*/ -349 h 112"/>
                                <a:gd name="T12" fmla="+- 0 2216 2214"/>
                                <a:gd name="T13" fmla="*/ T12 w 127"/>
                                <a:gd name="T14" fmla="+- 0 -343 -351"/>
                                <a:gd name="T15" fmla="*/ -343 h 112"/>
                                <a:gd name="T16" fmla="+- 0 2214 2214"/>
                                <a:gd name="T17" fmla="*/ T16 w 127"/>
                                <a:gd name="T18" fmla="+- 0 -340 -351"/>
                                <a:gd name="T19" fmla="*/ -340 h 112"/>
                                <a:gd name="T20" fmla="+- 0 2214 2214"/>
                                <a:gd name="T21" fmla="*/ T20 w 127"/>
                                <a:gd name="T22" fmla="+- 0 -239 -351"/>
                                <a:gd name="T23" fmla="*/ -239 h 112"/>
                                <a:gd name="T24" fmla="+- 0 2341 2214"/>
                                <a:gd name="T25" fmla="*/ T24 w 127"/>
                                <a:gd name="T26" fmla="+- 0 -239 -351"/>
                                <a:gd name="T27" fmla="*/ -239 h 112"/>
                                <a:gd name="T28" fmla="+- 0 2341 2214"/>
                                <a:gd name="T29" fmla="*/ T28 w 127"/>
                                <a:gd name="T30" fmla="+- 0 -340 -351"/>
                                <a:gd name="T31" fmla="*/ -340 h 112"/>
                                <a:gd name="T32" fmla="+- 0 2340 2214"/>
                                <a:gd name="T33" fmla="*/ T32 w 127"/>
                                <a:gd name="T34" fmla="+- 0 -343 -351"/>
                                <a:gd name="T35" fmla="*/ -343 h 112"/>
                                <a:gd name="T36" fmla="+- 0 2334 2214"/>
                                <a:gd name="T37" fmla="*/ T36 w 127"/>
                                <a:gd name="T38" fmla="+- 0 -349 -351"/>
                                <a:gd name="T39" fmla="*/ -349 h 112"/>
                                <a:gd name="T40" fmla="+- 0 2330 2214"/>
                                <a:gd name="T41" fmla="*/ T40 w 127"/>
                                <a:gd name="T42" fmla="+- 0 -351 -351"/>
                                <a:gd name="T43" fmla="*/ -351 h 1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27" h="112">
                                  <a:moveTo>
                                    <a:pt x="116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7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127" y="112"/>
                                  </a:lnTo>
                                  <a:lnTo>
                                    <a:pt x="127" y="11"/>
                                  </a:lnTo>
                                  <a:lnTo>
                                    <a:pt x="126" y="8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1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7" name="Group 1057"/>
                        <wpg:cNvGrpSpPr>
                          <a:grpSpLocks/>
                        </wpg:cNvGrpSpPr>
                        <wpg:grpSpPr bwMode="auto">
                          <a:xfrm>
                            <a:off x="2245" y="-429"/>
                            <a:ext cx="63" cy="61"/>
                            <a:chOff x="2245" y="-429"/>
                            <a:chExt cx="63" cy="61"/>
                          </a:xfrm>
                        </wpg:grpSpPr>
                        <wps:wsp>
                          <wps:cNvPr id="1058" name="Freeform 1058"/>
                          <wps:cNvSpPr>
                            <a:spLocks/>
                          </wps:cNvSpPr>
                          <wps:spPr bwMode="auto">
                            <a:xfrm>
                              <a:off x="2245" y="-429"/>
                              <a:ext cx="63" cy="61"/>
                            </a:xfrm>
                            <a:custGeom>
                              <a:avLst/>
                              <a:gdLst>
                                <a:gd name="T0" fmla="+- 0 2269 2245"/>
                                <a:gd name="T1" fmla="*/ T0 w 63"/>
                                <a:gd name="T2" fmla="+- 0 -429 -429"/>
                                <a:gd name="T3" fmla="*/ -429 h 61"/>
                                <a:gd name="T4" fmla="+- 0 2251 2245"/>
                                <a:gd name="T5" fmla="*/ T4 w 63"/>
                                <a:gd name="T6" fmla="+- 0 -419 -429"/>
                                <a:gd name="T7" fmla="*/ -419 h 61"/>
                                <a:gd name="T8" fmla="+- 0 2245 2245"/>
                                <a:gd name="T9" fmla="*/ T8 w 63"/>
                                <a:gd name="T10" fmla="+- 0 -397 -429"/>
                                <a:gd name="T11" fmla="*/ -397 h 61"/>
                                <a:gd name="T12" fmla="+- 0 2245 2245"/>
                                <a:gd name="T13" fmla="*/ T12 w 63"/>
                                <a:gd name="T14" fmla="+- 0 -393 -429"/>
                                <a:gd name="T15" fmla="*/ -393 h 61"/>
                                <a:gd name="T16" fmla="+- 0 2250 2245"/>
                                <a:gd name="T17" fmla="*/ T16 w 63"/>
                                <a:gd name="T18" fmla="+- 0 -377 -429"/>
                                <a:gd name="T19" fmla="*/ -377 h 61"/>
                                <a:gd name="T20" fmla="+- 0 2266 2245"/>
                                <a:gd name="T21" fmla="*/ T20 w 63"/>
                                <a:gd name="T22" fmla="+- 0 -368 -429"/>
                                <a:gd name="T23" fmla="*/ -368 h 61"/>
                                <a:gd name="T24" fmla="+- 0 2296 2245"/>
                                <a:gd name="T25" fmla="*/ T24 w 63"/>
                                <a:gd name="T26" fmla="+- 0 -367 -429"/>
                                <a:gd name="T27" fmla="*/ -367 h 61"/>
                                <a:gd name="T28" fmla="+- 0 2306 2245"/>
                                <a:gd name="T29" fmla="*/ T28 w 63"/>
                                <a:gd name="T30" fmla="+- 0 -382 -429"/>
                                <a:gd name="T31" fmla="*/ -382 h 61"/>
                                <a:gd name="T32" fmla="+- 0 2308 2245"/>
                                <a:gd name="T33" fmla="*/ T32 w 63"/>
                                <a:gd name="T34" fmla="+- 0 -411 -429"/>
                                <a:gd name="T35" fmla="*/ -411 h 61"/>
                                <a:gd name="T36" fmla="+- 0 2295 2245"/>
                                <a:gd name="T37" fmla="*/ T36 w 63"/>
                                <a:gd name="T38" fmla="+- 0 -425 -429"/>
                                <a:gd name="T39" fmla="*/ -425 h 61"/>
                                <a:gd name="T40" fmla="+- 0 2269 2245"/>
                                <a:gd name="T41" fmla="*/ T40 w 63"/>
                                <a:gd name="T42" fmla="+- 0 -429 -429"/>
                                <a:gd name="T43" fmla="*/ -42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3" h="61">
                                  <a:moveTo>
                                    <a:pt x="24" y="0"/>
                                  </a:moveTo>
                                  <a:lnTo>
                                    <a:pt x="6" y="1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21" y="61"/>
                                  </a:lnTo>
                                  <a:lnTo>
                                    <a:pt x="51" y="62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63" y="18"/>
                                  </a:lnTo>
                                  <a:lnTo>
                                    <a:pt x="50" y="4"/>
                                  </a:lnTo>
                                  <a:lnTo>
                                    <a:pt x="2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9" name="Group 1055"/>
                        <wpg:cNvGrpSpPr>
                          <a:grpSpLocks/>
                        </wpg:cNvGrpSpPr>
                        <wpg:grpSpPr bwMode="auto">
                          <a:xfrm>
                            <a:off x="1559" y="-511"/>
                            <a:ext cx="369" cy="468"/>
                            <a:chOff x="1559" y="-511"/>
                            <a:chExt cx="369" cy="468"/>
                          </a:xfrm>
                        </wpg:grpSpPr>
                        <wps:wsp>
                          <wps:cNvPr id="1060" name="Freeform 1056"/>
                          <wps:cNvSpPr>
                            <a:spLocks/>
                          </wps:cNvSpPr>
                          <wps:spPr bwMode="auto">
                            <a:xfrm>
                              <a:off x="1559" y="-511"/>
                              <a:ext cx="369" cy="468"/>
                            </a:xfrm>
                            <a:custGeom>
                              <a:avLst/>
                              <a:gdLst>
                                <a:gd name="T0" fmla="+- 0 1796 1559"/>
                                <a:gd name="T1" fmla="*/ T0 w 369"/>
                                <a:gd name="T2" fmla="+- 0 -511 -511"/>
                                <a:gd name="T3" fmla="*/ -511 h 468"/>
                                <a:gd name="T4" fmla="+- 0 1735 1559"/>
                                <a:gd name="T5" fmla="*/ T4 w 369"/>
                                <a:gd name="T6" fmla="+- 0 -504 -511"/>
                                <a:gd name="T7" fmla="*/ -504 h 468"/>
                                <a:gd name="T8" fmla="+- 0 1663 1559"/>
                                <a:gd name="T9" fmla="*/ T8 w 369"/>
                                <a:gd name="T10" fmla="+- 0 -473 -511"/>
                                <a:gd name="T11" fmla="*/ -473 h 468"/>
                                <a:gd name="T12" fmla="+- 0 1616 1559"/>
                                <a:gd name="T13" fmla="*/ T12 w 369"/>
                                <a:gd name="T14" fmla="+- 0 -431 -511"/>
                                <a:gd name="T15" fmla="*/ -431 h 468"/>
                                <a:gd name="T16" fmla="+- 0 1583 1559"/>
                                <a:gd name="T17" fmla="*/ T16 w 369"/>
                                <a:gd name="T18" fmla="+- 0 -380 -511"/>
                                <a:gd name="T19" fmla="*/ -380 h 468"/>
                                <a:gd name="T20" fmla="+- 0 1562 1559"/>
                                <a:gd name="T21" fmla="*/ T20 w 369"/>
                                <a:gd name="T22" fmla="+- 0 -323 -511"/>
                                <a:gd name="T23" fmla="*/ -323 h 468"/>
                                <a:gd name="T24" fmla="+- 0 1559 1559"/>
                                <a:gd name="T25" fmla="*/ T24 w 369"/>
                                <a:gd name="T26" fmla="+- 0 -274 -511"/>
                                <a:gd name="T27" fmla="*/ -274 h 468"/>
                                <a:gd name="T28" fmla="+- 0 1559 1559"/>
                                <a:gd name="T29" fmla="*/ T28 w 369"/>
                                <a:gd name="T30" fmla="+- 0 -259 -511"/>
                                <a:gd name="T31" fmla="*/ -259 h 468"/>
                                <a:gd name="T32" fmla="+- 0 1578 1559"/>
                                <a:gd name="T33" fmla="*/ T32 w 369"/>
                                <a:gd name="T34" fmla="+- 0 -184 -511"/>
                                <a:gd name="T35" fmla="*/ -184 h 468"/>
                                <a:gd name="T36" fmla="+- 0 1611 1559"/>
                                <a:gd name="T37" fmla="*/ T36 w 369"/>
                                <a:gd name="T38" fmla="+- 0 -130 -511"/>
                                <a:gd name="T39" fmla="*/ -130 h 468"/>
                                <a:gd name="T40" fmla="+- 0 1655 1559"/>
                                <a:gd name="T41" fmla="*/ T40 w 369"/>
                                <a:gd name="T42" fmla="+- 0 -87 -511"/>
                                <a:gd name="T43" fmla="*/ -87 h 468"/>
                                <a:gd name="T44" fmla="+- 0 1709 1559"/>
                                <a:gd name="T45" fmla="*/ T44 w 369"/>
                                <a:gd name="T46" fmla="+- 0 -58 -511"/>
                                <a:gd name="T47" fmla="*/ -58 h 468"/>
                                <a:gd name="T48" fmla="+- 0 1776 1559"/>
                                <a:gd name="T49" fmla="*/ T48 w 369"/>
                                <a:gd name="T50" fmla="+- 0 -43 -511"/>
                                <a:gd name="T51" fmla="*/ -43 h 468"/>
                                <a:gd name="T52" fmla="+- 0 1799 1559"/>
                                <a:gd name="T53" fmla="*/ T52 w 369"/>
                                <a:gd name="T54" fmla="+- 0 -43 -511"/>
                                <a:gd name="T55" fmla="*/ -43 h 468"/>
                                <a:gd name="T56" fmla="+- 0 1864 1559"/>
                                <a:gd name="T57" fmla="*/ T56 w 369"/>
                                <a:gd name="T58" fmla="+- 0 -55 -511"/>
                                <a:gd name="T59" fmla="*/ -55 h 468"/>
                                <a:gd name="T60" fmla="+- 0 1922 1559"/>
                                <a:gd name="T61" fmla="*/ T60 w 369"/>
                                <a:gd name="T62" fmla="+- 0 -82 -511"/>
                                <a:gd name="T63" fmla="*/ -82 h 468"/>
                                <a:gd name="T64" fmla="+- 0 1926 1559"/>
                                <a:gd name="T65" fmla="*/ T64 w 369"/>
                                <a:gd name="T66" fmla="+- 0 -86 -511"/>
                                <a:gd name="T67" fmla="*/ -86 h 468"/>
                                <a:gd name="T68" fmla="+- 0 1791 1559"/>
                                <a:gd name="T69" fmla="*/ T68 w 369"/>
                                <a:gd name="T70" fmla="+- 0 -86 -511"/>
                                <a:gd name="T71" fmla="*/ -86 h 468"/>
                                <a:gd name="T72" fmla="+- 0 1770 1559"/>
                                <a:gd name="T73" fmla="*/ T72 w 369"/>
                                <a:gd name="T74" fmla="+- 0 -87 -511"/>
                                <a:gd name="T75" fmla="*/ -87 h 468"/>
                                <a:gd name="T76" fmla="+- 0 1712 1559"/>
                                <a:gd name="T77" fmla="*/ T76 w 369"/>
                                <a:gd name="T78" fmla="+- 0 -104 -511"/>
                                <a:gd name="T79" fmla="*/ -104 h 468"/>
                                <a:gd name="T80" fmla="+- 0 1648 1559"/>
                                <a:gd name="T81" fmla="*/ T80 w 369"/>
                                <a:gd name="T82" fmla="+- 0 -152 -511"/>
                                <a:gd name="T83" fmla="*/ -152 h 468"/>
                                <a:gd name="T84" fmla="+- 0 1616 1559"/>
                                <a:gd name="T85" fmla="*/ T84 w 369"/>
                                <a:gd name="T86" fmla="+- 0 -202 -511"/>
                                <a:gd name="T87" fmla="*/ -202 h 468"/>
                                <a:gd name="T88" fmla="+- 0 1601 1559"/>
                                <a:gd name="T89" fmla="*/ T88 w 369"/>
                                <a:gd name="T90" fmla="+- 0 -263 -511"/>
                                <a:gd name="T91" fmla="*/ -263 h 468"/>
                                <a:gd name="T92" fmla="+- 0 1601 1559"/>
                                <a:gd name="T93" fmla="*/ T92 w 369"/>
                                <a:gd name="T94" fmla="+- 0 -284 -511"/>
                                <a:gd name="T95" fmla="*/ -284 h 468"/>
                                <a:gd name="T96" fmla="+- 0 1603 1559"/>
                                <a:gd name="T97" fmla="*/ T96 w 369"/>
                                <a:gd name="T98" fmla="+- 0 -305 -511"/>
                                <a:gd name="T99" fmla="*/ -305 h 468"/>
                                <a:gd name="T100" fmla="+- 0 1622 1559"/>
                                <a:gd name="T101" fmla="*/ T100 w 369"/>
                                <a:gd name="T102" fmla="+- 0 -364 -511"/>
                                <a:gd name="T103" fmla="*/ -364 h 468"/>
                                <a:gd name="T104" fmla="+- 0 1658 1559"/>
                                <a:gd name="T105" fmla="*/ T104 w 369"/>
                                <a:gd name="T106" fmla="+- 0 -414 -511"/>
                                <a:gd name="T107" fmla="*/ -414 h 468"/>
                                <a:gd name="T108" fmla="+- 0 1708 1559"/>
                                <a:gd name="T109" fmla="*/ T108 w 369"/>
                                <a:gd name="T110" fmla="+- 0 -449 -511"/>
                                <a:gd name="T111" fmla="*/ -449 h 468"/>
                                <a:gd name="T112" fmla="+- 0 1785 1559"/>
                                <a:gd name="T113" fmla="*/ T112 w 369"/>
                                <a:gd name="T114" fmla="+- 0 -468 -511"/>
                                <a:gd name="T115" fmla="*/ -468 h 468"/>
                                <a:gd name="T116" fmla="+- 0 1928 1559"/>
                                <a:gd name="T117" fmla="*/ T116 w 369"/>
                                <a:gd name="T118" fmla="+- 0 -468 -511"/>
                                <a:gd name="T119" fmla="*/ -468 h 468"/>
                                <a:gd name="T120" fmla="+- 0 1914 1559"/>
                                <a:gd name="T121" fmla="*/ T120 w 369"/>
                                <a:gd name="T122" fmla="+- 0 -477 -511"/>
                                <a:gd name="T123" fmla="*/ -477 h 468"/>
                                <a:gd name="T124" fmla="+- 0 1858 1559"/>
                                <a:gd name="T125" fmla="*/ T124 w 369"/>
                                <a:gd name="T126" fmla="+- 0 -502 -511"/>
                                <a:gd name="T127" fmla="*/ -502 h 468"/>
                                <a:gd name="T128" fmla="+- 0 1817 1559"/>
                                <a:gd name="T129" fmla="*/ T128 w 369"/>
                                <a:gd name="T130" fmla="+- 0 -510 -511"/>
                                <a:gd name="T131" fmla="*/ -510 h 468"/>
                                <a:gd name="T132" fmla="+- 0 1796 1559"/>
                                <a:gd name="T133" fmla="*/ T132 w 369"/>
                                <a:gd name="T134" fmla="+- 0 -511 -511"/>
                                <a:gd name="T135" fmla="*/ -511 h 4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</a:cxnLst>
                              <a:rect l="0" t="0" r="r" b="b"/>
                              <a:pathLst>
                                <a:path w="369" h="468">
                                  <a:moveTo>
                                    <a:pt x="237" y="0"/>
                                  </a:moveTo>
                                  <a:lnTo>
                                    <a:pt x="176" y="7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57" y="80"/>
                                  </a:lnTo>
                                  <a:lnTo>
                                    <a:pt x="24" y="131"/>
                                  </a:lnTo>
                                  <a:lnTo>
                                    <a:pt x="3" y="188"/>
                                  </a:lnTo>
                                  <a:lnTo>
                                    <a:pt x="0" y="237"/>
                                  </a:lnTo>
                                  <a:lnTo>
                                    <a:pt x="0" y="252"/>
                                  </a:lnTo>
                                  <a:lnTo>
                                    <a:pt x="19" y="327"/>
                                  </a:lnTo>
                                  <a:lnTo>
                                    <a:pt x="52" y="381"/>
                                  </a:lnTo>
                                  <a:lnTo>
                                    <a:pt x="96" y="424"/>
                                  </a:lnTo>
                                  <a:lnTo>
                                    <a:pt x="150" y="453"/>
                                  </a:lnTo>
                                  <a:lnTo>
                                    <a:pt x="217" y="468"/>
                                  </a:lnTo>
                                  <a:lnTo>
                                    <a:pt x="240" y="468"/>
                                  </a:lnTo>
                                  <a:lnTo>
                                    <a:pt x="305" y="456"/>
                                  </a:lnTo>
                                  <a:lnTo>
                                    <a:pt x="363" y="429"/>
                                  </a:lnTo>
                                  <a:lnTo>
                                    <a:pt x="367" y="425"/>
                                  </a:lnTo>
                                  <a:lnTo>
                                    <a:pt x="232" y="425"/>
                                  </a:lnTo>
                                  <a:lnTo>
                                    <a:pt x="211" y="424"/>
                                  </a:lnTo>
                                  <a:lnTo>
                                    <a:pt x="153" y="407"/>
                                  </a:lnTo>
                                  <a:lnTo>
                                    <a:pt x="89" y="359"/>
                                  </a:lnTo>
                                  <a:lnTo>
                                    <a:pt x="57" y="309"/>
                                  </a:lnTo>
                                  <a:lnTo>
                                    <a:pt x="42" y="248"/>
                                  </a:lnTo>
                                  <a:lnTo>
                                    <a:pt x="42" y="227"/>
                                  </a:lnTo>
                                  <a:lnTo>
                                    <a:pt x="44" y="206"/>
                                  </a:lnTo>
                                  <a:lnTo>
                                    <a:pt x="63" y="147"/>
                                  </a:lnTo>
                                  <a:lnTo>
                                    <a:pt x="99" y="97"/>
                                  </a:lnTo>
                                  <a:lnTo>
                                    <a:pt x="149" y="62"/>
                                  </a:lnTo>
                                  <a:lnTo>
                                    <a:pt x="226" y="43"/>
                                  </a:lnTo>
                                  <a:lnTo>
                                    <a:pt x="369" y="43"/>
                                  </a:lnTo>
                                  <a:lnTo>
                                    <a:pt x="355" y="34"/>
                                  </a:lnTo>
                                  <a:lnTo>
                                    <a:pt x="299" y="9"/>
                                  </a:lnTo>
                                  <a:lnTo>
                                    <a:pt x="258" y="1"/>
                                  </a:lnTo>
                                  <a:lnTo>
                                    <a:pt x="237" y="0"/>
                                  </a:lnTo>
                                </a:path>
                              </a:pathLst>
                            </a:custGeom>
                            <a:solidFill>
                              <a:srgbClr val="100F0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1" name="Group 1053"/>
                        <wpg:cNvGrpSpPr>
                          <a:grpSpLocks/>
                        </wpg:cNvGrpSpPr>
                        <wpg:grpSpPr bwMode="auto">
                          <a:xfrm>
                            <a:off x="1785" y="-468"/>
                            <a:ext cx="240" cy="383"/>
                            <a:chOff x="1785" y="-468"/>
                            <a:chExt cx="240" cy="383"/>
                          </a:xfrm>
                        </wpg:grpSpPr>
                        <wps:wsp>
                          <wps:cNvPr id="1062" name="Freeform 1054"/>
                          <wps:cNvSpPr>
                            <a:spLocks/>
                          </wps:cNvSpPr>
                          <wps:spPr bwMode="auto">
                            <a:xfrm>
                              <a:off x="1785" y="-468"/>
                              <a:ext cx="240" cy="383"/>
                            </a:xfrm>
                            <a:custGeom>
                              <a:avLst/>
                              <a:gdLst>
                                <a:gd name="T0" fmla="+- 0 1928 1785"/>
                                <a:gd name="T1" fmla="*/ T0 w 240"/>
                                <a:gd name="T2" fmla="+- 0 -468 -468"/>
                                <a:gd name="T3" fmla="*/ -468 h 383"/>
                                <a:gd name="T4" fmla="+- 0 1785 1785"/>
                                <a:gd name="T5" fmla="*/ T4 w 240"/>
                                <a:gd name="T6" fmla="+- 0 -468 -468"/>
                                <a:gd name="T7" fmla="*/ -468 h 383"/>
                                <a:gd name="T8" fmla="+- 0 1809 1785"/>
                                <a:gd name="T9" fmla="*/ T8 w 240"/>
                                <a:gd name="T10" fmla="+- 0 -468 -468"/>
                                <a:gd name="T11" fmla="*/ -468 h 383"/>
                                <a:gd name="T12" fmla="+- 0 1829 1785"/>
                                <a:gd name="T13" fmla="*/ T12 w 240"/>
                                <a:gd name="T14" fmla="+- 0 -466 -468"/>
                                <a:gd name="T15" fmla="*/ -466 h 383"/>
                                <a:gd name="T16" fmla="+- 0 1901 1785"/>
                                <a:gd name="T17" fmla="*/ T16 w 240"/>
                                <a:gd name="T18" fmla="+- 0 -436 -468"/>
                                <a:gd name="T19" fmla="*/ -436 h 383"/>
                                <a:gd name="T20" fmla="+- 0 1945 1785"/>
                                <a:gd name="T21" fmla="*/ T20 w 240"/>
                                <a:gd name="T22" fmla="+- 0 -393 -468"/>
                                <a:gd name="T23" fmla="*/ -393 h 383"/>
                                <a:gd name="T24" fmla="+- 0 1975 1785"/>
                                <a:gd name="T25" fmla="*/ T24 w 240"/>
                                <a:gd name="T26" fmla="+- 0 -339 -468"/>
                                <a:gd name="T27" fmla="*/ -339 h 383"/>
                                <a:gd name="T28" fmla="+- 0 1983 1785"/>
                                <a:gd name="T29" fmla="*/ T28 w 240"/>
                                <a:gd name="T30" fmla="+- 0 -274 -468"/>
                                <a:gd name="T31" fmla="*/ -274 h 383"/>
                                <a:gd name="T32" fmla="+- 0 1983 1785"/>
                                <a:gd name="T33" fmla="*/ T32 w 240"/>
                                <a:gd name="T34" fmla="+- 0 -254 -468"/>
                                <a:gd name="T35" fmla="*/ -254 h 383"/>
                                <a:gd name="T36" fmla="+- 0 1963 1785"/>
                                <a:gd name="T37" fmla="*/ T36 w 240"/>
                                <a:gd name="T38" fmla="+- 0 -188 -468"/>
                                <a:gd name="T39" fmla="*/ -188 h 383"/>
                                <a:gd name="T40" fmla="+- 0 1926 1785"/>
                                <a:gd name="T41" fmla="*/ T40 w 240"/>
                                <a:gd name="T42" fmla="+- 0 -138 -468"/>
                                <a:gd name="T43" fmla="*/ -138 h 383"/>
                                <a:gd name="T44" fmla="+- 0 1874 1785"/>
                                <a:gd name="T45" fmla="*/ T44 w 240"/>
                                <a:gd name="T46" fmla="+- 0 -103 -468"/>
                                <a:gd name="T47" fmla="*/ -103 h 383"/>
                                <a:gd name="T48" fmla="+- 0 1812 1785"/>
                                <a:gd name="T49" fmla="*/ T48 w 240"/>
                                <a:gd name="T50" fmla="+- 0 -86 -468"/>
                                <a:gd name="T51" fmla="*/ -86 h 383"/>
                                <a:gd name="T52" fmla="+- 0 1791 1785"/>
                                <a:gd name="T53" fmla="*/ T52 w 240"/>
                                <a:gd name="T54" fmla="+- 0 -86 -468"/>
                                <a:gd name="T55" fmla="*/ -86 h 383"/>
                                <a:gd name="T56" fmla="+- 0 1926 1785"/>
                                <a:gd name="T57" fmla="*/ T56 w 240"/>
                                <a:gd name="T58" fmla="+- 0 -86 -468"/>
                                <a:gd name="T59" fmla="*/ -86 h 383"/>
                                <a:gd name="T60" fmla="+- 0 1981 1785"/>
                                <a:gd name="T61" fmla="*/ T60 w 240"/>
                                <a:gd name="T62" fmla="+- 0 -136 -468"/>
                                <a:gd name="T63" fmla="*/ -136 h 383"/>
                                <a:gd name="T64" fmla="+- 0 2009 1785"/>
                                <a:gd name="T65" fmla="*/ T64 w 240"/>
                                <a:gd name="T66" fmla="+- 0 -192 -468"/>
                                <a:gd name="T67" fmla="*/ -192 h 383"/>
                                <a:gd name="T68" fmla="+- 0 2024 1785"/>
                                <a:gd name="T69" fmla="*/ T68 w 240"/>
                                <a:gd name="T70" fmla="+- 0 -252 -468"/>
                                <a:gd name="T71" fmla="*/ -252 h 383"/>
                                <a:gd name="T72" fmla="+- 0 2025 1785"/>
                                <a:gd name="T73" fmla="*/ T72 w 240"/>
                                <a:gd name="T74" fmla="+- 0 -291 -468"/>
                                <a:gd name="T75" fmla="*/ -291 h 383"/>
                                <a:gd name="T76" fmla="+- 0 2024 1785"/>
                                <a:gd name="T77" fmla="*/ T76 w 240"/>
                                <a:gd name="T78" fmla="+- 0 -310 -468"/>
                                <a:gd name="T79" fmla="*/ -310 h 383"/>
                                <a:gd name="T80" fmla="+- 0 2003 1785"/>
                                <a:gd name="T81" fmla="*/ T80 w 240"/>
                                <a:gd name="T82" fmla="+- 0 -380 -468"/>
                                <a:gd name="T83" fmla="*/ -380 h 383"/>
                                <a:gd name="T84" fmla="+- 0 1962 1785"/>
                                <a:gd name="T85" fmla="*/ T84 w 240"/>
                                <a:gd name="T86" fmla="+- 0 -439 -468"/>
                                <a:gd name="T87" fmla="*/ -439 h 383"/>
                                <a:gd name="T88" fmla="+- 0 1931 1785"/>
                                <a:gd name="T89" fmla="*/ T88 w 240"/>
                                <a:gd name="T90" fmla="+- 0 -466 -468"/>
                                <a:gd name="T91" fmla="*/ -466 h 383"/>
                                <a:gd name="T92" fmla="+- 0 1928 1785"/>
                                <a:gd name="T93" fmla="*/ T92 w 240"/>
                                <a:gd name="T94" fmla="+- 0 -468 -468"/>
                                <a:gd name="T95" fmla="*/ -468 h 3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240" h="383">
                                  <a:moveTo>
                                    <a:pt x="14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116" y="32"/>
                                  </a:lnTo>
                                  <a:lnTo>
                                    <a:pt x="160" y="75"/>
                                  </a:lnTo>
                                  <a:lnTo>
                                    <a:pt x="190" y="129"/>
                                  </a:lnTo>
                                  <a:lnTo>
                                    <a:pt x="198" y="194"/>
                                  </a:lnTo>
                                  <a:lnTo>
                                    <a:pt x="198" y="214"/>
                                  </a:lnTo>
                                  <a:lnTo>
                                    <a:pt x="178" y="280"/>
                                  </a:lnTo>
                                  <a:lnTo>
                                    <a:pt x="141" y="330"/>
                                  </a:lnTo>
                                  <a:lnTo>
                                    <a:pt x="89" y="365"/>
                                  </a:lnTo>
                                  <a:lnTo>
                                    <a:pt x="27" y="382"/>
                                  </a:lnTo>
                                  <a:lnTo>
                                    <a:pt x="6" y="382"/>
                                  </a:lnTo>
                                  <a:lnTo>
                                    <a:pt x="141" y="382"/>
                                  </a:lnTo>
                                  <a:lnTo>
                                    <a:pt x="196" y="332"/>
                                  </a:lnTo>
                                  <a:lnTo>
                                    <a:pt x="224" y="276"/>
                                  </a:lnTo>
                                  <a:lnTo>
                                    <a:pt x="239" y="216"/>
                                  </a:lnTo>
                                  <a:lnTo>
                                    <a:pt x="240" y="177"/>
                                  </a:lnTo>
                                  <a:lnTo>
                                    <a:pt x="239" y="158"/>
                                  </a:lnTo>
                                  <a:lnTo>
                                    <a:pt x="218" y="88"/>
                                  </a:lnTo>
                                  <a:lnTo>
                                    <a:pt x="177" y="29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43" y="0"/>
                                  </a:lnTo>
                                </a:path>
                              </a:pathLst>
                            </a:custGeom>
                            <a:solidFill>
                              <a:srgbClr val="100F0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3" name="Group 1049"/>
                        <wpg:cNvGrpSpPr>
                          <a:grpSpLocks/>
                        </wpg:cNvGrpSpPr>
                        <wpg:grpSpPr bwMode="auto">
                          <a:xfrm>
                            <a:off x="1661" y="-348"/>
                            <a:ext cx="128" cy="143"/>
                            <a:chOff x="1661" y="-348"/>
                            <a:chExt cx="128" cy="143"/>
                          </a:xfrm>
                        </wpg:grpSpPr>
                        <wps:wsp>
                          <wps:cNvPr id="1064" name="Freeform 1052"/>
                          <wps:cNvSpPr>
                            <a:spLocks/>
                          </wps:cNvSpPr>
                          <wps:spPr bwMode="auto">
                            <a:xfrm>
                              <a:off x="1661" y="-348"/>
                              <a:ext cx="128" cy="143"/>
                            </a:xfrm>
                            <a:custGeom>
                              <a:avLst/>
                              <a:gdLst>
                                <a:gd name="T0" fmla="+- 0 1737 1661"/>
                                <a:gd name="T1" fmla="*/ T0 w 128"/>
                                <a:gd name="T2" fmla="+- 0 -348 -348"/>
                                <a:gd name="T3" fmla="*/ -348 h 143"/>
                                <a:gd name="T4" fmla="+- 0 1671 1661"/>
                                <a:gd name="T5" fmla="*/ T4 w 128"/>
                                <a:gd name="T6" fmla="+- 0 -319 -348"/>
                                <a:gd name="T7" fmla="*/ -319 h 143"/>
                                <a:gd name="T8" fmla="+- 0 1661 1661"/>
                                <a:gd name="T9" fmla="*/ T8 w 128"/>
                                <a:gd name="T10" fmla="+- 0 -280 -348"/>
                                <a:gd name="T11" fmla="*/ -280 h 143"/>
                                <a:gd name="T12" fmla="+- 0 1662 1661"/>
                                <a:gd name="T13" fmla="*/ T12 w 128"/>
                                <a:gd name="T14" fmla="+- 0 -255 -348"/>
                                <a:gd name="T15" fmla="*/ -255 h 143"/>
                                <a:gd name="T16" fmla="+- 0 1701 1661"/>
                                <a:gd name="T17" fmla="*/ T16 w 128"/>
                                <a:gd name="T18" fmla="+- 0 -209 -348"/>
                                <a:gd name="T19" fmla="*/ -209 h 143"/>
                                <a:gd name="T20" fmla="+- 0 1744 1661"/>
                                <a:gd name="T21" fmla="*/ T20 w 128"/>
                                <a:gd name="T22" fmla="+- 0 -205 -348"/>
                                <a:gd name="T23" fmla="*/ -205 h 143"/>
                                <a:gd name="T24" fmla="+- 0 1748 1661"/>
                                <a:gd name="T25" fmla="*/ T24 w 128"/>
                                <a:gd name="T26" fmla="+- 0 -206 -348"/>
                                <a:gd name="T27" fmla="*/ -206 h 143"/>
                                <a:gd name="T28" fmla="+- 0 1765 1661"/>
                                <a:gd name="T29" fmla="*/ T28 w 128"/>
                                <a:gd name="T30" fmla="+- 0 -215 -348"/>
                                <a:gd name="T31" fmla="*/ -215 h 143"/>
                                <a:gd name="T32" fmla="+- 0 1782 1661"/>
                                <a:gd name="T33" fmla="*/ T32 w 128"/>
                                <a:gd name="T34" fmla="+- 0 -230 -348"/>
                                <a:gd name="T35" fmla="*/ -230 h 143"/>
                                <a:gd name="T36" fmla="+- 0 1785 1661"/>
                                <a:gd name="T37" fmla="*/ T36 w 128"/>
                                <a:gd name="T38" fmla="+- 0 -235 -348"/>
                                <a:gd name="T39" fmla="*/ -235 h 143"/>
                                <a:gd name="T40" fmla="+- 0 1742 1661"/>
                                <a:gd name="T41" fmla="*/ T40 w 128"/>
                                <a:gd name="T42" fmla="+- 0 -235 -348"/>
                                <a:gd name="T43" fmla="*/ -235 h 143"/>
                                <a:gd name="T44" fmla="+- 0 1720 1661"/>
                                <a:gd name="T45" fmla="*/ T44 w 128"/>
                                <a:gd name="T46" fmla="+- 0 -237 -348"/>
                                <a:gd name="T47" fmla="*/ -237 h 143"/>
                                <a:gd name="T48" fmla="+- 0 1712 1661"/>
                                <a:gd name="T49" fmla="*/ T48 w 128"/>
                                <a:gd name="T50" fmla="+- 0 -241 -348"/>
                                <a:gd name="T51" fmla="*/ -241 h 143"/>
                                <a:gd name="T52" fmla="+- 0 1707 1661"/>
                                <a:gd name="T53" fmla="*/ T52 w 128"/>
                                <a:gd name="T54" fmla="+- 0 -250 -348"/>
                                <a:gd name="T55" fmla="*/ -250 h 143"/>
                                <a:gd name="T56" fmla="+- 0 1702 1661"/>
                                <a:gd name="T57" fmla="*/ T56 w 128"/>
                                <a:gd name="T58" fmla="+- 0 -268 -348"/>
                                <a:gd name="T59" fmla="*/ -268 h 143"/>
                                <a:gd name="T60" fmla="+- 0 1703 1661"/>
                                <a:gd name="T61" fmla="*/ T60 w 128"/>
                                <a:gd name="T62" fmla="+- 0 -290 -348"/>
                                <a:gd name="T63" fmla="*/ -290 h 143"/>
                                <a:gd name="T64" fmla="+- 0 1709 1661"/>
                                <a:gd name="T65" fmla="*/ T64 w 128"/>
                                <a:gd name="T66" fmla="+- 0 -307 -348"/>
                                <a:gd name="T67" fmla="*/ -307 h 143"/>
                                <a:gd name="T68" fmla="+- 0 1714 1661"/>
                                <a:gd name="T69" fmla="*/ T68 w 128"/>
                                <a:gd name="T70" fmla="+- 0 -315 -348"/>
                                <a:gd name="T71" fmla="*/ -315 h 143"/>
                                <a:gd name="T72" fmla="+- 0 1726 1661"/>
                                <a:gd name="T73" fmla="*/ T72 w 128"/>
                                <a:gd name="T74" fmla="+- 0 -320 -348"/>
                                <a:gd name="T75" fmla="*/ -320 h 143"/>
                                <a:gd name="T76" fmla="+- 0 1787 1661"/>
                                <a:gd name="T77" fmla="*/ T76 w 128"/>
                                <a:gd name="T78" fmla="+- 0 -320 -348"/>
                                <a:gd name="T79" fmla="*/ -320 h 143"/>
                                <a:gd name="T80" fmla="+- 0 1776 1661"/>
                                <a:gd name="T81" fmla="*/ T80 w 128"/>
                                <a:gd name="T82" fmla="+- 0 -331 -348"/>
                                <a:gd name="T83" fmla="*/ -331 h 143"/>
                                <a:gd name="T84" fmla="+- 0 1756 1661"/>
                                <a:gd name="T85" fmla="*/ T84 w 128"/>
                                <a:gd name="T86" fmla="+- 0 -344 -348"/>
                                <a:gd name="T87" fmla="*/ -344 h 143"/>
                                <a:gd name="T88" fmla="+- 0 1737 1661"/>
                                <a:gd name="T89" fmla="*/ T88 w 128"/>
                                <a:gd name="T90" fmla="+- 0 -348 -348"/>
                                <a:gd name="T91" fmla="*/ -348 h 1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128" h="143">
                                  <a:moveTo>
                                    <a:pt x="76" y="0"/>
                                  </a:moveTo>
                                  <a:lnTo>
                                    <a:pt x="10" y="29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" y="93"/>
                                  </a:lnTo>
                                  <a:lnTo>
                                    <a:pt x="40" y="139"/>
                                  </a:lnTo>
                                  <a:lnTo>
                                    <a:pt x="83" y="143"/>
                                  </a:lnTo>
                                  <a:lnTo>
                                    <a:pt x="87" y="142"/>
                                  </a:lnTo>
                                  <a:lnTo>
                                    <a:pt x="104" y="133"/>
                                  </a:lnTo>
                                  <a:lnTo>
                                    <a:pt x="121" y="118"/>
                                  </a:lnTo>
                                  <a:lnTo>
                                    <a:pt x="124" y="113"/>
                                  </a:lnTo>
                                  <a:lnTo>
                                    <a:pt x="81" y="113"/>
                                  </a:lnTo>
                                  <a:lnTo>
                                    <a:pt x="59" y="111"/>
                                  </a:lnTo>
                                  <a:lnTo>
                                    <a:pt x="51" y="107"/>
                                  </a:lnTo>
                                  <a:lnTo>
                                    <a:pt x="46" y="98"/>
                                  </a:lnTo>
                                  <a:lnTo>
                                    <a:pt x="41" y="8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48" y="41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126" y="28"/>
                                  </a:lnTo>
                                  <a:lnTo>
                                    <a:pt x="115" y="17"/>
                                  </a:lnTo>
                                  <a:lnTo>
                                    <a:pt x="95" y="4"/>
                                  </a:lnTo>
                                  <a:lnTo>
                                    <a:pt x="76" y="0"/>
                                  </a:lnTo>
                                </a:path>
                              </a:pathLst>
                            </a:custGeom>
                            <a:solidFill>
                              <a:srgbClr val="100F0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5" name="Freeform 1051"/>
                          <wps:cNvSpPr>
                            <a:spLocks/>
                          </wps:cNvSpPr>
                          <wps:spPr bwMode="auto">
                            <a:xfrm>
                              <a:off x="1661" y="-348"/>
                              <a:ext cx="128" cy="143"/>
                            </a:xfrm>
                            <a:custGeom>
                              <a:avLst/>
                              <a:gdLst>
                                <a:gd name="T0" fmla="+- 0 1763 1661"/>
                                <a:gd name="T1" fmla="*/ T0 w 128"/>
                                <a:gd name="T2" fmla="+- 0 -255 -348"/>
                                <a:gd name="T3" fmla="*/ -255 h 143"/>
                                <a:gd name="T4" fmla="+- 0 1745 1661"/>
                                <a:gd name="T5" fmla="*/ T4 w 128"/>
                                <a:gd name="T6" fmla="+- 0 -236 -348"/>
                                <a:gd name="T7" fmla="*/ -236 h 143"/>
                                <a:gd name="T8" fmla="+- 0 1742 1661"/>
                                <a:gd name="T9" fmla="*/ T8 w 128"/>
                                <a:gd name="T10" fmla="+- 0 -235 -348"/>
                                <a:gd name="T11" fmla="*/ -235 h 143"/>
                                <a:gd name="T12" fmla="+- 0 1785 1661"/>
                                <a:gd name="T13" fmla="*/ T12 w 128"/>
                                <a:gd name="T14" fmla="+- 0 -235 -348"/>
                                <a:gd name="T15" fmla="*/ -235 h 143"/>
                                <a:gd name="T16" fmla="+- 0 1788 1661"/>
                                <a:gd name="T17" fmla="*/ T16 w 128"/>
                                <a:gd name="T18" fmla="+- 0 -240 -348"/>
                                <a:gd name="T19" fmla="*/ -240 h 143"/>
                                <a:gd name="T20" fmla="+- 0 1787 1661"/>
                                <a:gd name="T21" fmla="*/ T20 w 128"/>
                                <a:gd name="T22" fmla="+- 0 -241 -348"/>
                                <a:gd name="T23" fmla="*/ -241 h 143"/>
                                <a:gd name="T24" fmla="+- 0 1781 1661"/>
                                <a:gd name="T25" fmla="*/ T24 w 128"/>
                                <a:gd name="T26" fmla="+- 0 -245 -348"/>
                                <a:gd name="T27" fmla="*/ -245 h 143"/>
                                <a:gd name="T28" fmla="+- 0 1763 1661"/>
                                <a:gd name="T29" fmla="*/ T28 w 128"/>
                                <a:gd name="T30" fmla="+- 0 -255 -348"/>
                                <a:gd name="T31" fmla="*/ -255 h 1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143">
                                  <a:moveTo>
                                    <a:pt x="102" y="93"/>
                                  </a:moveTo>
                                  <a:lnTo>
                                    <a:pt x="84" y="112"/>
                                  </a:lnTo>
                                  <a:lnTo>
                                    <a:pt x="81" y="113"/>
                                  </a:lnTo>
                                  <a:lnTo>
                                    <a:pt x="124" y="113"/>
                                  </a:lnTo>
                                  <a:lnTo>
                                    <a:pt x="127" y="108"/>
                                  </a:lnTo>
                                  <a:lnTo>
                                    <a:pt x="126" y="107"/>
                                  </a:lnTo>
                                  <a:lnTo>
                                    <a:pt x="120" y="103"/>
                                  </a:lnTo>
                                  <a:lnTo>
                                    <a:pt x="102" y="93"/>
                                  </a:lnTo>
                                </a:path>
                              </a:pathLst>
                            </a:custGeom>
                            <a:solidFill>
                              <a:srgbClr val="100F0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6" name="Freeform 1050"/>
                          <wps:cNvSpPr>
                            <a:spLocks/>
                          </wps:cNvSpPr>
                          <wps:spPr bwMode="auto">
                            <a:xfrm>
                              <a:off x="1661" y="-348"/>
                              <a:ext cx="128" cy="143"/>
                            </a:xfrm>
                            <a:custGeom>
                              <a:avLst/>
                              <a:gdLst>
                                <a:gd name="T0" fmla="+- 0 1787 1661"/>
                                <a:gd name="T1" fmla="*/ T0 w 128"/>
                                <a:gd name="T2" fmla="+- 0 -320 -348"/>
                                <a:gd name="T3" fmla="*/ -320 h 143"/>
                                <a:gd name="T4" fmla="+- 0 1726 1661"/>
                                <a:gd name="T5" fmla="*/ T4 w 128"/>
                                <a:gd name="T6" fmla="+- 0 -320 -348"/>
                                <a:gd name="T7" fmla="*/ -320 h 143"/>
                                <a:gd name="T8" fmla="+- 0 1737 1661"/>
                                <a:gd name="T9" fmla="*/ T8 w 128"/>
                                <a:gd name="T10" fmla="+- 0 -318 -348"/>
                                <a:gd name="T11" fmla="*/ -318 h 143"/>
                                <a:gd name="T12" fmla="+- 0 1741 1661"/>
                                <a:gd name="T13" fmla="*/ T12 w 128"/>
                                <a:gd name="T14" fmla="+- 0 -317 -348"/>
                                <a:gd name="T15" fmla="*/ -317 h 143"/>
                                <a:gd name="T16" fmla="+- 0 1747 1661"/>
                                <a:gd name="T17" fmla="*/ T16 w 128"/>
                                <a:gd name="T18" fmla="+- 0 -313 -348"/>
                                <a:gd name="T19" fmla="*/ -313 h 143"/>
                                <a:gd name="T20" fmla="+- 0 1760 1661"/>
                                <a:gd name="T21" fmla="*/ T20 w 128"/>
                                <a:gd name="T22" fmla="+- 0 -301 -348"/>
                                <a:gd name="T23" fmla="*/ -301 h 143"/>
                                <a:gd name="T24" fmla="+- 0 1782 1661"/>
                                <a:gd name="T25" fmla="*/ T24 w 128"/>
                                <a:gd name="T26" fmla="+- 0 -312 -348"/>
                                <a:gd name="T27" fmla="*/ -312 h 143"/>
                                <a:gd name="T28" fmla="+- 0 1789 1661"/>
                                <a:gd name="T29" fmla="*/ T28 w 128"/>
                                <a:gd name="T30" fmla="+- 0 -316 -348"/>
                                <a:gd name="T31" fmla="*/ -316 h 143"/>
                                <a:gd name="T32" fmla="+- 0 1789 1661"/>
                                <a:gd name="T33" fmla="*/ T32 w 128"/>
                                <a:gd name="T34" fmla="+- 0 -318 -348"/>
                                <a:gd name="T35" fmla="*/ -318 h 143"/>
                                <a:gd name="T36" fmla="+- 0 1787 1661"/>
                                <a:gd name="T37" fmla="*/ T36 w 128"/>
                                <a:gd name="T38" fmla="+- 0 -320 -348"/>
                                <a:gd name="T39" fmla="*/ -320 h 1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28" h="143">
                                  <a:moveTo>
                                    <a:pt x="126" y="28"/>
                                  </a:moveTo>
                                  <a:lnTo>
                                    <a:pt x="65" y="28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80" y="31"/>
                                  </a:lnTo>
                                  <a:lnTo>
                                    <a:pt x="86" y="35"/>
                                  </a:lnTo>
                                  <a:lnTo>
                                    <a:pt x="99" y="47"/>
                                  </a:lnTo>
                                  <a:lnTo>
                                    <a:pt x="121" y="36"/>
                                  </a:lnTo>
                                  <a:lnTo>
                                    <a:pt x="128" y="32"/>
                                  </a:lnTo>
                                  <a:lnTo>
                                    <a:pt x="128" y="30"/>
                                  </a:lnTo>
                                  <a:lnTo>
                                    <a:pt x="126" y="28"/>
                                  </a:lnTo>
                                </a:path>
                              </a:pathLst>
                            </a:custGeom>
                            <a:solidFill>
                              <a:srgbClr val="100F0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7" name="Group 1045"/>
                        <wpg:cNvGrpSpPr>
                          <a:grpSpLocks/>
                        </wpg:cNvGrpSpPr>
                        <wpg:grpSpPr bwMode="auto">
                          <a:xfrm>
                            <a:off x="1796" y="-348"/>
                            <a:ext cx="129" cy="143"/>
                            <a:chOff x="1796" y="-348"/>
                            <a:chExt cx="129" cy="143"/>
                          </a:xfrm>
                        </wpg:grpSpPr>
                        <wps:wsp>
                          <wps:cNvPr id="1068" name="Freeform 1048"/>
                          <wps:cNvSpPr>
                            <a:spLocks/>
                          </wps:cNvSpPr>
                          <wps:spPr bwMode="auto">
                            <a:xfrm>
                              <a:off x="1796" y="-348"/>
                              <a:ext cx="129" cy="143"/>
                            </a:xfrm>
                            <a:custGeom>
                              <a:avLst/>
                              <a:gdLst>
                                <a:gd name="T0" fmla="+- 0 1872 1796"/>
                                <a:gd name="T1" fmla="*/ T0 w 129"/>
                                <a:gd name="T2" fmla="+- 0 -348 -348"/>
                                <a:gd name="T3" fmla="*/ -348 h 143"/>
                                <a:gd name="T4" fmla="+- 0 1807 1796"/>
                                <a:gd name="T5" fmla="*/ T4 w 129"/>
                                <a:gd name="T6" fmla="+- 0 -318 -348"/>
                                <a:gd name="T7" fmla="*/ -318 h 143"/>
                                <a:gd name="T8" fmla="+- 0 1796 1796"/>
                                <a:gd name="T9" fmla="*/ T8 w 129"/>
                                <a:gd name="T10" fmla="+- 0 -279 -348"/>
                                <a:gd name="T11" fmla="*/ -279 h 143"/>
                                <a:gd name="T12" fmla="+- 0 1798 1796"/>
                                <a:gd name="T13" fmla="*/ T12 w 129"/>
                                <a:gd name="T14" fmla="+- 0 -254 -348"/>
                                <a:gd name="T15" fmla="*/ -254 h 143"/>
                                <a:gd name="T16" fmla="+- 0 1842 1796"/>
                                <a:gd name="T17" fmla="*/ T16 w 129"/>
                                <a:gd name="T18" fmla="+- 0 -207 -348"/>
                                <a:gd name="T19" fmla="*/ -207 h 143"/>
                                <a:gd name="T20" fmla="+- 0 1880 1796"/>
                                <a:gd name="T21" fmla="*/ T20 w 129"/>
                                <a:gd name="T22" fmla="+- 0 -205 -348"/>
                                <a:gd name="T23" fmla="*/ -205 h 143"/>
                                <a:gd name="T24" fmla="+- 0 1884 1796"/>
                                <a:gd name="T25" fmla="*/ T24 w 129"/>
                                <a:gd name="T26" fmla="+- 0 -206 -348"/>
                                <a:gd name="T27" fmla="*/ -206 h 143"/>
                                <a:gd name="T28" fmla="+- 0 1896 1796"/>
                                <a:gd name="T29" fmla="*/ T28 w 129"/>
                                <a:gd name="T30" fmla="+- 0 -212 -348"/>
                                <a:gd name="T31" fmla="*/ -212 h 143"/>
                                <a:gd name="T32" fmla="+- 0 1915 1796"/>
                                <a:gd name="T33" fmla="*/ T32 w 129"/>
                                <a:gd name="T34" fmla="+- 0 -226 -348"/>
                                <a:gd name="T35" fmla="*/ -226 h 143"/>
                                <a:gd name="T36" fmla="+- 0 1922 1796"/>
                                <a:gd name="T37" fmla="*/ T36 w 129"/>
                                <a:gd name="T38" fmla="+- 0 -236 -348"/>
                                <a:gd name="T39" fmla="*/ -236 h 143"/>
                                <a:gd name="T40" fmla="+- 0 1865 1796"/>
                                <a:gd name="T41" fmla="*/ T40 w 129"/>
                                <a:gd name="T42" fmla="+- 0 -236 -348"/>
                                <a:gd name="T43" fmla="*/ -236 h 143"/>
                                <a:gd name="T44" fmla="+- 0 1850 1796"/>
                                <a:gd name="T45" fmla="*/ T44 w 129"/>
                                <a:gd name="T46" fmla="+- 0 -243 -348"/>
                                <a:gd name="T47" fmla="*/ -243 h 143"/>
                                <a:gd name="T48" fmla="+- 0 1839 1796"/>
                                <a:gd name="T49" fmla="*/ T48 w 129"/>
                                <a:gd name="T50" fmla="+- 0 -261 -348"/>
                                <a:gd name="T51" fmla="*/ -261 h 143"/>
                                <a:gd name="T52" fmla="+- 0 1838 1796"/>
                                <a:gd name="T53" fmla="*/ T52 w 129"/>
                                <a:gd name="T54" fmla="+- 0 -282 -348"/>
                                <a:gd name="T55" fmla="*/ -282 h 143"/>
                                <a:gd name="T56" fmla="+- 0 1841 1796"/>
                                <a:gd name="T57" fmla="*/ T56 w 129"/>
                                <a:gd name="T58" fmla="+- 0 -301 -348"/>
                                <a:gd name="T59" fmla="*/ -301 h 143"/>
                                <a:gd name="T60" fmla="+- 0 1846 1796"/>
                                <a:gd name="T61" fmla="*/ T60 w 129"/>
                                <a:gd name="T62" fmla="+- 0 -312 -348"/>
                                <a:gd name="T63" fmla="*/ -312 h 143"/>
                                <a:gd name="T64" fmla="+- 0 1854 1796"/>
                                <a:gd name="T65" fmla="*/ T64 w 129"/>
                                <a:gd name="T66" fmla="+- 0 -317 -348"/>
                                <a:gd name="T67" fmla="*/ -317 h 143"/>
                                <a:gd name="T68" fmla="+- 0 1925 1796"/>
                                <a:gd name="T69" fmla="*/ T68 w 129"/>
                                <a:gd name="T70" fmla="+- 0 -317 -348"/>
                                <a:gd name="T71" fmla="*/ -317 h 143"/>
                                <a:gd name="T72" fmla="+- 0 1925 1796"/>
                                <a:gd name="T73" fmla="*/ T72 w 129"/>
                                <a:gd name="T74" fmla="+- 0 -318 -348"/>
                                <a:gd name="T75" fmla="*/ -318 h 143"/>
                                <a:gd name="T76" fmla="+- 0 1913 1796"/>
                                <a:gd name="T77" fmla="*/ T76 w 129"/>
                                <a:gd name="T78" fmla="+- 0 -331 -348"/>
                                <a:gd name="T79" fmla="*/ -331 h 143"/>
                                <a:gd name="T80" fmla="+- 0 1892 1796"/>
                                <a:gd name="T81" fmla="*/ T80 w 129"/>
                                <a:gd name="T82" fmla="+- 0 -344 -348"/>
                                <a:gd name="T83" fmla="*/ -344 h 143"/>
                                <a:gd name="T84" fmla="+- 0 1872 1796"/>
                                <a:gd name="T85" fmla="*/ T84 w 129"/>
                                <a:gd name="T86" fmla="+- 0 -348 -348"/>
                                <a:gd name="T87" fmla="*/ -348 h 1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129" h="143">
                                  <a:moveTo>
                                    <a:pt x="76" y="0"/>
                                  </a:moveTo>
                                  <a:lnTo>
                                    <a:pt x="11" y="30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46" y="141"/>
                                  </a:lnTo>
                                  <a:lnTo>
                                    <a:pt x="84" y="143"/>
                                  </a:lnTo>
                                  <a:lnTo>
                                    <a:pt x="88" y="142"/>
                                  </a:lnTo>
                                  <a:lnTo>
                                    <a:pt x="100" y="136"/>
                                  </a:lnTo>
                                  <a:lnTo>
                                    <a:pt x="119" y="122"/>
                                  </a:lnTo>
                                  <a:lnTo>
                                    <a:pt x="126" y="112"/>
                                  </a:lnTo>
                                  <a:lnTo>
                                    <a:pt x="69" y="112"/>
                                  </a:lnTo>
                                  <a:lnTo>
                                    <a:pt x="54" y="105"/>
                                  </a:lnTo>
                                  <a:lnTo>
                                    <a:pt x="43" y="87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45" y="47"/>
                                  </a:lnTo>
                                  <a:lnTo>
                                    <a:pt x="50" y="36"/>
                                  </a:lnTo>
                                  <a:lnTo>
                                    <a:pt x="58" y="31"/>
                                  </a:lnTo>
                                  <a:lnTo>
                                    <a:pt x="129" y="31"/>
                                  </a:lnTo>
                                  <a:lnTo>
                                    <a:pt x="129" y="30"/>
                                  </a:lnTo>
                                  <a:lnTo>
                                    <a:pt x="117" y="17"/>
                                  </a:lnTo>
                                  <a:lnTo>
                                    <a:pt x="96" y="4"/>
                                  </a:lnTo>
                                  <a:lnTo>
                                    <a:pt x="76" y="0"/>
                                  </a:lnTo>
                                </a:path>
                              </a:pathLst>
                            </a:custGeom>
                            <a:solidFill>
                              <a:srgbClr val="100F0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9" name="Freeform 1047"/>
                          <wps:cNvSpPr>
                            <a:spLocks/>
                          </wps:cNvSpPr>
                          <wps:spPr bwMode="auto">
                            <a:xfrm>
                              <a:off x="1796" y="-348"/>
                              <a:ext cx="129" cy="143"/>
                            </a:xfrm>
                            <a:custGeom>
                              <a:avLst/>
                              <a:gdLst>
                                <a:gd name="T0" fmla="+- 0 1898 1796"/>
                                <a:gd name="T1" fmla="*/ T0 w 129"/>
                                <a:gd name="T2" fmla="+- 0 -254 -348"/>
                                <a:gd name="T3" fmla="*/ -254 h 143"/>
                                <a:gd name="T4" fmla="+- 0 1882 1796"/>
                                <a:gd name="T5" fmla="*/ T4 w 129"/>
                                <a:gd name="T6" fmla="+- 0 -239 -348"/>
                                <a:gd name="T7" fmla="*/ -239 h 143"/>
                                <a:gd name="T8" fmla="+- 0 1865 1796"/>
                                <a:gd name="T9" fmla="*/ T8 w 129"/>
                                <a:gd name="T10" fmla="+- 0 -236 -348"/>
                                <a:gd name="T11" fmla="*/ -236 h 143"/>
                                <a:gd name="T12" fmla="+- 0 1922 1796"/>
                                <a:gd name="T13" fmla="*/ T12 w 129"/>
                                <a:gd name="T14" fmla="+- 0 -236 -348"/>
                                <a:gd name="T15" fmla="*/ -236 h 143"/>
                                <a:gd name="T16" fmla="+- 0 1925 1796"/>
                                <a:gd name="T17" fmla="*/ T16 w 129"/>
                                <a:gd name="T18" fmla="+- 0 -239 -348"/>
                                <a:gd name="T19" fmla="*/ -239 h 143"/>
                                <a:gd name="T20" fmla="+- 0 1925 1796"/>
                                <a:gd name="T21" fmla="*/ T20 w 129"/>
                                <a:gd name="T22" fmla="+- 0 -240 -348"/>
                                <a:gd name="T23" fmla="*/ -240 h 143"/>
                                <a:gd name="T24" fmla="+- 0 1919 1796"/>
                                <a:gd name="T25" fmla="*/ T24 w 129"/>
                                <a:gd name="T26" fmla="+- 0 -244 -348"/>
                                <a:gd name="T27" fmla="*/ -244 h 143"/>
                                <a:gd name="T28" fmla="+- 0 1898 1796"/>
                                <a:gd name="T29" fmla="*/ T28 w 129"/>
                                <a:gd name="T30" fmla="+- 0 -254 -348"/>
                                <a:gd name="T31" fmla="*/ -254 h 1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9" h="143">
                                  <a:moveTo>
                                    <a:pt x="102" y="94"/>
                                  </a:moveTo>
                                  <a:lnTo>
                                    <a:pt x="86" y="109"/>
                                  </a:lnTo>
                                  <a:lnTo>
                                    <a:pt x="69" y="112"/>
                                  </a:lnTo>
                                  <a:lnTo>
                                    <a:pt x="126" y="112"/>
                                  </a:lnTo>
                                  <a:lnTo>
                                    <a:pt x="129" y="109"/>
                                  </a:lnTo>
                                  <a:lnTo>
                                    <a:pt x="129" y="108"/>
                                  </a:lnTo>
                                  <a:lnTo>
                                    <a:pt x="123" y="104"/>
                                  </a:lnTo>
                                  <a:lnTo>
                                    <a:pt x="102" y="94"/>
                                  </a:lnTo>
                                </a:path>
                              </a:pathLst>
                            </a:custGeom>
                            <a:solidFill>
                              <a:srgbClr val="100F0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0" name="Freeform 1046"/>
                          <wps:cNvSpPr>
                            <a:spLocks/>
                          </wps:cNvSpPr>
                          <wps:spPr bwMode="auto">
                            <a:xfrm>
                              <a:off x="1796" y="-348"/>
                              <a:ext cx="129" cy="143"/>
                            </a:xfrm>
                            <a:custGeom>
                              <a:avLst/>
                              <a:gdLst>
                                <a:gd name="T0" fmla="+- 0 1925 1796"/>
                                <a:gd name="T1" fmla="*/ T0 w 129"/>
                                <a:gd name="T2" fmla="+- 0 -317 -348"/>
                                <a:gd name="T3" fmla="*/ -317 h 143"/>
                                <a:gd name="T4" fmla="+- 0 1877 1796"/>
                                <a:gd name="T5" fmla="*/ T4 w 129"/>
                                <a:gd name="T6" fmla="+- 0 -317 -348"/>
                                <a:gd name="T7" fmla="*/ -317 h 143"/>
                                <a:gd name="T8" fmla="+- 0 1879 1796"/>
                                <a:gd name="T9" fmla="*/ T8 w 129"/>
                                <a:gd name="T10" fmla="+- 0 -317 -348"/>
                                <a:gd name="T11" fmla="*/ -317 h 143"/>
                                <a:gd name="T12" fmla="+- 0 1894 1796"/>
                                <a:gd name="T13" fmla="*/ T12 w 129"/>
                                <a:gd name="T14" fmla="+- 0 -300 -348"/>
                                <a:gd name="T15" fmla="*/ -300 h 143"/>
                                <a:gd name="T16" fmla="+- 0 1918 1796"/>
                                <a:gd name="T17" fmla="*/ T16 w 129"/>
                                <a:gd name="T18" fmla="+- 0 -312 -348"/>
                                <a:gd name="T19" fmla="*/ -312 h 143"/>
                                <a:gd name="T20" fmla="+- 0 1925 1796"/>
                                <a:gd name="T21" fmla="*/ T20 w 129"/>
                                <a:gd name="T22" fmla="+- 0 -316 -348"/>
                                <a:gd name="T23" fmla="*/ -316 h 143"/>
                                <a:gd name="T24" fmla="+- 0 1925 1796"/>
                                <a:gd name="T25" fmla="*/ T24 w 129"/>
                                <a:gd name="T26" fmla="+- 0 -317 -348"/>
                                <a:gd name="T27" fmla="*/ -317 h 1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29" h="143">
                                  <a:moveTo>
                                    <a:pt x="129" y="31"/>
                                  </a:moveTo>
                                  <a:lnTo>
                                    <a:pt x="81" y="31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98" y="48"/>
                                  </a:lnTo>
                                  <a:lnTo>
                                    <a:pt x="122" y="36"/>
                                  </a:lnTo>
                                  <a:lnTo>
                                    <a:pt x="129" y="32"/>
                                  </a:lnTo>
                                  <a:lnTo>
                                    <a:pt x="129" y="31"/>
                                  </a:lnTo>
                                </a:path>
                              </a:pathLst>
                            </a:custGeom>
                            <a:solidFill>
                              <a:srgbClr val="100F0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4" o:spid="_x0000_s1026" style="position:absolute;margin-left:77.45pt;margin-top:-26.15pt;width:48.75pt;height:24.6pt;z-index:-1893;mso-position-horizontal-relative:page" coordorigin="1549,-523" coordsize="975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">
                <v:group id="Group 1065" o:spid="_x0000_s1027" style="position:absolute;left:2042;top:-513;width:373;height:472" coordorigin="2042,-513" coordsize="373,4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<v:shape id="Freeform 1066" o:spid="_x0000_s1028" style="position:absolute;left:2042;top:-513;width:373;height:472;visibility:visible;mso-wrap-style:square;v-text-anchor:top" coordsize="373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4TD8UA&#10;AADdAAAADwAAAGRycy9kb3ducmV2LnhtbESPT2vCQBDF70K/wzJCb7qxaJXUVUqhVISC/yg9Dtlp&#10;NpqdDdmtid++cyh4m+G9ee83y3Xva3WlNlaBDUzGGSjiItiKSwOn4/toASomZIt1YDJwowjr1cNg&#10;ibkNHe/pekilkhCOORpwKTW51rFw5DGOQ0Ms2k9oPSZZ21LbFjsJ97V+yrJn7bFiaXDY0Juj4nL4&#10;9QY6h9sd09Sfp18fu7mdf+/5MxjzOOxfX0Al6tPd/H+9sYKfzYRfvpER9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DhMPxQAAAN0AAAAPAAAAAAAAAAAAAAAAAJgCAABkcnMv&#10;ZG93bnJldi54bWxQSwUGAAAAAAQABAD1AAAAigMAAAAA&#10;" path="m235,l169,9,97,44,51,89,12,159,1,218,,244r1,18l23,338r34,52l105,432r72,33l240,472r21,-1l319,457r53,-28l225,429r-20,-2l131,398,85,356,50,287,43,220r2,-19l76,128,122,80,175,52,236,42r137,l370,41,317,13,257,1,235,e" fillcolor="black" stroked="f">
                    <v:path arrowok="t" o:connecttype="custom" o:connectlocs="235,-513;169,-504;97,-469;51,-424;12,-354;1,-295;0,-269;1,-251;23,-175;57,-123;105,-81;177,-48;240,-41;261,-42;319,-56;372,-84;225,-84;205,-86;131,-115;85,-157;50,-226;43,-293;45,-312;76,-385;122,-433;175,-461;236,-471;373,-471;370,-472;317,-500;257,-512;235,-513" o:connectangles="0,0,0,0,0,0,0,0,0,0,0,0,0,0,0,0,0,0,0,0,0,0,0,0,0,0,0,0,0,0,0,0"/>
                  </v:shape>
                </v:group>
                <v:group id="Group 1063" o:spid="_x0000_s1029" style="position:absolute;left:2267;top:-471;width:247;height:386" coordorigin="2267,-471" coordsize="247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  <v:shape id="Freeform 1064" o:spid="_x0000_s1030" style="position:absolute;left:2267;top:-471;width:247;height:386;visibility:visible;mso-wrap-style:square;v-text-anchor:top" coordsize="247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vNR8MA&#10;AADdAAAADwAAAGRycy9kb3ducmV2LnhtbERPTYvCMBC9L/gfwgje1lTRslbTIoLgYVFXvXgbmrEt&#10;NpPSRO36642wsLd5vM9ZZJ2pxZ1aV1lWMBpGIIhzqysuFJyO688vEM4ja6wtk4JfcpClvY8FJto+&#10;+IfuB1+IEMIuQQWl900ipctLMuiGtiEO3MW2Bn2AbSF1i48Qbmo5jqJYGqw4NJTY0Kqk/Hq4GQXP&#10;+JzTtJvM9rjZH2PeVt+73UqpQb9bzkF46vy/+M+90WF+NB3D+5twgk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lvNR8MAAADdAAAADwAAAAAAAAAAAAAAAACYAgAAZHJzL2Rv&#10;d25yZXYueG1sUEsFBgAAAAAEAAQA9QAAAIgDAAAAAA==&#10;" path="m148,l11,,30,1,50,4r72,32l169,82r31,73l204,198r-1,20l178,290r-44,53l65,379,,387r147,l195,344r39,-69l246,214r1,-23l246,170,233,111,205,57,162,11,148,e" fillcolor="black" stroked="f">
                    <v:path arrowok="t" o:connecttype="custom" o:connectlocs="148,-471;11,-471;30,-470;50,-467;122,-435;169,-389;200,-316;204,-273;203,-253;178,-181;134,-128;65,-92;0,-84;147,-84;195,-127;234,-196;246,-257;247,-280;246,-301;233,-360;205,-414;162,-460;148,-471" o:connectangles="0,0,0,0,0,0,0,0,0,0,0,0,0,0,0,0,0,0,0,0,0,0,0"/>
                  </v:shape>
                </v:group>
                <v:group id="Group 1061" o:spid="_x0000_s1031" style="position:absolute;left:2278;top:-239;width:2;height:115" coordorigin="2278,-239" coordsize="2,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vYC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+9gJwwAAAN0AAAAP&#10;AAAAAAAAAAAAAAAAAKoCAABkcnMvZG93bnJldi54bWxQSwUGAAAAAAQABAD6AAAAmgMAAAAA&#10;">
                  <v:shape id="Freeform 1062" o:spid="_x0000_s1032" style="position:absolute;left:2278;top:-239;width:2;height:115;visibility:visible;mso-wrap-style:square;v-text-anchor:top" coordsize="2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8rxMIA&#10;AADdAAAADwAAAGRycy9kb3ducmV2LnhtbERP22rCQBB9L/gPywh9qxtLW0p0FRUEQdpi6gcM2TEb&#10;zM6G7NTEfn23IPg2h3Od+XLwjbpQF+vABqaTDBRxGWzNlYHj9/bpHVQUZItNYDJwpQjLxehhjrkN&#10;PR/oUkilUgjHHA04kTbXOpaOPMZJaIkTdwqdR0mwq7TtsE/hvtHPWfamPdacGhy2tHFUnosfbyBE&#10;13+E4reZnp1guZf1Z/91MOZxPKxmoIQGuYtv7p1N87PXF/j/Jp2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yvEwgAAAN0AAAAPAAAAAAAAAAAAAAAAAJgCAABkcnMvZG93&#10;bnJldi54bWxQSwUGAAAAAAQABAD1AAAAhwMAAAAA&#10;" path="m,l,115e" filled="f" strokeweight="1.3296mm">
                    <v:path arrowok="t" o:connecttype="custom" o:connectlocs="0,-239;0,-124" o:connectangles="0,0"/>
                  </v:shape>
                </v:group>
                <v:group id="Group 1059" o:spid="_x0000_s1033" style="position:absolute;left:2214;top:-351;width:127;height:112" coordorigin="2214,-351" coordsize="127,1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7l5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6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F7l5sQAAADdAAAA&#10;DwAAAAAAAAAAAAAAAACqAgAAZHJzL2Rvd25yZXYueG1sUEsFBgAAAAAEAAQA+gAAAJsDAAAAAA==&#10;">
                  <v:shape id="Freeform 1060" o:spid="_x0000_s1034" style="position:absolute;left:2214;top:-351;width:127;height:112;visibility:visible;mso-wrap-style:square;v-text-anchor:top" coordsize="127,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rlx8IA&#10;AADdAAAADwAAAGRycy9kb3ducmV2LnhtbERPTWsCMRC9F/wPYQRvNatYKatRRBG3F6FaEG/DZtws&#10;biZLEnX9901B6G0e73Pmy8424k4+1I4VjIYZCOLS6ZorBT/H7fsniBCRNTaOScGTAiwXvbc55to9&#10;+Jvuh1iJFMIhRwUmxjaXMpSGLIaha4kTd3HeYkzQV1J7fKRw28hxlk2lxZpTg8GW1obK6+FmFXyd&#10;T5PCj8J+dyZzKcbFZtesjkoN+t1qBiJSF//FL3eh0/zsYwp/36QT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quXHwgAAAN0AAAAPAAAAAAAAAAAAAAAAAJgCAABkcnMvZG93&#10;bnJldi54bWxQSwUGAAAAAAQABAD1AAAAhwMAAAAA&#10;" path="m116,l11,,7,2,2,8,,11,,112r127,l127,11,126,8,120,2,116,e" fillcolor="black" stroked="f">
                    <v:path arrowok="t" o:connecttype="custom" o:connectlocs="116,-351;11,-351;7,-349;2,-343;0,-340;0,-239;127,-239;127,-340;126,-343;120,-349;116,-351" o:connectangles="0,0,0,0,0,0,0,0,0,0,0"/>
                  </v:shape>
                </v:group>
                <v:group id="Group 1057" o:spid="_x0000_s1035" style="position:absolute;left:2245;top:-429;width:63;height:61" coordorigin="2245,-429" coordsize="63,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8DeC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wN4KwwAAAN0AAAAP&#10;AAAAAAAAAAAAAAAAAKoCAABkcnMvZG93bnJldi54bWxQSwUGAAAAAAQABAD6AAAAmgMAAAAA&#10;">
                  <v:shape id="Freeform 1058" o:spid="_x0000_s1036" style="position:absolute;left:2245;top:-429;width:63;height:61;visibility:visible;mso-wrap-style:square;v-text-anchor:top" coordsize="63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ezF8cA&#10;AADdAAAADwAAAGRycy9kb3ducmV2LnhtbESPQWvCQBCF74L/YZlCb7qxUJHoKq1FKJUIjUXwNmTH&#10;JDQ7G7JbTf31zkHwNsN78943i1XvGnWmLtSeDUzGCSjiwtuaSwM/+81oBipEZIuNZzLwTwFWy+Fg&#10;gan1F/6mcx5LJSEcUjRQxdimWoeiIodh7Fti0U6+cxhl7UptO7xIuGv0S5JMtcOapaHCltYVFb/5&#10;nzNwnR52WVa2+y3n2W6G75Ovj+PGmOen/m0OKlIfH+b79acV/ORVcOUbGUEv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HsxfHAAAA3QAAAA8AAAAAAAAAAAAAAAAAmAIAAGRy&#10;cy9kb3ducmV2LnhtbFBLBQYAAAAABAAEAPUAAACMAwAAAAA=&#10;" path="m24,l6,10,,32r,4l5,52r16,9l51,62,61,47,63,18,50,4,24,e" fillcolor="black" stroked="f">
                    <v:path arrowok="t" o:connecttype="custom" o:connectlocs="24,-429;6,-419;0,-397;0,-393;5,-377;21,-368;51,-367;61,-382;63,-411;50,-425;24,-429" o:connectangles="0,0,0,0,0,0,0,0,0,0,0"/>
                  </v:shape>
                </v:group>
                <v:group id="Group 1055" o:spid="_x0000_s1037" style="position:absolute;left:1559;top:-511;width:369;height:468" coordorigin="1559,-511" coordsize="369,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RPv4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NP2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E+/jwwAAAN0AAAAP&#10;AAAAAAAAAAAAAAAAAKoCAABkcnMvZG93bnJldi54bWxQSwUGAAAAAAQABAD6AAAAmgMAAAAA&#10;">
                  <v:shape id="Freeform 1056" o:spid="_x0000_s1038" style="position:absolute;left:1559;top:-511;width:369;height:468;visibility:visible;mso-wrap-style:square;v-text-anchor:top" coordsize="369,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Oby8UA&#10;AADdAAAADwAAAGRycy9kb3ducmV2LnhtbESPQWvCQBCF7wX/wzKCt7qxB5HoKlEQReihqQjehuyY&#10;BLOzS3ar8d93DoXeZnhv3vtmtRlcpx7Ux9azgdk0A0VcedtybeD8vX9fgIoJ2WLnmQy8KMJmPXpb&#10;YW79k7/oUaZaSQjHHA00KYVc61g15DBOfSAW7eZ7h0nWvta2x6eEu05/ZNlcO2xZGhoMtGuoupc/&#10;zsDnodxezsVVF6fTrdCLy7UNx2DMZDwUS1CJhvRv/rs+WsHP5sIv38gI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05vLxQAAAN0AAAAPAAAAAAAAAAAAAAAAAJgCAABkcnMv&#10;ZG93bnJldi54bWxQSwUGAAAAAAQABAD1AAAAigMAAAAA&#10;" path="m237,l176,7,104,38,57,80,24,131,3,188,,237r,15l19,327r33,54l96,424r54,29l217,468r23,l305,456r58,-27l367,425r-135,l211,424,153,407,89,359,57,309,42,248r,-21l44,206,63,147,99,97,149,62,226,43r143,l355,34,299,9,258,1,237,e" fillcolor="#100f0d" stroked="f">
                    <v:path arrowok="t" o:connecttype="custom" o:connectlocs="237,-511;176,-504;104,-473;57,-431;24,-380;3,-323;0,-274;0,-259;19,-184;52,-130;96,-87;150,-58;217,-43;240,-43;305,-55;363,-82;367,-86;232,-86;211,-87;153,-104;89,-152;57,-202;42,-263;42,-284;44,-305;63,-364;99,-414;149,-449;226,-468;369,-468;355,-477;299,-502;258,-510;237,-511" o:connectangles="0,0,0,0,0,0,0,0,0,0,0,0,0,0,0,0,0,0,0,0,0,0,0,0,0,0,0,0,0,0,0,0,0,0"/>
                  </v:shape>
                </v:group>
                <v:group id="Group 1053" o:spid="_x0000_s1039" style="position:absolute;left:1785;top:-468;width:240;height:383" coordorigin="1785,-468" coordsize="2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QkpW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k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QkpWMQAAADdAAAA&#10;DwAAAAAAAAAAAAAAAACqAgAAZHJzL2Rvd25yZXYueG1sUEsFBgAAAAAEAAQA+gAAAJsDAAAAAA==&#10;">
                  <v:shape id="Freeform 1054" o:spid="_x0000_s1040" style="position:absolute;left:1785;top:-468;width:240;height:383;visibility:visible;mso-wrap-style:square;v-text-anchor:top" coordsize="240,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RiMUA&#10;AADdAAAADwAAAGRycy9kb3ducmV2LnhtbESPT4vCMBDF7wt+hzCCl0VTFUWqUVRwWQ8L6//r0Ixt&#10;sZmUJtr67c2CsLcZ3vu9eTNbNKYQD6pcbllBvxeBIE6szjlVcDxsuhMQziNrLCyTgic5WMxbHzOM&#10;ta15R4+9T0UIYRejgsz7MpbSJRkZdD1bEgftaiuDPqxVKnWFdQg3hRxE0VgazDlcyLCkdUbJbX83&#10;ocbl9Dn81dQ/j+ov//xZbQs+bZXqtJvlFISnxv+b3/S3Dlw0HsDfN2EE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9lGIxQAAAN0AAAAPAAAAAAAAAAAAAAAAAJgCAABkcnMv&#10;ZG93bnJldi54bWxQSwUGAAAAAAQABAD1AAAAigMAAAAA&#10;" path="m143,l,,24,,44,2r72,30l160,75r30,54l198,194r,20l178,280r-37,50l89,365,27,382r-21,l141,382r55,-50l224,276r15,-60l240,177r-1,-19l218,88,177,29,146,2,143,e" fillcolor="#100f0d" stroked="f">
                    <v:path arrowok="t" o:connecttype="custom" o:connectlocs="143,-468;0,-468;24,-468;44,-466;116,-436;160,-393;190,-339;198,-274;198,-254;178,-188;141,-138;89,-103;27,-86;6,-86;141,-86;196,-136;224,-192;239,-252;240,-291;239,-310;218,-380;177,-439;146,-466;143,-468" o:connectangles="0,0,0,0,0,0,0,0,0,0,0,0,0,0,0,0,0,0,0,0,0,0,0,0"/>
                  </v:shape>
                </v:group>
                <v:group id="Group 1049" o:spid="_x0000_s1041" style="position:absolute;left:1661;top:-348;width:128;height:143" coordorigin="1661,-348" coordsize="128,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cSt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KXErTCAAAA3QAAAA8A&#10;AAAAAAAAAAAAAAAAqgIAAGRycy9kb3ducmV2LnhtbFBLBQYAAAAABAAEAPoAAACZAwAAAAA=&#10;">
                  <v:shape id="Freeform 1052" o:spid="_x0000_s1042" style="position:absolute;left:1661;top:-348;width:128;height:143;visibility:visible;mso-wrap-style:square;v-text-anchor:top" coordsize="128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tnpMMA&#10;AADdAAAADwAAAGRycy9kb3ducmV2LnhtbERP22rCQBB9F/yHZQp9001vUaKrlEJpESwkir4O2TGJ&#10;ZmdDdmuSv3eFQt/mcK6zXPemFldqXWVZwdM0AkGcW11xoWC/+5zMQTiPrLG2TAoGcrBejUdLTLTt&#10;OKVr5gsRQtglqKD0vkmkdHlJBt3UNsSBO9nWoA+wLaRusQvhppbPURRLgxWHhhIb+igpv2S/RkEf&#10;02H/87Khw5s8mvMw+zqlW1bq8aF/X4Dw1Pt/8Z/7W4f5UfwK92/CC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1tnpMMAAADdAAAADwAAAAAAAAAAAAAAAACYAgAAZHJzL2Rv&#10;d25yZXYueG1sUEsFBgAAAAAEAAQA9QAAAIgDAAAAAA==&#10;" path="m76,l10,29,,68,1,93r39,46l83,143r4,-1l104,133r17,-15l124,113r-43,l59,111r-8,-4l46,98,41,80,42,58,48,41r5,-8l65,28r61,l115,17,95,4,76,e" fillcolor="#100f0d" stroked="f">
                    <v:path arrowok="t" o:connecttype="custom" o:connectlocs="76,-348;10,-319;0,-280;1,-255;40,-209;83,-205;87,-206;104,-215;121,-230;124,-235;81,-235;59,-237;51,-241;46,-250;41,-268;42,-290;48,-307;53,-315;65,-320;126,-320;115,-331;95,-344;76,-348" o:connectangles="0,0,0,0,0,0,0,0,0,0,0,0,0,0,0,0,0,0,0,0,0,0,0"/>
                  </v:shape>
                  <v:shape id="Freeform 1051" o:spid="_x0000_s1043" style="position:absolute;left:1661;top:-348;width:128;height:143;visibility:visible;mso-wrap-style:square;v-text-anchor:top" coordsize="128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fCP8IA&#10;AADdAAAADwAAAGRycy9kb3ducmV2LnhtbERP24rCMBB9F/yHMIJvmrpilWoUWVh2ERS8oK9DM7bV&#10;ZlKarNa/N4Lg2xzOdWaLxpTiRrUrLCsY9CMQxKnVBWcKDvuf3gSE88gaS8uk4EEOFvN2a4aJtnfe&#10;0m3nMxFC2CWoIPe+SqR0aU4GXd9WxIE729qgD7DOpK7xHsJNKb+iKJYGCw4NOVb0nVN63f0bBU1M&#10;x8NmuKLjSJ7M5TH+PW/XrFS30yynIDw1/iN+u/90mB/FI3h9E06Q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F8I/wgAAAN0AAAAPAAAAAAAAAAAAAAAAAJgCAABkcnMvZG93&#10;bnJldi54bWxQSwUGAAAAAAQABAD1AAAAhwMAAAAA&#10;" path="m102,93l84,112r-3,1l124,113r3,-5l126,107r-6,-4l102,93e" fillcolor="#100f0d" stroked="f">
                    <v:path arrowok="t" o:connecttype="custom" o:connectlocs="102,-255;84,-236;81,-235;124,-235;127,-240;126,-241;120,-245;102,-255" o:connectangles="0,0,0,0,0,0,0,0"/>
                  </v:shape>
                  <v:shape id="Freeform 1050" o:spid="_x0000_s1044" style="position:absolute;left:1661;top:-348;width:128;height:143;visibility:visible;mso-wrap-style:square;v-text-anchor:top" coordsize="128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VcSMEA&#10;AADdAAAADwAAAGRycy9kb3ducmV2LnhtbERP24rCMBB9X/Afwgi+rakrW6UaRYRFERS8oK9DM7bV&#10;ZlKaqPXvN4Lg2xzOdcbTxpTiTrUrLCvodSMQxKnVBWcKDvu/7yEI55E1lpZJwZMcTCetrzEm2j54&#10;S/edz0QIYZeggtz7KpHSpTkZdF1bEQfubGuDPsA6k7rGRwg3pfyJolgaLDg05FjRPKf0ursZBU1M&#10;x8Omv6LjrzyZy3OwOG/XrFSn3cxGIDw1/iN+u5c6zI/iGF7fhBPk5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FXEjBAAAA3QAAAA8AAAAAAAAAAAAAAAAAmAIAAGRycy9kb3du&#10;cmV2LnhtbFBLBQYAAAAABAAEAPUAAACGAwAAAAA=&#10;" path="m126,28r-61,l76,30r4,1l86,35,99,47,121,36r7,-4l128,30r-2,-2e" fillcolor="#100f0d" stroked="f">
                    <v:path arrowok="t" o:connecttype="custom" o:connectlocs="126,-320;65,-320;76,-318;80,-317;86,-313;99,-301;121,-312;128,-316;128,-318;126,-320" o:connectangles="0,0,0,0,0,0,0,0,0,0"/>
                  </v:shape>
                </v:group>
                <v:group id="Group 1045" o:spid="_x0000_s1045" style="position:absolute;left:1796;top:-348;width:129;height:143" coordorigin="1796,-348" coordsize="129,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wUt8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Q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rBS3wwAAAN0AAAAP&#10;AAAAAAAAAAAAAAAAAKoCAABkcnMvZG93bnJldi54bWxQSwUGAAAAAAQABAD6AAAAmgMAAAAA&#10;">
                  <v:shape id="Freeform 1048" o:spid="_x0000_s1046" style="position:absolute;left:1796;top:-348;width:129;height:143;visibility:visible;mso-wrap-style:square;v-text-anchor:top" coordsize="129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tNvcYA&#10;AADdAAAADwAAAGRycy9kb3ducmV2LnhtbESPT2/CMAzF70j7DpEn7QYpHMrUEdA0rRLigvhz2c1q&#10;vKZq45QmQPft8QFpN1vv+b2fV5vRd+pGQ2wCG5jPMlDEVbAN1wbOp3L6DiomZItdYDLwRxE265fJ&#10;Cgsb7nyg2zHVSkI4FmjApdQXWsfKkcc4Cz2xaL9h8JhkHWptB7xLuO/0Isty7bFhaXDY05ejqj1e&#10;vYFLexl/lqfysM311X7v3dzu2tKYt9fx8wNUojH9m5/XWyv4WS648o2Mo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tNvcYAAADdAAAADwAAAAAAAAAAAAAAAACYAgAAZHJz&#10;L2Rvd25yZXYueG1sUEsFBgAAAAAEAAQA9QAAAIsDAAAAAA==&#10;" path="m76,l11,30,,69,2,94r44,47l84,143r4,-1l100,136r19,-14l126,112r-57,l54,105,43,87,42,66,45,47,50,36r8,-5l129,31r,-1l117,17,96,4,76,e" fillcolor="#100f0d" stroked="f">
                    <v:path arrowok="t" o:connecttype="custom" o:connectlocs="76,-348;11,-318;0,-279;2,-254;46,-207;84,-205;88,-206;100,-212;119,-226;126,-236;69,-236;54,-243;43,-261;42,-282;45,-301;50,-312;58,-317;129,-317;129,-318;117,-331;96,-344;76,-348" o:connectangles="0,0,0,0,0,0,0,0,0,0,0,0,0,0,0,0,0,0,0,0,0,0"/>
                  </v:shape>
                  <v:shape id="Freeform 1047" o:spid="_x0000_s1047" style="position:absolute;left:1796;top:-348;width:129;height:143;visibility:visible;mso-wrap-style:square;v-text-anchor:top" coordsize="129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foJsIA&#10;AADdAAAADwAAAGRycy9kb3ducmV2LnhtbERPS4vCMBC+L/gfwgje1tQ9VK1GEdmC7EV8XLwNzdiU&#10;NpPaRK3/frOw4G0+vucs171txIM6XzlWMBknIIgLpysuFZxP+ecMhA/IGhvHpOBFHtarwccSM+2e&#10;fKDHMZQihrDPUIEJoc2k9IUhi37sWuLIXV1nMUTYlVJ3+IzhtpFfSZJKixXHBoMtbQ0V9fFuFdzq&#10;W3+ZnvLDLpV3/b03E/1T50qNhv1mASJQH97if/dOx/lJOoe/b+IJ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+gmwgAAAN0AAAAPAAAAAAAAAAAAAAAAAJgCAABkcnMvZG93&#10;bnJldi54bWxQSwUGAAAAAAQABAD1AAAAhwMAAAAA&#10;" path="m102,94l86,109r-17,3l126,112r3,-3l129,108r-6,-4l102,94e" fillcolor="#100f0d" stroked="f">
                    <v:path arrowok="t" o:connecttype="custom" o:connectlocs="102,-254;86,-239;69,-236;126,-236;129,-239;129,-240;123,-244;102,-254" o:connectangles="0,0,0,0,0,0,0,0"/>
                  </v:shape>
                  <v:shape id="Freeform 1046" o:spid="_x0000_s1048" style="position:absolute;left:1796;top:-348;width:129;height:143;visibility:visible;mso-wrap-style:square;v-text-anchor:top" coordsize="129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TXZsYA&#10;AADdAAAADwAAAGRycy9kb3ducmV2LnhtbESPT2vDMAzF74N9B6NBb6vTHdqRxSmlLFB6Gf1z6U3E&#10;WhwSy2nsttm3nw6D3STe03s/FevJ9+pOY2wDG1jMM1DEdbAtNwbOp+r1HVRMyBb7wGTghyKsy+en&#10;AnMbHnyg+zE1SkI45mjApTTkWsfakcc4DwOxaN9h9JhkHRttR3xIuO/1W5YttceWpcHhQFtHdXe8&#10;eQPX7jpdVqfqsFvqm/38cgu77ypjZi/T5gNUoin9m/+ud1bws5Xwyzcygi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TXZsYAAADdAAAADwAAAAAAAAAAAAAAAACYAgAAZHJz&#10;L2Rvd25yZXYueG1sUEsFBgAAAAAEAAQA9QAAAIsDAAAAAA==&#10;" path="m129,31r-48,l83,31,98,48,122,36r7,-4l129,31e" fillcolor="#100f0d" stroked="f">
                    <v:path arrowok="t" o:connecttype="custom" o:connectlocs="129,-317;81,-317;83,-317;98,-300;122,-312;129,-316;129,-317" o:connectangles="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2880" behindDoc="1" locked="0" layoutInCell="1" allowOverlap="1" wp14:anchorId="5B679E25" wp14:editId="312AE4C2">
                <wp:simplePos x="0" y="0"/>
                <wp:positionH relativeFrom="page">
                  <wp:posOffset>1295400</wp:posOffset>
                </wp:positionH>
                <wp:positionV relativeFrom="paragraph">
                  <wp:posOffset>-731520</wp:posOffset>
                </wp:positionV>
                <wp:extent cx="5038725" cy="713740"/>
                <wp:effectExtent l="0" t="1905" r="9525" b="0"/>
                <wp:wrapNone/>
                <wp:docPr id="1032" name="Group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8725" cy="713740"/>
                          <a:chOff x="2040" y="-1152"/>
                          <a:chExt cx="7935" cy="1124"/>
                        </a:xfrm>
                      </wpg:grpSpPr>
                      <pic:pic xmlns:pic="http://schemas.openxmlformats.org/drawingml/2006/picture">
                        <pic:nvPicPr>
                          <pic:cNvPr id="1033" name="Picture 10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6" y="-526"/>
                            <a:ext cx="1494" cy="4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34" name="Group 1041"/>
                        <wpg:cNvGrpSpPr>
                          <a:grpSpLocks/>
                        </wpg:cNvGrpSpPr>
                        <wpg:grpSpPr bwMode="auto">
                          <a:xfrm>
                            <a:off x="6129" y="-941"/>
                            <a:ext cx="21" cy="2"/>
                            <a:chOff x="6129" y="-941"/>
                            <a:chExt cx="21" cy="2"/>
                          </a:xfrm>
                        </wpg:grpSpPr>
                        <wps:wsp>
                          <wps:cNvPr id="1035" name="Freeform 1042"/>
                          <wps:cNvSpPr>
                            <a:spLocks/>
                          </wps:cNvSpPr>
                          <wps:spPr bwMode="auto">
                            <a:xfrm>
                              <a:off x="6129" y="-941"/>
                              <a:ext cx="21" cy="2"/>
                            </a:xfrm>
                            <a:custGeom>
                              <a:avLst/>
                              <a:gdLst>
                                <a:gd name="T0" fmla="+- 0 6129 6129"/>
                                <a:gd name="T1" fmla="*/ T0 w 21"/>
                                <a:gd name="T2" fmla="+- 0 6150 6129"/>
                                <a:gd name="T3" fmla="*/ T2 w 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">
                                  <a:moveTo>
                                    <a:pt x="0" y="0"/>
                                  </a:moveTo>
                                  <a:lnTo>
                                    <a:pt x="21" y="0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6" name="Group 1039"/>
                        <wpg:cNvGrpSpPr>
                          <a:grpSpLocks/>
                        </wpg:cNvGrpSpPr>
                        <wpg:grpSpPr bwMode="auto">
                          <a:xfrm>
                            <a:off x="6192" y="-941"/>
                            <a:ext cx="3763" cy="5"/>
                            <a:chOff x="6192" y="-941"/>
                            <a:chExt cx="3763" cy="5"/>
                          </a:xfrm>
                        </wpg:grpSpPr>
                        <wps:wsp>
                          <wps:cNvPr id="1037" name="Freeform 1040"/>
                          <wps:cNvSpPr>
                            <a:spLocks/>
                          </wps:cNvSpPr>
                          <wps:spPr bwMode="auto">
                            <a:xfrm>
                              <a:off x="6192" y="-941"/>
                              <a:ext cx="3763" cy="5"/>
                            </a:xfrm>
                            <a:custGeom>
                              <a:avLst/>
                              <a:gdLst>
                                <a:gd name="T0" fmla="+- 0 6192 6192"/>
                                <a:gd name="T1" fmla="*/ T0 w 3763"/>
                                <a:gd name="T2" fmla="+- 0 -941 -941"/>
                                <a:gd name="T3" fmla="*/ -941 h 5"/>
                                <a:gd name="T4" fmla="+- 0 9955 6192"/>
                                <a:gd name="T5" fmla="*/ T4 w 3763"/>
                                <a:gd name="T6" fmla="+- 0 -936 -941"/>
                                <a:gd name="T7" fmla="*/ -93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763" h="5">
                                  <a:moveTo>
                                    <a:pt x="0" y="0"/>
                                  </a:moveTo>
                                  <a:lnTo>
                                    <a:pt x="3763" y="5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8" name="Group 1037"/>
                        <wpg:cNvGrpSpPr>
                          <a:grpSpLocks/>
                        </wpg:cNvGrpSpPr>
                        <wpg:grpSpPr bwMode="auto">
                          <a:xfrm>
                            <a:off x="6118" y="-962"/>
                            <a:ext cx="2" cy="42"/>
                            <a:chOff x="6118" y="-962"/>
                            <a:chExt cx="2" cy="42"/>
                          </a:xfrm>
                        </wpg:grpSpPr>
                        <wps:wsp>
                          <wps:cNvPr id="1039" name="Freeform 1038"/>
                          <wps:cNvSpPr>
                            <a:spLocks/>
                          </wps:cNvSpPr>
                          <wps:spPr bwMode="auto">
                            <a:xfrm>
                              <a:off x="6118" y="-962"/>
                              <a:ext cx="2" cy="42"/>
                            </a:xfrm>
                            <a:custGeom>
                              <a:avLst/>
                              <a:gdLst>
                                <a:gd name="T0" fmla="+- 0 -962 -962"/>
                                <a:gd name="T1" fmla="*/ -962 h 42"/>
                                <a:gd name="T2" fmla="+- 0 -920 -962"/>
                                <a:gd name="T3" fmla="*/ -920 h 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">
                                  <a:moveTo>
                                    <a:pt x="0" y="0"/>
                                  </a:moveTo>
                                  <a:lnTo>
                                    <a:pt x="0" y="42"/>
                                  </a:lnTo>
                                </a:path>
                              </a:pathLst>
                            </a:custGeom>
                            <a:noFill/>
                            <a:ln w="133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0" name="Group 1035"/>
                        <wpg:cNvGrpSpPr>
                          <a:grpSpLocks/>
                        </wpg:cNvGrpSpPr>
                        <wpg:grpSpPr bwMode="auto">
                          <a:xfrm>
                            <a:off x="2104" y="-942"/>
                            <a:ext cx="3962" cy="2"/>
                            <a:chOff x="2104" y="-942"/>
                            <a:chExt cx="3962" cy="2"/>
                          </a:xfrm>
                        </wpg:grpSpPr>
                        <wps:wsp>
                          <wps:cNvPr id="1041" name="Freeform 1036"/>
                          <wps:cNvSpPr>
                            <a:spLocks/>
                          </wps:cNvSpPr>
                          <wps:spPr bwMode="auto">
                            <a:xfrm>
                              <a:off x="2104" y="-942"/>
                              <a:ext cx="3962" cy="2"/>
                            </a:xfrm>
                            <a:custGeom>
                              <a:avLst/>
                              <a:gdLst>
                                <a:gd name="T0" fmla="+- 0 2104 2104"/>
                                <a:gd name="T1" fmla="*/ T0 w 3962"/>
                                <a:gd name="T2" fmla="+- 0 6065 2104"/>
                                <a:gd name="T3" fmla="*/ T2 w 39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62">
                                  <a:moveTo>
                                    <a:pt x="0" y="0"/>
                                  </a:moveTo>
                                  <a:lnTo>
                                    <a:pt x="3961" y="0"/>
                                  </a:lnTo>
                                </a:path>
                              </a:pathLst>
                            </a:custGeom>
                            <a:noFill/>
                            <a:ln w="1308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2" name="Group 1033"/>
                        <wpg:cNvGrpSpPr>
                          <a:grpSpLocks/>
                        </wpg:cNvGrpSpPr>
                        <wpg:grpSpPr bwMode="auto">
                          <a:xfrm>
                            <a:off x="2062" y="-943"/>
                            <a:ext cx="21" cy="21"/>
                            <a:chOff x="2062" y="-943"/>
                            <a:chExt cx="21" cy="21"/>
                          </a:xfrm>
                        </wpg:grpSpPr>
                        <wps:wsp>
                          <wps:cNvPr id="1043" name="Freeform 1034"/>
                          <wps:cNvSpPr>
                            <a:spLocks/>
                          </wps:cNvSpPr>
                          <wps:spPr bwMode="auto">
                            <a:xfrm>
                              <a:off x="2062" y="-943"/>
                              <a:ext cx="21" cy="21"/>
                            </a:xfrm>
                            <a:custGeom>
                              <a:avLst/>
                              <a:gdLst>
                                <a:gd name="T0" fmla="+- 0 2083 2062"/>
                                <a:gd name="T1" fmla="*/ T0 w 21"/>
                                <a:gd name="T2" fmla="+- 0 -943 -943"/>
                                <a:gd name="T3" fmla="*/ -943 h 21"/>
                                <a:gd name="T4" fmla="+- 0 2062 2062"/>
                                <a:gd name="T5" fmla="*/ T4 w 21"/>
                                <a:gd name="T6" fmla="+- 0 -943 -943"/>
                                <a:gd name="T7" fmla="*/ -943 h 21"/>
                                <a:gd name="T8" fmla="+- 0 2062 2062"/>
                                <a:gd name="T9" fmla="*/ T8 w 21"/>
                                <a:gd name="T10" fmla="+- 0 -922 -943"/>
                                <a:gd name="T11" fmla="*/ -922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2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4" name="Group 1031"/>
                        <wpg:cNvGrpSpPr>
                          <a:grpSpLocks/>
                        </wpg:cNvGrpSpPr>
                        <wpg:grpSpPr bwMode="auto">
                          <a:xfrm>
                            <a:off x="2062" y="-881"/>
                            <a:ext cx="2" cy="278"/>
                            <a:chOff x="2062" y="-881"/>
                            <a:chExt cx="2" cy="278"/>
                          </a:xfrm>
                        </wpg:grpSpPr>
                        <wps:wsp>
                          <wps:cNvPr id="1045" name="Freeform 1032"/>
                          <wps:cNvSpPr>
                            <a:spLocks/>
                          </wps:cNvSpPr>
                          <wps:spPr bwMode="auto">
                            <a:xfrm>
                              <a:off x="2062" y="-881"/>
                              <a:ext cx="2" cy="278"/>
                            </a:xfrm>
                            <a:custGeom>
                              <a:avLst/>
                              <a:gdLst>
                                <a:gd name="T0" fmla="+- 0 -881 -881"/>
                                <a:gd name="T1" fmla="*/ -881 h 278"/>
                                <a:gd name="T2" fmla="+- 0 -604 -881"/>
                                <a:gd name="T3" fmla="*/ -604 h 2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8">
                                  <a:moveTo>
                                    <a:pt x="0" y="0"/>
                                  </a:moveTo>
                                  <a:lnTo>
                                    <a:pt x="0" y="277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6" name="Group 1029"/>
                        <wpg:cNvGrpSpPr>
                          <a:grpSpLocks/>
                        </wpg:cNvGrpSpPr>
                        <wpg:grpSpPr bwMode="auto">
                          <a:xfrm>
                            <a:off x="6046" y="-1131"/>
                            <a:ext cx="2" cy="549"/>
                            <a:chOff x="6046" y="-1131"/>
                            <a:chExt cx="2" cy="549"/>
                          </a:xfrm>
                        </wpg:grpSpPr>
                        <wps:wsp>
                          <wps:cNvPr id="1047" name="Freeform 1030"/>
                          <wps:cNvSpPr>
                            <a:spLocks/>
                          </wps:cNvSpPr>
                          <wps:spPr bwMode="auto">
                            <a:xfrm>
                              <a:off x="6046" y="-1131"/>
                              <a:ext cx="2" cy="549"/>
                            </a:xfrm>
                            <a:custGeom>
                              <a:avLst/>
                              <a:gdLst>
                                <a:gd name="T0" fmla="+- 0 -582 -1131"/>
                                <a:gd name="T1" fmla="*/ -582 h 549"/>
                                <a:gd name="T2" fmla="+- 0 -1131 -1131"/>
                                <a:gd name="T3" fmla="*/ -1131 h 54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49">
                                  <a:moveTo>
                                    <a:pt x="0" y="54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8" o:spid="_x0000_s1026" style="position:absolute;margin-left:102pt;margin-top:-57.6pt;width:396.75pt;height:56.2pt;z-index:-1892;mso-position-horizontal-relative:page" coordorigin="2040,-1152" coordsize="7935,1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">
                <v:shape id="Picture 1043" o:spid="_x0000_s1027" type="#_x0000_t75" style="position:absolute;left:5316;top:-526;width:1494;height:4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/E4HEAAAA3QAAAA8AAABkcnMvZG93bnJldi54bWxEj81qwzAQhO+FvoPYQm+NnDq0wbEcQiAh&#10;9JYf6HWxNraxtXIk1XHz9FUg0NsuM/PtbL4cTScGcr6xrGA6SUAQl1Y3XCk4HTdvcxA+IGvsLJOC&#10;X/KwLJ6fcsy0vfKehkOoRISwz1BBHUKfSenLmgz6ie2Jo3a2zmCIq6ukdniNcNPJ9yT5kAYbjhdq&#10;7GldU9kefkyktN8rJ7f+K3B7keaWulk3fCr1+jKuFiACjeHf/EjvdKyfpCncv4kjyO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6/E4HEAAAA3QAAAA8AAAAAAAAAAAAAAAAA&#10;nwIAAGRycy9kb3ducmV2LnhtbFBLBQYAAAAABAAEAPcAAACQAwAAAAA=&#10;">
                  <v:imagedata r:id="rId39" o:title=""/>
                </v:shape>
                <v:group id="Group 1041" o:spid="_x0000_s1028" style="position:absolute;left:6129;top:-941;width:21;height:2" coordorigin="6129,-941" coordsize="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2l3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zaXdwwAAAN0AAAAP&#10;AAAAAAAAAAAAAAAAAKoCAABkcnMvZG93bnJldi54bWxQSwUGAAAAAAQABAD6AAAAmgMAAAAA&#10;">
                  <v:shape id="Freeform 1042" o:spid="_x0000_s1029" style="position:absolute;left:6129;top:-941;width:21;height:2;visibility:visible;mso-wrap-style:square;v-text-anchor:top" coordsize="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Ada8IA&#10;AADdAAAADwAAAGRycy9kb3ducmV2LnhtbERPTWsCMRC9F/wPYQpeSs3WpaWsRrGCKL1V7cHbsBk3&#10;S5PJsoka/70pCN7m8T5nOk/OijP1ofWs4G1UgCCuvW65UbDfrV4/QYSIrNF6JgVXCjCfDZ6mWGl/&#10;4R86b2MjcgiHChWYGLtKylAbchhGviPO3NH3DmOGfSN1j5cc7qwcF8WHdNhybjDY0dJQ/bc9OQVH&#10;6/bf7W5d2vKQXqz+/TLylJQaPqfFBESkFB/iu3uj8/yifIf/b/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kB1rwgAAAN0AAAAPAAAAAAAAAAAAAAAAAJgCAABkcnMvZG93&#10;bnJldi54bWxQSwUGAAAAAAQABAD1AAAAhwMAAAAA&#10;" path="m,l21,e" filled="f" strokeweight=".74189mm">
                    <v:path arrowok="t" o:connecttype="custom" o:connectlocs="0,0;21,0" o:connectangles="0,0"/>
                  </v:shape>
                </v:group>
                <v:group id="Group 1039" o:spid="_x0000_s1030" style="position:absolute;left:6192;top:-941;width:3763;height:5" coordorigin="6192,-941" coordsize="3763,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Oe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FTnjHCAAAA3QAAAA8A&#10;AAAAAAAAAAAAAAAAqgIAAGRycy9kb3ducmV2LnhtbFBLBQYAAAAABAAEAPoAAACZAwAAAAA=&#10;">
                  <v:shape id="Freeform 1040" o:spid="_x0000_s1031" style="position:absolute;left:6192;top:-941;width:3763;height:5;visibility:visible;mso-wrap-style:square;v-text-anchor:top" coordsize="3763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/MYsMA&#10;AADdAAAADwAAAGRycy9kb3ducmV2LnhtbERPTWsCMRC9F/wPYQQvRbNtodqtUYpUsDfd9dLbdDPu&#10;BjeTJYnr+u+bgtDbPN7nLNeDbUVPPhjHCp5mGQjiymnDtYJjuZ0uQISIrLF1TApuFGC9Gj0sMdfu&#10;ygfqi1iLFMIhRwVNjF0uZagashhmriNO3Ml5izFBX0vt8ZrCbSufs+xVWjScGhrsaNNQdS4uVsFu&#10;b021bent0X+Vrv9h842fhVKT8fDxDiLSEP/Fd/dOp/nZyxz+vk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/MYsMAAADdAAAADwAAAAAAAAAAAAAAAACYAgAAZHJzL2Rv&#10;d25yZXYueG1sUEsFBgAAAAAEAAQA9QAAAIgDAAAAAA==&#10;" path="m,l3763,5e" filled="f" strokeweight=".74189mm">
                    <v:stroke dashstyle="dash"/>
                    <v:path arrowok="t" o:connecttype="custom" o:connectlocs="0,-941;3763,-936" o:connectangles="0,0"/>
                  </v:shape>
                </v:group>
                <v:group id="Group 1037" o:spid="_x0000_s1032" style="position:absolute;left:6118;top:-962;width:2;height:42" coordorigin="6118,-962" coordsize="2,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Cv2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gK/YxgAAAN0A&#10;AAAPAAAAAAAAAAAAAAAAAKoCAABkcnMvZG93bnJldi54bWxQSwUGAAAAAAQABAD6AAAAnQMAAAAA&#10;">
                  <v:shape id="Freeform 1038" o:spid="_x0000_s1033" style="position:absolute;left:6118;top:-962;width:2;height:42;visibility:visible;mso-wrap-style:square;v-text-anchor:top" coordsize="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NaTMUA&#10;AADdAAAADwAAAGRycy9kb3ducmV2LnhtbERPO2/CMBDeK/EfrEPqgooDiBYCBqHyHLo07dLtGh9J&#10;RHyObAOhvx5XqtTtPn3Pmy9bU4sLOV9ZVjDoJyCIc6srLhR8fmyfJiB8QNZYWyYFN/KwXHQe5phq&#10;e+V3umShEDGEfYoKyhCaVEqfl2TQ921DHLmjdQZDhK6Q2uE1hptaDpPkWRqsODaU2NBrSfkpOxsF&#10;m/XPcLJzvd3o62Xvx1N0h7fjt1KP3XY1AxGoDf/iP/dBx/nJaAq/38QT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Q1pMxQAAAN0AAAAPAAAAAAAAAAAAAAAAAJgCAABkcnMv&#10;ZG93bnJldi54bWxQSwUGAAAAAAQABAD1AAAAigMAAAAA&#10;" path="m,l,42e" filled="f" strokeweight=".37078mm">
                    <v:path arrowok="t" o:connecttype="custom" o:connectlocs="0,-962;0,-920" o:connectangles="0,0"/>
                  </v:shape>
                </v:group>
                <v:group id="Group 1035" o:spid="_x0000_s1034" style="position:absolute;left:2104;top:-942;width:3962;height:2" coordorigin="2104,-942" coordsize="39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    <v:shape id="Freeform 1036" o:spid="_x0000_s1035" style="position:absolute;left:2104;top:-942;width:3962;height:2;visibility:visible;mso-wrap-style:square;v-text-anchor:top" coordsize="39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4MWcIA&#10;AADdAAAADwAAAGRycy9kb3ducmV2LnhtbERP32vCMBB+F/Y/hBvsTVOnk9EZZQgVEUSsw+ejuTVl&#10;zSU0We3+eyMIe7uP7+ct14NtRU9daBwrmE4yEMSV0w3XCr7OxfgdRIjIGlvHpOCPAqxXT6Ml5tpd&#10;+UR9GWuRQjjkqMDE6HMpQ2XIYpg4T5y4b9dZjAl2tdQdXlO4beVrli2kxYZTg0FPG0PVT/lrFeyP&#10;u/p48VsqitmbLS9Gbg6+V+rlefj8ABFpiP/ih3un0/xsPoX7N+kE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PgxZwgAAAN0AAAAPAAAAAAAAAAAAAAAAAJgCAABkcnMvZG93&#10;bnJldi54bWxQSwUGAAAAAAQABAD1AAAAhwMAAAAA&#10;" path="m,l3961,e" filled="f" strokeweight=".03633mm">
                    <v:stroke dashstyle="dash"/>
                    <v:path arrowok="t" o:connecttype="custom" o:connectlocs="0,0;3961,0" o:connectangles="0,0"/>
                  </v:shape>
                </v:group>
                <v:group id="Group 1033" o:spid="_x0000_s1036" style="position:absolute;left:2062;top:-943;width:21;height:21" coordorigin="2062,-943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  <v:shape id="Freeform 1034" o:spid="_x0000_s1037" style="position:absolute;left:2062;top:-943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/TRsUA&#10;AADdAAAADwAAAGRycy9kb3ducmV2LnhtbERPzUrDQBC+C77DMoIXsRu1hDbttogYKfYgrT7AmJ1m&#10;o9nZkB3b2KfvCgVv8/H9znw5+FbtqY9NYAN3owwUcRVsw7WBj/fydgIqCrLFNjAZ+KUIy8XlxRwL&#10;Gw68of1WapVCOBZowIl0hdaxcuQxjkJHnLhd6D1Kgn2tbY+HFO5bfZ9lufbYcGpw2NGTo+p7++MN&#10;NM/Hr/xmlb9JWTmZ4svnazldG3N9NTzOQAkN8i8+u1c2zc/GD/D3TTpBL0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L9NGxQAAAN0AAAAPAAAAAAAAAAAAAAAAAJgCAABkcnMv&#10;ZG93bnJldi54bWxQSwUGAAAAAAQABAD1AAAAigMAAAAA&#10;" path="m21,l,,,21e" filled="f" strokeweight=".74189mm">
                    <v:path arrowok="t" o:connecttype="custom" o:connectlocs="21,-943;0,-943;0,-922" o:connectangles="0,0,0"/>
                  </v:shape>
                </v:group>
                <v:group id="Group 1031" o:spid="_x0000_s1038" style="position:absolute;left:2062;top:-881;width:2;height:278" coordorigin="2062,-881" coordsize="2,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vWo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N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y9agwwAAAN0AAAAP&#10;AAAAAAAAAAAAAAAAAKoCAABkcnMvZG93bnJldi54bWxQSwUGAAAAAAQABAD6AAAAmgMAAAAA&#10;">
                  <v:shape id="Freeform 1032" o:spid="_x0000_s1039" style="position:absolute;left:2062;top:-881;width:2;height:278;visibility:visible;mso-wrap-style:square;v-text-anchor:top" coordsize="2,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f4iMIA&#10;AADdAAAADwAAAGRycy9kb3ducmV2LnhtbERP32vCMBB+F/wfwg32punEdVs1FRGE7XFurK9Hczal&#10;zaUmUet/bwaDvd3H9/PWm9H24kI+tI4VPM0zEMS10y03Cr6/9rNXECEia+wdk4IbBdiU08kaC+2u&#10;/EmXQ2xECuFQoAIT41BIGWpDFsPcDcSJOzpvMSboG6k9XlO47eUiy3JpseXUYHCgnaG6O5ytgtqd&#10;fqqPam/y7pQv/Uv1ds5tVOrxYdyuQEQa47/4z/2u0/xs+Qy/36QTZH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p/iIwgAAAN0AAAAPAAAAAAAAAAAAAAAAAJgCAABkcnMvZG93&#10;bnJldi54bWxQSwUGAAAAAAQABAD1AAAAhwMAAAAA&#10;" path="m,l,277e" filled="f" strokeweight=".74189mm">
                    <v:stroke dashstyle="dash"/>
                    <v:path arrowok="t" o:connecttype="custom" o:connectlocs="0,-881;0,-604" o:connectangles="0,0"/>
                  </v:shape>
                </v:group>
                <v:group id="Group 1029" o:spid="_x0000_s1040" style="position:absolute;left:6046;top:-1131;width:2;height:549" coordorigin="6046,-1131" coordsize="2,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XtT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6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Ve1MwwAAAN0AAAAP&#10;AAAAAAAAAAAAAAAAAKoCAABkcnMvZG93bnJldi54bWxQSwUGAAAAAAQABAD6AAAAmgMAAAAA&#10;">
                  <v:shape id="Freeform 1030" o:spid="_x0000_s1041" style="position:absolute;left:6046;top:-1131;width:2;height:549;visibility:visible;mso-wrap-style:square;v-text-anchor:top" coordsize="2,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4EDMUA&#10;AADdAAAADwAAAGRycy9kb3ducmV2LnhtbESPQWsCMRCF70L/Q5iCN81WS9XVKCKIQi9qK17Hzbi7&#10;dDNZkqjpv28KgrcZ3pv3vZktomnEjZyvLSt462cgiAuray4VfH+te2MQPiBrbCyTgl/ysJi/dGaY&#10;a3vnPd0OoRQphH2OCqoQ2lxKX1Rk0PdtS5y0i3UGQ1pdKbXDewo3jRxk2Yc0WHMiVNjSqqLi53A1&#10;ibs766sbrif2dKzjZhA/j7vWKdV9jcspiEAxPM2P661O9bP3Efx/k0a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gQMxQAAAN0AAAAPAAAAAAAAAAAAAAAAAJgCAABkcnMv&#10;ZG93bnJldi54bWxQSwUGAAAAAAQABAD1AAAAigMAAAAA&#10;" path="m,549l,e" filled="f" strokeweight=".74189mm">
                    <v:stroke dashstyle="dash"/>
                    <v:path arrowok="t" o:connecttype="custom" o:connectlocs="0,-582;0,-1131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4928" behindDoc="1" locked="0" layoutInCell="1" allowOverlap="1" wp14:anchorId="5596AEDB" wp14:editId="10BEF33C">
                <wp:simplePos x="0" y="0"/>
                <wp:positionH relativeFrom="page">
                  <wp:posOffset>6174105</wp:posOffset>
                </wp:positionH>
                <wp:positionV relativeFrom="paragraph">
                  <wp:posOffset>-344170</wp:posOffset>
                </wp:positionV>
                <wp:extent cx="336550" cy="336550"/>
                <wp:effectExtent l="0" t="0" r="0" b="0"/>
                <wp:wrapNone/>
                <wp:docPr id="1017" name="Group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0" cy="336550"/>
                          <a:chOff x="9723" y="-542"/>
                          <a:chExt cx="530" cy="530"/>
                        </a:xfrm>
                      </wpg:grpSpPr>
                      <wpg:grpSp>
                        <wpg:cNvPr id="1018" name="Group 1026"/>
                        <wpg:cNvGrpSpPr>
                          <a:grpSpLocks/>
                        </wpg:cNvGrpSpPr>
                        <wpg:grpSpPr bwMode="auto">
                          <a:xfrm>
                            <a:off x="9744" y="-521"/>
                            <a:ext cx="488" cy="488"/>
                            <a:chOff x="9744" y="-521"/>
                            <a:chExt cx="488" cy="488"/>
                          </a:xfrm>
                        </wpg:grpSpPr>
                        <wps:wsp>
                          <wps:cNvPr id="1019" name="Freeform 1027"/>
                          <wps:cNvSpPr>
                            <a:spLocks/>
                          </wps:cNvSpPr>
                          <wps:spPr bwMode="auto">
                            <a:xfrm>
                              <a:off x="9744" y="-521"/>
                              <a:ext cx="488" cy="488"/>
                            </a:xfrm>
                            <a:custGeom>
                              <a:avLst/>
                              <a:gdLst>
                                <a:gd name="T0" fmla="+- 0 9988 9744"/>
                                <a:gd name="T1" fmla="*/ T0 w 488"/>
                                <a:gd name="T2" fmla="+- 0 -521 -521"/>
                                <a:gd name="T3" fmla="*/ -521 h 488"/>
                                <a:gd name="T4" fmla="+- 0 9926 9744"/>
                                <a:gd name="T5" fmla="*/ T4 w 488"/>
                                <a:gd name="T6" fmla="+- 0 -513 -521"/>
                                <a:gd name="T7" fmla="*/ -513 h 488"/>
                                <a:gd name="T8" fmla="+- 0 9867 9744"/>
                                <a:gd name="T9" fmla="*/ T8 w 488"/>
                                <a:gd name="T10" fmla="+- 0 -488 -521"/>
                                <a:gd name="T11" fmla="*/ -488 h 488"/>
                                <a:gd name="T12" fmla="+- 0 9817 9744"/>
                                <a:gd name="T13" fmla="*/ T12 w 488"/>
                                <a:gd name="T14" fmla="+- 0 -449 -521"/>
                                <a:gd name="T15" fmla="*/ -449 h 488"/>
                                <a:gd name="T16" fmla="+- 0 9778 9744"/>
                                <a:gd name="T17" fmla="*/ T16 w 488"/>
                                <a:gd name="T18" fmla="+- 0 -397 -521"/>
                                <a:gd name="T19" fmla="*/ -397 h 488"/>
                                <a:gd name="T20" fmla="+- 0 9753 9744"/>
                                <a:gd name="T21" fmla="*/ T20 w 488"/>
                                <a:gd name="T22" fmla="+- 0 -334 -521"/>
                                <a:gd name="T23" fmla="*/ -334 h 488"/>
                                <a:gd name="T24" fmla="+- 0 9744 9744"/>
                                <a:gd name="T25" fmla="*/ T24 w 488"/>
                                <a:gd name="T26" fmla="+- 0 -262 -521"/>
                                <a:gd name="T27" fmla="*/ -262 h 488"/>
                                <a:gd name="T28" fmla="+- 0 9747 9744"/>
                                <a:gd name="T29" fmla="*/ T28 w 488"/>
                                <a:gd name="T30" fmla="+- 0 -240 -521"/>
                                <a:gd name="T31" fmla="*/ -240 h 488"/>
                                <a:gd name="T32" fmla="+- 0 9765 9744"/>
                                <a:gd name="T33" fmla="*/ T32 w 488"/>
                                <a:gd name="T34" fmla="+- 0 -177 -521"/>
                                <a:gd name="T35" fmla="*/ -177 h 488"/>
                                <a:gd name="T36" fmla="+- 0 9800 9744"/>
                                <a:gd name="T37" fmla="*/ T36 w 488"/>
                                <a:gd name="T38" fmla="+- 0 -123 -521"/>
                                <a:gd name="T39" fmla="*/ -123 h 488"/>
                                <a:gd name="T40" fmla="+- 0 9847 9744"/>
                                <a:gd name="T41" fmla="*/ T40 w 488"/>
                                <a:gd name="T42" fmla="+- 0 -79 -521"/>
                                <a:gd name="T43" fmla="*/ -79 h 488"/>
                                <a:gd name="T44" fmla="+- 0 9906 9744"/>
                                <a:gd name="T45" fmla="*/ T44 w 488"/>
                                <a:gd name="T46" fmla="+- 0 -49 -521"/>
                                <a:gd name="T47" fmla="*/ -49 h 488"/>
                                <a:gd name="T48" fmla="+- 0 9975 9744"/>
                                <a:gd name="T49" fmla="*/ T48 w 488"/>
                                <a:gd name="T50" fmla="+- 0 -34 -521"/>
                                <a:gd name="T51" fmla="*/ -34 h 488"/>
                                <a:gd name="T52" fmla="+- 0 9999 9744"/>
                                <a:gd name="T53" fmla="*/ T52 w 488"/>
                                <a:gd name="T54" fmla="+- 0 -33 -521"/>
                                <a:gd name="T55" fmla="*/ -33 h 488"/>
                                <a:gd name="T56" fmla="+- 0 10022 9744"/>
                                <a:gd name="T57" fmla="*/ T56 w 488"/>
                                <a:gd name="T58" fmla="+- 0 -35 -521"/>
                                <a:gd name="T59" fmla="*/ -35 h 488"/>
                                <a:gd name="T60" fmla="+- 0 10085 9744"/>
                                <a:gd name="T61" fmla="*/ T60 w 488"/>
                                <a:gd name="T62" fmla="+- 0 -53 -521"/>
                                <a:gd name="T63" fmla="*/ -53 h 488"/>
                                <a:gd name="T64" fmla="+- 0 10140 9744"/>
                                <a:gd name="T65" fmla="*/ T64 w 488"/>
                                <a:gd name="T66" fmla="+- 0 -87 -521"/>
                                <a:gd name="T67" fmla="*/ -87 h 488"/>
                                <a:gd name="T68" fmla="+- 0 10185 9744"/>
                                <a:gd name="T69" fmla="*/ T68 w 488"/>
                                <a:gd name="T70" fmla="+- 0 -134 -521"/>
                                <a:gd name="T71" fmla="*/ -134 h 488"/>
                                <a:gd name="T72" fmla="+- 0 10216 9744"/>
                                <a:gd name="T73" fmla="*/ T72 w 488"/>
                                <a:gd name="T74" fmla="+- 0 -192 -521"/>
                                <a:gd name="T75" fmla="*/ -192 h 488"/>
                                <a:gd name="T76" fmla="+- 0 10231 9744"/>
                                <a:gd name="T77" fmla="*/ T76 w 488"/>
                                <a:gd name="T78" fmla="+- 0 -259 -521"/>
                                <a:gd name="T79" fmla="*/ -259 h 488"/>
                                <a:gd name="T80" fmla="+- 0 10232 9744"/>
                                <a:gd name="T81" fmla="*/ T80 w 488"/>
                                <a:gd name="T82" fmla="+- 0 -283 -521"/>
                                <a:gd name="T83" fmla="*/ -283 h 488"/>
                                <a:gd name="T84" fmla="+- 0 10230 9744"/>
                                <a:gd name="T85" fmla="*/ T84 w 488"/>
                                <a:gd name="T86" fmla="+- 0 -306 -521"/>
                                <a:gd name="T87" fmla="*/ -306 h 488"/>
                                <a:gd name="T88" fmla="+- 0 10213 9744"/>
                                <a:gd name="T89" fmla="*/ T88 w 488"/>
                                <a:gd name="T90" fmla="+- 0 -371 -521"/>
                                <a:gd name="T91" fmla="*/ -371 h 488"/>
                                <a:gd name="T92" fmla="+- 0 10180 9744"/>
                                <a:gd name="T93" fmla="*/ T92 w 488"/>
                                <a:gd name="T94" fmla="+- 0 -427 -521"/>
                                <a:gd name="T95" fmla="*/ -427 h 488"/>
                                <a:gd name="T96" fmla="+- 0 10134 9744"/>
                                <a:gd name="T97" fmla="*/ T96 w 488"/>
                                <a:gd name="T98" fmla="+- 0 -473 -521"/>
                                <a:gd name="T99" fmla="*/ -473 h 488"/>
                                <a:gd name="T100" fmla="+- 0 10076 9744"/>
                                <a:gd name="T101" fmla="*/ T100 w 488"/>
                                <a:gd name="T102" fmla="+- 0 -505 -521"/>
                                <a:gd name="T103" fmla="*/ -505 h 488"/>
                                <a:gd name="T104" fmla="+- 0 10011 9744"/>
                                <a:gd name="T105" fmla="*/ T104 w 488"/>
                                <a:gd name="T106" fmla="+- 0 -520 -521"/>
                                <a:gd name="T107" fmla="*/ -520 h 488"/>
                                <a:gd name="T108" fmla="+- 0 9988 9744"/>
                                <a:gd name="T109" fmla="*/ T108 w 488"/>
                                <a:gd name="T110" fmla="+- 0 -521 -521"/>
                                <a:gd name="T111" fmla="*/ -521 h 4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488" h="488">
                                  <a:moveTo>
                                    <a:pt x="244" y="0"/>
                                  </a:moveTo>
                                  <a:lnTo>
                                    <a:pt x="182" y="8"/>
                                  </a:lnTo>
                                  <a:lnTo>
                                    <a:pt x="123" y="33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34" y="124"/>
                                  </a:lnTo>
                                  <a:lnTo>
                                    <a:pt x="9" y="187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3" y="281"/>
                                  </a:lnTo>
                                  <a:lnTo>
                                    <a:pt x="21" y="344"/>
                                  </a:lnTo>
                                  <a:lnTo>
                                    <a:pt x="56" y="398"/>
                                  </a:lnTo>
                                  <a:lnTo>
                                    <a:pt x="103" y="442"/>
                                  </a:lnTo>
                                  <a:lnTo>
                                    <a:pt x="162" y="472"/>
                                  </a:lnTo>
                                  <a:lnTo>
                                    <a:pt x="231" y="487"/>
                                  </a:lnTo>
                                  <a:lnTo>
                                    <a:pt x="255" y="488"/>
                                  </a:lnTo>
                                  <a:lnTo>
                                    <a:pt x="278" y="486"/>
                                  </a:lnTo>
                                  <a:lnTo>
                                    <a:pt x="341" y="468"/>
                                  </a:lnTo>
                                  <a:lnTo>
                                    <a:pt x="396" y="434"/>
                                  </a:lnTo>
                                  <a:lnTo>
                                    <a:pt x="441" y="387"/>
                                  </a:lnTo>
                                  <a:lnTo>
                                    <a:pt x="472" y="329"/>
                                  </a:lnTo>
                                  <a:lnTo>
                                    <a:pt x="487" y="262"/>
                                  </a:lnTo>
                                  <a:lnTo>
                                    <a:pt x="488" y="238"/>
                                  </a:lnTo>
                                  <a:lnTo>
                                    <a:pt x="486" y="215"/>
                                  </a:lnTo>
                                  <a:lnTo>
                                    <a:pt x="469" y="150"/>
                                  </a:lnTo>
                                  <a:lnTo>
                                    <a:pt x="436" y="94"/>
                                  </a:lnTo>
                                  <a:lnTo>
                                    <a:pt x="390" y="48"/>
                                  </a:lnTo>
                                  <a:lnTo>
                                    <a:pt x="332" y="16"/>
                                  </a:lnTo>
                                  <a:lnTo>
                                    <a:pt x="267" y="1"/>
                                  </a:lnTo>
                                  <a:lnTo>
                                    <a:pt x="24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0" name="Group 1024"/>
                        <wpg:cNvGrpSpPr>
                          <a:grpSpLocks/>
                        </wpg:cNvGrpSpPr>
                        <wpg:grpSpPr bwMode="auto">
                          <a:xfrm>
                            <a:off x="9794" y="-471"/>
                            <a:ext cx="388" cy="388"/>
                            <a:chOff x="9794" y="-471"/>
                            <a:chExt cx="388" cy="388"/>
                          </a:xfrm>
                        </wpg:grpSpPr>
                        <wps:wsp>
                          <wps:cNvPr id="1021" name="Freeform 1025"/>
                          <wps:cNvSpPr>
                            <a:spLocks/>
                          </wps:cNvSpPr>
                          <wps:spPr bwMode="auto">
                            <a:xfrm>
                              <a:off x="9794" y="-471"/>
                              <a:ext cx="388" cy="388"/>
                            </a:xfrm>
                            <a:custGeom>
                              <a:avLst/>
                              <a:gdLst>
                                <a:gd name="T0" fmla="+- 0 9988 9794"/>
                                <a:gd name="T1" fmla="*/ T0 w 388"/>
                                <a:gd name="T2" fmla="+- 0 -471 -471"/>
                                <a:gd name="T3" fmla="*/ -471 h 388"/>
                                <a:gd name="T4" fmla="+- 0 9926 9794"/>
                                <a:gd name="T5" fmla="*/ T4 w 388"/>
                                <a:gd name="T6" fmla="+- 0 -461 -471"/>
                                <a:gd name="T7" fmla="*/ -461 h 388"/>
                                <a:gd name="T8" fmla="+- 0 9868 9794"/>
                                <a:gd name="T9" fmla="*/ T8 w 388"/>
                                <a:gd name="T10" fmla="+- 0 -430 -471"/>
                                <a:gd name="T11" fmla="*/ -430 h 388"/>
                                <a:gd name="T12" fmla="+- 0 9825 9794"/>
                                <a:gd name="T13" fmla="*/ T12 w 388"/>
                                <a:gd name="T14" fmla="+- 0 -382 -471"/>
                                <a:gd name="T15" fmla="*/ -382 h 388"/>
                                <a:gd name="T16" fmla="+- 0 9799 9794"/>
                                <a:gd name="T17" fmla="*/ T16 w 388"/>
                                <a:gd name="T18" fmla="+- 0 -321 -471"/>
                                <a:gd name="T19" fmla="*/ -321 h 388"/>
                                <a:gd name="T20" fmla="+- 0 9794 9794"/>
                                <a:gd name="T21" fmla="*/ T20 w 388"/>
                                <a:gd name="T22" fmla="+- 0 -276 -471"/>
                                <a:gd name="T23" fmla="*/ -276 h 388"/>
                                <a:gd name="T24" fmla="+- 0 9795 9794"/>
                                <a:gd name="T25" fmla="*/ T24 w 388"/>
                                <a:gd name="T26" fmla="+- 0 -253 -471"/>
                                <a:gd name="T27" fmla="*/ -253 h 388"/>
                                <a:gd name="T28" fmla="+- 0 9814 9794"/>
                                <a:gd name="T29" fmla="*/ T28 w 388"/>
                                <a:gd name="T30" fmla="+- 0 -191 -471"/>
                                <a:gd name="T31" fmla="*/ -191 h 388"/>
                                <a:gd name="T32" fmla="+- 0 9852 9794"/>
                                <a:gd name="T33" fmla="*/ T32 w 388"/>
                                <a:gd name="T34" fmla="+- 0 -139 -471"/>
                                <a:gd name="T35" fmla="*/ -139 h 388"/>
                                <a:gd name="T36" fmla="+- 0 9906 9794"/>
                                <a:gd name="T37" fmla="*/ T36 w 388"/>
                                <a:gd name="T38" fmla="+- 0 -102 -471"/>
                                <a:gd name="T39" fmla="*/ -102 h 388"/>
                                <a:gd name="T40" fmla="+- 0 9972 9794"/>
                                <a:gd name="T41" fmla="*/ T40 w 388"/>
                                <a:gd name="T42" fmla="+- 0 -84 -471"/>
                                <a:gd name="T43" fmla="*/ -84 h 388"/>
                                <a:gd name="T44" fmla="+- 0 9996 9794"/>
                                <a:gd name="T45" fmla="*/ T44 w 388"/>
                                <a:gd name="T46" fmla="+- 0 -83 -471"/>
                                <a:gd name="T47" fmla="*/ -83 h 388"/>
                                <a:gd name="T48" fmla="+- 0 10018 9794"/>
                                <a:gd name="T49" fmla="*/ T48 w 388"/>
                                <a:gd name="T50" fmla="+- 0 -85 -471"/>
                                <a:gd name="T51" fmla="*/ -85 h 388"/>
                                <a:gd name="T52" fmla="+- 0 10078 9794"/>
                                <a:gd name="T53" fmla="*/ T52 w 388"/>
                                <a:gd name="T54" fmla="+- 0 -105 -471"/>
                                <a:gd name="T55" fmla="*/ -105 h 388"/>
                                <a:gd name="T56" fmla="+- 0 10128 9794"/>
                                <a:gd name="T57" fmla="*/ T56 w 388"/>
                                <a:gd name="T58" fmla="+- 0 -145 -471"/>
                                <a:gd name="T59" fmla="*/ -145 h 388"/>
                                <a:gd name="T60" fmla="+- 0 10163 9794"/>
                                <a:gd name="T61" fmla="*/ T60 w 388"/>
                                <a:gd name="T62" fmla="+- 0 -200 -471"/>
                                <a:gd name="T63" fmla="*/ -200 h 388"/>
                                <a:gd name="T64" fmla="+- 0 10180 9794"/>
                                <a:gd name="T65" fmla="*/ T64 w 388"/>
                                <a:gd name="T66" fmla="+- 0 -269 -471"/>
                                <a:gd name="T67" fmla="*/ -269 h 388"/>
                                <a:gd name="T68" fmla="+- 0 10181 9794"/>
                                <a:gd name="T69" fmla="*/ T68 w 388"/>
                                <a:gd name="T70" fmla="+- 0 -294 -471"/>
                                <a:gd name="T71" fmla="*/ -294 h 388"/>
                                <a:gd name="T72" fmla="+- 0 10178 9794"/>
                                <a:gd name="T73" fmla="*/ T72 w 388"/>
                                <a:gd name="T74" fmla="+- 0 -317 -471"/>
                                <a:gd name="T75" fmla="*/ -317 h 388"/>
                                <a:gd name="T76" fmla="+- 0 10154 9794"/>
                                <a:gd name="T77" fmla="*/ T76 w 388"/>
                                <a:gd name="T78" fmla="+- 0 -378 -471"/>
                                <a:gd name="T79" fmla="*/ -378 h 388"/>
                                <a:gd name="T80" fmla="+- 0 10111 9794"/>
                                <a:gd name="T81" fmla="*/ T80 w 388"/>
                                <a:gd name="T82" fmla="+- 0 -427 -471"/>
                                <a:gd name="T83" fmla="*/ -427 h 388"/>
                                <a:gd name="T84" fmla="+- 0 10055 9794"/>
                                <a:gd name="T85" fmla="*/ T84 w 388"/>
                                <a:gd name="T86" fmla="+- 0 -460 -471"/>
                                <a:gd name="T87" fmla="*/ -460 h 388"/>
                                <a:gd name="T88" fmla="+- 0 9988 9794"/>
                                <a:gd name="T89" fmla="*/ T88 w 388"/>
                                <a:gd name="T90" fmla="+- 0 -471 -471"/>
                                <a:gd name="T91" fmla="*/ -471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388" h="388">
                                  <a:moveTo>
                                    <a:pt x="194" y="0"/>
                                  </a:moveTo>
                                  <a:lnTo>
                                    <a:pt x="132" y="10"/>
                                  </a:lnTo>
                                  <a:lnTo>
                                    <a:pt x="74" y="41"/>
                                  </a:lnTo>
                                  <a:lnTo>
                                    <a:pt x="31" y="89"/>
                                  </a:lnTo>
                                  <a:lnTo>
                                    <a:pt x="5" y="150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1" y="218"/>
                                  </a:lnTo>
                                  <a:lnTo>
                                    <a:pt x="20" y="280"/>
                                  </a:lnTo>
                                  <a:lnTo>
                                    <a:pt x="58" y="332"/>
                                  </a:lnTo>
                                  <a:lnTo>
                                    <a:pt x="112" y="369"/>
                                  </a:lnTo>
                                  <a:lnTo>
                                    <a:pt x="178" y="387"/>
                                  </a:lnTo>
                                  <a:lnTo>
                                    <a:pt x="202" y="388"/>
                                  </a:lnTo>
                                  <a:lnTo>
                                    <a:pt x="224" y="386"/>
                                  </a:lnTo>
                                  <a:lnTo>
                                    <a:pt x="284" y="366"/>
                                  </a:lnTo>
                                  <a:lnTo>
                                    <a:pt x="334" y="326"/>
                                  </a:lnTo>
                                  <a:lnTo>
                                    <a:pt x="369" y="271"/>
                                  </a:lnTo>
                                  <a:lnTo>
                                    <a:pt x="386" y="202"/>
                                  </a:lnTo>
                                  <a:lnTo>
                                    <a:pt x="387" y="177"/>
                                  </a:lnTo>
                                  <a:lnTo>
                                    <a:pt x="384" y="154"/>
                                  </a:lnTo>
                                  <a:lnTo>
                                    <a:pt x="360" y="93"/>
                                  </a:lnTo>
                                  <a:lnTo>
                                    <a:pt x="317" y="44"/>
                                  </a:lnTo>
                                  <a:lnTo>
                                    <a:pt x="261" y="11"/>
                                  </a:lnTo>
                                  <a:lnTo>
                                    <a:pt x="194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2" name="Group 1022"/>
                        <wpg:cNvGrpSpPr>
                          <a:grpSpLocks/>
                        </wpg:cNvGrpSpPr>
                        <wpg:grpSpPr bwMode="auto">
                          <a:xfrm>
                            <a:off x="9852" y="-414"/>
                            <a:ext cx="272" cy="274"/>
                            <a:chOff x="9852" y="-414"/>
                            <a:chExt cx="272" cy="274"/>
                          </a:xfrm>
                        </wpg:grpSpPr>
                        <wps:wsp>
                          <wps:cNvPr id="1023" name="Freeform 1023"/>
                          <wps:cNvSpPr>
                            <a:spLocks/>
                          </wps:cNvSpPr>
                          <wps:spPr bwMode="auto">
                            <a:xfrm>
                              <a:off x="9852" y="-414"/>
                              <a:ext cx="272" cy="274"/>
                            </a:xfrm>
                            <a:custGeom>
                              <a:avLst/>
                              <a:gdLst>
                                <a:gd name="T0" fmla="+- 0 9988 9852"/>
                                <a:gd name="T1" fmla="*/ T0 w 272"/>
                                <a:gd name="T2" fmla="+- 0 -414 -414"/>
                                <a:gd name="T3" fmla="*/ -414 h 274"/>
                                <a:gd name="T4" fmla="+- 0 9919 9852"/>
                                <a:gd name="T5" fmla="*/ T4 w 272"/>
                                <a:gd name="T6" fmla="+- 0 -395 -414"/>
                                <a:gd name="T7" fmla="*/ -395 h 274"/>
                                <a:gd name="T8" fmla="+- 0 9875 9852"/>
                                <a:gd name="T9" fmla="*/ T8 w 272"/>
                                <a:gd name="T10" fmla="+- 0 -350 -414"/>
                                <a:gd name="T11" fmla="*/ -350 h 274"/>
                                <a:gd name="T12" fmla="+- 0 9854 9852"/>
                                <a:gd name="T13" fmla="*/ T12 w 272"/>
                                <a:gd name="T14" fmla="+- 0 -283 -414"/>
                                <a:gd name="T15" fmla="*/ -283 h 274"/>
                                <a:gd name="T16" fmla="+- 0 9852 9852"/>
                                <a:gd name="T17" fmla="*/ T16 w 272"/>
                                <a:gd name="T18" fmla="+- 0 -256 -414"/>
                                <a:gd name="T19" fmla="*/ -256 h 274"/>
                                <a:gd name="T20" fmla="+- 0 9857 9852"/>
                                <a:gd name="T21" fmla="*/ T20 w 272"/>
                                <a:gd name="T22" fmla="+- 0 -235 -414"/>
                                <a:gd name="T23" fmla="*/ -235 h 274"/>
                                <a:gd name="T24" fmla="+- 0 9891 9852"/>
                                <a:gd name="T25" fmla="*/ T24 w 272"/>
                                <a:gd name="T26" fmla="+- 0 -181 -414"/>
                                <a:gd name="T27" fmla="*/ -181 h 274"/>
                                <a:gd name="T28" fmla="+- 0 9947 9852"/>
                                <a:gd name="T29" fmla="*/ T28 w 272"/>
                                <a:gd name="T30" fmla="+- 0 -147 -414"/>
                                <a:gd name="T31" fmla="*/ -147 h 274"/>
                                <a:gd name="T32" fmla="+- 0 9994 9852"/>
                                <a:gd name="T33" fmla="*/ T32 w 272"/>
                                <a:gd name="T34" fmla="+- 0 -140 -414"/>
                                <a:gd name="T35" fmla="*/ -140 h 274"/>
                                <a:gd name="T36" fmla="+- 0 10016 9852"/>
                                <a:gd name="T37" fmla="*/ T36 w 272"/>
                                <a:gd name="T38" fmla="+- 0 -143 -414"/>
                                <a:gd name="T39" fmla="*/ -143 h 274"/>
                                <a:gd name="T40" fmla="+- 0 10072 9852"/>
                                <a:gd name="T41" fmla="*/ T40 w 272"/>
                                <a:gd name="T42" fmla="+- 0 -170 -414"/>
                                <a:gd name="T43" fmla="*/ -170 h 274"/>
                                <a:gd name="T44" fmla="+- 0 10110 9852"/>
                                <a:gd name="T45" fmla="*/ T44 w 272"/>
                                <a:gd name="T46" fmla="+- 0 -221 -414"/>
                                <a:gd name="T47" fmla="*/ -221 h 274"/>
                                <a:gd name="T48" fmla="+- 0 10124 9852"/>
                                <a:gd name="T49" fmla="*/ T48 w 272"/>
                                <a:gd name="T50" fmla="+- 0 -293 -414"/>
                                <a:gd name="T51" fmla="*/ -293 h 274"/>
                                <a:gd name="T52" fmla="+- 0 10119 9852"/>
                                <a:gd name="T53" fmla="*/ T52 w 272"/>
                                <a:gd name="T54" fmla="+- 0 -315 -414"/>
                                <a:gd name="T55" fmla="*/ -315 h 274"/>
                                <a:gd name="T56" fmla="+- 0 10087 9852"/>
                                <a:gd name="T57" fmla="*/ T56 w 272"/>
                                <a:gd name="T58" fmla="+- 0 -371 -414"/>
                                <a:gd name="T59" fmla="*/ -371 h 274"/>
                                <a:gd name="T60" fmla="+- 0 10032 9852"/>
                                <a:gd name="T61" fmla="*/ T60 w 272"/>
                                <a:gd name="T62" fmla="+- 0 -407 -414"/>
                                <a:gd name="T63" fmla="*/ -407 h 274"/>
                                <a:gd name="T64" fmla="+- 0 9988 9852"/>
                                <a:gd name="T65" fmla="*/ T64 w 272"/>
                                <a:gd name="T66" fmla="+- 0 -414 -414"/>
                                <a:gd name="T67" fmla="*/ -414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72" h="274">
                                  <a:moveTo>
                                    <a:pt x="136" y="0"/>
                                  </a:moveTo>
                                  <a:lnTo>
                                    <a:pt x="67" y="19"/>
                                  </a:lnTo>
                                  <a:lnTo>
                                    <a:pt x="23" y="64"/>
                                  </a:lnTo>
                                  <a:lnTo>
                                    <a:pt x="2" y="131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5" y="179"/>
                                  </a:lnTo>
                                  <a:lnTo>
                                    <a:pt x="39" y="233"/>
                                  </a:lnTo>
                                  <a:lnTo>
                                    <a:pt x="95" y="267"/>
                                  </a:lnTo>
                                  <a:lnTo>
                                    <a:pt x="142" y="274"/>
                                  </a:lnTo>
                                  <a:lnTo>
                                    <a:pt x="164" y="271"/>
                                  </a:lnTo>
                                  <a:lnTo>
                                    <a:pt x="220" y="244"/>
                                  </a:lnTo>
                                  <a:lnTo>
                                    <a:pt x="258" y="193"/>
                                  </a:lnTo>
                                  <a:lnTo>
                                    <a:pt x="272" y="121"/>
                                  </a:lnTo>
                                  <a:lnTo>
                                    <a:pt x="267" y="99"/>
                                  </a:lnTo>
                                  <a:lnTo>
                                    <a:pt x="235" y="43"/>
                                  </a:lnTo>
                                  <a:lnTo>
                                    <a:pt x="180" y="7"/>
                                  </a:lnTo>
                                  <a:lnTo>
                                    <a:pt x="13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4" name="Group 1020"/>
                        <wpg:cNvGrpSpPr>
                          <a:grpSpLocks/>
                        </wpg:cNvGrpSpPr>
                        <wpg:grpSpPr bwMode="auto">
                          <a:xfrm>
                            <a:off x="9915" y="-352"/>
                            <a:ext cx="148" cy="149"/>
                            <a:chOff x="9915" y="-352"/>
                            <a:chExt cx="148" cy="149"/>
                          </a:xfrm>
                        </wpg:grpSpPr>
                        <wps:wsp>
                          <wps:cNvPr id="1025" name="Freeform 1021"/>
                          <wps:cNvSpPr>
                            <a:spLocks/>
                          </wps:cNvSpPr>
                          <wps:spPr bwMode="auto">
                            <a:xfrm>
                              <a:off x="9915" y="-352"/>
                              <a:ext cx="148" cy="149"/>
                            </a:xfrm>
                            <a:custGeom>
                              <a:avLst/>
                              <a:gdLst>
                                <a:gd name="T0" fmla="+- 0 9988 9915"/>
                                <a:gd name="T1" fmla="*/ T0 w 148"/>
                                <a:gd name="T2" fmla="+- 0 -352 -352"/>
                                <a:gd name="T3" fmla="*/ -352 h 149"/>
                                <a:gd name="T4" fmla="+- 0 9924 9915"/>
                                <a:gd name="T5" fmla="*/ T4 w 148"/>
                                <a:gd name="T6" fmla="+- 0 -311 -352"/>
                                <a:gd name="T7" fmla="*/ -311 h 149"/>
                                <a:gd name="T8" fmla="+- 0 9915 9915"/>
                                <a:gd name="T9" fmla="*/ T8 w 148"/>
                                <a:gd name="T10" fmla="+- 0 -261 -352"/>
                                <a:gd name="T11" fmla="*/ -261 h 149"/>
                                <a:gd name="T12" fmla="+- 0 9922 9915"/>
                                <a:gd name="T13" fmla="*/ T12 w 148"/>
                                <a:gd name="T14" fmla="+- 0 -242 -352"/>
                                <a:gd name="T15" fmla="*/ -242 h 149"/>
                                <a:gd name="T16" fmla="+- 0 9934 9915"/>
                                <a:gd name="T17" fmla="*/ T16 w 148"/>
                                <a:gd name="T18" fmla="+- 0 -226 -352"/>
                                <a:gd name="T19" fmla="*/ -226 h 149"/>
                                <a:gd name="T20" fmla="+- 0 9952 9915"/>
                                <a:gd name="T21" fmla="*/ T20 w 148"/>
                                <a:gd name="T22" fmla="+- 0 -214 -352"/>
                                <a:gd name="T23" fmla="*/ -214 h 149"/>
                                <a:gd name="T24" fmla="+- 0 9974 9915"/>
                                <a:gd name="T25" fmla="*/ T24 w 148"/>
                                <a:gd name="T26" fmla="+- 0 -206 -352"/>
                                <a:gd name="T27" fmla="*/ -206 h 149"/>
                                <a:gd name="T28" fmla="+- 0 9999 9915"/>
                                <a:gd name="T29" fmla="*/ T28 w 148"/>
                                <a:gd name="T30" fmla="+- 0 -203 -352"/>
                                <a:gd name="T31" fmla="*/ -203 h 149"/>
                                <a:gd name="T32" fmla="+- 0 10020 9915"/>
                                <a:gd name="T33" fmla="*/ T32 w 148"/>
                                <a:gd name="T34" fmla="+- 0 -210 -352"/>
                                <a:gd name="T35" fmla="*/ -210 h 149"/>
                                <a:gd name="T36" fmla="+- 0 10037 9915"/>
                                <a:gd name="T37" fmla="*/ T36 w 148"/>
                                <a:gd name="T38" fmla="+- 0 -221 -352"/>
                                <a:gd name="T39" fmla="*/ -221 h 149"/>
                                <a:gd name="T40" fmla="+- 0 10051 9915"/>
                                <a:gd name="T41" fmla="*/ T40 w 148"/>
                                <a:gd name="T42" fmla="+- 0 -238 -352"/>
                                <a:gd name="T43" fmla="*/ -238 h 149"/>
                                <a:gd name="T44" fmla="+- 0 10059 9915"/>
                                <a:gd name="T45" fmla="*/ T44 w 148"/>
                                <a:gd name="T46" fmla="+- 0 -259 -352"/>
                                <a:gd name="T47" fmla="*/ -259 h 149"/>
                                <a:gd name="T48" fmla="+- 0 10062 9915"/>
                                <a:gd name="T49" fmla="*/ T48 w 148"/>
                                <a:gd name="T50" fmla="+- 0 -284 -352"/>
                                <a:gd name="T51" fmla="*/ -284 h 149"/>
                                <a:gd name="T52" fmla="+- 0 10057 9915"/>
                                <a:gd name="T53" fmla="*/ T52 w 148"/>
                                <a:gd name="T54" fmla="+- 0 -305 -352"/>
                                <a:gd name="T55" fmla="*/ -305 h 149"/>
                                <a:gd name="T56" fmla="+- 0 10046 9915"/>
                                <a:gd name="T57" fmla="*/ T56 w 148"/>
                                <a:gd name="T58" fmla="+- 0 -324 -352"/>
                                <a:gd name="T59" fmla="*/ -324 h 149"/>
                                <a:gd name="T60" fmla="+- 0 10030 9915"/>
                                <a:gd name="T61" fmla="*/ T60 w 148"/>
                                <a:gd name="T62" fmla="+- 0 -339 -352"/>
                                <a:gd name="T63" fmla="*/ -339 h 149"/>
                                <a:gd name="T64" fmla="+- 0 10010 9915"/>
                                <a:gd name="T65" fmla="*/ T64 w 148"/>
                                <a:gd name="T66" fmla="+- 0 -348 -352"/>
                                <a:gd name="T67" fmla="*/ -348 h 149"/>
                                <a:gd name="T68" fmla="+- 0 9988 9915"/>
                                <a:gd name="T69" fmla="*/ T68 w 148"/>
                                <a:gd name="T70" fmla="+- 0 -352 -352"/>
                                <a:gd name="T71" fmla="*/ -352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48" h="149">
                                  <a:moveTo>
                                    <a:pt x="73" y="0"/>
                                  </a:moveTo>
                                  <a:lnTo>
                                    <a:pt x="9" y="41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7" y="110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37" y="138"/>
                                  </a:lnTo>
                                  <a:lnTo>
                                    <a:pt x="59" y="146"/>
                                  </a:lnTo>
                                  <a:lnTo>
                                    <a:pt x="84" y="149"/>
                                  </a:lnTo>
                                  <a:lnTo>
                                    <a:pt x="105" y="142"/>
                                  </a:lnTo>
                                  <a:lnTo>
                                    <a:pt x="122" y="131"/>
                                  </a:lnTo>
                                  <a:lnTo>
                                    <a:pt x="136" y="114"/>
                                  </a:lnTo>
                                  <a:lnTo>
                                    <a:pt x="144" y="93"/>
                                  </a:lnTo>
                                  <a:lnTo>
                                    <a:pt x="147" y="68"/>
                                  </a:lnTo>
                                  <a:lnTo>
                                    <a:pt x="142" y="47"/>
                                  </a:lnTo>
                                  <a:lnTo>
                                    <a:pt x="131" y="28"/>
                                  </a:lnTo>
                                  <a:lnTo>
                                    <a:pt x="115" y="13"/>
                                  </a:lnTo>
                                  <a:lnTo>
                                    <a:pt x="95" y="4"/>
                                  </a:lnTo>
                                  <a:lnTo>
                                    <a:pt x="73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6" name="Group 1018"/>
                        <wpg:cNvGrpSpPr>
                          <a:grpSpLocks/>
                        </wpg:cNvGrpSpPr>
                        <wpg:grpSpPr bwMode="auto">
                          <a:xfrm>
                            <a:off x="10050" y="-309"/>
                            <a:ext cx="77" cy="62"/>
                            <a:chOff x="10050" y="-309"/>
                            <a:chExt cx="77" cy="62"/>
                          </a:xfrm>
                        </wpg:grpSpPr>
                        <wps:wsp>
                          <wps:cNvPr id="1027" name="Freeform 1019"/>
                          <wps:cNvSpPr>
                            <a:spLocks/>
                          </wps:cNvSpPr>
                          <wps:spPr bwMode="auto">
                            <a:xfrm>
                              <a:off x="10050" y="-309"/>
                              <a:ext cx="77" cy="62"/>
                            </a:xfrm>
                            <a:custGeom>
                              <a:avLst/>
                              <a:gdLst>
                                <a:gd name="T0" fmla="+- 0 10050 10050"/>
                                <a:gd name="T1" fmla="*/ T0 w 77"/>
                                <a:gd name="T2" fmla="+- 0 -278 -309"/>
                                <a:gd name="T3" fmla="*/ -278 h 62"/>
                                <a:gd name="T4" fmla="+- 0 10127 10050"/>
                                <a:gd name="T5" fmla="*/ T4 w 77"/>
                                <a:gd name="T6" fmla="+- 0 -278 -309"/>
                                <a:gd name="T7" fmla="*/ -278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7" h="62">
                                  <a:moveTo>
                                    <a:pt x="0" y="31"/>
                                  </a:moveTo>
                                  <a:lnTo>
                                    <a:pt x="77" y="31"/>
                                  </a:lnTo>
                                </a:path>
                              </a:pathLst>
                            </a:custGeom>
                            <a:noFill/>
                            <a:ln w="4081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8" name="Group 1016"/>
                        <wpg:cNvGrpSpPr>
                          <a:grpSpLocks/>
                        </wpg:cNvGrpSpPr>
                        <wpg:grpSpPr bwMode="auto">
                          <a:xfrm>
                            <a:off x="9838" y="-427"/>
                            <a:ext cx="300" cy="300"/>
                            <a:chOff x="9838" y="-427"/>
                            <a:chExt cx="300" cy="300"/>
                          </a:xfrm>
                        </wpg:grpSpPr>
                        <wps:wsp>
                          <wps:cNvPr id="1029" name="Freeform 1017"/>
                          <wps:cNvSpPr>
                            <a:spLocks/>
                          </wps:cNvSpPr>
                          <wps:spPr bwMode="auto">
                            <a:xfrm>
                              <a:off x="9838" y="-427"/>
                              <a:ext cx="300" cy="300"/>
                            </a:xfrm>
                            <a:custGeom>
                              <a:avLst/>
                              <a:gdLst>
                                <a:gd name="T0" fmla="+- 0 10087 9838"/>
                                <a:gd name="T1" fmla="*/ T0 w 300"/>
                                <a:gd name="T2" fmla="+- 0 -427 -427"/>
                                <a:gd name="T3" fmla="*/ -427 h 300"/>
                                <a:gd name="T4" fmla="+- 0 9838 9838"/>
                                <a:gd name="T5" fmla="*/ T4 w 300"/>
                                <a:gd name="T6" fmla="+- 0 -178 -427"/>
                                <a:gd name="T7" fmla="*/ -178 h 300"/>
                                <a:gd name="T8" fmla="+- 0 9889 9838"/>
                                <a:gd name="T9" fmla="*/ T8 w 300"/>
                                <a:gd name="T10" fmla="+- 0 -127 -427"/>
                                <a:gd name="T11" fmla="*/ -127 h 300"/>
                                <a:gd name="T12" fmla="+- 0 10138 9838"/>
                                <a:gd name="T13" fmla="*/ T12 w 300"/>
                                <a:gd name="T14" fmla="+- 0 -376 -427"/>
                                <a:gd name="T15" fmla="*/ -376 h 300"/>
                                <a:gd name="T16" fmla="+- 0 10087 9838"/>
                                <a:gd name="T17" fmla="*/ T16 w 300"/>
                                <a:gd name="T18" fmla="+- 0 -427 -427"/>
                                <a:gd name="T19" fmla="*/ -427 h 3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0" h="300">
                                  <a:moveTo>
                                    <a:pt x="249" y="0"/>
                                  </a:moveTo>
                                  <a:lnTo>
                                    <a:pt x="0" y="249"/>
                                  </a:lnTo>
                                  <a:lnTo>
                                    <a:pt x="51" y="300"/>
                                  </a:lnTo>
                                  <a:lnTo>
                                    <a:pt x="300" y="51"/>
                                  </a:lnTo>
                                  <a:lnTo>
                                    <a:pt x="249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0" name="Group 1014"/>
                        <wpg:cNvGrpSpPr>
                          <a:grpSpLocks/>
                        </wpg:cNvGrpSpPr>
                        <wpg:grpSpPr bwMode="auto">
                          <a:xfrm>
                            <a:off x="9817" y="-448"/>
                            <a:ext cx="343" cy="343"/>
                            <a:chOff x="9817" y="-448"/>
                            <a:chExt cx="343" cy="343"/>
                          </a:xfrm>
                        </wpg:grpSpPr>
                        <wps:wsp>
                          <wps:cNvPr id="1031" name="Freeform 1015"/>
                          <wps:cNvSpPr>
                            <a:spLocks/>
                          </wps:cNvSpPr>
                          <wps:spPr bwMode="auto">
                            <a:xfrm>
                              <a:off x="9817" y="-448"/>
                              <a:ext cx="343" cy="343"/>
                            </a:xfrm>
                            <a:custGeom>
                              <a:avLst/>
                              <a:gdLst>
                                <a:gd name="T0" fmla="+- 0 10115 9817"/>
                                <a:gd name="T1" fmla="*/ T0 w 343"/>
                                <a:gd name="T2" fmla="+- 0 -448 -448"/>
                                <a:gd name="T3" fmla="*/ -448 h 343"/>
                                <a:gd name="T4" fmla="+- 0 9817 9817"/>
                                <a:gd name="T5" fmla="*/ T4 w 343"/>
                                <a:gd name="T6" fmla="+- 0 -149 -448"/>
                                <a:gd name="T7" fmla="*/ -149 h 343"/>
                                <a:gd name="T8" fmla="+- 0 9860 9817"/>
                                <a:gd name="T9" fmla="*/ T8 w 343"/>
                                <a:gd name="T10" fmla="+- 0 -106 -448"/>
                                <a:gd name="T11" fmla="*/ -106 h 343"/>
                                <a:gd name="T12" fmla="+- 0 10159 9817"/>
                                <a:gd name="T13" fmla="*/ T12 w 343"/>
                                <a:gd name="T14" fmla="+- 0 -405 -448"/>
                                <a:gd name="T15" fmla="*/ -405 h 343"/>
                                <a:gd name="T16" fmla="+- 0 10115 9817"/>
                                <a:gd name="T17" fmla="*/ T16 w 343"/>
                                <a:gd name="T18" fmla="+- 0 -448 -448"/>
                                <a:gd name="T19" fmla="*/ -448 h 3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3" h="343">
                                  <a:moveTo>
                                    <a:pt x="298" y="0"/>
                                  </a:moveTo>
                                  <a:lnTo>
                                    <a:pt x="0" y="299"/>
                                  </a:lnTo>
                                  <a:lnTo>
                                    <a:pt x="43" y="342"/>
                                  </a:lnTo>
                                  <a:lnTo>
                                    <a:pt x="342" y="43"/>
                                  </a:lnTo>
                                  <a:lnTo>
                                    <a:pt x="298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3" o:spid="_x0000_s1026" style="position:absolute;margin-left:486.15pt;margin-top:-27.1pt;width:26.5pt;height:26.5pt;z-index:-1890;mso-position-horizontal-relative:page" coordorigin="9723,-542" coordsize="530,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">
                <v:group id="Group 1026" o:spid="_x0000_s1027" style="position:absolute;left:9744;top:-521;width:488;height:488" coordorigin="9744,-521" coordsize="488,4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Xzu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DXzuMcAAADd&#10;AAAADwAAAAAAAAAAAAAAAACqAgAAZHJzL2Rvd25yZXYueG1sUEsFBgAAAAAEAAQA+gAAAJ4DAAAA&#10;AA==&#10;">
                  <v:shape id="Freeform 1027" o:spid="_x0000_s1028" style="position:absolute;left:9744;top:-521;width:488;height:488;visibility:visible;mso-wrap-style:square;v-text-anchor:top" coordsize="488,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6JEMMA&#10;AADdAAAADwAAAGRycy9kb3ducmV2LnhtbERPS4vCMBC+C/6HMMLeNHVhdVuNIssq3mR9gN6GZmyr&#10;yaQ0Wa3/3iwIe5uP7znTeWuNuFHjK8cKhoMEBHHudMWFgv1u2f8E4QOyRuOYFDzIw3zW7Uwx0+7O&#10;P3TbhkLEEPYZKihDqDMpfV6SRT9wNXHkzq6xGCJsCqkbvMdwa+R7koykxYpjQ4k1fZWUX7e/VoEx&#10;493hO12eVpvj6kNfHum+1kGpt167mIAI1IZ/8cu91nF+Mkzh75t4gp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36JEMMAAADdAAAADwAAAAAAAAAAAAAAAACYAgAAZHJzL2Rv&#10;d25yZXYueG1sUEsFBgAAAAAEAAQA9QAAAIgDAAAAAA==&#10;" path="m244,l182,8,123,33,73,72,34,124,9,187,,259r3,22l21,344r35,54l103,442r59,30l231,487r24,1l278,486r63,-18l396,434r45,-47l472,329r15,-67l488,238r-2,-23l469,150,436,94,390,48,332,16,267,1,244,e" fillcolor="black" stroked="f">
                    <v:path arrowok="t" o:connecttype="custom" o:connectlocs="244,-521;182,-513;123,-488;73,-449;34,-397;9,-334;0,-262;3,-240;21,-177;56,-123;103,-79;162,-49;231,-34;255,-33;278,-35;341,-53;396,-87;441,-134;472,-192;487,-259;488,-283;486,-306;469,-371;436,-427;390,-473;332,-505;267,-520;244,-521" o:connectangles="0,0,0,0,0,0,0,0,0,0,0,0,0,0,0,0,0,0,0,0,0,0,0,0,0,0,0,0"/>
                  </v:shape>
                </v:group>
                <v:group id="Group 1024" o:spid="_x0000_s1029" style="position:absolute;left:9794;top:-471;width:388;height:388" coordorigin="9794,-471" coordsize="388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81A8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4Zd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C81A8cAAADd&#10;AAAADwAAAAAAAAAAAAAAAACqAgAAZHJzL2Rvd25yZXYueG1sUEsFBgAAAAAEAAQA+gAAAJ4DAAAA&#10;AA==&#10;">
                  <v:shape id="Freeform 1025" o:spid="_x0000_s1030" style="position:absolute;left:9794;top:-471;width:388;height:388;visibility:visible;mso-wrap-style:square;v-text-anchor:top" coordsize="388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R0GMMA&#10;AADdAAAADwAAAGRycy9kb3ducmV2LnhtbERPPWvDMBDdC/0P4gLdatkeQnEthyRQSCAEmmbpdrWu&#10;kol1MpYSu/8+KhS63eN9Xr2aXS9uNIbOs4Iiy0EQt153bBScP96eX0CEiKyx90wKfijAqnl8qLHS&#10;fuJ3up2iESmEQ4UKbIxDJWVoLTkMmR+IE/ftR4cxwdFIPeKUwl0vyzxfSocdpwaLA20ttZfT1Sm4&#10;mN3Ub8x1g1t7PMhl2Jsv86nU02Jev4KINMd/8Z97p9P8vCzg95t0gm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R0GMMAAADdAAAADwAAAAAAAAAAAAAAAACYAgAAZHJzL2Rv&#10;d25yZXYueG1sUEsFBgAAAAAEAAQA9QAAAIgDAAAAAA==&#10;" path="m194,l132,10,74,41,31,89,5,150,,195r1,23l20,280r38,52l112,369r66,18l202,388r22,-2l284,366r50,-40l369,271r17,-69l387,177r-3,-23l360,93,317,44,261,11,194,e" stroked="f">
                    <v:path arrowok="t" o:connecttype="custom" o:connectlocs="194,-471;132,-461;74,-430;31,-382;5,-321;0,-276;1,-253;20,-191;58,-139;112,-102;178,-84;202,-83;224,-85;284,-105;334,-145;369,-200;386,-269;387,-294;384,-317;360,-378;317,-427;261,-460;194,-471" o:connectangles="0,0,0,0,0,0,0,0,0,0,0,0,0,0,0,0,0,0,0,0,0,0,0"/>
                  </v:shape>
                </v:group>
                <v:group id="Group 1022" o:spid="_x0000_s1031" style="position:absolute;left:9852;top:-414;width:272;height:274" coordorigin="9852,-414" coordsize="272,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EO78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UZL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sQ7vwwAAAN0AAAAP&#10;AAAAAAAAAAAAAAAAAKoCAABkcnMvZG93bnJldi54bWxQSwUGAAAAAAQABAD6AAAAmgMAAAAA&#10;">
                  <v:shape id="Freeform 1023" o:spid="_x0000_s1032" style="position:absolute;left:9852;top:-414;width:272;height:274;visibility:visible;mso-wrap-style:square;v-text-anchor:top" coordsize="272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AyCMUA&#10;AADdAAAADwAAAGRycy9kb3ducmV2LnhtbERPS2vCQBC+C/0PyxR6M5sYEEldg1j6OCi0aQ8eh+yY&#10;BLOzIbsxaX+9KxS8zcf3nHU+mVZcqHeNZQVJFIMgLq1uuFLw8/06X4FwHllja5kU/JKDfPMwW2Om&#10;7chfdCl8JUIIuwwV1N53mZSurMmgi2xHHLiT7Q36APtK6h7HEG5auYjjpTTYcGiosaNdTeW5GIyC&#10;P5cmcngph/3ueHgbi/cxXR0+lXp6nLbPIDxN/i7+d3/oMD9epHD7Jpw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wDIIxQAAAN0AAAAPAAAAAAAAAAAAAAAAAJgCAABkcnMv&#10;ZG93bnJldi54bWxQSwUGAAAAAAQABAD1AAAAigMAAAAA&#10;" path="m136,l67,19,23,64,2,131,,158r5,21l39,233r56,34l142,274r22,-3l220,244r38,-51l272,121,267,99,235,43,180,7,136,e" fillcolor="black" stroked="f">
                    <v:path arrowok="t" o:connecttype="custom" o:connectlocs="136,-414;67,-395;23,-350;2,-283;0,-256;5,-235;39,-181;95,-147;142,-140;164,-143;220,-170;258,-221;272,-293;267,-315;235,-371;180,-407;136,-414" o:connectangles="0,0,0,0,0,0,0,0,0,0,0,0,0,0,0,0,0"/>
                  </v:shape>
                </v:group>
                <v:group id="Group 1020" o:spid="_x0000_s1033" style="position:absolute;left:9915;top:-352;width:148;height:149" coordorigin="9915,-352" coordsize="148,1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QzA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k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UMwDFAAAA3QAA&#10;AA8AAAAAAAAAAAAAAAAAqgIAAGRycy9kb3ducmV2LnhtbFBLBQYAAAAABAAEAPoAAACcAwAAAAA=&#10;">
                  <v:shape id="Freeform 1021" o:spid="_x0000_s1034" style="position:absolute;left:9915;top:-352;width:148;height:149;visibility:visible;mso-wrap-style:square;v-text-anchor:top" coordsize="148,1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QNAsIA&#10;AADdAAAADwAAAGRycy9kb3ducmV2LnhtbERPTWsCMRC9F/wPYYTearJCtaxGEUvBnsTVS2/DZswu&#10;biZLEt3tv28Khd7m8T5nvR1dJx4UYutZQzFTIIhrb1q2Gi7nj5c3EDEhG+w8k4ZvirDdTJ7WWBo/&#10;8IkeVbIih3AsUUOTUl9KGeuGHMaZ74kzd/XBYcowWGkCDjncdXKu1EI6bDk3NNjTvqH6Vt2dhuv+&#10;sxjUfSnt7utcWBOq4/uh0vp5Ou5WIBKN6V/85z6YPF/NX+H3m3y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FA0CwgAAAN0AAAAPAAAAAAAAAAAAAAAAAJgCAABkcnMvZG93&#10;bnJldi54bWxQSwUGAAAAAAQABAD1AAAAhwMAAAAA&#10;" path="m73,l9,41,,91r7,19l19,126r18,12l59,146r25,3l105,142r17,-11l136,114r8,-21l147,68,142,47,131,28,115,13,95,4,73,e" stroked="f">
                    <v:path arrowok="t" o:connecttype="custom" o:connectlocs="73,-352;9,-311;0,-261;7,-242;19,-226;37,-214;59,-206;84,-203;105,-210;122,-221;136,-238;144,-259;147,-284;142,-305;131,-324;115,-339;95,-348;73,-352" o:connectangles="0,0,0,0,0,0,0,0,0,0,0,0,0,0,0,0,0,0"/>
                  </v:shape>
                </v:group>
                <v:group id="Group 1018" o:spid="_x0000_s1035" style="position:absolute;left:10050;top:-309;width:77;height:62" coordorigin="10050,-309" coordsize="77,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I7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m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igjswwAAAN0AAAAP&#10;AAAAAAAAAAAAAAAAAKoCAABkcnMvZG93bnJldi54bWxQSwUGAAAAAAQABAD6AAAAmgMAAAAA&#10;">
                  <v:shape id="Freeform 1019" o:spid="_x0000_s1036" style="position:absolute;left:10050;top:-309;width:77;height:62;visibility:visible;mso-wrap-style:square;v-text-anchor:top" coordsize="7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oXrcMA&#10;AADdAAAADwAAAGRycy9kb3ducmV2LnhtbERPTWvCQBC9F/wPywheSt0opZboJgRBtNKLWup1zI7Z&#10;YHY2ZLea/ntXKPQ2j/c5i7y3jbhS52vHCibjBARx6XTNlYKvw+rlHYQPyBobx6Tglzzk2eBpgal2&#10;N97RdR8qEUPYp6jAhNCmUvrSkEU/di1x5M6usxgi7CqpO7zFcNvIaZK8SYs1xwaDLS0NlZf9j1Xw&#10;+bzV5nWzDmVxoua4/S4+WqyUGg37Yg4iUB/+xX/ujY7zk+kMHt/EE2R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oXrcMAAADdAAAADwAAAAAAAAAAAAAAAACYAgAAZHJzL2Rv&#10;d25yZXYueG1sUEsFBgAAAAAEAAQA9QAAAIgDAAAAAA==&#10;" path="m,31r77,e" filled="f" strokecolor="white" strokeweight="1.1338mm">
                    <v:path arrowok="t" o:connecttype="custom" o:connectlocs="0,-278;77,-278" o:connectangles="0,0"/>
                  </v:shape>
                </v:group>
                <v:group id="Group 1016" o:spid="_x0000_s1037" style="position:absolute;left:9838;top:-427;width:300;height:300" coordorigin="9838,-427" coordsize="300,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k5Bc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lk5BccAAADd&#10;AAAADwAAAAAAAAAAAAAAAACqAgAAZHJzL2Rvd25yZXYueG1sUEsFBgAAAAAEAAQA+gAAAJ4DAAAA&#10;AA==&#10;">
                  <v:shape id="Freeform 1017" o:spid="_x0000_s1038" style="position:absolute;left:9838;top:-427;width:300;height:300;visibility:visible;mso-wrap-style:square;v-text-anchor:top" coordsize="30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erX8IA&#10;AADdAAAADwAAAGRycy9kb3ducmV2LnhtbERPPW/CMBDdK/EfrKvUrdjNQEvAoICEBGPSDh1P8TWO&#10;Gp+j2ITQX48rIbHd0/u89XZynRhpCK1nDW9zBYK49qblRsPX5+H1A0SIyAY7z6ThSgG2m9nTGnPj&#10;L1zSWMVGpBAOOWqwMfa5lKG25DDMfU+cuB8/OIwJDo00A15SuOtkptRCOmw5NVjsaW+p/q3OTsNu&#10;3F3L77JUlX3PTvWfKkg2hdYvz1OxAhFpig/x3X00ab7KlvD/TTpBb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N6tfwgAAAN0AAAAPAAAAAAAAAAAAAAAAAJgCAABkcnMvZG93&#10;bnJldi54bWxQSwUGAAAAAAQABAD1AAAAhwMAAAAA&#10;" path="m249,l,249r51,51l300,51,249,e" stroked="f">
                    <v:path arrowok="t" o:connecttype="custom" o:connectlocs="249,-427;0,-178;51,-127;300,-376;249,-427" o:connectangles="0,0,0,0,0"/>
                  </v:shape>
                </v:group>
                <v:group id="Group 1014" o:spid="_x0000_s1039" style="position:absolute;left:9817;top:-448;width:343;height:343" coordorigin="9817,-448" coordsize="343,3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aj3s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9qPexgAAAN0A&#10;AAAPAAAAAAAAAAAAAAAAAKoCAABkcnMvZG93bnJldi54bWxQSwUGAAAAAAQABAD6AAAAnQMAAAAA&#10;">
                  <v:shape id="Freeform 1015" o:spid="_x0000_s1040" style="position:absolute;left:9817;top:-448;width:343;height:343;visibility:visible;mso-wrap-style:square;v-text-anchor:top" coordsize="343,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xeqcQA&#10;AADdAAAADwAAAGRycy9kb3ducmV2LnhtbERP32vCMBB+F/Y/hBv4ZtNu6KQzigiDgSBTN5hvZ3Nr&#10;uzWXksTa/fdGEHy7j+/nzRa9aURHzteWFWRJCoK4sLrmUsHn/m00BeEDssbGMin4Jw+L+cNghrm2&#10;Z95StwuliCHsc1RQhdDmUvqiIoM+sS1x5H6sMxgidKXUDs8x3DTyKU0n0mDNsaHCllYVFX+7k1Gw&#10;LT7898t0PT50Xz5zm86Vv+OjUsPHfvkKIlAf7uKb+13H+elzBtdv4gl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8XqnEAAAA3QAAAA8AAAAAAAAAAAAAAAAAmAIAAGRycy9k&#10;b3ducmV2LnhtbFBLBQYAAAAABAAEAPUAAACJAwAAAAA=&#10;" path="m298,l,299r43,43l342,43,298,e" fillcolor="black" stroked="f">
                    <v:path arrowok="t" o:connecttype="custom" o:connectlocs="298,-448;0,-149;43,-106;342,-405;298,-448" o:connectangles="0,0,0,0,0"/>
                  </v:shape>
                </v:group>
                <w10:wrap anchorx="page"/>
              </v:group>
            </w:pict>
          </mc:Fallback>
        </mc:AlternateContent>
      </w:r>
      <w:r w:rsidR="00C85D60">
        <w:rPr>
          <w:rFonts w:ascii="Arial" w:eastAsia="Arial" w:hAnsi="Arial" w:cs="Arial"/>
          <w:b/>
          <w:bCs/>
          <w:sz w:val="13"/>
          <w:szCs w:val="13"/>
        </w:rPr>
        <w:t>C</w:t>
      </w:r>
      <w:r w:rsidR="00C85D60">
        <w:rPr>
          <w:rFonts w:ascii="Arial" w:eastAsia="Arial" w:hAnsi="Arial" w:cs="Arial"/>
          <w:b/>
          <w:bCs/>
          <w:spacing w:val="-1"/>
          <w:sz w:val="13"/>
          <w:szCs w:val="13"/>
        </w:rPr>
        <w:t>r</w:t>
      </w:r>
      <w:r w:rsidR="00C85D60">
        <w:rPr>
          <w:rFonts w:ascii="Arial" w:eastAsia="Arial" w:hAnsi="Arial" w:cs="Arial"/>
          <w:b/>
          <w:bCs/>
          <w:sz w:val="13"/>
          <w:szCs w:val="13"/>
        </w:rPr>
        <w:t>eati</w:t>
      </w:r>
      <w:r w:rsidR="00C85D60">
        <w:rPr>
          <w:rFonts w:ascii="Arial" w:eastAsia="Arial" w:hAnsi="Arial" w:cs="Arial"/>
          <w:b/>
          <w:bCs/>
          <w:spacing w:val="-1"/>
          <w:sz w:val="13"/>
          <w:szCs w:val="13"/>
        </w:rPr>
        <w:t>v</w:t>
      </w:r>
      <w:r w:rsidR="00C85D60">
        <w:rPr>
          <w:rFonts w:ascii="Arial" w:eastAsia="Arial" w:hAnsi="Arial" w:cs="Arial"/>
          <w:b/>
          <w:bCs/>
          <w:sz w:val="13"/>
          <w:szCs w:val="13"/>
        </w:rPr>
        <w:t>e</w:t>
      </w:r>
      <w:r w:rsidR="00C85D60">
        <w:rPr>
          <w:rFonts w:ascii="Arial" w:eastAsia="Arial" w:hAnsi="Arial" w:cs="Arial"/>
          <w:b/>
          <w:bCs/>
          <w:spacing w:val="-14"/>
          <w:sz w:val="13"/>
          <w:szCs w:val="13"/>
        </w:rPr>
        <w:t xml:space="preserve"> </w:t>
      </w:r>
      <w:r w:rsidR="00C85D60">
        <w:rPr>
          <w:rFonts w:ascii="Arial" w:eastAsia="Arial" w:hAnsi="Arial" w:cs="Arial"/>
          <w:b/>
          <w:bCs/>
          <w:w w:val="97"/>
          <w:sz w:val="13"/>
          <w:szCs w:val="13"/>
        </w:rPr>
        <w:t>Commons</w:t>
      </w:r>
    </w:p>
    <w:p w:rsidR="008E418F" w:rsidRDefault="004D477D" w:rsidP="002A3841">
      <w:pPr>
        <w:spacing w:before="20" w:after="0" w:line="240" w:lineRule="auto"/>
        <w:ind w:left="1172" w:right="201"/>
        <w:rPr>
          <w:rFonts w:ascii="Arial" w:eastAsia="Arial" w:hAnsi="Arial" w:cs="Arial"/>
          <w:sz w:val="13"/>
          <w:szCs w:val="13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7908C02B" wp14:editId="5FC13857">
                <wp:simplePos x="0" y="0"/>
                <wp:positionH relativeFrom="page">
                  <wp:posOffset>802640</wp:posOffset>
                </wp:positionH>
                <wp:positionV relativeFrom="paragraph">
                  <wp:posOffset>157480</wp:posOffset>
                </wp:positionV>
                <wp:extent cx="422275" cy="448310"/>
                <wp:effectExtent l="2540" t="5080" r="3810" b="3810"/>
                <wp:wrapNone/>
                <wp:docPr id="1006" name="Group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75" cy="448310"/>
                          <a:chOff x="1264" y="248"/>
                          <a:chExt cx="665" cy="706"/>
                        </a:xfrm>
                      </wpg:grpSpPr>
                      <wpg:grpSp>
                        <wpg:cNvPr id="1007" name="Group 1011"/>
                        <wpg:cNvGrpSpPr>
                          <a:grpSpLocks/>
                        </wpg:cNvGrpSpPr>
                        <wpg:grpSpPr bwMode="auto">
                          <a:xfrm>
                            <a:off x="1908" y="269"/>
                            <a:ext cx="2" cy="285"/>
                            <a:chOff x="1908" y="269"/>
                            <a:chExt cx="2" cy="285"/>
                          </a:xfrm>
                        </wpg:grpSpPr>
                        <wps:wsp>
                          <wps:cNvPr id="1008" name="Freeform 1012"/>
                          <wps:cNvSpPr>
                            <a:spLocks/>
                          </wps:cNvSpPr>
                          <wps:spPr bwMode="auto">
                            <a:xfrm>
                              <a:off x="1908" y="269"/>
                              <a:ext cx="2" cy="285"/>
                            </a:xfrm>
                            <a:custGeom>
                              <a:avLst/>
                              <a:gdLst>
                                <a:gd name="T0" fmla="+- 0 269 269"/>
                                <a:gd name="T1" fmla="*/ 269 h 285"/>
                                <a:gd name="T2" fmla="+- 0 554 269"/>
                                <a:gd name="T3" fmla="*/ 554 h 28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5">
                                  <a:moveTo>
                                    <a:pt x="0" y="0"/>
                                  </a:moveTo>
                                  <a:lnTo>
                                    <a:pt x="0" y="285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9" name="Group 1009"/>
                        <wpg:cNvGrpSpPr>
                          <a:grpSpLocks/>
                        </wpg:cNvGrpSpPr>
                        <wpg:grpSpPr bwMode="auto">
                          <a:xfrm>
                            <a:off x="1887" y="573"/>
                            <a:ext cx="21" cy="21"/>
                            <a:chOff x="1887" y="573"/>
                            <a:chExt cx="21" cy="21"/>
                          </a:xfrm>
                        </wpg:grpSpPr>
                        <wps:wsp>
                          <wps:cNvPr id="1010" name="Freeform 1010"/>
                          <wps:cNvSpPr>
                            <a:spLocks/>
                          </wps:cNvSpPr>
                          <wps:spPr bwMode="auto">
                            <a:xfrm>
                              <a:off x="1887" y="573"/>
                              <a:ext cx="21" cy="21"/>
                            </a:xfrm>
                            <a:custGeom>
                              <a:avLst/>
                              <a:gdLst>
                                <a:gd name="T0" fmla="+- 0 1908 1887"/>
                                <a:gd name="T1" fmla="*/ T0 w 21"/>
                                <a:gd name="T2" fmla="+- 0 573 573"/>
                                <a:gd name="T3" fmla="*/ 573 h 21"/>
                                <a:gd name="T4" fmla="+- 0 1908 1887"/>
                                <a:gd name="T5" fmla="*/ T4 w 21"/>
                                <a:gd name="T6" fmla="+- 0 594 573"/>
                                <a:gd name="T7" fmla="*/ 594 h 21"/>
                                <a:gd name="T8" fmla="+- 0 1887 1887"/>
                                <a:gd name="T9" fmla="*/ T8 w 21"/>
                                <a:gd name="T10" fmla="+- 0 594 573"/>
                                <a:gd name="T11" fmla="*/ 594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21" y="0"/>
                                  </a:moveTo>
                                  <a:lnTo>
                                    <a:pt x="21" y="21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1" name="Group 1007"/>
                        <wpg:cNvGrpSpPr>
                          <a:grpSpLocks/>
                        </wpg:cNvGrpSpPr>
                        <wpg:grpSpPr bwMode="auto">
                          <a:xfrm>
                            <a:off x="1329" y="594"/>
                            <a:ext cx="514" cy="2"/>
                            <a:chOff x="1329" y="594"/>
                            <a:chExt cx="514" cy="2"/>
                          </a:xfrm>
                        </wpg:grpSpPr>
                        <wps:wsp>
                          <wps:cNvPr id="1012" name="Freeform 1008"/>
                          <wps:cNvSpPr>
                            <a:spLocks/>
                          </wps:cNvSpPr>
                          <wps:spPr bwMode="auto">
                            <a:xfrm>
                              <a:off x="1329" y="594"/>
                              <a:ext cx="514" cy="2"/>
                            </a:xfrm>
                            <a:custGeom>
                              <a:avLst/>
                              <a:gdLst>
                                <a:gd name="T0" fmla="+- 0 1842 1329"/>
                                <a:gd name="T1" fmla="*/ T0 w 514"/>
                                <a:gd name="T2" fmla="+- 0 1329 1329"/>
                                <a:gd name="T3" fmla="*/ T2 w 5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">
                                  <a:moveTo>
                                    <a:pt x="513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3" name="Group 1005"/>
                        <wpg:cNvGrpSpPr>
                          <a:grpSpLocks/>
                        </wpg:cNvGrpSpPr>
                        <wpg:grpSpPr bwMode="auto">
                          <a:xfrm>
                            <a:off x="1285" y="594"/>
                            <a:ext cx="21" cy="21"/>
                            <a:chOff x="1285" y="594"/>
                            <a:chExt cx="21" cy="21"/>
                          </a:xfrm>
                        </wpg:grpSpPr>
                        <wps:wsp>
                          <wps:cNvPr id="1014" name="Freeform 1006"/>
                          <wps:cNvSpPr>
                            <a:spLocks/>
                          </wps:cNvSpPr>
                          <wps:spPr bwMode="auto">
                            <a:xfrm>
                              <a:off x="1285" y="594"/>
                              <a:ext cx="21" cy="21"/>
                            </a:xfrm>
                            <a:custGeom>
                              <a:avLst/>
                              <a:gdLst>
                                <a:gd name="T0" fmla="+- 0 1306 1285"/>
                                <a:gd name="T1" fmla="*/ T0 w 21"/>
                                <a:gd name="T2" fmla="+- 0 594 594"/>
                                <a:gd name="T3" fmla="*/ 594 h 21"/>
                                <a:gd name="T4" fmla="+- 0 1285 1285"/>
                                <a:gd name="T5" fmla="*/ T4 w 21"/>
                                <a:gd name="T6" fmla="+- 0 594 594"/>
                                <a:gd name="T7" fmla="*/ 594 h 21"/>
                                <a:gd name="T8" fmla="+- 0 1285 1285"/>
                                <a:gd name="T9" fmla="*/ T8 w 21"/>
                                <a:gd name="T10" fmla="+- 0 616 594"/>
                                <a:gd name="T11" fmla="*/ 616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2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2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5" name="Group 1003"/>
                        <wpg:cNvGrpSpPr>
                          <a:grpSpLocks/>
                        </wpg:cNvGrpSpPr>
                        <wpg:grpSpPr bwMode="auto">
                          <a:xfrm>
                            <a:off x="1285" y="656"/>
                            <a:ext cx="2" cy="277"/>
                            <a:chOff x="1285" y="656"/>
                            <a:chExt cx="2" cy="277"/>
                          </a:xfrm>
                        </wpg:grpSpPr>
                        <wps:wsp>
                          <wps:cNvPr id="1016" name="Freeform 1004"/>
                          <wps:cNvSpPr>
                            <a:spLocks/>
                          </wps:cNvSpPr>
                          <wps:spPr bwMode="auto">
                            <a:xfrm>
                              <a:off x="1285" y="656"/>
                              <a:ext cx="2" cy="277"/>
                            </a:xfrm>
                            <a:custGeom>
                              <a:avLst/>
                              <a:gdLst>
                                <a:gd name="T0" fmla="+- 0 656 656"/>
                                <a:gd name="T1" fmla="*/ 656 h 277"/>
                                <a:gd name="T2" fmla="+- 0 933 656"/>
                                <a:gd name="T3" fmla="*/ 933 h 2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7">
                                  <a:moveTo>
                                    <a:pt x="0" y="0"/>
                                  </a:moveTo>
                                  <a:lnTo>
                                    <a:pt x="0" y="277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2" o:spid="_x0000_s1026" style="position:absolute;margin-left:63.2pt;margin-top:12.4pt;width:33.25pt;height:35.3pt;z-index:-1889;mso-position-horizontal-relative:page" coordorigin="1264,248" coordsize="665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">
                <v:group id="Group 1011" o:spid="_x0000_s1027" style="position:absolute;left:1908;top:269;width:2;height:285" coordorigin="1908,269" coordsize="2,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HPxF8QAAADdAAAADwAAAGRycy9kb3ducmV2LnhtbERPTWvCQBC9C/6HZQq9&#10;6W6UakldRURLD1JQC+JtyI5JMDsbsmsS/323UPA2j/c5i1VvK9FS40vHGpKxAkGcOVNyruHntBu9&#10;g/AB2WDlmDQ8yMNqORwsMDWu4wO1x5CLGMI+RQ1FCHUqpc8KsujHriaO3NU1FkOETS5Ng10Mt5Wc&#10;KDWTFkuODQXWtCkoux3vVsNnh916mmzb/e26eVxOb9/nfUJav7706w8QgfrwFP+7v0ycr9Qc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HPxF8QAAADdAAAA&#10;DwAAAAAAAAAAAAAAAACqAgAAZHJzL2Rvd25yZXYueG1sUEsFBgAAAAAEAAQA+gAAAJsDAAAAAA==&#10;">
                  <v:shape id="Freeform 1012" o:spid="_x0000_s1028" style="position:absolute;left:1908;top:269;width:2;height:285;visibility:visible;mso-wrap-style:square;v-text-anchor:top" coordsize="2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oRcYA&#10;AADdAAAADwAAAGRycy9kb3ducmV2LnhtbESPQWvCQBCF7wX/wzKCl1J3VSiSukpVBA9Squ0PGLLT&#10;JJidjdnVxH/vHITeZnhv3vtmsep9rW7UxiqwhcnYgCLOg6u4sPD7s3ubg4oJ2WEdmCzcKcJqOXhZ&#10;YOZCx0e6nVKhJIRjhhbKlJpM65iX5DGOQ0Ms2l9oPSZZ20K7FjsJ97WeGvOuPVYsDSU2tCkpP5+u&#10;3sJ5v61ml253XF++ZvMmfLvXycFZOxr2nx+gEvXp3/y83jvBN0Zw5RsZQS8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koRcYAAADdAAAADwAAAAAAAAAAAAAAAACYAgAAZHJz&#10;L2Rvd25yZXYueG1sUEsFBgAAAAAEAAQA9QAAAIsDAAAAAA==&#10;" path="m,l,285e" filled="f" strokecolor="#f37920" strokeweight=".74189mm">
                    <v:stroke dashstyle="dash"/>
                    <v:path arrowok="t" o:connecttype="custom" o:connectlocs="0,269;0,554" o:connectangles="0,0"/>
                  </v:shape>
                </v:group>
                <v:group id="Group 1009" o:spid="_x0000_s1029" style="position:absolute;left:1887;top:573;width:21;height:21" coordorigin="1887,573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<v:shape id="Freeform 1010" o:spid="_x0000_s1030" style="position:absolute;left:1887;top:573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hccA&#10;AADdAAAADwAAAGRycy9kb3ducmV2LnhtbESPT2sCQQzF74LfYYjQS6kz/qVsHUUEqS1e1B7aW9hJ&#10;d5fuZJadUddvbw4Fbwnv5b1fFqvO1+pCbawCWxgNDSjiPLiKCwtfp+3LK6iYkB3WgcnCjSKslv3e&#10;AjMXrnygyzEVSkI4ZmihTKnJtI55SR7jMDTEov2G1mOStS20a/Eq4b7WY2Pm2mPF0lBiQ5uS8r/j&#10;2Vswn9MTfafZ/llP6/P7z2Smt+MPa58G3foNVKIuPcz/1zsn+GYk/PKNjK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9QSYXHAAAA3QAAAA8AAAAAAAAAAAAAAAAAmAIAAGRy&#10;cy9kb3ducmV2LnhtbFBLBQYAAAAABAAEAPUAAACMAwAAAAA=&#10;" path="m21,r,21l,21e" filled="f" strokecolor="#f37920" strokeweight=".74189mm">
                    <v:path arrowok="t" o:connecttype="custom" o:connectlocs="21,573;21,594;0,594" o:connectangles="0,0,0"/>
                  </v:shape>
                </v:group>
                <v:group id="Group 1007" o:spid="_x0000_s1031" style="position:absolute;left:1329;top:594;width:514;height:2" coordorigin="1329,594" coordsize="51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9aJ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J0r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D1olwwAAAN0AAAAP&#10;AAAAAAAAAAAAAAAAAKoCAABkcnMvZG93bnJldi54bWxQSwUGAAAAAAQABAD6AAAAmgMAAAAA&#10;">
                  <v:shape id="Freeform 1008" o:spid="_x0000_s1032" style="position:absolute;left:1329;top:594;width:514;height:2;visibility:visible;mso-wrap-style:square;v-text-anchor:top" coordsize="51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Wg88EA&#10;AADdAAAADwAAAGRycy9kb3ducmV2LnhtbERP3WrCMBS+H/gO4QjezVSRMTpjKUJlNzLa7QEOzTEt&#10;NiehibZ7eyMMdnc+vt+zL2Y7iDuNoXesYLPOQBC3TvdsFPx8V6/vIEJE1jg4JgW/FKA4LF72mGs3&#10;cU33JhqRQjjkqKCL0edShrYji2HtPHHiLm60GBMcjdQjTincDnKbZW/SYs+poUNPx47aa3OzCuir&#10;0rt6vu60O/t+qlx58sYotVrO5QeISHP8F/+5P3Wan2228PwmnSAP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VoPPBAAAA3QAAAA8AAAAAAAAAAAAAAAAAmAIAAGRycy9kb3du&#10;cmV2LnhtbFBLBQYAAAAABAAEAPUAAACGAwAAAAA=&#10;" path="m513,l,e" filled="f" strokecolor="#f37920" strokeweight=".74189mm">
                    <v:stroke dashstyle="dash"/>
                    <v:path arrowok="t" o:connecttype="custom" o:connectlocs="513,0;0,0" o:connectangles="0,0"/>
                  </v:shape>
                </v:group>
                <v:group id="Group 1005" o:spid="_x0000_s1033" style="position:absolute;left:1285;top:594;width:21;height:21" coordorigin="1285,594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Fhy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m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kWHJwwAAAN0AAAAP&#10;AAAAAAAAAAAAAAAAAKoCAABkcnMvZG93bnJldi54bWxQSwUGAAAAAAQABAD6AAAAmgMAAAAA&#10;">
                  <v:shape id="Freeform 1006" o:spid="_x0000_s1034" style="position:absolute;left:1285;top:594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tPhsUA&#10;AADdAAAADwAAAGRycy9kb3ducmV2LnhtbERPTWvCQBC9F/wPyxR6KWZXm0iJWUUK0iq9VD3Y25Ad&#10;k9DsbMiumv57Vyj0No/3OcVysK24UO8bxxomiQJBXDrTcKXhsF+PX0H4gGywdUwafsnDcjF6KDA3&#10;7spfdNmFSsQQ9jlqqEPocil9WZNFn7iOOHIn11sMEfaVND1eY7ht5VSpmbTYcGyosaO3msqf3dlq&#10;UNt0T8eQfT7LtD2/f79kcj3daP30OKzmIAIN4V/85/4wcb6apHD/Jp4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a0+GxQAAAN0AAAAPAAAAAAAAAAAAAAAAAJgCAABkcnMv&#10;ZG93bnJldi54bWxQSwUGAAAAAAQABAD1AAAAigMAAAAA&#10;" path="m21,l,,,22e" filled="f" strokecolor="#f37920" strokeweight=".74189mm">
                    <v:path arrowok="t" o:connecttype="custom" o:connectlocs="21,594;0,594;0,616" o:connectangles="0,0,0"/>
                  </v:shape>
                </v:group>
                <v:group id="Group 1003" o:spid="_x0000_s1035" style="position:absolute;left:1285;top:656;width:2;height:277" coordorigin="1285,656" coordsize="2,2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RcJ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u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NFwmwwAAAN0AAAAP&#10;AAAAAAAAAAAAAAAAAKoCAABkcnMvZG93bnJldi54bWxQSwUGAAAAAAQABAD6AAAAmgMAAAAA&#10;">
                  <v:shape id="Freeform 1004" o:spid="_x0000_s1036" style="position:absolute;left:1285;top:656;width:2;height:277;visibility:visible;mso-wrap-style:square;v-text-anchor:top" coordsize="2,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06UsMA&#10;AADdAAAADwAAAGRycy9kb3ducmV2LnhtbERPTYvCMBC9C/6HMIIX0VQPVatRRBRk8bJuL3sbm7Et&#10;NpPSRFv/vVkQ9jaP9znrbWcq8aTGlZYVTCcRCOLM6pJzBenPcbwA4TyyxsoyKXiRg+2m31tjom3L&#10;3/S8+FyEEHYJKii8rxMpXVaQQTexNXHgbrYx6ANscqkbbEO4qeQsimJpsOTQUGBN+4Ky++VhFBzK&#10;38WXjdv56JoeXuleLkfnnVdqOOh2KxCeOv8v/rhPOsyPpjH8fRNOkJ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06UsMAAADdAAAADwAAAAAAAAAAAAAAAACYAgAAZHJzL2Rv&#10;d25yZXYueG1sUEsFBgAAAAAEAAQA9QAAAIgDAAAAAA==&#10;" path="m,l,277e" filled="f" strokecolor="#f37920" strokeweight=".74189mm">
                    <v:stroke dashstyle="dash"/>
                    <v:path arrowok="t" o:connecttype="custom" o:connectlocs="0,656;0,933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6976" behindDoc="1" locked="0" layoutInCell="1" allowOverlap="1" wp14:anchorId="129B5213" wp14:editId="6BA86F07">
                <wp:simplePos x="0" y="0"/>
                <wp:positionH relativeFrom="page">
                  <wp:posOffset>1393190</wp:posOffset>
                </wp:positionH>
                <wp:positionV relativeFrom="paragraph">
                  <wp:posOffset>157480</wp:posOffset>
                </wp:positionV>
                <wp:extent cx="422275" cy="448310"/>
                <wp:effectExtent l="2540" t="5080" r="3810" b="3810"/>
                <wp:wrapNone/>
                <wp:docPr id="995" name="Group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75" cy="448310"/>
                          <a:chOff x="2194" y="248"/>
                          <a:chExt cx="665" cy="706"/>
                        </a:xfrm>
                      </wpg:grpSpPr>
                      <wpg:grpSp>
                        <wpg:cNvPr id="996" name="Group 1000"/>
                        <wpg:cNvGrpSpPr>
                          <a:grpSpLocks/>
                        </wpg:cNvGrpSpPr>
                        <wpg:grpSpPr bwMode="auto">
                          <a:xfrm>
                            <a:off x="2215" y="269"/>
                            <a:ext cx="2" cy="285"/>
                            <a:chOff x="2215" y="269"/>
                            <a:chExt cx="2" cy="285"/>
                          </a:xfrm>
                        </wpg:grpSpPr>
                        <wps:wsp>
                          <wps:cNvPr id="997" name="Freeform 1001"/>
                          <wps:cNvSpPr>
                            <a:spLocks/>
                          </wps:cNvSpPr>
                          <wps:spPr bwMode="auto">
                            <a:xfrm>
                              <a:off x="2215" y="269"/>
                              <a:ext cx="2" cy="285"/>
                            </a:xfrm>
                            <a:custGeom>
                              <a:avLst/>
                              <a:gdLst>
                                <a:gd name="T0" fmla="+- 0 269 269"/>
                                <a:gd name="T1" fmla="*/ 269 h 285"/>
                                <a:gd name="T2" fmla="+- 0 554 269"/>
                                <a:gd name="T3" fmla="*/ 554 h 28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5">
                                  <a:moveTo>
                                    <a:pt x="0" y="0"/>
                                  </a:moveTo>
                                  <a:lnTo>
                                    <a:pt x="0" y="285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8" name="Group 998"/>
                        <wpg:cNvGrpSpPr>
                          <a:grpSpLocks/>
                        </wpg:cNvGrpSpPr>
                        <wpg:grpSpPr bwMode="auto">
                          <a:xfrm>
                            <a:off x="2215" y="573"/>
                            <a:ext cx="21" cy="21"/>
                            <a:chOff x="2215" y="573"/>
                            <a:chExt cx="21" cy="21"/>
                          </a:xfrm>
                        </wpg:grpSpPr>
                        <wps:wsp>
                          <wps:cNvPr id="999" name="Freeform 999"/>
                          <wps:cNvSpPr>
                            <a:spLocks/>
                          </wps:cNvSpPr>
                          <wps:spPr bwMode="auto">
                            <a:xfrm>
                              <a:off x="2215" y="573"/>
                              <a:ext cx="21" cy="21"/>
                            </a:xfrm>
                            <a:custGeom>
                              <a:avLst/>
                              <a:gdLst>
                                <a:gd name="T0" fmla="+- 0 2215 2215"/>
                                <a:gd name="T1" fmla="*/ T0 w 21"/>
                                <a:gd name="T2" fmla="+- 0 573 573"/>
                                <a:gd name="T3" fmla="*/ 573 h 21"/>
                                <a:gd name="T4" fmla="+- 0 2215 2215"/>
                                <a:gd name="T5" fmla="*/ T4 w 21"/>
                                <a:gd name="T6" fmla="+- 0 594 573"/>
                                <a:gd name="T7" fmla="*/ 594 h 21"/>
                                <a:gd name="T8" fmla="+- 0 2236 2215"/>
                                <a:gd name="T9" fmla="*/ T8 w 21"/>
                                <a:gd name="T10" fmla="+- 0 594 573"/>
                                <a:gd name="T11" fmla="*/ 594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0" y="0"/>
                                  </a:moveTo>
                                  <a:lnTo>
                                    <a:pt x="0" y="21"/>
                                  </a:lnTo>
                                  <a:lnTo>
                                    <a:pt x="21" y="2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0" name="Group 996"/>
                        <wpg:cNvGrpSpPr>
                          <a:grpSpLocks/>
                        </wpg:cNvGrpSpPr>
                        <wpg:grpSpPr bwMode="auto">
                          <a:xfrm>
                            <a:off x="2281" y="594"/>
                            <a:ext cx="514" cy="2"/>
                            <a:chOff x="2281" y="594"/>
                            <a:chExt cx="514" cy="2"/>
                          </a:xfrm>
                        </wpg:grpSpPr>
                        <wps:wsp>
                          <wps:cNvPr id="1001" name="Freeform 997"/>
                          <wps:cNvSpPr>
                            <a:spLocks/>
                          </wps:cNvSpPr>
                          <wps:spPr bwMode="auto">
                            <a:xfrm>
                              <a:off x="2281" y="594"/>
                              <a:ext cx="514" cy="2"/>
                            </a:xfrm>
                            <a:custGeom>
                              <a:avLst/>
                              <a:gdLst>
                                <a:gd name="T0" fmla="+- 0 2281 2281"/>
                                <a:gd name="T1" fmla="*/ T0 w 514"/>
                                <a:gd name="T2" fmla="+- 0 2794 2281"/>
                                <a:gd name="T3" fmla="*/ T2 w 5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">
                                  <a:moveTo>
                                    <a:pt x="0" y="0"/>
                                  </a:moveTo>
                                  <a:lnTo>
                                    <a:pt x="513" y="0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2" name="Group 994"/>
                        <wpg:cNvGrpSpPr>
                          <a:grpSpLocks/>
                        </wpg:cNvGrpSpPr>
                        <wpg:grpSpPr bwMode="auto">
                          <a:xfrm>
                            <a:off x="2817" y="594"/>
                            <a:ext cx="21" cy="21"/>
                            <a:chOff x="2817" y="594"/>
                            <a:chExt cx="21" cy="21"/>
                          </a:xfrm>
                        </wpg:grpSpPr>
                        <wps:wsp>
                          <wps:cNvPr id="1003" name="Freeform 995"/>
                          <wps:cNvSpPr>
                            <a:spLocks/>
                          </wps:cNvSpPr>
                          <wps:spPr bwMode="auto">
                            <a:xfrm>
                              <a:off x="2817" y="594"/>
                              <a:ext cx="21" cy="21"/>
                            </a:xfrm>
                            <a:custGeom>
                              <a:avLst/>
                              <a:gdLst>
                                <a:gd name="T0" fmla="+- 0 2817 2817"/>
                                <a:gd name="T1" fmla="*/ T0 w 21"/>
                                <a:gd name="T2" fmla="+- 0 594 594"/>
                                <a:gd name="T3" fmla="*/ 594 h 21"/>
                                <a:gd name="T4" fmla="+- 0 2838 2817"/>
                                <a:gd name="T5" fmla="*/ T4 w 21"/>
                                <a:gd name="T6" fmla="+- 0 594 594"/>
                                <a:gd name="T7" fmla="*/ 594 h 21"/>
                                <a:gd name="T8" fmla="+- 0 2838 2817"/>
                                <a:gd name="T9" fmla="*/ T8 w 21"/>
                                <a:gd name="T10" fmla="+- 0 616 594"/>
                                <a:gd name="T11" fmla="*/ 616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0" y="0"/>
                                  </a:move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4" name="Group 992"/>
                        <wpg:cNvGrpSpPr>
                          <a:grpSpLocks/>
                        </wpg:cNvGrpSpPr>
                        <wpg:grpSpPr bwMode="auto">
                          <a:xfrm>
                            <a:off x="2838" y="656"/>
                            <a:ext cx="2" cy="277"/>
                            <a:chOff x="2838" y="656"/>
                            <a:chExt cx="2" cy="277"/>
                          </a:xfrm>
                        </wpg:grpSpPr>
                        <wps:wsp>
                          <wps:cNvPr id="1005" name="Freeform 993"/>
                          <wps:cNvSpPr>
                            <a:spLocks/>
                          </wps:cNvSpPr>
                          <wps:spPr bwMode="auto">
                            <a:xfrm>
                              <a:off x="2838" y="656"/>
                              <a:ext cx="2" cy="277"/>
                            </a:xfrm>
                            <a:custGeom>
                              <a:avLst/>
                              <a:gdLst>
                                <a:gd name="T0" fmla="+- 0 656 656"/>
                                <a:gd name="T1" fmla="*/ 656 h 277"/>
                                <a:gd name="T2" fmla="+- 0 933 656"/>
                                <a:gd name="T3" fmla="*/ 933 h 2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7">
                                  <a:moveTo>
                                    <a:pt x="0" y="0"/>
                                  </a:moveTo>
                                  <a:lnTo>
                                    <a:pt x="0" y="277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1" o:spid="_x0000_s1026" style="position:absolute;margin-left:109.7pt;margin-top:12.4pt;width:33.25pt;height:35.3pt;z-index:-1888;mso-position-horizontal-relative:page" coordorigin="2194,248" coordsize="665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">
                <v:group id="Group 1000" o:spid="_x0000_s1027" style="position:absolute;left:2215;top:269;width:2;height:285" coordorigin="2215,269" coordsize="2,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VrB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WsHxgAAANwA&#10;AAAPAAAAAAAAAAAAAAAAAKoCAABkcnMvZG93bnJldi54bWxQSwUGAAAAAAQABAD6AAAAnQMAAAAA&#10;">
                  <v:shape id="Freeform 1001" o:spid="_x0000_s1028" style="position:absolute;left:2215;top:269;width:2;height:285;visibility:visible;mso-wrap-style:square;v-text-anchor:top" coordsize="2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YevsUA&#10;AADcAAAADwAAAGRycy9kb3ducmV2LnhtbESP3YrCMBSE74V9h3AW9kY0VcGfrlH8QfBCxLr7AIfm&#10;bFtsTmqTtfXtjSB4OczMN8x82ZpS3Kh2hWUFg34Egji1uuBMwe/PrjcF4TyyxtIyKbiTg+XiozPH&#10;WNuGE7qdfSYChF2MCnLvq1hKl+Zk0PVtRRy8P1sb9EHWmdQ1NgFuSjmMorE0WHBYyLGiTU7p5fxv&#10;FFz222J0bXbJ+nocTSt70t3BQSv19dmuvkF4av07/GrvtYLZbALPM+E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Nh6+xQAAANwAAAAPAAAAAAAAAAAAAAAAAJgCAABkcnMv&#10;ZG93bnJldi54bWxQSwUGAAAAAAQABAD1AAAAigMAAAAA&#10;" path="m,l,285e" filled="f" strokecolor="#f37920" strokeweight=".74189mm">
                    <v:stroke dashstyle="dash"/>
                    <v:path arrowok="t" o:connecttype="custom" o:connectlocs="0,269;0,554" o:connectangles="0,0"/>
                  </v:shape>
                </v:group>
                <v:group id="Group 998" o:spid="_x0000_s1029" style="position:absolute;left:2215;top:573;width:21;height:21" coordorigin="2215,573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Za7s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W0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mWu7CAAAA3AAAAA8A&#10;AAAAAAAAAAAAAAAAqgIAAGRycy9kb3ducmV2LnhtbFBLBQYAAAAABAAEAPoAAACZAwAAAAA=&#10;">
                  <v:shape id="Freeform 999" o:spid="_x0000_s1030" style="position:absolute;left:2215;top:573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fMrccA&#10;AADcAAAADwAAAGRycy9kb3ducmV2LnhtbESPQWvCQBSE7wX/w/IKvRTdNGox0TWUQtBKL1UPentk&#10;X5Ng9m3IrjH++26h0OMwM98wq2wwjeipc7VlBS+TCARxYXXNpYLjIR8vQDiPrLGxTAru5CBbjx5W&#10;mGp74y/q974UAcIuRQWV920qpSsqMugmtiUO3rftDPogu1LqDm8BbhoZR9GrNFhzWKiwpfeKisv+&#10;ahREu9mBTn7++SxnzXVzns5lHn8o9fQ4vC1BeBr8f/ivvdUKkiSB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nzK3HAAAA3AAAAA8AAAAAAAAAAAAAAAAAmAIAAGRy&#10;cy9kb3ducmV2LnhtbFBLBQYAAAAABAAEAPUAAACMAwAAAAA=&#10;" path="m,l,21r21,e" filled="f" strokecolor="#f37920" strokeweight=".74189mm">
                    <v:path arrowok="t" o:connecttype="custom" o:connectlocs="0,573;0,594;21,594" o:connectangles="0,0,0"/>
                  </v:shape>
                </v:group>
                <v:group id="Group 996" o:spid="_x0000_s1031" style="position:absolute;left:2281;top:594;width:514;height:2" coordorigin="2281,594" coordsize="51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5ppY8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5ppY8cAAADd&#10;AAAADwAAAAAAAAAAAAAAAACqAgAAZHJzL2Rvd25yZXYueG1sUEsFBgAAAAAEAAQA+gAAAJ4DAAAA&#10;AA==&#10;">
                  <v:shape id="Freeform 997" o:spid="_x0000_s1032" style="position:absolute;left:2281;top:594;width:514;height:2;visibility:visible;mso-wrap-style:square;v-text-anchor:top" coordsize="51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6oWb8A&#10;AADdAAAADwAAAGRycy9kb3ducmV2LnhtbERP24rCMBB9F/yHMMK+aeIii1SjiNDFF1m8fMDQjGmx&#10;mYQm2vr3ZmFh3+ZwrrPeDq4VT+pi41nDfKZAEFfeNGw1XC/ldAkiJmSDrWfS8KII2814tMbC+J5P&#10;9DwnK3IIxwI11CmFQspY1eQwznwgztzNdw5Thp2VpsM+h7tWfir1JR02nBtqDLSvqbqfH04D/ZRm&#10;cRruC+OPoelLv/sO1mr9MRl2KxCJhvQv/nMfTJ6v1Bx+v8knyM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nqhZvwAAAN0AAAAPAAAAAAAAAAAAAAAAAJgCAABkcnMvZG93bnJl&#10;di54bWxQSwUGAAAAAAQABAD1AAAAhAMAAAAA&#10;" path="m,l513,e" filled="f" strokecolor="#f37920" strokeweight=".74189mm">
                    <v:stroke dashstyle="dash"/>
                    <v:path arrowok="t" o:connecttype="custom" o:connectlocs="0,0;513,0" o:connectangles="0,0"/>
                  </v:shape>
                </v:group>
                <v:group id="Group 994" o:spid="_x0000_s1033" style="position:absolute;left:2817;top:594;width:21;height:21" coordorigin="2817,594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BFKPwwAAAN0AAAAP&#10;AAAAAAAAAAAAAAAAAKoCAABkcnMvZG93bnJldi54bWxQSwUGAAAAAAQABAD6AAAAmgMAAAAA&#10;">
                  <v:shape id="Freeform 995" o:spid="_x0000_s1034" style="position:absolute;left:2817;top:594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tBL8MA&#10;AADdAAAADwAAAGRycy9kb3ducmV2LnhtbERPS4vCMBC+C/6HMIKXRZP1hVSjyIK4yl5WPehtaMa2&#10;2ExKE7X7742w4G0+vufMl40txZ1qXzjW8NlXIIhTZwrONBwP694UhA/IBkvHpOGPPCwX7dYcE+Me&#10;/Ev3fchEDGGfoIY8hCqR0qc5WfR9VxFH7uJqiyHCOpOmxkcMt6UcKDWRFguODTlW9JVTet3frAa1&#10;Gx3oFMY/H3JU3jbn4ViuB1utu51mNQMRqAlv8b/728T5Sg3h9U08QS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tBL8MAAADdAAAADwAAAAAAAAAAAAAAAACYAgAAZHJzL2Rv&#10;d25yZXYueG1sUEsFBgAAAAAEAAQA9QAAAIgDAAAAAA==&#10;" path="m,l21,r,22e" filled="f" strokecolor="#f37920" strokeweight=".74189mm">
                    <v:path arrowok="t" o:connecttype="custom" o:connectlocs="0,594;21,594;21,616" o:connectangles="0,0,0"/>
                  </v:shape>
                </v:group>
                <v:group id="Group 992" o:spid="_x0000_s1035" style="position:absolute;left:2838;top:656;width:2;height:277" coordorigin="2838,656" coordsize="2,2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<v:shape id="Freeform 993" o:spid="_x0000_s1036" style="position:absolute;left:2838;top:656;width:2;height:277;visibility:visible;mso-wrap-style:square;v-text-anchor:top" coordsize="2,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Yy+MQA&#10;AADdAAAADwAAAGRycy9kb3ducmV2LnhtbERPTWvCQBC9C/6HZYReRHctaG3qKiIWSvHSmEtv0+yY&#10;BLOzIbua+O/dguBtHu9zVpve1uJKra8ca5hNFQji3JmKCw3Z8XOyBOEDssHaMWm4kYfNejhYYWJc&#10;xz90TUMhYgj7BDWUITSJlD4vyaKfuoY4cifXWgwRtoU0LXYx3NbyVamFtFhxbCixoV1J+Tm9WA37&#10;6nf57Rbd2/gv29+ynXwfH7ZB65dRv/0AEagPT/HD/WXifKXm8P9NP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2MvjEAAAA3QAAAA8AAAAAAAAAAAAAAAAAmAIAAGRycy9k&#10;b3ducmV2LnhtbFBLBQYAAAAABAAEAPUAAACJAwAAAAA=&#10;" path="m,l,277e" filled="f" strokecolor="#f37920" strokeweight=".74189mm">
                    <v:stroke dashstyle="dash"/>
                    <v:path arrowok="t" o:connecttype="custom" o:connectlocs="0,656;0,933" o:connectangles="0,0"/>
                  </v:shape>
                </v:group>
                <w10:wrap anchorx="page"/>
              </v:group>
            </w:pict>
          </mc:Fallback>
        </mc:AlternateContent>
      </w:r>
      <w:r w:rsidR="00C85D60">
        <w:rPr>
          <w:rFonts w:ascii="Arial" w:eastAsia="Arial" w:hAnsi="Arial" w:cs="Arial"/>
          <w:b/>
          <w:bCs/>
          <w:spacing w:val="-1"/>
          <w:w w:val="98"/>
          <w:sz w:val="13"/>
          <w:szCs w:val="13"/>
        </w:rPr>
        <w:t>A</w:t>
      </w:r>
      <w:r w:rsidR="00C85D60">
        <w:rPr>
          <w:rFonts w:ascii="Arial" w:eastAsia="Arial" w:hAnsi="Arial" w:cs="Arial"/>
          <w:b/>
          <w:bCs/>
          <w:w w:val="98"/>
          <w:sz w:val="13"/>
          <w:szCs w:val="13"/>
        </w:rPr>
        <w:t>ttribution</w:t>
      </w:r>
      <w:r w:rsidR="002A3841">
        <w:rPr>
          <w:rFonts w:ascii="Arial" w:eastAsia="Arial" w:hAnsi="Arial" w:cs="Arial"/>
          <w:sz w:val="13"/>
          <w:szCs w:val="13"/>
        </w:rPr>
        <w:tab/>
      </w:r>
      <w:r w:rsidR="002A3841">
        <w:rPr>
          <w:rFonts w:ascii="Arial" w:eastAsia="Arial" w:hAnsi="Arial" w:cs="Arial"/>
          <w:sz w:val="13"/>
          <w:szCs w:val="13"/>
        </w:rPr>
        <w:tab/>
      </w:r>
      <w:r w:rsidR="002A3841">
        <w:rPr>
          <w:rFonts w:ascii="Arial" w:eastAsia="Arial" w:hAnsi="Arial" w:cs="Arial"/>
          <w:sz w:val="13"/>
          <w:szCs w:val="13"/>
        </w:rPr>
        <w:tab/>
      </w:r>
      <w:r w:rsidR="002A3841">
        <w:rPr>
          <w:rFonts w:ascii="Arial" w:eastAsia="Arial" w:hAnsi="Arial" w:cs="Arial"/>
          <w:sz w:val="13"/>
          <w:szCs w:val="13"/>
        </w:rPr>
        <w:tab/>
      </w:r>
      <w:r w:rsidR="00C85D60">
        <w:rPr>
          <w:rFonts w:ascii="Arial" w:eastAsia="Arial" w:hAnsi="Arial" w:cs="Arial"/>
          <w:b/>
          <w:bCs/>
          <w:sz w:val="13"/>
          <w:szCs w:val="13"/>
        </w:rPr>
        <w:t>C</w:t>
      </w:r>
      <w:r w:rsidR="00C85D60">
        <w:rPr>
          <w:rFonts w:ascii="Arial" w:eastAsia="Arial" w:hAnsi="Arial" w:cs="Arial"/>
          <w:b/>
          <w:bCs/>
          <w:spacing w:val="-1"/>
          <w:sz w:val="13"/>
          <w:szCs w:val="13"/>
        </w:rPr>
        <w:t>r</w:t>
      </w:r>
      <w:r w:rsidR="00C85D60">
        <w:rPr>
          <w:rFonts w:ascii="Arial" w:eastAsia="Arial" w:hAnsi="Arial" w:cs="Arial"/>
          <w:b/>
          <w:bCs/>
          <w:sz w:val="13"/>
          <w:szCs w:val="13"/>
        </w:rPr>
        <w:t>eati</w:t>
      </w:r>
      <w:r w:rsidR="00C85D60">
        <w:rPr>
          <w:rFonts w:ascii="Arial" w:eastAsia="Arial" w:hAnsi="Arial" w:cs="Arial"/>
          <w:b/>
          <w:bCs/>
          <w:spacing w:val="-1"/>
          <w:sz w:val="13"/>
          <w:szCs w:val="13"/>
        </w:rPr>
        <w:t>v</w:t>
      </w:r>
      <w:r w:rsidR="00C85D60">
        <w:rPr>
          <w:rFonts w:ascii="Arial" w:eastAsia="Arial" w:hAnsi="Arial" w:cs="Arial"/>
          <w:b/>
          <w:bCs/>
          <w:sz w:val="13"/>
          <w:szCs w:val="13"/>
        </w:rPr>
        <w:t>e</w:t>
      </w:r>
      <w:r w:rsidR="00C85D60">
        <w:rPr>
          <w:rFonts w:ascii="Arial" w:eastAsia="Arial" w:hAnsi="Arial" w:cs="Arial"/>
          <w:b/>
          <w:bCs/>
          <w:spacing w:val="-14"/>
          <w:sz w:val="13"/>
          <w:szCs w:val="13"/>
        </w:rPr>
        <w:t xml:space="preserve"> </w:t>
      </w:r>
      <w:r w:rsidR="00C85D60">
        <w:rPr>
          <w:rFonts w:ascii="Arial" w:eastAsia="Arial" w:hAnsi="Arial" w:cs="Arial"/>
          <w:b/>
          <w:bCs/>
          <w:sz w:val="13"/>
          <w:szCs w:val="13"/>
        </w:rPr>
        <w:t xml:space="preserve">Commons </w:t>
      </w:r>
      <w:r w:rsidR="00C85D60">
        <w:rPr>
          <w:rFonts w:ascii="Arial" w:eastAsia="Arial" w:hAnsi="Arial" w:cs="Arial"/>
          <w:b/>
          <w:bCs/>
          <w:spacing w:val="-1"/>
          <w:w w:val="92"/>
          <w:sz w:val="13"/>
          <w:szCs w:val="13"/>
        </w:rPr>
        <w:t>A</w:t>
      </w:r>
      <w:r w:rsidR="00C85D60">
        <w:rPr>
          <w:rFonts w:ascii="Arial" w:eastAsia="Arial" w:hAnsi="Arial" w:cs="Arial"/>
          <w:b/>
          <w:bCs/>
          <w:w w:val="102"/>
          <w:sz w:val="13"/>
          <w:szCs w:val="13"/>
        </w:rPr>
        <w:t xml:space="preserve">ttribution- </w:t>
      </w:r>
      <w:r w:rsidR="00C85D60">
        <w:rPr>
          <w:rFonts w:ascii="Arial" w:eastAsia="Arial" w:hAnsi="Arial" w:cs="Arial"/>
          <w:b/>
          <w:bCs/>
          <w:w w:val="97"/>
          <w:sz w:val="13"/>
          <w:szCs w:val="13"/>
        </w:rPr>
        <w:t>Sha</w:t>
      </w:r>
      <w:r w:rsidR="00C85D60">
        <w:rPr>
          <w:rFonts w:ascii="Arial" w:eastAsia="Arial" w:hAnsi="Arial" w:cs="Arial"/>
          <w:b/>
          <w:bCs/>
          <w:spacing w:val="-1"/>
          <w:w w:val="97"/>
          <w:sz w:val="13"/>
          <w:szCs w:val="13"/>
        </w:rPr>
        <w:t>r</w:t>
      </w:r>
      <w:r w:rsidR="00C85D60">
        <w:rPr>
          <w:rFonts w:ascii="Arial" w:eastAsia="Arial" w:hAnsi="Arial" w:cs="Arial"/>
          <w:b/>
          <w:bCs/>
          <w:w w:val="105"/>
          <w:sz w:val="13"/>
          <w:szCs w:val="13"/>
        </w:rPr>
        <w:t>e-</w:t>
      </w:r>
      <w:proofErr w:type="gramStart"/>
      <w:r w:rsidR="00C85D60">
        <w:rPr>
          <w:rFonts w:ascii="Arial" w:eastAsia="Arial" w:hAnsi="Arial" w:cs="Arial"/>
          <w:b/>
          <w:bCs/>
          <w:w w:val="105"/>
          <w:sz w:val="13"/>
          <w:szCs w:val="13"/>
        </w:rPr>
        <w:t>ali</w:t>
      </w:r>
      <w:r w:rsidR="00C85D60">
        <w:rPr>
          <w:rFonts w:ascii="Arial" w:eastAsia="Arial" w:hAnsi="Arial" w:cs="Arial"/>
          <w:b/>
          <w:bCs/>
          <w:spacing w:val="-1"/>
          <w:w w:val="105"/>
          <w:sz w:val="13"/>
          <w:szCs w:val="13"/>
        </w:rPr>
        <w:t>k</w:t>
      </w:r>
      <w:r w:rsidR="00C85D60">
        <w:rPr>
          <w:rFonts w:ascii="Arial" w:eastAsia="Arial" w:hAnsi="Arial" w:cs="Arial"/>
          <w:b/>
          <w:bCs/>
          <w:w w:val="98"/>
          <w:sz w:val="13"/>
          <w:szCs w:val="13"/>
        </w:rPr>
        <w:t>e</w:t>
      </w:r>
      <w:proofErr w:type="gramEnd"/>
      <w:r w:rsidR="002A3841">
        <w:rPr>
          <w:rFonts w:ascii="Arial" w:eastAsia="Arial" w:hAnsi="Arial" w:cs="Arial"/>
          <w:sz w:val="13"/>
          <w:szCs w:val="13"/>
        </w:rPr>
        <w:tab/>
      </w:r>
      <w:r w:rsidR="002A3841">
        <w:rPr>
          <w:rFonts w:ascii="Arial" w:eastAsia="Arial" w:hAnsi="Arial" w:cs="Arial"/>
          <w:sz w:val="13"/>
          <w:szCs w:val="13"/>
        </w:rPr>
        <w:tab/>
      </w:r>
      <w:r w:rsidR="002A3841">
        <w:rPr>
          <w:rFonts w:ascii="Arial" w:eastAsia="Arial" w:hAnsi="Arial" w:cs="Arial"/>
          <w:sz w:val="13"/>
          <w:szCs w:val="13"/>
        </w:rPr>
        <w:tab/>
      </w:r>
      <w:r w:rsidR="002A3841">
        <w:rPr>
          <w:rFonts w:ascii="Arial" w:eastAsia="Arial" w:hAnsi="Arial" w:cs="Arial"/>
          <w:sz w:val="13"/>
          <w:szCs w:val="13"/>
        </w:rPr>
        <w:tab/>
      </w:r>
      <w:r w:rsidR="00C85D60">
        <w:rPr>
          <w:rFonts w:ascii="Arial" w:eastAsia="Arial" w:hAnsi="Arial" w:cs="Arial"/>
          <w:b/>
          <w:bCs/>
          <w:sz w:val="13"/>
          <w:szCs w:val="13"/>
        </w:rPr>
        <w:t>Public</w:t>
      </w:r>
      <w:r w:rsidR="00C85D60">
        <w:rPr>
          <w:rFonts w:ascii="Arial" w:eastAsia="Arial" w:hAnsi="Arial" w:cs="Arial"/>
          <w:b/>
          <w:bCs/>
          <w:spacing w:val="-10"/>
          <w:sz w:val="13"/>
          <w:szCs w:val="13"/>
        </w:rPr>
        <w:t xml:space="preserve"> </w:t>
      </w:r>
      <w:r w:rsidR="00C85D60">
        <w:rPr>
          <w:rFonts w:ascii="Arial" w:eastAsia="Arial" w:hAnsi="Arial" w:cs="Arial"/>
          <w:b/>
          <w:bCs/>
          <w:sz w:val="13"/>
          <w:szCs w:val="13"/>
        </w:rPr>
        <w:t>domain</w:t>
      </w:r>
    </w:p>
    <w:p w:rsidR="008E418F" w:rsidRDefault="008E418F">
      <w:pPr>
        <w:spacing w:after="0"/>
        <w:sectPr w:rsidR="008E418F" w:rsidSect="002A3841">
          <w:type w:val="continuous"/>
          <w:pgSz w:w="11920" w:h="16840"/>
          <w:pgMar w:top="1560" w:right="600" w:bottom="280" w:left="460" w:header="720" w:footer="720" w:gutter="0"/>
          <w:cols w:space="720"/>
        </w:sectPr>
      </w:pPr>
    </w:p>
    <w:p w:rsidR="008E418F" w:rsidRDefault="008E418F">
      <w:pPr>
        <w:spacing w:before="3" w:after="0" w:line="100" w:lineRule="exact"/>
        <w:rPr>
          <w:sz w:val="10"/>
          <w:szCs w:val="10"/>
        </w:rPr>
      </w:pPr>
    </w:p>
    <w:p w:rsidR="008E418F" w:rsidRDefault="002A3841">
      <w:pPr>
        <w:spacing w:after="0" w:line="200" w:lineRule="exact"/>
        <w:rPr>
          <w:sz w:val="20"/>
          <w:szCs w:val="20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8000" behindDoc="1" locked="0" layoutInCell="1" allowOverlap="1" wp14:anchorId="3283DC5F" wp14:editId="07AA03A1">
                <wp:simplePos x="0" y="0"/>
                <wp:positionH relativeFrom="page">
                  <wp:posOffset>3329940</wp:posOffset>
                </wp:positionH>
                <wp:positionV relativeFrom="paragraph">
                  <wp:posOffset>36830</wp:posOffset>
                </wp:positionV>
                <wp:extent cx="422275" cy="448310"/>
                <wp:effectExtent l="0" t="0" r="0" b="8890"/>
                <wp:wrapNone/>
                <wp:docPr id="962" name="Group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75" cy="448310"/>
                          <a:chOff x="5263" y="-689"/>
                          <a:chExt cx="665" cy="706"/>
                        </a:xfrm>
                      </wpg:grpSpPr>
                      <wpg:grpSp>
                        <wpg:cNvPr id="963" name="Group 967"/>
                        <wpg:cNvGrpSpPr>
                          <a:grpSpLocks/>
                        </wpg:cNvGrpSpPr>
                        <wpg:grpSpPr bwMode="auto">
                          <a:xfrm>
                            <a:off x="5907" y="-668"/>
                            <a:ext cx="2" cy="285"/>
                            <a:chOff x="5907" y="-668"/>
                            <a:chExt cx="2" cy="285"/>
                          </a:xfrm>
                        </wpg:grpSpPr>
                        <wps:wsp>
                          <wps:cNvPr id="964" name="Freeform 968"/>
                          <wps:cNvSpPr>
                            <a:spLocks/>
                          </wps:cNvSpPr>
                          <wps:spPr bwMode="auto">
                            <a:xfrm>
                              <a:off x="5907" y="-668"/>
                              <a:ext cx="2" cy="285"/>
                            </a:xfrm>
                            <a:custGeom>
                              <a:avLst/>
                              <a:gdLst>
                                <a:gd name="T0" fmla="+- 0 -668 -668"/>
                                <a:gd name="T1" fmla="*/ -668 h 285"/>
                                <a:gd name="T2" fmla="+- 0 -383 -668"/>
                                <a:gd name="T3" fmla="*/ -383 h 28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5">
                                  <a:moveTo>
                                    <a:pt x="0" y="0"/>
                                  </a:moveTo>
                                  <a:lnTo>
                                    <a:pt x="0" y="285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5" name="Group 965"/>
                        <wpg:cNvGrpSpPr>
                          <a:grpSpLocks/>
                        </wpg:cNvGrpSpPr>
                        <wpg:grpSpPr bwMode="auto">
                          <a:xfrm>
                            <a:off x="5886" y="-364"/>
                            <a:ext cx="21" cy="21"/>
                            <a:chOff x="5886" y="-364"/>
                            <a:chExt cx="21" cy="21"/>
                          </a:xfrm>
                        </wpg:grpSpPr>
                        <wps:wsp>
                          <wps:cNvPr id="966" name="Freeform 966"/>
                          <wps:cNvSpPr>
                            <a:spLocks/>
                          </wps:cNvSpPr>
                          <wps:spPr bwMode="auto">
                            <a:xfrm>
                              <a:off x="5886" y="-364"/>
                              <a:ext cx="21" cy="21"/>
                            </a:xfrm>
                            <a:custGeom>
                              <a:avLst/>
                              <a:gdLst>
                                <a:gd name="T0" fmla="+- 0 5907 5886"/>
                                <a:gd name="T1" fmla="*/ T0 w 21"/>
                                <a:gd name="T2" fmla="+- 0 -364 -364"/>
                                <a:gd name="T3" fmla="*/ -364 h 21"/>
                                <a:gd name="T4" fmla="+- 0 5907 5886"/>
                                <a:gd name="T5" fmla="*/ T4 w 21"/>
                                <a:gd name="T6" fmla="+- 0 -343 -364"/>
                                <a:gd name="T7" fmla="*/ -343 h 21"/>
                                <a:gd name="T8" fmla="+- 0 5886 5886"/>
                                <a:gd name="T9" fmla="*/ T8 w 21"/>
                                <a:gd name="T10" fmla="+- 0 -343 -364"/>
                                <a:gd name="T11" fmla="*/ -343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21" y="0"/>
                                  </a:moveTo>
                                  <a:lnTo>
                                    <a:pt x="21" y="21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7" name="Group 963"/>
                        <wpg:cNvGrpSpPr>
                          <a:grpSpLocks/>
                        </wpg:cNvGrpSpPr>
                        <wpg:grpSpPr bwMode="auto">
                          <a:xfrm>
                            <a:off x="5327" y="-343"/>
                            <a:ext cx="514" cy="2"/>
                            <a:chOff x="5327" y="-343"/>
                            <a:chExt cx="514" cy="2"/>
                          </a:xfrm>
                        </wpg:grpSpPr>
                        <wps:wsp>
                          <wps:cNvPr id="968" name="Freeform 964"/>
                          <wps:cNvSpPr>
                            <a:spLocks/>
                          </wps:cNvSpPr>
                          <wps:spPr bwMode="auto">
                            <a:xfrm>
                              <a:off x="5327" y="-343"/>
                              <a:ext cx="514" cy="2"/>
                            </a:xfrm>
                            <a:custGeom>
                              <a:avLst/>
                              <a:gdLst>
                                <a:gd name="T0" fmla="+- 0 5841 5327"/>
                                <a:gd name="T1" fmla="*/ T0 w 514"/>
                                <a:gd name="T2" fmla="+- 0 5327 5327"/>
                                <a:gd name="T3" fmla="*/ T2 w 5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">
                                  <a:moveTo>
                                    <a:pt x="514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9" name="Group 961"/>
                        <wpg:cNvGrpSpPr>
                          <a:grpSpLocks/>
                        </wpg:cNvGrpSpPr>
                        <wpg:grpSpPr bwMode="auto">
                          <a:xfrm>
                            <a:off x="5284" y="-343"/>
                            <a:ext cx="21" cy="21"/>
                            <a:chOff x="5284" y="-343"/>
                            <a:chExt cx="21" cy="21"/>
                          </a:xfrm>
                        </wpg:grpSpPr>
                        <wps:wsp>
                          <wps:cNvPr id="970" name="Freeform 962"/>
                          <wps:cNvSpPr>
                            <a:spLocks/>
                          </wps:cNvSpPr>
                          <wps:spPr bwMode="auto">
                            <a:xfrm>
                              <a:off x="5284" y="-343"/>
                              <a:ext cx="21" cy="21"/>
                            </a:xfrm>
                            <a:custGeom>
                              <a:avLst/>
                              <a:gdLst>
                                <a:gd name="T0" fmla="+- 0 5305 5284"/>
                                <a:gd name="T1" fmla="*/ T0 w 21"/>
                                <a:gd name="T2" fmla="+- 0 -343 -343"/>
                                <a:gd name="T3" fmla="*/ -343 h 21"/>
                                <a:gd name="T4" fmla="+- 0 5284 5284"/>
                                <a:gd name="T5" fmla="*/ T4 w 21"/>
                                <a:gd name="T6" fmla="+- 0 -343 -343"/>
                                <a:gd name="T7" fmla="*/ -343 h 21"/>
                                <a:gd name="T8" fmla="+- 0 5284 5284"/>
                                <a:gd name="T9" fmla="*/ T8 w 21"/>
                                <a:gd name="T10" fmla="+- 0 -322 -343"/>
                                <a:gd name="T11" fmla="*/ -322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2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1" name="Group 959"/>
                        <wpg:cNvGrpSpPr>
                          <a:grpSpLocks/>
                        </wpg:cNvGrpSpPr>
                        <wpg:grpSpPr bwMode="auto">
                          <a:xfrm>
                            <a:off x="5284" y="-281"/>
                            <a:ext cx="2" cy="277"/>
                            <a:chOff x="5284" y="-281"/>
                            <a:chExt cx="2" cy="277"/>
                          </a:xfrm>
                        </wpg:grpSpPr>
                        <wps:wsp>
                          <wps:cNvPr id="972" name="Freeform 960"/>
                          <wps:cNvSpPr>
                            <a:spLocks/>
                          </wps:cNvSpPr>
                          <wps:spPr bwMode="auto">
                            <a:xfrm>
                              <a:off x="5284" y="-281"/>
                              <a:ext cx="2" cy="277"/>
                            </a:xfrm>
                            <a:custGeom>
                              <a:avLst/>
                              <a:gdLst>
                                <a:gd name="T0" fmla="+- 0 -281 -281"/>
                                <a:gd name="T1" fmla="*/ -281 h 277"/>
                                <a:gd name="T2" fmla="+- 0 -4 -281"/>
                                <a:gd name="T3" fmla="*/ -4 h 2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7">
                                  <a:moveTo>
                                    <a:pt x="0" y="0"/>
                                  </a:moveTo>
                                  <a:lnTo>
                                    <a:pt x="0" y="277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8" o:spid="_x0000_s1026" style="position:absolute;margin-left:262.2pt;margin-top:2.9pt;width:33.25pt;height:35.3pt;z-index:-251668480;mso-position-horizontal-relative:page" coordorigin="5263,-689" coordsize="665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">
                <v:group id="Group 967" o:spid="_x0000_s1027" style="position:absolute;left:5907;top:-668;width:2;height:285" coordorigin="5907,-668" coordsize="2,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<v:shape id="Freeform 968" o:spid="_x0000_s1028" style="position:absolute;left:5907;top:-668;width:2;height:285;visibility:visible;mso-wrap-style:square;v-text-anchor:top" coordsize="2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Hw7sUA&#10;AADcAAAADwAAAGRycy9kb3ducmV2LnhtbESPW4vCMBSE3xf8D+EIvoimXhCtRvGC4IMs6+UHHJpj&#10;W2xOahNt/febBWEfh5n5hlmsGlOIF1Uut6xg0I9AECdW55wquF72vSkI55E1FpZJwZscrJatrwXG&#10;2tZ8otfZpyJA2MWoIPO+jKV0SUYGXd+WxMG72cqgD7JKpa6wDnBTyGEUTaTBnMNChiVtM0ru56dR&#10;cD/s8tGj3p82j+/RtLQ/ujs4aqU67WY9B+Gp8f/hT/ugFcwmY/g7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fDuxQAAANwAAAAPAAAAAAAAAAAAAAAAAJgCAABkcnMv&#10;ZG93bnJldi54bWxQSwUGAAAAAAQABAD1AAAAigMAAAAA&#10;" path="m,l,285e" filled="f" strokecolor="#f37920" strokeweight=".74189mm">
                    <v:stroke dashstyle="dash"/>
                    <v:path arrowok="t" o:connecttype="custom" o:connectlocs="0,-668;0,-383" o:connectangles="0,0"/>
                  </v:shape>
                </v:group>
                <v:group id="Group 965" o:spid="_x0000_s1029" style="position:absolute;left:5886;top:-364;width:21;height:21" coordorigin="5886,-364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KFV8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yhVfFAAAA3AAA&#10;AA8AAAAAAAAAAAAAAAAAqgIAAGRycy9kb3ducmV2LnhtbFBLBQYAAAAABAAEAPoAAACcAwAAAAA=&#10;">
                  <v:shape id="Freeform 966" o:spid="_x0000_s1030" style="position:absolute;left:5886;top:-364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0o+MYA&#10;AADcAAAADwAAAGRycy9kb3ducmV2LnhtbESPS4vCQBCE78L+h6EXvIhOfIU1OooI4gMv6h52b02m&#10;Nwmb6QmZUeO/dwTBY1FVX1GzRWNKcaXaFZYV9HsRCOLU6oIzBd/ndfcLhPPIGkvLpOBODhbzj9YM&#10;E21vfKTryWciQNglqCD3vkqkdGlOBl3PVsTB+7O1QR9knUld4y3ATSkHURRLgwWHhRwrWuWU/p8u&#10;RkG0H53px48PHTkqL5vf4ViuBzul2p/NcgrCU+Pf4Vd7qxVM4hieZ8IRkP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0o+MYAAADcAAAADwAAAAAAAAAAAAAAAACYAgAAZHJz&#10;L2Rvd25yZXYueG1sUEsFBgAAAAAEAAQA9QAAAIsDAAAAAA==&#10;" path="m21,r,21l,21e" filled="f" strokecolor="#f37920" strokeweight=".74189mm">
                    <v:path arrowok="t" o:connecttype="custom" o:connectlocs="21,-364;21,-343;0,-343" o:connectangles="0,0,0"/>
                  </v:shape>
                </v:group>
                <v:group id="Group 963" o:spid="_x0000_s1031" style="position:absolute;left:5327;top:-343;width:514;height:2" coordorigin="5327,-343" coordsize="51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y+u8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JE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7L67xgAAANwA&#10;AAAPAAAAAAAAAAAAAAAAAKoCAABkcnMvZG93bnJldi54bWxQSwUGAAAAAAQABAD6AAAAnQMAAAAA&#10;">
                  <v:shape id="Freeform 964" o:spid="_x0000_s1032" style="position:absolute;left:5327;top:-343;width:514;height:2;visibility:visible;mso-wrap-style:square;v-text-anchor:top" coordsize="51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DxfMAA&#10;AADcAAAADwAAAGRycy9kb3ducmV2LnhtbERP3WqDMBS+H+wdwinsbsaOIpszljKw7KYM2z3AwZxF&#10;0ZwEk1X79s3FYJcf33+1X+0krjSHwbGCbZaDIO6cHtgo+L40z68gQkTWODkmBTcKsK8fHyostVu4&#10;pes5GpFCOJSooI/Rl1KGrieLIXOeOHE/brYYE5yN1DMuKdxO8iXPC2lx4NTQo6ePnrrx/GsV0Fej&#10;d+067rQ7+WFp3OHojVHqabMe3kFEWuO/+M/9qRW8FWltOpOOgK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4DxfMAAAADcAAAADwAAAAAAAAAAAAAAAACYAgAAZHJzL2Rvd25y&#10;ZXYueG1sUEsFBgAAAAAEAAQA9QAAAIUDAAAAAA==&#10;" path="m514,l,e" filled="f" strokecolor="#f37920" strokeweight=".74189mm">
                    <v:stroke dashstyle="dash"/>
                    <v:path arrowok="t" o:connecttype="custom" o:connectlocs="514,0;0,0" o:connectangles="0,0"/>
                  </v:shape>
                </v:group>
                <v:group id="Group 961" o:spid="_x0000_s1033" style="position:absolute;left:5284;top:-343;width:21;height:21" coordorigin="5284,-343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+PUs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49SxgAAANwA&#10;AAAPAAAAAAAAAAAAAAAAAKoCAABkcnMvZG93bnJldi54bWxQSwUGAAAAAAQABAD6AAAAnQMAAAAA&#10;">
                  <v:shape id="Freeform 962" o:spid="_x0000_s1034" style="position:absolute;left:5284;top:-343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GDysQA&#10;AADcAAAADwAAAGRycy9kb3ducmV2LnhtbERPy2rCQBTdC/7DcAvdiE5qEx+pk1AK0lbc+Fjo7pK5&#10;JsHMnZAZNf37zqLQ5eG8V3lvGnGnztWWFbxMIhDEhdU1lwqOh/V4AcJ5ZI2NZVLwQw7ybDhYYart&#10;g3d03/tShBB2KSqovG9TKV1RkUE3sS1x4C62M+gD7EqpO3yEcNPIaRTNpMGaQ0OFLX1UVFz3N6Mg&#10;2sQHOvlkO5Jxc/s8vyZyPf1W6vmpf38D4an3/+I/95dWsJyH+eFMO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Rg8rEAAAA3AAAAA8AAAAAAAAAAAAAAAAAmAIAAGRycy9k&#10;b3ducmV2LnhtbFBLBQYAAAAABAAEAPUAAACJAwAAAAA=&#10;" path="m21,l,,,21e" filled="f" strokecolor="#f37920" strokeweight=".74189mm">
                    <v:path arrowok="t" o:connecttype="custom" o:connectlocs="21,-343;0,-343;0,-322" o:connectangles="0,0,0"/>
                  </v:shape>
                </v:group>
                <v:group id="Group 959" o:spid="_x0000_s1035" style="position:absolute;left:5284;top:-281;width:2;height:277" coordorigin="5284,-281" coordsize="2,2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AVic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/hr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kBWJxgAAANwA&#10;AAAPAAAAAAAAAAAAAAAAAKoCAABkcnMvZG93bnJldi54bWxQSwUGAAAAAAQABAD6AAAAnQMAAAAA&#10;">
                  <v:shape id="Freeform 960" o:spid="_x0000_s1036" style="position:absolute;left:5284;top:-281;width:2;height:277;visibility:visible;mso-wrap-style:square;v-text-anchor:top" coordsize="2,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3ysMYA&#10;AADcAAAADwAAAGRycy9kb3ducmV2LnhtbESPT2vCQBTE74V+h+UJvYhu6sE/0VUkpFCkl9pcentm&#10;n9lg9m3Ibk389m5B8DjMzG+YzW6wjbhS52vHCt6nCQji0umaKwXFz8dkCcIHZI2NY1JwIw+77evL&#10;BlPtev6m6zFUIkLYp6jAhNCmUvrSkEU/dS1x9M6usxii7CqpO+wj3DZyliRzabHmuGCwpcxQeTn+&#10;WQV5/bs8uHm/GJ+K/FZkcjX+2gel3kbDfg0i0BCe4Uf7UytYLWbwfyYeAb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3ysMYAAADcAAAADwAAAAAAAAAAAAAAAACYAgAAZHJz&#10;L2Rvd25yZXYueG1sUEsFBgAAAAAEAAQA9QAAAIsDAAAAAA==&#10;" path="m,l,277e" filled="f" strokecolor="#f37920" strokeweight=".74189mm">
                    <v:stroke dashstyle="dash"/>
                    <v:path arrowok="t" o:connecttype="custom" o:connectlocs="0,-281;0,-4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1072" behindDoc="1" locked="0" layoutInCell="1" allowOverlap="1" wp14:anchorId="63062A9B" wp14:editId="7E9D68A7">
                <wp:simplePos x="0" y="0"/>
                <wp:positionH relativeFrom="page">
                  <wp:posOffset>6423025</wp:posOffset>
                </wp:positionH>
                <wp:positionV relativeFrom="paragraph">
                  <wp:posOffset>31750</wp:posOffset>
                </wp:positionV>
                <wp:extent cx="422275" cy="448310"/>
                <wp:effectExtent l="0" t="0" r="0" b="8890"/>
                <wp:wrapNone/>
                <wp:docPr id="973" name="Group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75" cy="448310"/>
                          <a:chOff x="10122" y="-996"/>
                          <a:chExt cx="665" cy="706"/>
                        </a:xfrm>
                      </wpg:grpSpPr>
                      <wpg:grpSp>
                        <wpg:cNvPr id="974" name="Group 978"/>
                        <wpg:cNvGrpSpPr>
                          <a:grpSpLocks/>
                        </wpg:cNvGrpSpPr>
                        <wpg:grpSpPr bwMode="auto">
                          <a:xfrm>
                            <a:off x="10143" y="-975"/>
                            <a:ext cx="2" cy="285"/>
                            <a:chOff x="10143" y="-975"/>
                            <a:chExt cx="2" cy="285"/>
                          </a:xfrm>
                        </wpg:grpSpPr>
                        <wps:wsp>
                          <wps:cNvPr id="975" name="Freeform 979"/>
                          <wps:cNvSpPr>
                            <a:spLocks/>
                          </wps:cNvSpPr>
                          <wps:spPr bwMode="auto">
                            <a:xfrm>
                              <a:off x="10143" y="-975"/>
                              <a:ext cx="2" cy="285"/>
                            </a:xfrm>
                            <a:custGeom>
                              <a:avLst/>
                              <a:gdLst>
                                <a:gd name="T0" fmla="+- 0 -975 -975"/>
                                <a:gd name="T1" fmla="*/ -975 h 285"/>
                                <a:gd name="T2" fmla="+- 0 -691 -975"/>
                                <a:gd name="T3" fmla="*/ -691 h 28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5">
                                  <a:moveTo>
                                    <a:pt x="0" y="0"/>
                                  </a:moveTo>
                                  <a:lnTo>
                                    <a:pt x="0" y="284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6" name="Group 976"/>
                        <wpg:cNvGrpSpPr>
                          <a:grpSpLocks/>
                        </wpg:cNvGrpSpPr>
                        <wpg:grpSpPr bwMode="auto">
                          <a:xfrm>
                            <a:off x="10143" y="-671"/>
                            <a:ext cx="21" cy="21"/>
                            <a:chOff x="10143" y="-671"/>
                            <a:chExt cx="21" cy="21"/>
                          </a:xfrm>
                        </wpg:grpSpPr>
                        <wps:wsp>
                          <wps:cNvPr id="977" name="Freeform 977"/>
                          <wps:cNvSpPr>
                            <a:spLocks/>
                          </wps:cNvSpPr>
                          <wps:spPr bwMode="auto">
                            <a:xfrm>
                              <a:off x="10143" y="-671"/>
                              <a:ext cx="21" cy="21"/>
                            </a:xfrm>
                            <a:custGeom>
                              <a:avLst/>
                              <a:gdLst>
                                <a:gd name="T0" fmla="+- 0 10143 10143"/>
                                <a:gd name="T1" fmla="*/ T0 w 21"/>
                                <a:gd name="T2" fmla="+- 0 -671 -671"/>
                                <a:gd name="T3" fmla="*/ -671 h 21"/>
                                <a:gd name="T4" fmla="+- 0 10143 10143"/>
                                <a:gd name="T5" fmla="*/ T4 w 21"/>
                                <a:gd name="T6" fmla="+- 0 -650 -671"/>
                                <a:gd name="T7" fmla="*/ -650 h 21"/>
                                <a:gd name="T8" fmla="+- 0 10164 10143"/>
                                <a:gd name="T9" fmla="*/ T8 w 21"/>
                                <a:gd name="T10" fmla="+- 0 -650 -671"/>
                                <a:gd name="T11" fmla="*/ -650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0" y="0"/>
                                  </a:moveTo>
                                  <a:lnTo>
                                    <a:pt x="0" y="21"/>
                                  </a:lnTo>
                                  <a:lnTo>
                                    <a:pt x="21" y="2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8" name="Group 974"/>
                        <wpg:cNvGrpSpPr>
                          <a:grpSpLocks/>
                        </wpg:cNvGrpSpPr>
                        <wpg:grpSpPr bwMode="auto">
                          <a:xfrm>
                            <a:off x="10209" y="-650"/>
                            <a:ext cx="514" cy="2"/>
                            <a:chOff x="10209" y="-650"/>
                            <a:chExt cx="514" cy="2"/>
                          </a:xfrm>
                        </wpg:grpSpPr>
                        <wps:wsp>
                          <wps:cNvPr id="979" name="Freeform 975"/>
                          <wps:cNvSpPr>
                            <a:spLocks/>
                          </wps:cNvSpPr>
                          <wps:spPr bwMode="auto">
                            <a:xfrm>
                              <a:off x="10209" y="-650"/>
                              <a:ext cx="514" cy="2"/>
                            </a:xfrm>
                            <a:custGeom>
                              <a:avLst/>
                              <a:gdLst>
                                <a:gd name="T0" fmla="+- 0 10209 10209"/>
                                <a:gd name="T1" fmla="*/ T0 w 514"/>
                                <a:gd name="T2" fmla="+- 0 10723 10209"/>
                                <a:gd name="T3" fmla="*/ T2 w 5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">
                                  <a:moveTo>
                                    <a:pt x="0" y="0"/>
                                  </a:moveTo>
                                  <a:lnTo>
                                    <a:pt x="514" y="0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0" name="Group 972"/>
                        <wpg:cNvGrpSpPr>
                          <a:grpSpLocks/>
                        </wpg:cNvGrpSpPr>
                        <wpg:grpSpPr bwMode="auto">
                          <a:xfrm>
                            <a:off x="10745" y="-650"/>
                            <a:ext cx="21" cy="21"/>
                            <a:chOff x="10745" y="-650"/>
                            <a:chExt cx="21" cy="21"/>
                          </a:xfrm>
                        </wpg:grpSpPr>
                        <wps:wsp>
                          <wps:cNvPr id="981" name="Freeform 973"/>
                          <wps:cNvSpPr>
                            <a:spLocks/>
                          </wps:cNvSpPr>
                          <wps:spPr bwMode="auto">
                            <a:xfrm>
                              <a:off x="10745" y="-650"/>
                              <a:ext cx="21" cy="21"/>
                            </a:xfrm>
                            <a:custGeom>
                              <a:avLst/>
                              <a:gdLst>
                                <a:gd name="T0" fmla="+- 0 10745 10745"/>
                                <a:gd name="T1" fmla="*/ T0 w 21"/>
                                <a:gd name="T2" fmla="+- 0 -650 -650"/>
                                <a:gd name="T3" fmla="*/ -650 h 21"/>
                                <a:gd name="T4" fmla="+- 0 10766 10745"/>
                                <a:gd name="T5" fmla="*/ T4 w 21"/>
                                <a:gd name="T6" fmla="+- 0 -650 -650"/>
                                <a:gd name="T7" fmla="*/ -650 h 21"/>
                                <a:gd name="T8" fmla="+- 0 10766 10745"/>
                                <a:gd name="T9" fmla="*/ T8 w 21"/>
                                <a:gd name="T10" fmla="+- 0 -629 -650"/>
                                <a:gd name="T11" fmla="*/ -629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0" y="0"/>
                                  </a:moveTo>
                                  <a:lnTo>
                                    <a:pt x="21" y="0"/>
                                  </a:lnTo>
                                  <a:lnTo>
                                    <a:pt x="21" y="2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2" name="Group 970"/>
                        <wpg:cNvGrpSpPr>
                          <a:grpSpLocks/>
                        </wpg:cNvGrpSpPr>
                        <wpg:grpSpPr bwMode="auto">
                          <a:xfrm>
                            <a:off x="10766" y="-588"/>
                            <a:ext cx="2" cy="277"/>
                            <a:chOff x="10766" y="-588"/>
                            <a:chExt cx="2" cy="277"/>
                          </a:xfrm>
                        </wpg:grpSpPr>
                        <wps:wsp>
                          <wps:cNvPr id="983" name="Freeform 971"/>
                          <wps:cNvSpPr>
                            <a:spLocks/>
                          </wps:cNvSpPr>
                          <wps:spPr bwMode="auto">
                            <a:xfrm>
                              <a:off x="10766" y="-588"/>
                              <a:ext cx="2" cy="277"/>
                            </a:xfrm>
                            <a:custGeom>
                              <a:avLst/>
                              <a:gdLst>
                                <a:gd name="T0" fmla="+- 0 -588 -588"/>
                                <a:gd name="T1" fmla="*/ -588 h 277"/>
                                <a:gd name="T2" fmla="+- 0 -312 -588"/>
                                <a:gd name="T3" fmla="*/ -312 h 2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7">
                                  <a:moveTo>
                                    <a:pt x="0" y="0"/>
                                  </a:move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69" o:spid="_x0000_s1026" style="position:absolute;margin-left:505.75pt;margin-top:2.5pt;width:33.25pt;height:35.3pt;z-index:-251665408;mso-position-horizontal-relative:page" coordorigin="10122,-996" coordsize="665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">
                <v:group id="Group 978" o:spid="_x0000_s1027" style="position:absolute;left:10143;top:-975;width:2;height:285" coordorigin="10143,-975" coordsize="2,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  <v:shape id="Freeform 979" o:spid="_x0000_s1028" style="position:absolute;left:10143;top:-975;width:2;height:285;visibility:visible;mso-wrap-style:square;v-text-anchor:top" coordsize="2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TDqMUA&#10;AADcAAAADwAAAGRycy9kb3ducmV2LnhtbESP0YrCMBRE3wX/IVzBl2VNXdHVahRXEXwQUXc/4NJc&#10;22JzU5to698bYcHHYWbOMLNFYwpxp8rllhX0exEI4sTqnFMFf7+bzzEI55E1FpZJwYMcLObt1gxj&#10;bWs+0v3kUxEg7GJUkHlfxlK6JCODrmdL4uCdbWXQB1mlUldYB7gp5FcUjaTBnMNChiWtMkoup5tR&#10;cNmu88G13hx/rvvBuLQH/dHfaaW6nWY5BeGp8e/wf3urFUy+h/A6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pMOoxQAAANwAAAAPAAAAAAAAAAAAAAAAAJgCAABkcnMv&#10;ZG93bnJldi54bWxQSwUGAAAAAAQABAD1AAAAigMAAAAA&#10;" path="m,l,284e" filled="f" strokecolor="#f37920" strokeweight=".74189mm">
                    <v:stroke dashstyle="dash"/>
                    <v:path arrowok="t" o:connecttype="custom" o:connectlocs="0,-975;0,-691" o:connectangles="0,0"/>
                  </v:shape>
                </v:group>
                <v:group id="Group 976" o:spid="_x0000_s1029" style="position:absolute;left:10143;top:-671;width:21;height:21" coordorigin="10143,-671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<v:shape id="Freeform 977" o:spid="_x0000_s1030" style="position:absolute;left:10143;top:-671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gbvscA&#10;AADcAAAADwAAAGRycy9kb3ducmV2LnhtbESPQWvCQBSE7wX/w/IEL0U3plrb1E2Qgqill6qH9vbI&#10;vibB7NuQXWP8992C4HGYmW+YZdabWnTUusqygukkAkGcW11xoeB4WI9fQDiPrLG2TAqu5CBLBw9L&#10;TLS98Bd1e1+IAGGXoILS+yaR0uUlGXQT2xAH79e2Bn2QbSF1i5cAN7WMo+hZGqw4LJTY0HtJ+Wl/&#10;Ngqij9mBvv3881HO6vPm52ku1/FOqdGwX72B8NT7e/jW3moFr4sF/J8JR0C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4G77HAAAA3AAAAA8AAAAAAAAAAAAAAAAAmAIAAGRy&#10;cy9kb3ducmV2LnhtbFBLBQYAAAAABAAEAPUAAACMAwAAAAA=&#10;" path="m,l,21r21,e" filled="f" strokecolor="#f37920" strokeweight=".74189mm">
                    <v:path arrowok="t" o:connecttype="custom" o:connectlocs="0,-671;0,-650;21,-650" o:connectangles="0,0,0"/>
                  </v:shape>
                </v:group>
                <v:group id="Group 974" o:spid="_x0000_s1031" style="position:absolute;left:10209;top:-650;width:514;height:2" coordorigin="10209,-650" coordsize="51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<v:shape id="Freeform 975" o:spid="_x0000_s1032" style="position:absolute;left:10209;top:-650;width:514;height:2;visibility:visible;mso-wrap-style:square;v-text-anchor:top" coordsize="51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XCOsMA&#10;AADcAAAADwAAAGRycy9kb3ducmV2LnhtbESPzWrDMBCE74W8g9hCbo3cYtrEjWJMwKGXUvLzAIu1&#10;lU2slbBU23n7qFDocZiZb5htOdtejDSEzrGC51UGgrhxumOj4HKun9YgQkTW2DsmBTcKUO4WD1ss&#10;tJv4SOMpGpEgHApU0MboCylD05LFsHKeOHnfbrAYkxyM1ANOCW57+ZJlr9Jix2mhRU/7lprr6ccq&#10;oK9a58f5mmv36bupdtXBG6PU8nGu3kFEmuN/+K/9oRVs3jbweyYd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XCOsMAAADcAAAADwAAAAAAAAAAAAAAAACYAgAAZHJzL2Rv&#10;d25yZXYueG1sUEsFBgAAAAAEAAQA9QAAAIgDAAAAAA==&#10;" path="m,l514,e" filled="f" strokecolor="#f37920" strokeweight=".74189mm">
                    <v:stroke dashstyle="dash"/>
                    <v:path arrowok="t" o:connecttype="custom" o:connectlocs="0,0;514,0" o:connectangles="0,0"/>
                  </v:shape>
                </v:group>
                <v:group id="Group 972" o:spid="_x0000_s1033" style="position:absolute;left:10745;top:-650;width:21;height:21" coordorigin="10745,-650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nAN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JwDXCAAAA3AAAAA8A&#10;AAAAAAAAAAAAAAAAqgIAAGRycy9kb3ducmV2LnhtbFBLBQYAAAAABAAEAPoAAACZAwAAAAA=&#10;">
                  <v:shape id="Freeform 973" o:spid="_x0000_s1034" style="position:absolute;left:10745;top:-650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hWdscA&#10;AADcAAAADwAAAGRycy9kb3ducmV2LnhtbESPT2vCQBTE74V+h+UVvJS68V9J02xEBLGWXpp4sLdH&#10;9jUJZt+G7Krpt3cFocdhZn7DpMvBtOJMvWssK5iMIxDEpdUNVwr2xeYlBuE8ssbWMin4IwfL7PEh&#10;xUTbC3/TOfeVCBB2CSqove8SKV1Zk0E3th1x8H5tb9AH2VdS93gJcNPKaRS9SoMNh4UaO1rXVB7z&#10;k1EQfc4LOvjF17Oct6ftz2whN9OdUqOnYfUOwtPg/8P39odW8BZP4HYmHAGZ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IVnbHAAAA3AAAAA8AAAAAAAAAAAAAAAAAmAIAAGRy&#10;cy9kb3ducmV2LnhtbFBLBQYAAAAABAAEAPUAAACMAwAAAAA=&#10;" path="m,l21,r,21e" filled="f" strokecolor="#f37920" strokeweight=".74189mm">
                    <v:path arrowok="t" o:connecttype="custom" o:connectlocs="0,-650;21,-650;21,-629" o:connectangles="0,0,0"/>
                  </v:shape>
                </v:group>
                <v:group id="Group 970" o:spid="_x0000_s1035" style="position:absolute;left:10766;top:-588;width:2;height:277" coordorigin="10766,-588" coordsize="2,2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f72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+X+9nFAAAA3AAA&#10;AA8AAAAAAAAAAAAAAAAAqgIAAGRycy9kb3ducmV2LnhtbFBLBQYAAAAABAAEAPoAAACcAwAAAAA=&#10;">
                  <v:shape id="Freeform 971" o:spid="_x0000_s1036" style="position:absolute;left:10766;top:-588;width:2;height:277;visibility:visible;mso-wrap-style:square;v-text-anchor:top" coordsize="2,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QnDMYA&#10;AADcAAAADwAAAGRycy9kb3ducmV2LnhtbESPT2vCQBTE7wW/w/KEXkLdtAUbU1cRiSDFizaX3l6z&#10;zySYfRuy2/z59t2C0OMwM79h1tvRNKKnztWWFTwvYhDEhdU1lwryz8NTAsJ5ZI2NZVIwkYPtZvaw&#10;xlTbgc/UX3wpAoRdigoq79tUSldUZNAtbEscvKvtDPogu1LqDocAN418ieOlNFhzWKiwpX1Fxe3y&#10;YxRk9VfyYZfDW/SdZ1O+l6votPNKPc7H3TsIT6P/D9/bR61glbzC35l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QnDMYAAADcAAAADwAAAAAAAAAAAAAAAACYAgAAZHJz&#10;L2Rvd25yZXYueG1sUEsFBgAAAAAEAAQA9QAAAIsDAAAAAA==&#10;" path="m,l,276e" filled="f" strokecolor="#f37920" strokeweight=".74189mm">
                    <v:stroke dashstyle="dash"/>
                    <v:path arrowok="t" o:connecttype="custom" o:connectlocs="0,-588;0,-312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77C4C188" wp14:editId="524169C7">
                <wp:simplePos x="0" y="0"/>
                <wp:positionH relativeFrom="page">
                  <wp:posOffset>5850255</wp:posOffset>
                </wp:positionH>
                <wp:positionV relativeFrom="paragraph">
                  <wp:posOffset>52705</wp:posOffset>
                </wp:positionV>
                <wp:extent cx="422275" cy="448310"/>
                <wp:effectExtent l="0" t="0" r="0" b="8890"/>
                <wp:wrapNone/>
                <wp:docPr id="984" name="Group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75" cy="448310"/>
                          <a:chOff x="9192" y="-996"/>
                          <a:chExt cx="665" cy="706"/>
                        </a:xfrm>
                      </wpg:grpSpPr>
                      <wpg:grpSp>
                        <wpg:cNvPr id="985" name="Group 989"/>
                        <wpg:cNvGrpSpPr>
                          <a:grpSpLocks/>
                        </wpg:cNvGrpSpPr>
                        <wpg:grpSpPr bwMode="auto">
                          <a:xfrm>
                            <a:off x="9836" y="-975"/>
                            <a:ext cx="2" cy="285"/>
                            <a:chOff x="9836" y="-975"/>
                            <a:chExt cx="2" cy="285"/>
                          </a:xfrm>
                        </wpg:grpSpPr>
                        <wps:wsp>
                          <wps:cNvPr id="986" name="Freeform 990"/>
                          <wps:cNvSpPr>
                            <a:spLocks/>
                          </wps:cNvSpPr>
                          <wps:spPr bwMode="auto">
                            <a:xfrm>
                              <a:off x="9836" y="-975"/>
                              <a:ext cx="2" cy="285"/>
                            </a:xfrm>
                            <a:custGeom>
                              <a:avLst/>
                              <a:gdLst>
                                <a:gd name="T0" fmla="+- 0 -975 -975"/>
                                <a:gd name="T1" fmla="*/ -975 h 285"/>
                                <a:gd name="T2" fmla="+- 0 -691 -975"/>
                                <a:gd name="T3" fmla="*/ -691 h 28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5">
                                  <a:moveTo>
                                    <a:pt x="0" y="0"/>
                                  </a:moveTo>
                                  <a:lnTo>
                                    <a:pt x="0" y="284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7" name="Group 987"/>
                        <wpg:cNvGrpSpPr>
                          <a:grpSpLocks/>
                        </wpg:cNvGrpSpPr>
                        <wpg:grpSpPr bwMode="auto">
                          <a:xfrm>
                            <a:off x="9815" y="-671"/>
                            <a:ext cx="21" cy="21"/>
                            <a:chOff x="9815" y="-671"/>
                            <a:chExt cx="21" cy="21"/>
                          </a:xfrm>
                        </wpg:grpSpPr>
                        <wps:wsp>
                          <wps:cNvPr id="988" name="Freeform 988"/>
                          <wps:cNvSpPr>
                            <a:spLocks/>
                          </wps:cNvSpPr>
                          <wps:spPr bwMode="auto">
                            <a:xfrm>
                              <a:off x="9815" y="-671"/>
                              <a:ext cx="21" cy="21"/>
                            </a:xfrm>
                            <a:custGeom>
                              <a:avLst/>
                              <a:gdLst>
                                <a:gd name="T0" fmla="+- 0 9836 9815"/>
                                <a:gd name="T1" fmla="*/ T0 w 21"/>
                                <a:gd name="T2" fmla="+- 0 -671 -671"/>
                                <a:gd name="T3" fmla="*/ -671 h 21"/>
                                <a:gd name="T4" fmla="+- 0 9836 9815"/>
                                <a:gd name="T5" fmla="*/ T4 w 21"/>
                                <a:gd name="T6" fmla="+- 0 -650 -671"/>
                                <a:gd name="T7" fmla="*/ -650 h 21"/>
                                <a:gd name="T8" fmla="+- 0 9815 9815"/>
                                <a:gd name="T9" fmla="*/ T8 w 21"/>
                                <a:gd name="T10" fmla="+- 0 -650 -671"/>
                                <a:gd name="T11" fmla="*/ -650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21" y="0"/>
                                  </a:moveTo>
                                  <a:lnTo>
                                    <a:pt x="21" y="21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9" name="Group 985"/>
                        <wpg:cNvGrpSpPr>
                          <a:grpSpLocks/>
                        </wpg:cNvGrpSpPr>
                        <wpg:grpSpPr bwMode="auto">
                          <a:xfrm>
                            <a:off x="9257" y="-650"/>
                            <a:ext cx="514" cy="2"/>
                            <a:chOff x="9257" y="-650"/>
                            <a:chExt cx="514" cy="2"/>
                          </a:xfrm>
                        </wpg:grpSpPr>
                        <wps:wsp>
                          <wps:cNvPr id="990" name="Freeform 986"/>
                          <wps:cNvSpPr>
                            <a:spLocks/>
                          </wps:cNvSpPr>
                          <wps:spPr bwMode="auto">
                            <a:xfrm>
                              <a:off x="9257" y="-650"/>
                              <a:ext cx="514" cy="2"/>
                            </a:xfrm>
                            <a:custGeom>
                              <a:avLst/>
                              <a:gdLst>
                                <a:gd name="T0" fmla="+- 0 9770 9257"/>
                                <a:gd name="T1" fmla="*/ T0 w 514"/>
                                <a:gd name="T2" fmla="+- 0 9257 9257"/>
                                <a:gd name="T3" fmla="*/ T2 w 5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">
                                  <a:moveTo>
                                    <a:pt x="513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1" name="Group 983"/>
                        <wpg:cNvGrpSpPr>
                          <a:grpSpLocks/>
                        </wpg:cNvGrpSpPr>
                        <wpg:grpSpPr bwMode="auto">
                          <a:xfrm>
                            <a:off x="9213" y="-650"/>
                            <a:ext cx="21" cy="21"/>
                            <a:chOff x="9213" y="-650"/>
                            <a:chExt cx="21" cy="21"/>
                          </a:xfrm>
                        </wpg:grpSpPr>
                        <wps:wsp>
                          <wps:cNvPr id="992" name="Freeform 984"/>
                          <wps:cNvSpPr>
                            <a:spLocks/>
                          </wps:cNvSpPr>
                          <wps:spPr bwMode="auto">
                            <a:xfrm>
                              <a:off x="9213" y="-650"/>
                              <a:ext cx="21" cy="21"/>
                            </a:xfrm>
                            <a:custGeom>
                              <a:avLst/>
                              <a:gdLst>
                                <a:gd name="T0" fmla="+- 0 9234 9213"/>
                                <a:gd name="T1" fmla="*/ T0 w 21"/>
                                <a:gd name="T2" fmla="+- 0 -650 -650"/>
                                <a:gd name="T3" fmla="*/ -650 h 21"/>
                                <a:gd name="T4" fmla="+- 0 9213 9213"/>
                                <a:gd name="T5" fmla="*/ T4 w 21"/>
                                <a:gd name="T6" fmla="+- 0 -650 -650"/>
                                <a:gd name="T7" fmla="*/ -650 h 21"/>
                                <a:gd name="T8" fmla="+- 0 9213 9213"/>
                                <a:gd name="T9" fmla="*/ T8 w 21"/>
                                <a:gd name="T10" fmla="+- 0 -629 -650"/>
                                <a:gd name="T11" fmla="*/ -629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2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3" name="Group 981"/>
                        <wpg:cNvGrpSpPr>
                          <a:grpSpLocks/>
                        </wpg:cNvGrpSpPr>
                        <wpg:grpSpPr bwMode="auto">
                          <a:xfrm>
                            <a:off x="9213" y="-588"/>
                            <a:ext cx="2" cy="277"/>
                            <a:chOff x="9213" y="-588"/>
                            <a:chExt cx="2" cy="277"/>
                          </a:xfrm>
                        </wpg:grpSpPr>
                        <wps:wsp>
                          <wps:cNvPr id="994" name="Freeform 982"/>
                          <wps:cNvSpPr>
                            <a:spLocks/>
                          </wps:cNvSpPr>
                          <wps:spPr bwMode="auto">
                            <a:xfrm>
                              <a:off x="9213" y="-588"/>
                              <a:ext cx="2" cy="277"/>
                            </a:xfrm>
                            <a:custGeom>
                              <a:avLst/>
                              <a:gdLst>
                                <a:gd name="T0" fmla="+- 0 -588 -588"/>
                                <a:gd name="T1" fmla="*/ -588 h 277"/>
                                <a:gd name="T2" fmla="+- 0 -312 -588"/>
                                <a:gd name="T3" fmla="*/ -312 h 2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7">
                                  <a:moveTo>
                                    <a:pt x="0" y="0"/>
                                  </a:moveTo>
                                  <a:lnTo>
                                    <a:pt x="0" y="276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0" o:spid="_x0000_s1026" style="position:absolute;margin-left:460.65pt;margin-top:4.15pt;width:33.25pt;height:35.3pt;z-index:-251666432;mso-position-horizontal-relative:page" coordorigin="9192,-996" coordsize="665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">
                <v:group id="Group 989" o:spid="_x0000_s1027" style="position:absolute;left:9836;top:-975;width:2;height:285" coordorigin="9836,-975" coordsize="2,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5jr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s0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fmOtxgAAANwA&#10;AAAPAAAAAAAAAAAAAAAAAKoCAABkcnMvZG93bnJldi54bWxQSwUGAAAAAAQABAD6AAAAnQMAAAAA&#10;">
                  <v:shape id="Freeform 990" o:spid="_x0000_s1028" style="position:absolute;left:9836;top:-975;width:2;height:285;visibility:visible;mso-wrap-style:square;v-text-anchor:top" coordsize="2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t+MUA&#10;AADcAAAADwAAAGRycy9kb3ducmV2LnhtbESP0YrCMBRE34X9h3AXfJE1VUG61SirIvggsnX9gEtz&#10;ty02N7WJtv69EQQfh5k5w8yXnanEjRpXWlYwGkYgiDOrS84VnP62XzEI55E1VpZJwZ0cLBcfvTkm&#10;2rac0u3ocxEg7BJUUHhfJ1K6rCCDbmhr4uD928agD7LJpW6wDXBTyXEUTaXBksNCgTWtC8rOx6tR&#10;cN5tysml3aary2ES1/ZXD0Z7rVT/s/uZgfDU+Xf41d5pBd/xFJ5nw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y34xQAAANwAAAAPAAAAAAAAAAAAAAAAAJgCAABkcnMv&#10;ZG93bnJldi54bWxQSwUGAAAAAAQABAD1AAAAigMAAAAA&#10;" path="m,l,284e" filled="f" strokecolor="#f37920" strokeweight=".74189mm">
                    <v:stroke dashstyle="dash"/>
                    <v:path arrowok="t" o:connecttype="custom" o:connectlocs="0,-975;0,-691" o:connectangles="0,0"/>
                  </v:shape>
                </v:group>
                <v:group id="Group 987" o:spid="_x0000_s1029" style="position:absolute;left:9815;top:-671;width:21;height:21" coordorigin="9815,-671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  <v:shape id="Freeform 988" o:spid="_x0000_s1030" style="position:absolute;left:9815;top:-671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L/68QA&#10;AADcAAAADwAAAGRycy9kb3ducmV2LnhtbERPy2rCQBTdF/oPwy10IzrxkWJTR5FC8IGbRhe6u2Ru&#10;k9DMnZAZY/x7ZyF0eTjvxao3teiodZVlBeNRBII4t7riQsHpmA7nIJxH1lhbJgV3crBavr4sMNH2&#10;xj/UZb4QIYRdggpK75tESpeXZNCNbEMcuF/bGvQBtoXULd5CuKnlJIo+pMGKQ0OJDX2XlP9lV6Mg&#10;2s+OdPbxYSBn9XVzmcYyneyUen/r118gPPX+X/x0b7WCz3lYG86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y/+vEAAAA3AAAAA8AAAAAAAAAAAAAAAAAmAIAAGRycy9k&#10;b3ducmV2LnhtbFBLBQYAAAAABAAEAPUAAACJAwAAAAA=&#10;" path="m21,r,21l,21e" filled="f" strokecolor="#f37920" strokeweight=".74189mm">
                    <v:path arrowok="t" o:connecttype="custom" o:connectlocs="21,-671;21,-650;0,-650" o:connectangles="0,0,0"/>
                  </v:shape>
                </v:group>
                <v:group id="Group 985" o:spid="_x0000_s1031" style="position:absolute;left:9257;top:-650;width:514;height:2" coordorigin="9257,-650" coordsize="51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Npq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M2moxgAAANwA&#10;AAAPAAAAAAAAAAAAAAAAAKoCAABkcnMvZG93bnJldi54bWxQSwUGAAAAAAQABAD6AAAAnQMAAAAA&#10;">
                  <v:shape id="Freeform 986" o:spid="_x0000_s1032" style="position:absolute;left:9257;top:-650;width:514;height:2;visibility:visible;mso-wrap-style:square;v-text-anchor:top" coordsize="51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ONXb8A&#10;AADcAAAADwAAAGRycy9kb3ducmV2LnhtbERPzYrCMBC+C/sOYRa8aaqIaNe0yEJlLyLqPsDQjGmx&#10;mYQma7tvbw6Cx4/vf1eOthMP6kPrWMFinoEgrp1u2Sj4vVazDYgQkTV2jknBPwUoi4/JDnPtBj7T&#10;4xKNSCEcclTQxOhzKUPdkMUwd544cTfXW4wJ9kbqHocUbju5zLK1tNhyamjQ03dD9f3yZxXQqdKr&#10;83hfaXf07VC5/cEbo9T0c9x/gYg0xrf45f7RCrbbND+dSUdAFk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I41dvwAAANwAAAAPAAAAAAAAAAAAAAAAAJgCAABkcnMvZG93bnJl&#10;di54bWxQSwUGAAAAAAQABAD1AAAAhAMAAAAA&#10;" path="m513,l,e" filled="f" strokecolor="#f37920" strokeweight=".74189mm">
                    <v:stroke dashstyle="dash"/>
                    <v:path arrowok="t" o:connecttype="custom" o:connectlocs="513,0;0,0" o:connectangles="0,0"/>
                  </v:shape>
                </v:group>
                <v:group id="Group 983" o:spid="_x0000_s1033" style="position:absolute;left:9213;top:-650;width:21;height:21" coordorigin="9213,-650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zzc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zzc8QAAADcAAAA&#10;DwAAAAAAAAAAAAAAAACqAgAAZHJzL2Rvd25yZXYueG1sUEsFBgAAAAAEAAQA+gAAAJsDAAAAAA==&#10;">
                  <v:shape id="Freeform 984" o:spid="_x0000_s1034" style="position:absolute;left:9213;top:-650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Ne3MUA&#10;AADcAAAADwAAAGRycy9kb3ducmV2LnhtbESPQYvCMBSE74L/ITzBi6ypXZW1GkUE2VW8qHtYb4/m&#10;2Rabl9JE7f57Iwgeh5n5hpktGlOKG9WusKxg0I9AEKdWF5wp+D2uP75AOI+ssbRMCv7JwWLebs0w&#10;0fbOe7odfCYChF2CCnLvq0RKl+Zk0PVtRRy8s60N+iDrTOoa7wFuShlH0VgaLDgs5FjRKqf0crga&#10;BdF2eKQ/P9r15LC8fp8+R3Idb5TqdprlFISnxr/Dr/aPVjCZxP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g17cxQAAANwAAAAPAAAAAAAAAAAAAAAAAJgCAABkcnMv&#10;ZG93bnJldi54bWxQSwUGAAAAAAQABAD1AAAAigMAAAAA&#10;" path="m21,l,,,21e" filled="f" strokecolor="#f37920" strokeweight=".74189mm">
                    <v:path arrowok="t" o:connecttype="custom" o:connectlocs="21,-650;0,-650;0,-629" o:connectangles="0,0,0"/>
                  </v:shape>
                </v:group>
                <v:group id="Group 981" o:spid="_x0000_s1035" style="position:absolute;left:9213;top:-588;width:2;height:277" coordorigin="9213,-588" coordsize="2,2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LIn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Xq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AsifxgAAANwA&#10;AAAPAAAAAAAAAAAAAAAAAKoCAABkcnMvZG93bnJldi54bWxQSwUGAAAAAAQABAD6AAAAnQMAAAAA&#10;">
                  <v:shape id="Freeform 982" o:spid="_x0000_s1036" style="position:absolute;left:9213;top:-588;width:2;height:277;visibility:visible;mso-wrap-style:square;v-text-anchor:top" coordsize="2,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QppcUA&#10;AADcAAAADwAAAGRycy9kb3ducmV2LnhtbESPQYvCMBSE7wv+h/AEL6KpsqitRhFxYZG9qL14ezbP&#10;tti8lCba+u83wsIeh5n5hlltOlOJJzWutKxgMo5AEGdWl5wrSM9fowUI55E1VpZJwYscbNa9jxUm&#10;2rZ8pOfJ5yJA2CWooPC+TqR0WUEG3djWxMG72cagD7LJpW6wDXBTyWkUzaTBksNCgTXtCsrup4dR&#10;sC8vi4OdtfPhNd2/0p2Mhz9br9Sg322XIDx1/j/81/7WCuL4E95nw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dCmlxQAAANwAAAAPAAAAAAAAAAAAAAAAAJgCAABkcnMv&#10;ZG93bnJldi54bWxQSwUGAAAAAAQABAD1AAAAigMAAAAA&#10;" path="m,l,276e" filled="f" strokecolor="#f37920" strokeweight=".74189mm">
                    <v:stroke dashstyle="dash"/>
                    <v:path arrowok="t" o:connecttype="custom" o:connectlocs="0,-588;0,-312" o:connectangles="0,0"/>
                  </v:shape>
                </v:group>
                <w10:wrap anchorx="page"/>
              </v:group>
            </w:pict>
          </mc:Fallback>
        </mc:AlternateContent>
      </w: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/>
        <w:sectPr w:rsidR="008E418F" w:rsidSect="002A3841">
          <w:type w:val="continuous"/>
          <w:pgSz w:w="11920" w:h="16840"/>
          <w:pgMar w:top="1560" w:right="600" w:bottom="280" w:left="460" w:header="720" w:footer="720" w:gutter="0"/>
          <w:cols w:space="720"/>
        </w:sectPr>
      </w:pPr>
    </w:p>
    <w:p w:rsidR="008E418F" w:rsidRDefault="008E418F">
      <w:pPr>
        <w:spacing w:before="9" w:after="0" w:line="190" w:lineRule="exact"/>
        <w:rPr>
          <w:sz w:val="19"/>
          <w:szCs w:val="19"/>
        </w:rPr>
      </w:pPr>
    </w:p>
    <w:p w:rsidR="002A3841" w:rsidRDefault="002A3841">
      <w:pPr>
        <w:spacing w:after="0" w:line="262" w:lineRule="auto"/>
        <w:ind w:left="312" w:right="-42" w:firstLine="40"/>
        <w:rPr>
          <w:rFonts w:ascii="Arial" w:eastAsia="Arial" w:hAnsi="Arial" w:cs="Arial"/>
          <w:b/>
          <w:bCs/>
          <w:sz w:val="13"/>
          <w:szCs w:val="13"/>
        </w:rPr>
      </w:pPr>
    </w:p>
    <w:p w:rsidR="00316CA8" w:rsidRDefault="00C85D60" w:rsidP="002A3841">
      <w:pPr>
        <w:spacing w:after="0" w:line="262" w:lineRule="auto"/>
        <w:ind w:left="312" w:right="-42" w:firstLine="40"/>
        <w:rPr>
          <w:rFonts w:ascii="Arial" w:eastAsia="Arial" w:hAnsi="Arial" w:cs="Arial"/>
          <w:b/>
          <w:bCs/>
          <w:sz w:val="13"/>
          <w:szCs w:val="13"/>
        </w:rPr>
      </w:pPr>
      <w:r>
        <w:rPr>
          <w:rFonts w:ascii="Arial" w:eastAsia="Arial" w:hAnsi="Arial" w:cs="Arial"/>
          <w:b/>
          <w:bCs/>
          <w:sz w:val="13"/>
          <w:szCs w:val="13"/>
        </w:rPr>
        <w:t>Boundless.com digital</w:t>
      </w:r>
      <w:r>
        <w:rPr>
          <w:rFonts w:ascii="Arial" w:eastAsia="Arial" w:hAnsi="Arial" w:cs="Arial"/>
          <w:b/>
          <w:bCs/>
          <w:spacing w:val="-2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bCs/>
          <w:sz w:val="13"/>
          <w:szCs w:val="13"/>
        </w:rPr>
        <w:t>textbooks</w:t>
      </w:r>
      <w:r w:rsidR="002A3841">
        <w:rPr>
          <w:rFonts w:ascii="Arial" w:eastAsia="Arial" w:hAnsi="Arial" w:cs="Arial"/>
          <w:sz w:val="13"/>
          <w:szCs w:val="13"/>
        </w:rPr>
        <w:tab/>
      </w:r>
      <w:r w:rsidR="002A3841">
        <w:rPr>
          <w:rFonts w:ascii="Arial" w:eastAsia="Arial" w:hAnsi="Arial" w:cs="Arial"/>
          <w:sz w:val="13"/>
          <w:szCs w:val="13"/>
        </w:rPr>
        <w:tab/>
      </w:r>
      <w:r w:rsidR="002A3841">
        <w:rPr>
          <w:rFonts w:ascii="Arial" w:eastAsia="Arial" w:hAnsi="Arial" w:cs="Arial"/>
          <w:sz w:val="13"/>
          <w:szCs w:val="13"/>
        </w:rPr>
        <w:tab/>
      </w:r>
      <w:r>
        <w:rPr>
          <w:rFonts w:ascii="Arial" w:eastAsia="Arial" w:hAnsi="Arial" w:cs="Arial"/>
          <w:b/>
          <w:bCs/>
          <w:sz w:val="13"/>
          <w:szCs w:val="13"/>
        </w:rPr>
        <w:t>S</w:t>
      </w:r>
      <w:r>
        <w:rPr>
          <w:rFonts w:ascii="Arial" w:eastAsia="Arial" w:hAnsi="Arial" w:cs="Arial"/>
          <w:b/>
          <w:bCs/>
          <w:spacing w:val="-1"/>
          <w:sz w:val="13"/>
          <w:szCs w:val="13"/>
        </w:rPr>
        <w:t>a</w:t>
      </w:r>
      <w:r>
        <w:rPr>
          <w:rFonts w:ascii="Arial" w:eastAsia="Arial" w:hAnsi="Arial" w:cs="Arial"/>
          <w:b/>
          <w:bCs/>
          <w:sz w:val="13"/>
          <w:szCs w:val="13"/>
        </w:rPr>
        <w:t>ylo</w:t>
      </w:r>
      <w:r>
        <w:rPr>
          <w:rFonts w:ascii="Arial" w:eastAsia="Arial" w:hAnsi="Arial" w:cs="Arial"/>
          <w:b/>
          <w:bCs/>
          <w:spacing w:val="-12"/>
          <w:sz w:val="13"/>
          <w:szCs w:val="13"/>
        </w:rPr>
        <w:t>r</w:t>
      </w:r>
      <w:r>
        <w:rPr>
          <w:rFonts w:ascii="Arial" w:eastAsia="Arial" w:hAnsi="Arial" w:cs="Arial"/>
          <w:b/>
          <w:bCs/>
          <w:sz w:val="13"/>
          <w:szCs w:val="13"/>
        </w:rPr>
        <w:t>.o</w:t>
      </w:r>
      <w:r>
        <w:rPr>
          <w:rFonts w:ascii="Arial" w:eastAsia="Arial" w:hAnsi="Arial" w:cs="Arial"/>
          <w:b/>
          <w:bCs/>
          <w:spacing w:val="-1"/>
          <w:sz w:val="13"/>
          <w:szCs w:val="13"/>
        </w:rPr>
        <w:t>r</w:t>
      </w:r>
      <w:r>
        <w:rPr>
          <w:rFonts w:ascii="Arial" w:eastAsia="Arial" w:hAnsi="Arial" w:cs="Arial"/>
          <w:b/>
          <w:bCs/>
          <w:sz w:val="13"/>
          <w:szCs w:val="13"/>
        </w:rPr>
        <w:t>g</w:t>
      </w:r>
      <w:r w:rsidR="002A3841">
        <w:rPr>
          <w:rFonts w:ascii="Arial" w:eastAsia="Arial" w:hAnsi="Arial" w:cs="Arial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bCs/>
          <w:sz w:val="13"/>
          <w:szCs w:val="13"/>
        </w:rPr>
        <w:t>digital</w:t>
      </w:r>
      <w:r>
        <w:rPr>
          <w:rFonts w:ascii="Arial" w:eastAsia="Arial" w:hAnsi="Arial" w:cs="Arial"/>
          <w:b/>
          <w:bCs/>
          <w:spacing w:val="-2"/>
          <w:sz w:val="13"/>
          <w:szCs w:val="13"/>
        </w:rPr>
        <w:t xml:space="preserve"> </w:t>
      </w:r>
      <w:r w:rsidR="00316CA8">
        <w:rPr>
          <w:rFonts w:ascii="Arial" w:eastAsia="Arial" w:hAnsi="Arial" w:cs="Arial"/>
          <w:b/>
          <w:bCs/>
          <w:sz w:val="13"/>
          <w:szCs w:val="13"/>
        </w:rPr>
        <w:t>textbooks</w:t>
      </w:r>
      <w:r w:rsidR="00316CA8">
        <w:rPr>
          <w:rFonts w:ascii="Arial" w:eastAsia="Arial" w:hAnsi="Arial" w:cs="Arial"/>
          <w:b/>
          <w:bCs/>
          <w:sz w:val="13"/>
          <w:szCs w:val="13"/>
        </w:rPr>
        <w:tab/>
      </w:r>
    </w:p>
    <w:p w:rsidR="00316CA8" w:rsidRDefault="00C85D60" w:rsidP="00316CA8">
      <w:pPr>
        <w:spacing w:after="0" w:line="262" w:lineRule="auto"/>
        <w:ind w:left="3912" w:right="-42" w:firstLine="408"/>
        <w:rPr>
          <w:rFonts w:ascii="Arial" w:eastAsia="Arial" w:hAnsi="Arial" w:cs="Arial"/>
          <w:b/>
          <w:bCs/>
          <w:sz w:val="13"/>
          <w:szCs w:val="13"/>
        </w:rPr>
      </w:pPr>
      <w:r>
        <w:rPr>
          <w:rFonts w:ascii="Arial" w:eastAsia="Arial" w:hAnsi="Arial" w:cs="Arial"/>
          <w:b/>
          <w:bCs/>
          <w:position w:val="1"/>
          <w:sz w:val="13"/>
          <w:szCs w:val="13"/>
        </w:rPr>
        <w:t xml:space="preserve">Wikipedia </w:t>
      </w:r>
      <w:r w:rsidR="00316CA8">
        <w:rPr>
          <w:rFonts w:ascii="Arial" w:eastAsia="Arial" w:hAnsi="Arial" w:cs="Arial"/>
          <w:b/>
          <w:bCs/>
          <w:sz w:val="13"/>
          <w:szCs w:val="13"/>
        </w:rPr>
        <w:t xml:space="preserve">and </w:t>
      </w:r>
      <w:r>
        <w:rPr>
          <w:rFonts w:ascii="Arial" w:eastAsia="Arial" w:hAnsi="Arial" w:cs="Arial"/>
          <w:b/>
          <w:bCs/>
          <w:sz w:val="13"/>
          <w:szCs w:val="13"/>
        </w:rPr>
        <w:t>Wikimedia</w:t>
      </w:r>
      <w:r w:rsidR="00316CA8">
        <w:rPr>
          <w:rFonts w:ascii="Arial" w:eastAsia="Arial" w:hAnsi="Arial" w:cs="Arial"/>
          <w:sz w:val="13"/>
          <w:szCs w:val="13"/>
        </w:rPr>
        <w:t xml:space="preserve"> </w:t>
      </w:r>
      <w:r>
        <w:rPr>
          <w:rFonts w:ascii="Arial" w:eastAsia="Arial" w:hAnsi="Arial" w:cs="Arial"/>
          <w:b/>
          <w:bCs/>
          <w:w w:val="97"/>
          <w:sz w:val="13"/>
          <w:szCs w:val="13"/>
        </w:rPr>
        <w:t>Commons</w:t>
      </w:r>
      <w:r w:rsidR="004D477D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49024" behindDoc="1" locked="0" layoutInCell="1" allowOverlap="1" wp14:anchorId="03CE0FC6" wp14:editId="133FCFC9">
                <wp:simplePos x="0" y="0"/>
                <wp:positionH relativeFrom="page">
                  <wp:posOffset>3932555</wp:posOffset>
                </wp:positionH>
                <wp:positionV relativeFrom="paragraph">
                  <wp:posOffset>-535305</wp:posOffset>
                </wp:positionV>
                <wp:extent cx="422275" cy="448310"/>
                <wp:effectExtent l="8255" t="7620" r="7620" b="1270"/>
                <wp:wrapNone/>
                <wp:docPr id="951" name="Group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75" cy="448310"/>
                          <a:chOff x="6193" y="-843"/>
                          <a:chExt cx="665" cy="706"/>
                        </a:xfrm>
                      </wpg:grpSpPr>
                      <wpg:grpSp>
                        <wpg:cNvPr id="952" name="Group 956"/>
                        <wpg:cNvGrpSpPr>
                          <a:grpSpLocks/>
                        </wpg:cNvGrpSpPr>
                        <wpg:grpSpPr bwMode="auto">
                          <a:xfrm>
                            <a:off x="6214" y="-822"/>
                            <a:ext cx="2" cy="285"/>
                            <a:chOff x="6214" y="-822"/>
                            <a:chExt cx="2" cy="285"/>
                          </a:xfrm>
                        </wpg:grpSpPr>
                        <wps:wsp>
                          <wps:cNvPr id="953" name="Freeform 957"/>
                          <wps:cNvSpPr>
                            <a:spLocks/>
                          </wps:cNvSpPr>
                          <wps:spPr bwMode="auto">
                            <a:xfrm>
                              <a:off x="6214" y="-822"/>
                              <a:ext cx="2" cy="285"/>
                            </a:xfrm>
                            <a:custGeom>
                              <a:avLst/>
                              <a:gdLst>
                                <a:gd name="T0" fmla="+- 0 -822 -822"/>
                                <a:gd name="T1" fmla="*/ -822 h 285"/>
                                <a:gd name="T2" fmla="+- 0 -537 -822"/>
                                <a:gd name="T3" fmla="*/ -537 h 28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5">
                                  <a:moveTo>
                                    <a:pt x="0" y="0"/>
                                  </a:moveTo>
                                  <a:lnTo>
                                    <a:pt x="0" y="285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4" name="Group 954"/>
                        <wpg:cNvGrpSpPr>
                          <a:grpSpLocks/>
                        </wpg:cNvGrpSpPr>
                        <wpg:grpSpPr bwMode="auto">
                          <a:xfrm>
                            <a:off x="6214" y="-518"/>
                            <a:ext cx="21" cy="21"/>
                            <a:chOff x="6214" y="-518"/>
                            <a:chExt cx="21" cy="21"/>
                          </a:xfrm>
                        </wpg:grpSpPr>
                        <wps:wsp>
                          <wps:cNvPr id="955" name="Freeform 955"/>
                          <wps:cNvSpPr>
                            <a:spLocks/>
                          </wps:cNvSpPr>
                          <wps:spPr bwMode="auto">
                            <a:xfrm>
                              <a:off x="6214" y="-518"/>
                              <a:ext cx="21" cy="21"/>
                            </a:xfrm>
                            <a:custGeom>
                              <a:avLst/>
                              <a:gdLst>
                                <a:gd name="T0" fmla="+- 0 6214 6214"/>
                                <a:gd name="T1" fmla="*/ T0 w 21"/>
                                <a:gd name="T2" fmla="+- 0 -518 -518"/>
                                <a:gd name="T3" fmla="*/ -518 h 21"/>
                                <a:gd name="T4" fmla="+- 0 6214 6214"/>
                                <a:gd name="T5" fmla="*/ T4 w 21"/>
                                <a:gd name="T6" fmla="+- 0 -496 -518"/>
                                <a:gd name="T7" fmla="*/ -496 h 21"/>
                                <a:gd name="T8" fmla="+- 0 6235 6214"/>
                                <a:gd name="T9" fmla="*/ T8 w 21"/>
                                <a:gd name="T10" fmla="+- 0 -496 -518"/>
                                <a:gd name="T11" fmla="*/ -496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0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21" y="22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6" name="Group 952"/>
                        <wpg:cNvGrpSpPr>
                          <a:grpSpLocks/>
                        </wpg:cNvGrpSpPr>
                        <wpg:grpSpPr bwMode="auto">
                          <a:xfrm>
                            <a:off x="6280" y="-496"/>
                            <a:ext cx="514" cy="2"/>
                            <a:chOff x="6280" y="-496"/>
                            <a:chExt cx="514" cy="2"/>
                          </a:xfrm>
                        </wpg:grpSpPr>
                        <wps:wsp>
                          <wps:cNvPr id="957" name="Freeform 953"/>
                          <wps:cNvSpPr>
                            <a:spLocks/>
                          </wps:cNvSpPr>
                          <wps:spPr bwMode="auto">
                            <a:xfrm>
                              <a:off x="6280" y="-496"/>
                              <a:ext cx="514" cy="2"/>
                            </a:xfrm>
                            <a:custGeom>
                              <a:avLst/>
                              <a:gdLst>
                                <a:gd name="T0" fmla="+- 0 6280 6280"/>
                                <a:gd name="T1" fmla="*/ T0 w 514"/>
                                <a:gd name="T2" fmla="+- 0 6793 6280"/>
                                <a:gd name="T3" fmla="*/ T2 w 5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">
                                  <a:moveTo>
                                    <a:pt x="0" y="0"/>
                                  </a:moveTo>
                                  <a:lnTo>
                                    <a:pt x="513" y="0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8" name="Group 950"/>
                        <wpg:cNvGrpSpPr>
                          <a:grpSpLocks/>
                        </wpg:cNvGrpSpPr>
                        <wpg:grpSpPr bwMode="auto">
                          <a:xfrm>
                            <a:off x="6816" y="-496"/>
                            <a:ext cx="21" cy="21"/>
                            <a:chOff x="6816" y="-496"/>
                            <a:chExt cx="21" cy="21"/>
                          </a:xfrm>
                        </wpg:grpSpPr>
                        <wps:wsp>
                          <wps:cNvPr id="959" name="Freeform 951"/>
                          <wps:cNvSpPr>
                            <a:spLocks/>
                          </wps:cNvSpPr>
                          <wps:spPr bwMode="auto">
                            <a:xfrm>
                              <a:off x="6816" y="-496"/>
                              <a:ext cx="21" cy="21"/>
                            </a:xfrm>
                            <a:custGeom>
                              <a:avLst/>
                              <a:gdLst>
                                <a:gd name="T0" fmla="+- 0 6816 6816"/>
                                <a:gd name="T1" fmla="*/ T0 w 21"/>
                                <a:gd name="T2" fmla="+- 0 -496 -496"/>
                                <a:gd name="T3" fmla="*/ -496 h 21"/>
                                <a:gd name="T4" fmla="+- 0 6837 6816"/>
                                <a:gd name="T5" fmla="*/ T4 w 21"/>
                                <a:gd name="T6" fmla="+- 0 -496 -496"/>
                                <a:gd name="T7" fmla="*/ -496 h 21"/>
                                <a:gd name="T8" fmla="+- 0 6837 6816"/>
                                <a:gd name="T9" fmla="*/ T8 w 21"/>
                                <a:gd name="T10" fmla="+- 0 -475 -496"/>
                                <a:gd name="T11" fmla="*/ -475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" h="21">
                                  <a:moveTo>
                                    <a:pt x="0" y="0"/>
                                  </a:moveTo>
                                  <a:lnTo>
                                    <a:pt x="21" y="0"/>
                                  </a:lnTo>
                                  <a:lnTo>
                                    <a:pt x="21" y="21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0" name="Group 948"/>
                        <wpg:cNvGrpSpPr>
                          <a:grpSpLocks/>
                        </wpg:cNvGrpSpPr>
                        <wpg:grpSpPr bwMode="auto">
                          <a:xfrm>
                            <a:off x="6837" y="-435"/>
                            <a:ext cx="2" cy="277"/>
                            <a:chOff x="6837" y="-435"/>
                            <a:chExt cx="2" cy="277"/>
                          </a:xfrm>
                        </wpg:grpSpPr>
                        <wps:wsp>
                          <wps:cNvPr id="961" name="Freeform 949"/>
                          <wps:cNvSpPr>
                            <a:spLocks/>
                          </wps:cNvSpPr>
                          <wps:spPr bwMode="auto">
                            <a:xfrm>
                              <a:off x="6837" y="-435"/>
                              <a:ext cx="2" cy="277"/>
                            </a:xfrm>
                            <a:custGeom>
                              <a:avLst/>
                              <a:gdLst>
                                <a:gd name="T0" fmla="+- 0 -435 -435"/>
                                <a:gd name="T1" fmla="*/ -435 h 277"/>
                                <a:gd name="T2" fmla="+- 0 -158 -435"/>
                                <a:gd name="T3" fmla="*/ -158 h 2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7">
                                  <a:moveTo>
                                    <a:pt x="0" y="0"/>
                                  </a:moveTo>
                                  <a:lnTo>
                                    <a:pt x="0" y="277"/>
                                  </a:lnTo>
                                </a:path>
                              </a:pathLst>
                            </a:custGeom>
                            <a:noFill/>
                            <a:ln w="26708">
                              <a:solidFill>
                                <a:srgbClr val="F3792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7" o:spid="_x0000_s1026" style="position:absolute;margin-left:309.65pt;margin-top:-42.15pt;width:33.25pt;height:35.3pt;z-index:-1886;mso-position-horizontal-relative:page" coordorigin="6193,-843" coordsize="665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">
                <v:group id="Group 956" o:spid="_x0000_s1027" style="position:absolute;left:6214;top:-822;width:2;height:285" coordorigin="6214,-822" coordsize="2,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ffXn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3157FAAAA3AAA&#10;AA8AAAAAAAAAAAAAAAAAqgIAAGRycy9kb3ducmV2LnhtbFBLBQYAAAAABAAEAPoAAACcAwAAAAA=&#10;">
                  <v:shape id="Freeform 957" o:spid="_x0000_s1028" style="position:absolute;left:6214;top:-822;width:2;height:285;visibility:visible;mso-wrap-style:square;v-text-anchor:top" coordsize="2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SiJ8UA&#10;AADcAAAADwAAAGRycy9kb3ducmV2LnhtbESP3YrCMBSE7wXfIRxhb2RNtbho1yj+IHghsro+wKE5&#10;2xabk9pkbX17IwheDjPzDTNbtKYUN6pdYVnBcBCBIE6tLjhTcP7dfk5AOI+ssbRMCu7kYDHvdmaY&#10;aNvwkW4nn4kAYZeggtz7KpHSpTkZdANbEQfvz9YGfZB1JnWNTYCbUo6i6EsaLDgs5FjROqf0cvo3&#10;Ci67TRFfm+1xdT3Ek8r+6P5wr5X66LXLbxCeWv8Ov9o7rWA6juF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tKInxQAAANwAAAAPAAAAAAAAAAAAAAAAAJgCAABkcnMv&#10;ZG93bnJldi54bWxQSwUGAAAAAAQABAD1AAAAigMAAAAA&#10;" path="m,l,285e" filled="f" strokecolor="#f37920" strokeweight=".74189mm">
                    <v:stroke dashstyle="dash"/>
                    <v:path arrowok="t" o:connecttype="custom" o:connectlocs="0,-822;0,-537" o:connectangles="0,0"/>
                  </v:shape>
                </v:group>
                <v:group id="Group 954" o:spid="_x0000_s1029" style="position:absolute;left:6214;top:-518;width:21;height:21" coordorigin="6214,-518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Lqc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JA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UupxxgAAANwA&#10;AAAPAAAAAAAAAAAAAAAAAKoCAABkcnMvZG93bnJldi54bWxQSwUGAAAAAAQABAD6AAAAnQMAAAAA&#10;">
                  <v:shape id="Freeform 955" o:spid="_x0000_s1030" style="position:absolute;left:6214;top:-518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N8MsUA&#10;AADcAAAADwAAAGRycy9kb3ducmV2LnhtbESPS4vCQBCE74L/YWjBi+hE14hGRxFB9oEXHwe9NZk2&#10;CWZ6QmbU7L93hIU9FlX1FbVYNaYUD6pdYVnBcBCBIE6tLjhTcDpu+1MQziNrLC2Tgl9ysFq2WwtM&#10;tH3ynh4Hn4kAYZeggtz7KpHSpTkZdANbEQfvamuDPsg6k7rGZ4CbUo6iaCINFhwWcqxok1N6O9yN&#10;guhnfKSzj3c9OS7vn5ePWG5H30p1O816DsJT4//Df+0vrWAWx/A+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03wyxQAAANwAAAAPAAAAAAAAAAAAAAAAAJgCAABkcnMv&#10;ZG93bnJldi54bWxQSwUGAAAAAAQABAD1AAAAigMAAAAA&#10;" path="m,l,22r21,e" filled="f" strokecolor="#f37920" strokeweight=".74189mm">
                    <v:path arrowok="t" o:connecttype="custom" o:connectlocs="0,-518;0,-496;21,-496" o:connectangles="0,0,0"/>
                  </v:shape>
                </v:group>
                <v:group id="Group 952" o:spid="_x0000_s1031" style="position:absolute;left:6280;top:-496;width:514;height:2" coordorigin="6280,-496" coordsize="51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zRn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7M0Z3FAAAA3AAA&#10;AA8AAAAAAAAAAAAAAAAAqgIAAGRycy9kb3ducmV2LnhtbFBLBQYAAAAABAAEAPoAAACcAwAAAAA=&#10;">
                  <v:shape id="Freeform 953" o:spid="_x0000_s1032" style="position:absolute;left:6280;top:-496;width:514;height:2;visibility:visible;mso-wrap-style:square;v-text-anchor:top" coordsize="51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Ovs8MA&#10;AADcAAAADwAAAGRycy9kb3ducmV2LnhtbESP3WoCMRSE7wu+QziCdzWr2NpujSLCSm+k+PMAh81p&#10;dnFzEjbRXd/eCIKXw8x8wyxWvW3EldpQO1YwGWcgiEunazYKTsfi/QtEiMgaG8ek4EYBVsvB2wJz&#10;7Tre0/UQjUgQDjkqqGL0uZShrMhiGDtPnLx/11qMSbZG6ha7BLeNnGbZp7RYc1qo0NOmovJ8uFgF&#10;9Ffo2b4/z7Tb+bor3HrrjVFqNOzXPyAi9fEVfrZ/tYLvjzk8zq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Ovs8MAAADcAAAADwAAAAAAAAAAAAAAAACYAgAAZHJzL2Rv&#10;d25yZXYueG1sUEsFBgAAAAAEAAQA9QAAAIgDAAAAAA==&#10;" path="m,l513,e" filled="f" strokecolor="#f37920" strokeweight=".74189mm">
                    <v:stroke dashstyle="dash"/>
                    <v:path arrowok="t" o:connecttype="custom" o:connectlocs="0,0;513,0" o:connectangles="0,0"/>
                  </v:shape>
                </v:group>
                <v:group id="Group 950" o:spid="_x0000_s1033" style="position:absolute;left:6816;top:-496;width:21;height:21" coordorigin="6816,-496" coordsize="21,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/gd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H+B0wwAAANwAAAAP&#10;AAAAAAAAAAAAAAAAAKoCAABkcnMvZG93bnJldi54bWxQSwUGAAAAAAQABAD6AAAAmgMAAAAA&#10;">
                  <v:shape id="Freeform 951" o:spid="_x0000_s1034" style="position:absolute;left:6816;top:-496;width:21;height:21;visibility:visible;mso-wrap-style:square;v-text-anchor:top" coordsize="2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52N8UA&#10;AADcAAAADwAAAGRycy9kb3ducmV2LnhtbESPT4vCMBTE7wt+h/AEL4umq1a0GmURxF3x4p+D3h7N&#10;sy02L6WJ2v32RljwOMzMb5jZojGluFPtCssKvnoRCOLU6oIzBcfDqjsG4TyyxtIyKfgjB4t562OG&#10;ibYP3tF97zMRIOwSVJB7XyVSujQng65nK+LgXWxt0AdZZ1LX+AhwU8p+FI2kwYLDQo4VLXNKr/ub&#10;URBthgc6+Xj7KYflbX0exHLV/1Wq026+pyA8Nf4d/m//aAWTeAK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nnY3xQAAANwAAAAPAAAAAAAAAAAAAAAAAJgCAABkcnMv&#10;ZG93bnJldi54bWxQSwUGAAAAAAQABAD1AAAAigMAAAAA&#10;" path="m,l21,r,21e" filled="f" strokecolor="#f37920" strokeweight=".74189mm">
                    <v:path arrowok="t" o:connecttype="custom" o:connectlocs="0,-496;21,-496;21,-475" o:connectangles="0,0,0"/>
                  </v:shape>
                </v:group>
                <v:group id="Group 948" o:spid="_x0000_s1035" style="position:absolute;left:6837;top:-435;width:2;height:277" coordorigin="6837,-435" coordsize="2,2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Umz8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BSbPwwAAANwAAAAP&#10;AAAAAAAAAAAAAAAAAKoCAABkcnMvZG93bnJldi54bWxQSwUGAAAAAAQABAD6AAAAmgMAAAAA&#10;">
                  <v:shape id="Freeform 949" o:spid="_x0000_s1036" style="position:absolute;left:6837;top:-435;width:2;height:277;visibility:visible;mso-wrap-style:square;v-text-anchor:top" coordsize="2,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b6GsUA&#10;AADcAAAADwAAAGRycy9kb3ducmV2LnhtbESPQYvCMBSE7wv+h/AEL6KpHrpajSKisMhetvbi7dk8&#10;22LzUppo67/fCAt7HGbmG2a97U0tntS6yrKC2TQCQZxbXXGhIDsfJwsQziNrrC2Tghc52G4GH2tM&#10;tO34h56pL0SAsEtQQel9k0jp8pIMuqltiIN3s61BH2RbSN1iF+CmlvMoiqXBisNCiQ3tS8rv6cMo&#10;OFSXxcnG3ef4mh1e2V4ux987r9Ro2O9WIDz1/j/81/7SCpbxDN5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1voaxQAAANwAAAAPAAAAAAAAAAAAAAAAAJgCAABkcnMv&#10;ZG93bnJldi54bWxQSwUGAAAAAAQABAD1AAAAigMAAAAA&#10;" path="m,l,277e" filled="f" strokecolor="#f37920" strokeweight=".74189mm">
                    <v:stroke dashstyle="dash"/>
                    <v:path arrowok="t" o:connecttype="custom" o:connectlocs="0,-435;0,-158" o:connectangles="0,0"/>
                  </v:shape>
                </v:group>
                <w10:wrap anchorx="page"/>
              </v:group>
            </w:pict>
          </mc:Fallback>
        </mc:AlternateContent>
      </w:r>
      <w:r w:rsidR="00316CA8">
        <w:rPr>
          <w:rFonts w:ascii="Arial" w:eastAsia="Arial" w:hAnsi="Arial" w:cs="Arial"/>
          <w:b/>
          <w:bCs/>
          <w:w w:val="97"/>
          <w:sz w:val="13"/>
          <w:szCs w:val="13"/>
        </w:rPr>
        <w:tab/>
      </w:r>
      <w:r w:rsidR="00316CA8">
        <w:rPr>
          <w:rFonts w:ascii="Arial" w:eastAsia="Arial" w:hAnsi="Arial" w:cs="Arial"/>
          <w:b/>
          <w:bCs/>
          <w:w w:val="97"/>
          <w:sz w:val="13"/>
          <w:szCs w:val="13"/>
        </w:rPr>
        <w:tab/>
      </w:r>
      <w:r w:rsidR="00316CA8">
        <w:rPr>
          <w:rFonts w:ascii="Arial" w:eastAsia="Arial" w:hAnsi="Arial" w:cs="Arial"/>
          <w:b/>
          <w:bCs/>
          <w:w w:val="97"/>
          <w:sz w:val="13"/>
          <w:szCs w:val="13"/>
        </w:rPr>
        <w:tab/>
      </w:r>
      <w:r>
        <w:rPr>
          <w:rFonts w:ascii="Arial" w:eastAsia="Arial" w:hAnsi="Arial" w:cs="Arial"/>
          <w:b/>
          <w:bCs/>
          <w:sz w:val="13"/>
          <w:szCs w:val="13"/>
        </w:rPr>
        <w:t>collegeopentextbooks.o</w:t>
      </w:r>
      <w:r>
        <w:rPr>
          <w:rFonts w:ascii="Arial" w:eastAsia="Arial" w:hAnsi="Arial" w:cs="Arial"/>
          <w:b/>
          <w:bCs/>
          <w:spacing w:val="-2"/>
          <w:sz w:val="13"/>
          <w:szCs w:val="13"/>
        </w:rPr>
        <w:t>r</w:t>
      </w:r>
      <w:r>
        <w:rPr>
          <w:rFonts w:ascii="Arial" w:eastAsia="Arial" w:hAnsi="Arial" w:cs="Arial"/>
          <w:b/>
          <w:bCs/>
          <w:sz w:val="13"/>
          <w:szCs w:val="13"/>
        </w:rPr>
        <w:t>g</w:t>
      </w:r>
    </w:p>
    <w:p w:rsidR="008E418F" w:rsidRDefault="00C85D60" w:rsidP="00316CA8">
      <w:pPr>
        <w:spacing w:after="0" w:line="262" w:lineRule="auto"/>
        <w:ind w:left="7920" w:right="-42" w:firstLine="720"/>
        <w:rPr>
          <w:rFonts w:ascii="Arial" w:eastAsia="Arial" w:hAnsi="Arial" w:cs="Arial"/>
          <w:b/>
          <w:bCs/>
          <w:sz w:val="13"/>
          <w:szCs w:val="13"/>
        </w:rPr>
      </w:pPr>
      <w:proofErr w:type="gramStart"/>
      <w:r>
        <w:rPr>
          <w:rFonts w:ascii="Arial" w:eastAsia="Arial" w:hAnsi="Arial" w:cs="Arial"/>
          <w:b/>
          <w:bCs/>
          <w:spacing w:val="-1"/>
          <w:sz w:val="13"/>
          <w:szCs w:val="13"/>
        </w:rPr>
        <w:t>E</w:t>
      </w:r>
      <w:r>
        <w:rPr>
          <w:rFonts w:ascii="Arial" w:eastAsia="Arial" w:hAnsi="Arial" w:cs="Arial"/>
          <w:b/>
          <w:bCs/>
          <w:sz w:val="13"/>
          <w:szCs w:val="13"/>
        </w:rPr>
        <w:t>u</w:t>
      </w:r>
      <w:r>
        <w:rPr>
          <w:rFonts w:ascii="Arial" w:eastAsia="Arial" w:hAnsi="Arial" w:cs="Arial"/>
          <w:b/>
          <w:bCs/>
          <w:spacing w:val="-1"/>
          <w:sz w:val="13"/>
          <w:szCs w:val="13"/>
        </w:rPr>
        <w:t>r</w:t>
      </w:r>
      <w:r w:rsidR="00316CA8">
        <w:rPr>
          <w:rFonts w:ascii="Arial" w:eastAsia="Arial" w:hAnsi="Arial" w:cs="Arial"/>
          <w:b/>
          <w:bCs/>
          <w:sz w:val="13"/>
          <w:szCs w:val="13"/>
        </w:rPr>
        <w:t xml:space="preserve">opeana.eu    </w:t>
      </w:r>
      <w:proofErr w:type="spellStart"/>
      <w:r>
        <w:rPr>
          <w:rFonts w:ascii="Arial" w:eastAsia="Arial" w:hAnsi="Arial" w:cs="Arial"/>
          <w:b/>
          <w:bCs/>
          <w:sz w:val="13"/>
          <w:szCs w:val="13"/>
        </w:rPr>
        <w:t>A</w:t>
      </w:r>
      <w:r>
        <w:rPr>
          <w:rFonts w:ascii="Arial" w:eastAsia="Arial" w:hAnsi="Arial" w:cs="Arial"/>
          <w:b/>
          <w:bCs/>
          <w:spacing w:val="1"/>
          <w:sz w:val="13"/>
          <w:szCs w:val="13"/>
        </w:rPr>
        <w:t>r</w:t>
      </w:r>
      <w:r>
        <w:rPr>
          <w:rFonts w:ascii="Arial" w:eastAsia="Arial" w:hAnsi="Arial" w:cs="Arial"/>
          <w:b/>
          <w:bCs/>
          <w:spacing w:val="-1"/>
          <w:sz w:val="13"/>
          <w:szCs w:val="13"/>
        </w:rPr>
        <w:t>v</w:t>
      </w:r>
      <w:r>
        <w:rPr>
          <w:rFonts w:ascii="Arial" w:eastAsia="Arial" w:hAnsi="Arial" w:cs="Arial"/>
          <w:b/>
          <w:bCs/>
          <w:sz w:val="13"/>
          <w:szCs w:val="13"/>
        </w:rPr>
        <w:t>chi</w:t>
      </w:r>
      <w:r>
        <w:rPr>
          <w:rFonts w:ascii="Arial" w:eastAsia="Arial" w:hAnsi="Arial" w:cs="Arial"/>
          <w:b/>
          <w:bCs/>
          <w:spacing w:val="-1"/>
          <w:sz w:val="13"/>
          <w:szCs w:val="13"/>
        </w:rPr>
        <w:t>v</w:t>
      </w:r>
      <w:r w:rsidR="00D76546">
        <w:rPr>
          <w:rFonts w:ascii="Arial" w:eastAsia="Arial" w:hAnsi="Arial" w:cs="Arial"/>
          <w:b/>
          <w:bCs/>
          <w:sz w:val="13"/>
          <w:szCs w:val="13"/>
        </w:rPr>
        <w:t>e</w:t>
      </w:r>
      <w:proofErr w:type="spellEnd"/>
      <w:r w:rsidR="00D76546">
        <w:rPr>
          <w:rFonts w:ascii="Arial" w:eastAsia="Arial" w:hAnsi="Arial" w:cs="Arial"/>
          <w:b/>
          <w:bCs/>
          <w:sz w:val="13"/>
          <w:szCs w:val="13"/>
        </w:rPr>
        <w:t>.</w:t>
      </w:r>
      <w:proofErr w:type="gramEnd"/>
    </w:p>
    <w:p w:rsidR="00316CA8" w:rsidRDefault="00316CA8" w:rsidP="00316CA8">
      <w:pPr>
        <w:spacing w:after="0" w:line="262" w:lineRule="auto"/>
        <w:ind w:left="7920" w:right="-42" w:firstLine="720"/>
        <w:rPr>
          <w:rFonts w:ascii="Arial" w:eastAsia="Arial" w:hAnsi="Arial" w:cs="Arial"/>
          <w:b/>
          <w:bCs/>
          <w:sz w:val="13"/>
          <w:szCs w:val="13"/>
        </w:rPr>
      </w:pPr>
    </w:p>
    <w:p w:rsidR="00C25250" w:rsidRDefault="00C25250" w:rsidP="00316CA8">
      <w:pPr>
        <w:spacing w:before="34" w:after="0" w:line="240" w:lineRule="auto"/>
        <w:ind w:right="-20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bCs/>
          <w:color w:val="454545"/>
          <w:spacing w:val="5"/>
          <w:w w:val="92"/>
          <w:sz w:val="40"/>
          <w:szCs w:val="40"/>
        </w:rPr>
        <w:t xml:space="preserve">GLAM </w:t>
      </w:r>
      <w:r w:rsidR="00D76546">
        <w:rPr>
          <w:rFonts w:ascii="Arial" w:eastAsia="Arial" w:hAnsi="Arial" w:cs="Arial"/>
          <w:b/>
          <w:bCs/>
          <w:color w:val="454545"/>
          <w:spacing w:val="5"/>
          <w:w w:val="92"/>
          <w:sz w:val="40"/>
          <w:szCs w:val="40"/>
        </w:rPr>
        <w:t>Examples</w:t>
      </w:r>
    </w:p>
    <w:p w:rsidR="00316CA8" w:rsidRPr="00316CA8" w:rsidRDefault="00316CA8" w:rsidP="00316CA8">
      <w:pPr>
        <w:spacing w:before="34" w:after="0" w:line="240" w:lineRule="auto"/>
        <w:ind w:right="-20"/>
        <w:rPr>
          <w:rFonts w:ascii="Arial" w:eastAsia="Arial" w:hAnsi="Arial" w:cs="Arial"/>
          <w:sz w:val="40"/>
          <w:szCs w:val="40"/>
        </w:rPr>
      </w:pPr>
    </w:p>
    <w:p w:rsidR="008E418F" w:rsidRPr="00316CA8" w:rsidRDefault="009604A4" w:rsidP="00316CA8">
      <w:pPr>
        <w:spacing w:before="2" w:after="0" w:line="220" w:lineRule="exact"/>
        <w:rPr>
          <w:sz w:val="20"/>
          <w:szCs w:val="20"/>
        </w:rPr>
      </w:pPr>
      <w:hyperlink r:id="rId40">
        <w:proofErr w:type="spellStart"/>
        <w:proofErr w:type="gramStart"/>
        <w:r w:rsidR="00C85D60">
          <w:rPr>
            <w:rFonts w:ascii="Arial" w:eastAsia="Arial" w:hAnsi="Arial" w:cs="Arial"/>
            <w:b/>
            <w:bCs/>
            <w:color w:val="47C1BB"/>
            <w:spacing w:val="-5"/>
            <w:w w:val="91"/>
            <w:sz w:val="20"/>
            <w:szCs w:val="20"/>
            <w:u w:val="single" w:color="47C1BB"/>
          </w:rPr>
          <w:t>E</w:t>
        </w:r>
        <w:r w:rsidR="00C85D60">
          <w:rPr>
            <w:rFonts w:ascii="Arial" w:eastAsia="Arial" w:hAnsi="Arial" w:cs="Arial"/>
            <w:b/>
            <w:bCs/>
            <w:color w:val="47C1BB"/>
            <w:spacing w:val="-4"/>
            <w:w w:val="91"/>
            <w:sz w:val="20"/>
            <w:szCs w:val="20"/>
            <w:u w:val="single" w:color="47C1BB"/>
          </w:rPr>
          <w:t>u</w:t>
        </w:r>
        <w:r w:rsidR="00C85D60">
          <w:rPr>
            <w:rFonts w:ascii="Arial" w:eastAsia="Arial" w:hAnsi="Arial" w:cs="Arial"/>
            <w:b/>
            <w:bCs/>
            <w:color w:val="47C1BB"/>
            <w:spacing w:val="-5"/>
            <w:w w:val="91"/>
            <w:sz w:val="20"/>
            <w:szCs w:val="20"/>
            <w:u w:val="single" w:color="47C1BB"/>
          </w:rPr>
          <w:t>r</w:t>
        </w:r>
        <w:r w:rsidR="00C85D60">
          <w:rPr>
            <w:rFonts w:ascii="Arial" w:eastAsia="Arial" w:hAnsi="Arial" w:cs="Arial"/>
            <w:b/>
            <w:bCs/>
            <w:color w:val="47C1BB"/>
            <w:spacing w:val="-4"/>
            <w:w w:val="91"/>
            <w:sz w:val="20"/>
            <w:szCs w:val="20"/>
            <w:u w:val="single" w:color="47C1BB"/>
          </w:rPr>
          <w:t>opean</w:t>
        </w:r>
        <w:r w:rsidR="00C85D60">
          <w:rPr>
            <w:rFonts w:ascii="Arial" w:eastAsia="Arial" w:hAnsi="Arial" w:cs="Arial"/>
            <w:b/>
            <w:bCs/>
            <w:color w:val="47C1BB"/>
            <w:w w:val="91"/>
            <w:sz w:val="20"/>
            <w:szCs w:val="20"/>
            <w:u w:val="single" w:color="47C1BB"/>
          </w:rPr>
          <w:t>a</w:t>
        </w:r>
        <w:proofErr w:type="spellEnd"/>
        <w:r w:rsidR="00C85D60">
          <w:rPr>
            <w:rFonts w:ascii="Arial" w:eastAsia="Arial" w:hAnsi="Arial" w:cs="Arial"/>
            <w:b/>
            <w:bCs/>
            <w:color w:val="47C1BB"/>
            <w:spacing w:val="-8"/>
            <w:w w:val="91"/>
            <w:sz w:val="20"/>
            <w:szCs w:val="20"/>
          </w:rPr>
          <w:t xml:space="preserve"> </w:t>
        </w:r>
      </w:hyperlink>
      <w:r w:rsidR="00C85D60">
        <w:rPr>
          <w:rFonts w:ascii="Arial" w:eastAsia="Arial" w:hAnsi="Arial" w:cs="Arial"/>
          <w:color w:val="000000"/>
          <w:sz w:val="20"/>
          <w:szCs w:val="20"/>
        </w:rPr>
        <w:t>–</w:t>
      </w:r>
      <w:r w:rsidR="00C85D60"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 w:rsidR="00C85D60">
        <w:rPr>
          <w:rFonts w:ascii="Arial" w:eastAsia="Arial" w:hAnsi="Arial" w:cs="Arial"/>
          <w:color w:val="000000"/>
          <w:spacing w:val="-4"/>
          <w:sz w:val="20"/>
          <w:szCs w:val="20"/>
        </w:rPr>
        <w:t>a</w:t>
      </w:r>
      <w:r w:rsidR="00C85D60">
        <w:rPr>
          <w:rFonts w:ascii="Arial" w:eastAsia="Arial" w:hAnsi="Arial" w:cs="Arial"/>
          <w:color w:val="000000"/>
          <w:sz w:val="20"/>
          <w:szCs w:val="20"/>
        </w:rPr>
        <w:t>n</w:t>
      </w:r>
      <w:r w:rsidR="00C85D60">
        <w:rPr>
          <w:rFonts w:ascii="Arial" w:eastAsia="Arial" w:hAnsi="Arial" w:cs="Arial"/>
          <w:color w:val="000000"/>
          <w:spacing w:val="-18"/>
          <w:sz w:val="20"/>
          <w:szCs w:val="20"/>
        </w:rPr>
        <w:t xml:space="preserve"> </w:t>
      </w:r>
      <w:r w:rsidR="00C85D60">
        <w:rPr>
          <w:rFonts w:ascii="Arial" w:eastAsia="Arial" w:hAnsi="Arial" w:cs="Arial"/>
          <w:color w:val="000000"/>
          <w:spacing w:val="-4"/>
          <w:sz w:val="20"/>
          <w:szCs w:val="20"/>
        </w:rPr>
        <w:t>o</w:t>
      </w:r>
      <w:r w:rsidR="00C85D60">
        <w:rPr>
          <w:rFonts w:ascii="Arial" w:eastAsia="Arial" w:hAnsi="Arial" w:cs="Arial"/>
          <w:color w:val="000000"/>
          <w:spacing w:val="-5"/>
          <w:sz w:val="20"/>
          <w:szCs w:val="20"/>
        </w:rPr>
        <w:t>nli</w:t>
      </w:r>
      <w:r w:rsidR="00C85D60">
        <w:rPr>
          <w:rFonts w:ascii="Arial" w:eastAsia="Arial" w:hAnsi="Arial" w:cs="Arial"/>
          <w:color w:val="000000"/>
          <w:spacing w:val="-4"/>
          <w:sz w:val="20"/>
          <w:szCs w:val="20"/>
        </w:rPr>
        <w:t>n</w:t>
      </w:r>
      <w:r w:rsidR="00C85D60">
        <w:rPr>
          <w:rFonts w:ascii="Arial" w:eastAsia="Arial" w:hAnsi="Arial" w:cs="Arial"/>
          <w:color w:val="000000"/>
          <w:sz w:val="20"/>
          <w:szCs w:val="20"/>
        </w:rPr>
        <w:t>e</w:t>
      </w:r>
      <w:r w:rsidR="00C85D60"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 w:rsidR="00C85D60"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 w:rsidR="00C85D60">
        <w:rPr>
          <w:rFonts w:ascii="Arial" w:eastAsia="Arial" w:hAnsi="Arial" w:cs="Arial"/>
          <w:color w:val="000000"/>
          <w:spacing w:val="-6"/>
          <w:sz w:val="20"/>
          <w:szCs w:val="20"/>
        </w:rPr>
        <w:t>a</w:t>
      </w:r>
      <w:r w:rsidR="00C85D60">
        <w:rPr>
          <w:rFonts w:ascii="Arial" w:eastAsia="Arial" w:hAnsi="Arial" w:cs="Arial"/>
          <w:color w:val="000000"/>
          <w:spacing w:val="-5"/>
          <w:sz w:val="20"/>
          <w:szCs w:val="20"/>
        </w:rPr>
        <w:t>tal</w:t>
      </w:r>
      <w:r w:rsidR="00C85D60">
        <w:rPr>
          <w:rFonts w:ascii="Arial" w:eastAsia="Arial" w:hAnsi="Arial" w:cs="Arial"/>
          <w:color w:val="000000"/>
          <w:spacing w:val="-4"/>
          <w:sz w:val="20"/>
          <w:szCs w:val="20"/>
        </w:rPr>
        <w:t>o</w:t>
      </w:r>
      <w:r w:rsidR="00C85D60">
        <w:rPr>
          <w:rFonts w:ascii="Arial" w:eastAsia="Arial" w:hAnsi="Arial" w:cs="Arial"/>
          <w:color w:val="000000"/>
          <w:sz w:val="20"/>
          <w:szCs w:val="20"/>
        </w:rPr>
        <w:t>g</w:t>
      </w:r>
      <w:r w:rsidR="00C85D60"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 w:rsidR="00C85D60">
        <w:rPr>
          <w:rFonts w:ascii="Arial" w:eastAsia="Arial" w:hAnsi="Arial" w:cs="Arial"/>
          <w:color w:val="000000"/>
          <w:spacing w:val="-7"/>
          <w:sz w:val="20"/>
          <w:szCs w:val="20"/>
        </w:rPr>
        <w:t>o</w:t>
      </w:r>
      <w:r w:rsidR="00C85D60">
        <w:rPr>
          <w:rFonts w:ascii="Arial" w:eastAsia="Arial" w:hAnsi="Arial" w:cs="Arial"/>
          <w:color w:val="000000"/>
          <w:sz w:val="20"/>
          <w:szCs w:val="20"/>
        </w:rPr>
        <w:t>f</w:t>
      </w:r>
      <w:r w:rsidR="00C85D60"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 w:rsidR="00C85D60">
        <w:rPr>
          <w:rFonts w:ascii="Arial" w:eastAsia="Arial" w:hAnsi="Arial" w:cs="Arial"/>
          <w:color w:val="000000"/>
          <w:spacing w:val="-6"/>
          <w:w w:val="98"/>
          <w:sz w:val="20"/>
          <w:szCs w:val="20"/>
        </w:rPr>
        <w:t>E</w:t>
      </w:r>
      <w:r w:rsidR="00C85D60">
        <w:rPr>
          <w:rFonts w:ascii="Arial" w:eastAsia="Arial" w:hAnsi="Arial" w:cs="Arial"/>
          <w:color w:val="000000"/>
          <w:spacing w:val="-4"/>
          <w:w w:val="98"/>
          <w:sz w:val="20"/>
          <w:szCs w:val="20"/>
        </w:rPr>
        <w:t>u</w:t>
      </w:r>
      <w:r w:rsidR="00C85D60">
        <w:rPr>
          <w:rFonts w:ascii="Arial" w:eastAsia="Arial" w:hAnsi="Arial" w:cs="Arial"/>
          <w:color w:val="000000"/>
          <w:spacing w:val="-6"/>
          <w:w w:val="98"/>
          <w:sz w:val="20"/>
          <w:szCs w:val="20"/>
        </w:rPr>
        <w:t>r</w:t>
      </w:r>
      <w:r w:rsidR="00C85D60">
        <w:rPr>
          <w:rFonts w:ascii="Arial" w:eastAsia="Arial" w:hAnsi="Arial" w:cs="Arial"/>
          <w:color w:val="000000"/>
          <w:spacing w:val="-4"/>
          <w:w w:val="98"/>
          <w:sz w:val="20"/>
          <w:szCs w:val="20"/>
        </w:rPr>
        <w:t>op</w:t>
      </w:r>
      <w:r w:rsidR="00C85D60">
        <w:rPr>
          <w:rFonts w:ascii="Arial" w:eastAsia="Arial" w:hAnsi="Arial" w:cs="Arial"/>
          <w:color w:val="000000"/>
          <w:spacing w:val="-5"/>
          <w:w w:val="98"/>
          <w:sz w:val="20"/>
          <w:szCs w:val="20"/>
        </w:rPr>
        <w:t>e</w:t>
      </w:r>
      <w:r w:rsidR="00C85D60">
        <w:rPr>
          <w:rFonts w:ascii="Arial" w:eastAsia="Arial" w:hAnsi="Arial" w:cs="Arial"/>
          <w:color w:val="000000"/>
          <w:spacing w:val="-11"/>
          <w:w w:val="98"/>
          <w:sz w:val="20"/>
          <w:szCs w:val="20"/>
        </w:rPr>
        <w:t>’</w:t>
      </w:r>
      <w:r w:rsidR="00C85D60">
        <w:rPr>
          <w:rFonts w:ascii="Arial" w:eastAsia="Arial" w:hAnsi="Arial" w:cs="Arial"/>
          <w:color w:val="000000"/>
          <w:w w:val="98"/>
          <w:sz w:val="20"/>
          <w:szCs w:val="20"/>
        </w:rPr>
        <w:t>s</w:t>
      </w:r>
      <w:r w:rsidR="00C85D60">
        <w:rPr>
          <w:rFonts w:ascii="Arial" w:eastAsia="Arial" w:hAnsi="Arial" w:cs="Arial"/>
          <w:color w:val="000000"/>
          <w:spacing w:val="-13"/>
          <w:w w:val="98"/>
          <w:sz w:val="20"/>
          <w:szCs w:val="20"/>
        </w:rPr>
        <w:t xml:space="preserve"> </w:t>
      </w:r>
      <w:r w:rsidR="00C85D60">
        <w:rPr>
          <w:rFonts w:ascii="Arial" w:eastAsia="Arial" w:hAnsi="Arial" w:cs="Arial"/>
          <w:color w:val="000000"/>
          <w:spacing w:val="-4"/>
          <w:sz w:val="20"/>
          <w:szCs w:val="20"/>
        </w:rPr>
        <w:t>h</w:t>
      </w:r>
      <w:r w:rsidR="00C85D60">
        <w:rPr>
          <w:rFonts w:ascii="Arial" w:eastAsia="Arial" w:hAnsi="Arial" w:cs="Arial"/>
          <w:color w:val="000000"/>
          <w:spacing w:val="-3"/>
          <w:sz w:val="20"/>
          <w:szCs w:val="20"/>
        </w:rPr>
        <w:t>e</w:t>
      </w:r>
      <w:r w:rsidR="00C85D60">
        <w:rPr>
          <w:rFonts w:ascii="Arial" w:eastAsia="Arial" w:hAnsi="Arial" w:cs="Arial"/>
          <w:color w:val="000000"/>
          <w:spacing w:val="-4"/>
          <w:sz w:val="20"/>
          <w:szCs w:val="20"/>
        </w:rPr>
        <w:t>r</w:t>
      </w:r>
      <w:r w:rsidR="00C85D60">
        <w:rPr>
          <w:rFonts w:ascii="Arial" w:eastAsia="Arial" w:hAnsi="Arial" w:cs="Arial"/>
          <w:color w:val="000000"/>
          <w:spacing w:val="-5"/>
          <w:sz w:val="20"/>
          <w:szCs w:val="20"/>
        </w:rPr>
        <w:t>ita</w:t>
      </w:r>
      <w:r w:rsidR="00C85D60">
        <w:rPr>
          <w:rFonts w:ascii="Arial" w:eastAsia="Arial" w:hAnsi="Arial" w:cs="Arial"/>
          <w:color w:val="000000"/>
          <w:spacing w:val="-4"/>
          <w:sz w:val="20"/>
          <w:szCs w:val="20"/>
        </w:rPr>
        <w:t>g</w:t>
      </w:r>
      <w:r w:rsidR="00C85D60">
        <w:rPr>
          <w:rFonts w:ascii="Arial" w:eastAsia="Arial" w:hAnsi="Arial" w:cs="Arial"/>
          <w:color w:val="000000"/>
          <w:sz w:val="20"/>
          <w:szCs w:val="20"/>
        </w:rPr>
        <w:t>e</w:t>
      </w:r>
      <w:r w:rsidR="00C85D60"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proofErr w:type="spellStart"/>
      <w:r w:rsidR="00C85D60">
        <w:rPr>
          <w:rFonts w:ascii="Arial" w:eastAsia="Arial" w:hAnsi="Arial" w:cs="Arial"/>
          <w:color w:val="000000"/>
          <w:spacing w:val="-4"/>
          <w:w w:val="104"/>
          <w:sz w:val="20"/>
          <w:szCs w:val="20"/>
        </w:rPr>
        <w:t>c</w:t>
      </w:r>
      <w:r w:rsidR="00C85D60">
        <w:rPr>
          <w:rFonts w:ascii="Arial" w:eastAsia="Arial" w:hAnsi="Arial" w:cs="Arial"/>
          <w:color w:val="000000"/>
          <w:spacing w:val="-4"/>
          <w:w w:val="102"/>
          <w:sz w:val="20"/>
          <w:szCs w:val="20"/>
        </w:rPr>
        <w:t>o</w:t>
      </w:r>
      <w:r w:rsidR="00C85D60">
        <w:rPr>
          <w:rFonts w:ascii="Arial" w:eastAsia="Arial" w:hAnsi="Arial" w:cs="Arial"/>
          <w:color w:val="000000"/>
          <w:spacing w:val="-5"/>
          <w:w w:val="113"/>
          <w:sz w:val="20"/>
          <w:szCs w:val="20"/>
        </w:rPr>
        <w:t>ll</w:t>
      </w:r>
      <w:r w:rsidR="00C85D60">
        <w:rPr>
          <w:rFonts w:ascii="Arial" w:eastAsia="Arial" w:hAnsi="Arial" w:cs="Arial"/>
          <w:color w:val="000000"/>
          <w:spacing w:val="-3"/>
          <w:w w:val="94"/>
          <w:sz w:val="20"/>
          <w:szCs w:val="20"/>
        </w:rPr>
        <w:t>e</w:t>
      </w:r>
      <w:r w:rsidR="00C85D60">
        <w:rPr>
          <w:rFonts w:ascii="Arial" w:eastAsia="Arial" w:hAnsi="Arial" w:cs="Arial"/>
          <w:color w:val="000000"/>
          <w:spacing w:val="-5"/>
          <w:w w:val="104"/>
          <w:sz w:val="20"/>
          <w:szCs w:val="20"/>
        </w:rPr>
        <w:t>c</w:t>
      </w:r>
      <w:proofErr w:type="spellEnd"/>
      <w:r w:rsidR="00C85D60">
        <w:rPr>
          <w:rFonts w:ascii="Arial" w:eastAsia="Arial" w:hAnsi="Arial" w:cs="Arial"/>
          <w:color w:val="000000"/>
          <w:w w:val="135"/>
          <w:sz w:val="20"/>
          <w:szCs w:val="20"/>
        </w:rPr>
        <w:t xml:space="preserve">- </w:t>
      </w:r>
      <w:proofErr w:type="spellStart"/>
      <w:r w:rsidR="00C85D60">
        <w:rPr>
          <w:rFonts w:ascii="Arial" w:eastAsia="Arial" w:hAnsi="Arial" w:cs="Arial"/>
          <w:color w:val="000000"/>
          <w:spacing w:val="-5"/>
          <w:w w:val="121"/>
          <w:sz w:val="20"/>
          <w:szCs w:val="20"/>
        </w:rPr>
        <w:t>t</w:t>
      </w:r>
      <w:r w:rsidR="00C85D60">
        <w:rPr>
          <w:rFonts w:ascii="Arial" w:eastAsia="Arial" w:hAnsi="Arial" w:cs="Arial"/>
          <w:color w:val="000000"/>
          <w:spacing w:val="-4"/>
          <w:w w:val="113"/>
          <w:sz w:val="20"/>
          <w:szCs w:val="20"/>
        </w:rPr>
        <w:t>i</w:t>
      </w:r>
      <w:r w:rsidR="00C85D60">
        <w:rPr>
          <w:rFonts w:ascii="Arial" w:eastAsia="Arial" w:hAnsi="Arial" w:cs="Arial"/>
          <w:color w:val="000000"/>
          <w:spacing w:val="-4"/>
          <w:w w:val="102"/>
          <w:sz w:val="20"/>
          <w:szCs w:val="20"/>
        </w:rPr>
        <w:t>o</w:t>
      </w:r>
      <w:r w:rsidR="00C85D60">
        <w:rPr>
          <w:rFonts w:ascii="Arial" w:eastAsia="Arial" w:hAnsi="Arial" w:cs="Arial"/>
          <w:color w:val="000000"/>
          <w:spacing w:val="-6"/>
          <w:w w:val="102"/>
          <w:sz w:val="20"/>
          <w:szCs w:val="20"/>
        </w:rPr>
        <w:t>n</w:t>
      </w:r>
      <w:r w:rsidR="00C85D60">
        <w:rPr>
          <w:rFonts w:ascii="Arial" w:eastAsia="Arial" w:hAnsi="Arial" w:cs="Arial"/>
          <w:color w:val="000000"/>
          <w:spacing w:val="-4"/>
          <w:w w:val="104"/>
          <w:sz w:val="20"/>
          <w:szCs w:val="20"/>
        </w:rPr>
        <w:t>s</w:t>
      </w:r>
      <w:proofErr w:type="spellEnd"/>
      <w:r w:rsidR="00C85D60">
        <w:rPr>
          <w:rFonts w:ascii="Arial" w:eastAsia="Arial" w:hAnsi="Arial" w:cs="Arial"/>
          <w:color w:val="000000"/>
          <w:w w:val="96"/>
          <w:sz w:val="20"/>
          <w:szCs w:val="20"/>
        </w:rPr>
        <w:t>.</w:t>
      </w:r>
      <w:proofErr w:type="gramEnd"/>
    </w:p>
    <w:p w:rsidR="008E418F" w:rsidRDefault="008E418F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</w:pPr>
    </w:p>
    <w:p w:rsidR="00316CA8" w:rsidRDefault="00316CA8">
      <w:pPr>
        <w:spacing w:after="0"/>
        <w:sectPr w:rsidR="00316CA8" w:rsidSect="002A3841">
          <w:footerReference w:type="default" r:id="rId41"/>
          <w:type w:val="continuous"/>
          <w:pgSz w:w="11920" w:h="16840"/>
          <w:pgMar w:top="440" w:right="480" w:bottom="660" w:left="460" w:header="0" w:footer="469" w:gutter="0"/>
          <w:pgNumType w:start="7"/>
          <w:cols w:space="720"/>
        </w:sectPr>
      </w:pPr>
    </w:p>
    <w:p w:rsidR="008E418F" w:rsidRDefault="00C85D60">
      <w:pPr>
        <w:spacing w:before="34" w:after="0" w:line="240" w:lineRule="auto"/>
        <w:ind w:left="107" w:right="11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bCs/>
          <w:color w:val="454545"/>
          <w:spacing w:val="1"/>
          <w:w w:val="90"/>
          <w:sz w:val="40"/>
          <w:szCs w:val="40"/>
        </w:rPr>
        <w:t>H</w:t>
      </w:r>
      <w:r>
        <w:rPr>
          <w:rFonts w:ascii="Arial" w:eastAsia="Arial" w:hAnsi="Arial" w:cs="Arial"/>
          <w:b/>
          <w:bCs/>
          <w:color w:val="454545"/>
          <w:spacing w:val="-4"/>
          <w:w w:val="90"/>
          <w:sz w:val="40"/>
          <w:szCs w:val="40"/>
        </w:rPr>
        <w:t>o</w:t>
      </w:r>
      <w:r>
        <w:rPr>
          <w:rFonts w:ascii="Arial" w:eastAsia="Arial" w:hAnsi="Arial" w:cs="Arial"/>
          <w:b/>
          <w:bCs/>
          <w:color w:val="454545"/>
          <w:w w:val="90"/>
          <w:sz w:val="40"/>
          <w:szCs w:val="40"/>
        </w:rPr>
        <w:t>w</w:t>
      </w:r>
      <w:r>
        <w:rPr>
          <w:rFonts w:ascii="Arial" w:eastAsia="Arial" w:hAnsi="Arial" w:cs="Arial"/>
          <w:b/>
          <w:bCs/>
          <w:color w:val="454545"/>
          <w:spacing w:val="31"/>
          <w:w w:val="90"/>
          <w:sz w:val="40"/>
          <w:szCs w:val="40"/>
        </w:rPr>
        <w:t xml:space="preserve"> </w:t>
      </w:r>
      <w:r w:rsidR="00145A1A">
        <w:rPr>
          <w:rFonts w:ascii="Arial" w:eastAsia="Arial" w:hAnsi="Arial" w:cs="Arial"/>
          <w:b/>
          <w:bCs/>
          <w:color w:val="454545"/>
          <w:spacing w:val="31"/>
          <w:w w:val="90"/>
          <w:sz w:val="40"/>
          <w:szCs w:val="40"/>
        </w:rPr>
        <w:t>does Creative Commons</w:t>
      </w:r>
      <w:r w:rsidR="00D76546">
        <w:rPr>
          <w:rFonts w:ascii="Arial" w:eastAsia="Arial" w:hAnsi="Arial" w:cs="Arial"/>
          <w:b/>
          <w:bCs/>
          <w:color w:val="454545"/>
          <w:spacing w:val="31"/>
          <w:w w:val="90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454545"/>
          <w:spacing w:val="-5"/>
          <w:w w:val="90"/>
          <w:sz w:val="40"/>
          <w:szCs w:val="40"/>
        </w:rPr>
        <w:t>w</w:t>
      </w:r>
      <w:r>
        <w:rPr>
          <w:rFonts w:ascii="Arial" w:eastAsia="Arial" w:hAnsi="Arial" w:cs="Arial"/>
          <w:b/>
          <w:bCs/>
          <w:color w:val="454545"/>
          <w:w w:val="90"/>
          <w:sz w:val="40"/>
          <w:szCs w:val="40"/>
        </w:rPr>
        <w:t>or</w:t>
      </w:r>
      <w:r>
        <w:rPr>
          <w:rFonts w:ascii="Arial" w:eastAsia="Arial" w:hAnsi="Arial" w:cs="Arial"/>
          <w:b/>
          <w:bCs/>
          <w:color w:val="454545"/>
          <w:spacing w:val="8"/>
          <w:w w:val="90"/>
          <w:sz w:val="40"/>
          <w:szCs w:val="40"/>
        </w:rPr>
        <w:t>k</w:t>
      </w:r>
      <w:r>
        <w:rPr>
          <w:rFonts w:ascii="Arial" w:eastAsia="Arial" w:hAnsi="Arial" w:cs="Arial"/>
          <w:b/>
          <w:bCs/>
          <w:color w:val="454545"/>
          <w:w w:val="90"/>
          <w:sz w:val="40"/>
          <w:szCs w:val="40"/>
        </w:rPr>
        <w:t>?</w:t>
      </w:r>
      <w:r>
        <w:rPr>
          <w:rFonts w:ascii="Arial" w:eastAsia="Arial" w:hAnsi="Arial" w:cs="Arial"/>
          <w:b/>
          <w:bCs/>
          <w:color w:val="454545"/>
          <w:spacing w:val="10"/>
          <w:w w:val="90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454545"/>
          <w:spacing w:val="-15"/>
          <w:w w:val="90"/>
          <w:sz w:val="40"/>
          <w:szCs w:val="40"/>
        </w:rPr>
        <w:t>(</w:t>
      </w:r>
      <w:r>
        <w:rPr>
          <w:rFonts w:ascii="Arial" w:eastAsia="Arial" w:hAnsi="Arial" w:cs="Arial"/>
          <w:b/>
          <w:bCs/>
          <w:color w:val="454545"/>
          <w:spacing w:val="1"/>
          <w:w w:val="90"/>
          <w:sz w:val="40"/>
          <w:szCs w:val="40"/>
        </w:rPr>
        <w:t>C</w:t>
      </w:r>
      <w:r>
        <w:rPr>
          <w:rFonts w:ascii="Arial" w:eastAsia="Arial" w:hAnsi="Arial" w:cs="Arial"/>
          <w:b/>
          <w:bCs/>
          <w:color w:val="454545"/>
          <w:w w:val="90"/>
          <w:sz w:val="40"/>
          <w:szCs w:val="40"/>
        </w:rPr>
        <w:t>C</w:t>
      </w:r>
      <w:r>
        <w:rPr>
          <w:rFonts w:ascii="Arial" w:eastAsia="Arial" w:hAnsi="Arial" w:cs="Arial"/>
          <w:b/>
          <w:bCs/>
          <w:color w:val="454545"/>
          <w:spacing w:val="7"/>
          <w:w w:val="90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454545"/>
          <w:spacing w:val="-2"/>
          <w:w w:val="98"/>
          <w:sz w:val="40"/>
          <w:szCs w:val="40"/>
        </w:rPr>
        <w:t>l</w:t>
      </w:r>
      <w:r>
        <w:rPr>
          <w:rFonts w:ascii="Arial" w:eastAsia="Arial" w:hAnsi="Arial" w:cs="Arial"/>
          <w:b/>
          <w:bCs/>
          <w:color w:val="454545"/>
          <w:w w:val="94"/>
          <w:sz w:val="40"/>
          <w:szCs w:val="40"/>
        </w:rPr>
        <w:t>ic</w:t>
      </w:r>
      <w:r>
        <w:rPr>
          <w:rFonts w:ascii="Arial" w:eastAsia="Arial" w:hAnsi="Arial" w:cs="Arial"/>
          <w:b/>
          <w:bCs/>
          <w:color w:val="454545"/>
          <w:spacing w:val="4"/>
          <w:w w:val="93"/>
          <w:sz w:val="40"/>
          <w:szCs w:val="40"/>
        </w:rPr>
        <w:t>e</w:t>
      </w:r>
      <w:r>
        <w:rPr>
          <w:rFonts w:ascii="Arial" w:eastAsia="Arial" w:hAnsi="Arial" w:cs="Arial"/>
          <w:b/>
          <w:bCs/>
          <w:color w:val="454545"/>
          <w:w w:val="91"/>
          <w:sz w:val="40"/>
          <w:szCs w:val="40"/>
        </w:rPr>
        <w:t>n</w:t>
      </w:r>
      <w:r>
        <w:rPr>
          <w:rFonts w:ascii="Arial" w:eastAsia="Arial" w:hAnsi="Arial" w:cs="Arial"/>
          <w:b/>
          <w:bCs/>
          <w:color w:val="454545"/>
          <w:spacing w:val="-2"/>
          <w:w w:val="92"/>
          <w:sz w:val="40"/>
          <w:szCs w:val="40"/>
        </w:rPr>
        <w:t>s</w:t>
      </w:r>
      <w:r>
        <w:rPr>
          <w:rFonts w:ascii="Arial" w:eastAsia="Arial" w:hAnsi="Arial" w:cs="Arial"/>
          <w:b/>
          <w:bCs/>
          <w:color w:val="454545"/>
          <w:spacing w:val="1"/>
          <w:w w:val="93"/>
          <w:sz w:val="40"/>
          <w:szCs w:val="40"/>
        </w:rPr>
        <w:t>e</w:t>
      </w:r>
      <w:r>
        <w:rPr>
          <w:rFonts w:ascii="Arial" w:eastAsia="Arial" w:hAnsi="Arial" w:cs="Arial"/>
          <w:b/>
          <w:bCs/>
          <w:color w:val="454545"/>
          <w:w w:val="92"/>
          <w:sz w:val="40"/>
          <w:szCs w:val="40"/>
        </w:rPr>
        <w:t xml:space="preserve">s </w:t>
      </w:r>
      <w:r>
        <w:rPr>
          <w:rFonts w:ascii="Arial" w:eastAsia="Arial" w:hAnsi="Arial" w:cs="Arial"/>
          <w:b/>
          <w:bCs/>
          <w:color w:val="454545"/>
          <w:spacing w:val="2"/>
          <w:w w:val="92"/>
          <w:sz w:val="40"/>
          <w:szCs w:val="40"/>
        </w:rPr>
        <w:t>a</w:t>
      </w:r>
      <w:r>
        <w:rPr>
          <w:rFonts w:ascii="Arial" w:eastAsia="Arial" w:hAnsi="Arial" w:cs="Arial"/>
          <w:b/>
          <w:bCs/>
          <w:color w:val="454545"/>
          <w:spacing w:val="1"/>
          <w:w w:val="92"/>
          <w:sz w:val="40"/>
          <w:szCs w:val="40"/>
        </w:rPr>
        <w:t>n</w:t>
      </w:r>
      <w:r>
        <w:rPr>
          <w:rFonts w:ascii="Arial" w:eastAsia="Arial" w:hAnsi="Arial" w:cs="Arial"/>
          <w:b/>
          <w:bCs/>
          <w:color w:val="454545"/>
          <w:w w:val="92"/>
          <w:sz w:val="40"/>
          <w:szCs w:val="40"/>
        </w:rPr>
        <w:t>d</w:t>
      </w:r>
      <w:r>
        <w:rPr>
          <w:rFonts w:ascii="Arial" w:eastAsia="Arial" w:hAnsi="Arial" w:cs="Arial"/>
          <w:b/>
          <w:bCs/>
          <w:color w:val="454545"/>
          <w:spacing w:val="-1"/>
          <w:w w:val="92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454545"/>
          <w:sz w:val="40"/>
          <w:szCs w:val="40"/>
        </w:rPr>
        <w:t>the</w:t>
      </w:r>
      <w:r>
        <w:rPr>
          <w:rFonts w:ascii="Arial" w:eastAsia="Arial" w:hAnsi="Arial" w:cs="Arial"/>
          <w:b/>
          <w:bCs/>
          <w:color w:val="454545"/>
          <w:spacing w:val="-4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454545"/>
          <w:spacing w:val="1"/>
          <w:w w:val="92"/>
          <w:sz w:val="40"/>
          <w:szCs w:val="40"/>
        </w:rPr>
        <w:t>p</w:t>
      </w:r>
      <w:r>
        <w:rPr>
          <w:rFonts w:ascii="Arial" w:eastAsia="Arial" w:hAnsi="Arial" w:cs="Arial"/>
          <w:b/>
          <w:bCs/>
          <w:color w:val="454545"/>
          <w:spacing w:val="2"/>
          <w:w w:val="92"/>
          <w:sz w:val="40"/>
          <w:szCs w:val="40"/>
        </w:rPr>
        <w:t>u</w:t>
      </w:r>
      <w:r>
        <w:rPr>
          <w:rFonts w:ascii="Arial" w:eastAsia="Arial" w:hAnsi="Arial" w:cs="Arial"/>
          <w:b/>
          <w:bCs/>
          <w:color w:val="454545"/>
          <w:w w:val="92"/>
          <w:sz w:val="40"/>
          <w:szCs w:val="40"/>
        </w:rPr>
        <w:t>b</w:t>
      </w:r>
      <w:r>
        <w:rPr>
          <w:rFonts w:ascii="Arial" w:eastAsia="Arial" w:hAnsi="Arial" w:cs="Arial"/>
          <w:b/>
          <w:bCs/>
          <w:color w:val="454545"/>
          <w:spacing w:val="-2"/>
          <w:w w:val="92"/>
          <w:sz w:val="40"/>
          <w:szCs w:val="40"/>
        </w:rPr>
        <w:t>l</w:t>
      </w:r>
      <w:r>
        <w:rPr>
          <w:rFonts w:ascii="Arial" w:eastAsia="Arial" w:hAnsi="Arial" w:cs="Arial"/>
          <w:b/>
          <w:bCs/>
          <w:color w:val="454545"/>
          <w:w w:val="92"/>
          <w:sz w:val="40"/>
          <w:szCs w:val="40"/>
        </w:rPr>
        <w:t>ic</w:t>
      </w:r>
      <w:r>
        <w:rPr>
          <w:rFonts w:ascii="Arial" w:eastAsia="Arial" w:hAnsi="Arial" w:cs="Arial"/>
          <w:b/>
          <w:bCs/>
          <w:color w:val="454545"/>
          <w:spacing w:val="7"/>
          <w:w w:val="92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color w:val="454545"/>
          <w:sz w:val="40"/>
          <w:szCs w:val="40"/>
        </w:rPr>
        <w:t>do</w:t>
      </w:r>
      <w:r>
        <w:rPr>
          <w:rFonts w:ascii="Arial" w:eastAsia="Arial" w:hAnsi="Arial" w:cs="Arial"/>
          <w:b/>
          <w:bCs/>
          <w:color w:val="454545"/>
          <w:spacing w:val="1"/>
          <w:sz w:val="40"/>
          <w:szCs w:val="40"/>
        </w:rPr>
        <w:t>m</w:t>
      </w:r>
      <w:r>
        <w:rPr>
          <w:rFonts w:ascii="Arial" w:eastAsia="Arial" w:hAnsi="Arial" w:cs="Arial"/>
          <w:b/>
          <w:bCs/>
          <w:color w:val="454545"/>
          <w:sz w:val="40"/>
          <w:szCs w:val="40"/>
        </w:rPr>
        <w:t>ai</w:t>
      </w:r>
      <w:r>
        <w:rPr>
          <w:rFonts w:ascii="Arial" w:eastAsia="Arial" w:hAnsi="Arial" w:cs="Arial"/>
          <w:b/>
          <w:bCs/>
          <w:color w:val="454545"/>
          <w:spacing w:val="-17"/>
          <w:sz w:val="40"/>
          <w:szCs w:val="40"/>
        </w:rPr>
        <w:t>n</w:t>
      </w:r>
      <w:r>
        <w:rPr>
          <w:rFonts w:ascii="Arial" w:eastAsia="Arial" w:hAnsi="Arial" w:cs="Arial"/>
          <w:b/>
          <w:bCs/>
          <w:color w:val="454545"/>
          <w:sz w:val="40"/>
          <w:szCs w:val="40"/>
        </w:rPr>
        <w:t>)</w:t>
      </w:r>
    </w:p>
    <w:p w:rsidR="008E418F" w:rsidRDefault="008E418F">
      <w:pPr>
        <w:spacing w:before="7" w:after="0" w:line="170" w:lineRule="exact"/>
        <w:rPr>
          <w:sz w:val="17"/>
          <w:szCs w:val="17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D76546">
      <w:pPr>
        <w:spacing w:before="8" w:after="0" w:line="160" w:lineRule="exact"/>
        <w:rPr>
          <w:sz w:val="16"/>
          <w:szCs w:val="16"/>
        </w:rPr>
      </w:pPr>
      <w:r w:rsidRPr="00D76546">
        <w:rPr>
          <w:noProof/>
          <w:sz w:val="16"/>
          <w:szCs w:val="16"/>
          <w:lang w:val="en-AU"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3937ED" wp14:editId="19237EC7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83382" cy="1403985"/>
                <wp:effectExtent l="0" t="0" r="17780" b="1714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338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546" w:rsidRPr="00D76546" w:rsidRDefault="00D76546" w:rsidP="00D76546">
                            <w:pPr>
                              <w:spacing w:after="0" w:line="260" w:lineRule="auto"/>
                              <w:ind w:left="186" w:right="39" w:hanging="1"/>
                              <w:jc w:val="center"/>
                              <w:rPr>
                                <w:rFonts w:ascii="Arial" w:eastAsia="Arial" w:hAnsi="Arial" w:cs="Arial"/>
                                <w:color w:val="F79646" w:themeColor="accent6"/>
                                <w:spacing w:val="-5"/>
                                <w:sz w:val="24"/>
                                <w:szCs w:val="24"/>
                              </w:rPr>
                            </w:pPr>
                            <w:r w:rsidRPr="00D76546">
                              <w:rPr>
                                <w:rFonts w:ascii="Arial" w:eastAsia="Arial" w:hAnsi="Arial" w:cs="Arial"/>
                                <w:color w:val="F79646" w:themeColor="accent6"/>
                                <w:spacing w:val="-5"/>
                                <w:sz w:val="24"/>
                                <w:szCs w:val="24"/>
                              </w:rPr>
                              <w:t>For a review of Australian copyright law</w:t>
                            </w:r>
                            <w:proofErr w:type="gramStart"/>
                            <w:r w:rsidRPr="00D76546">
                              <w:rPr>
                                <w:rFonts w:ascii="Arial" w:eastAsia="Arial" w:hAnsi="Arial" w:cs="Arial"/>
                                <w:color w:val="F79646" w:themeColor="accent6"/>
                                <w:spacing w:val="-5"/>
                                <w:sz w:val="24"/>
                                <w:szCs w:val="24"/>
                              </w:rPr>
                              <w:t>,  see</w:t>
                            </w:r>
                            <w:proofErr w:type="gramEnd"/>
                          </w:p>
                          <w:p w:rsidR="00D76546" w:rsidRPr="00D76546" w:rsidRDefault="00D76546" w:rsidP="00D76546">
                            <w:pPr>
                              <w:spacing w:after="0" w:line="260" w:lineRule="auto"/>
                              <w:ind w:left="186" w:right="39" w:hanging="1"/>
                              <w:jc w:val="center"/>
                              <w:rPr>
                                <w:rFonts w:ascii="Arial" w:eastAsia="Arial" w:hAnsi="Arial" w:cs="Arial"/>
                                <w:color w:val="F79646" w:themeColor="accent6"/>
                                <w:spacing w:val="-5"/>
                                <w:sz w:val="24"/>
                                <w:szCs w:val="24"/>
                              </w:rPr>
                            </w:pPr>
                            <w:r w:rsidRPr="00D76546">
                              <w:rPr>
                                <w:rFonts w:ascii="Arial" w:eastAsia="Arial" w:hAnsi="Arial" w:cs="Arial"/>
                                <w:color w:val="F79646" w:themeColor="accent6"/>
                                <w:spacing w:val="-5"/>
                                <w:sz w:val="24"/>
                                <w:szCs w:val="24"/>
                              </w:rPr>
                              <w:t>Copyright- a general overview</w:t>
                            </w:r>
                          </w:p>
                          <w:p w:rsidR="00D76546" w:rsidRDefault="009604A4" w:rsidP="00D76546">
                            <w:pPr>
                              <w:spacing w:after="0" w:line="260" w:lineRule="auto"/>
                              <w:ind w:left="186" w:right="39" w:hanging="1"/>
                              <w:jc w:val="center"/>
                              <w:rPr>
                                <w:rFonts w:ascii="Arial" w:eastAsia="Arial" w:hAnsi="Arial" w:cs="Arial"/>
                                <w:color w:val="F79646" w:themeColor="accent6"/>
                                <w:spacing w:val="-5"/>
                                <w:sz w:val="24"/>
                                <w:szCs w:val="24"/>
                              </w:rPr>
                            </w:pPr>
                            <w:hyperlink r:id="rId42" w:history="1">
                              <w:r w:rsidR="00D76546" w:rsidRPr="001F0596">
                                <w:rPr>
                                  <w:rStyle w:val="Hyperlink"/>
                                  <w:rFonts w:ascii="Arial" w:eastAsia="Arial" w:hAnsi="Arial" w:cs="Arial"/>
                                  <w:spacing w:val="-5"/>
                                  <w:sz w:val="24"/>
                                  <w:szCs w:val="24"/>
                                </w:rPr>
                                <w:t>http://www.smartcopying.edu.au/copyright-guidelines/copyright---a-general-overview</w:t>
                              </w:r>
                            </w:hyperlink>
                          </w:p>
                          <w:p w:rsidR="00D76546" w:rsidRPr="00D76546" w:rsidRDefault="00D76546" w:rsidP="00D76546">
                            <w:pPr>
                              <w:spacing w:after="0" w:line="260" w:lineRule="auto"/>
                              <w:ind w:left="186" w:right="39" w:hanging="1"/>
                              <w:jc w:val="center"/>
                              <w:rPr>
                                <w:rFonts w:ascii="Arial" w:eastAsia="Arial" w:hAnsi="Arial" w:cs="Arial"/>
                                <w:color w:val="F79646" w:themeColor="accent6"/>
                                <w:sz w:val="24"/>
                                <w:szCs w:val="24"/>
                              </w:rPr>
                            </w:pPr>
                          </w:p>
                          <w:p w:rsidR="00D76546" w:rsidRDefault="00D7654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0;margin-top:0;width:439.65pt;height:110.55pt;z-index:25168588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51qKAIAAE4EAAAOAAAAZHJzL2Uyb0RvYy54bWysVNtu2zAMfR+wfxD0vthxkj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">
                <v:textbox style="mso-fit-shape-to-text:t">
                  <w:txbxContent>
                    <w:p w:rsidR="00D76546" w:rsidRPr="00D76546" w:rsidRDefault="00D76546" w:rsidP="00D76546">
                      <w:pPr>
                        <w:spacing w:after="0" w:line="260" w:lineRule="auto"/>
                        <w:ind w:left="186" w:right="39" w:hanging="1"/>
                        <w:jc w:val="center"/>
                        <w:rPr>
                          <w:rFonts w:ascii="Arial" w:eastAsia="Arial" w:hAnsi="Arial" w:cs="Arial"/>
                          <w:color w:val="F79646" w:themeColor="accent6"/>
                          <w:spacing w:val="-5"/>
                          <w:sz w:val="24"/>
                          <w:szCs w:val="24"/>
                        </w:rPr>
                      </w:pPr>
                      <w:r w:rsidRPr="00D76546">
                        <w:rPr>
                          <w:rFonts w:ascii="Arial" w:eastAsia="Arial" w:hAnsi="Arial" w:cs="Arial"/>
                          <w:color w:val="F79646" w:themeColor="accent6"/>
                          <w:spacing w:val="-5"/>
                          <w:sz w:val="24"/>
                          <w:szCs w:val="24"/>
                        </w:rPr>
                        <w:t>For a review of Australian copyright law</w:t>
                      </w:r>
                      <w:proofErr w:type="gramStart"/>
                      <w:r w:rsidRPr="00D76546">
                        <w:rPr>
                          <w:rFonts w:ascii="Arial" w:eastAsia="Arial" w:hAnsi="Arial" w:cs="Arial"/>
                          <w:color w:val="F79646" w:themeColor="accent6"/>
                          <w:spacing w:val="-5"/>
                          <w:sz w:val="24"/>
                          <w:szCs w:val="24"/>
                        </w:rPr>
                        <w:t>,  see</w:t>
                      </w:r>
                      <w:proofErr w:type="gramEnd"/>
                    </w:p>
                    <w:p w:rsidR="00D76546" w:rsidRPr="00D76546" w:rsidRDefault="00D76546" w:rsidP="00D76546">
                      <w:pPr>
                        <w:spacing w:after="0" w:line="260" w:lineRule="auto"/>
                        <w:ind w:left="186" w:right="39" w:hanging="1"/>
                        <w:jc w:val="center"/>
                        <w:rPr>
                          <w:rFonts w:ascii="Arial" w:eastAsia="Arial" w:hAnsi="Arial" w:cs="Arial"/>
                          <w:color w:val="F79646" w:themeColor="accent6"/>
                          <w:spacing w:val="-5"/>
                          <w:sz w:val="24"/>
                          <w:szCs w:val="24"/>
                        </w:rPr>
                      </w:pPr>
                      <w:r w:rsidRPr="00D76546">
                        <w:rPr>
                          <w:rFonts w:ascii="Arial" w:eastAsia="Arial" w:hAnsi="Arial" w:cs="Arial"/>
                          <w:color w:val="F79646" w:themeColor="accent6"/>
                          <w:spacing w:val="-5"/>
                          <w:sz w:val="24"/>
                          <w:szCs w:val="24"/>
                        </w:rPr>
                        <w:t>Copyright- a general overview</w:t>
                      </w:r>
                    </w:p>
                    <w:p w:rsidR="00D76546" w:rsidRDefault="009604A4" w:rsidP="00D76546">
                      <w:pPr>
                        <w:spacing w:after="0" w:line="260" w:lineRule="auto"/>
                        <w:ind w:left="186" w:right="39" w:hanging="1"/>
                        <w:jc w:val="center"/>
                        <w:rPr>
                          <w:rFonts w:ascii="Arial" w:eastAsia="Arial" w:hAnsi="Arial" w:cs="Arial"/>
                          <w:color w:val="F79646" w:themeColor="accent6"/>
                          <w:spacing w:val="-5"/>
                          <w:sz w:val="24"/>
                          <w:szCs w:val="24"/>
                        </w:rPr>
                      </w:pPr>
                      <w:hyperlink r:id="rId43" w:history="1">
                        <w:r w:rsidR="00D76546" w:rsidRPr="001F0596">
                          <w:rPr>
                            <w:rStyle w:val="Hyperlink"/>
                            <w:rFonts w:ascii="Arial" w:eastAsia="Arial" w:hAnsi="Arial" w:cs="Arial"/>
                            <w:spacing w:val="-5"/>
                            <w:sz w:val="24"/>
                            <w:szCs w:val="24"/>
                          </w:rPr>
                          <w:t>http://www.smartcopying.edu.au/copyright-guidelines/copyright---a-general-overview</w:t>
                        </w:r>
                      </w:hyperlink>
                    </w:p>
                    <w:p w:rsidR="00D76546" w:rsidRPr="00D76546" w:rsidRDefault="00D76546" w:rsidP="00D76546">
                      <w:pPr>
                        <w:spacing w:after="0" w:line="260" w:lineRule="auto"/>
                        <w:ind w:left="186" w:right="39" w:hanging="1"/>
                        <w:jc w:val="center"/>
                        <w:rPr>
                          <w:rFonts w:ascii="Arial" w:eastAsia="Arial" w:hAnsi="Arial" w:cs="Arial"/>
                          <w:color w:val="F79646" w:themeColor="accent6"/>
                          <w:sz w:val="24"/>
                          <w:szCs w:val="24"/>
                        </w:rPr>
                      </w:pPr>
                    </w:p>
                    <w:p w:rsidR="00D76546" w:rsidRDefault="00D76546"/>
                  </w:txbxContent>
                </v:textbox>
              </v:shape>
            </w:pict>
          </mc:Fallback>
        </mc:AlternateContent>
      </w: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145A1A" w:rsidRDefault="00145A1A">
      <w:pPr>
        <w:spacing w:after="0" w:line="260" w:lineRule="auto"/>
        <w:ind w:left="107" w:right="101"/>
        <w:rPr>
          <w:rFonts w:ascii="Arial" w:eastAsia="Arial" w:hAnsi="Arial" w:cs="Arial"/>
          <w:spacing w:val="-9"/>
          <w:sz w:val="24"/>
          <w:szCs w:val="24"/>
        </w:rPr>
      </w:pPr>
    </w:p>
    <w:p w:rsidR="00145A1A" w:rsidRDefault="00145A1A">
      <w:pPr>
        <w:spacing w:after="0" w:line="260" w:lineRule="auto"/>
        <w:ind w:left="107" w:right="101"/>
        <w:rPr>
          <w:rFonts w:ascii="Arial" w:eastAsia="Arial" w:hAnsi="Arial" w:cs="Arial"/>
          <w:spacing w:val="-9"/>
          <w:sz w:val="24"/>
          <w:szCs w:val="24"/>
        </w:rPr>
      </w:pPr>
    </w:p>
    <w:p w:rsidR="00145A1A" w:rsidRDefault="00145A1A">
      <w:pPr>
        <w:spacing w:after="0" w:line="260" w:lineRule="auto"/>
        <w:ind w:left="107" w:right="101"/>
        <w:rPr>
          <w:rFonts w:ascii="Arial" w:eastAsia="Arial" w:hAnsi="Arial" w:cs="Arial"/>
          <w:spacing w:val="-9"/>
          <w:sz w:val="24"/>
          <w:szCs w:val="24"/>
        </w:rPr>
      </w:pPr>
    </w:p>
    <w:p w:rsidR="00145A1A" w:rsidRDefault="00145A1A">
      <w:pPr>
        <w:spacing w:after="0" w:line="260" w:lineRule="auto"/>
        <w:ind w:left="107" w:right="101"/>
        <w:rPr>
          <w:rFonts w:ascii="Arial" w:eastAsia="Arial" w:hAnsi="Arial" w:cs="Arial"/>
          <w:spacing w:val="-9"/>
          <w:sz w:val="24"/>
          <w:szCs w:val="24"/>
        </w:rPr>
      </w:pPr>
    </w:p>
    <w:p w:rsidR="00D76546" w:rsidRDefault="00D76546">
      <w:pPr>
        <w:spacing w:after="0" w:line="260" w:lineRule="auto"/>
        <w:ind w:left="107" w:right="101"/>
        <w:rPr>
          <w:rFonts w:ascii="Arial" w:eastAsia="Arial" w:hAnsi="Arial" w:cs="Arial"/>
          <w:strike/>
          <w:spacing w:val="-7"/>
          <w:w w:val="89"/>
          <w:sz w:val="24"/>
          <w:szCs w:val="24"/>
        </w:rPr>
      </w:pPr>
    </w:p>
    <w:p w:rsidR="00D76546" w:rsidRDefault="00D76546">
      <w:pPr>
        <w:spacing w:after="0" w:line="260" w:lineRule="auto"/>
        <w:ind w:left="107" w:right="101"/>
        <w:rPr>
          <w:rFonts w:ascii="Arial" w:eastAsia="Arial" w:hAnsi="Arial" w:cs="Arial"/>
          <w:strike/>
          <w:spacing w:val="-7"/>
          <w:w w:val="89"/>
          <w:sz w:val="24"/>
          <w:szCs w:val="24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before="4" w:after="0" w:line="280" w:lineRule="exact"/>
        <w:rPr>
          <w:sz w:val="28"/>
          <w:szCs w:val="28"/>
        </w:rPr>
      </w:pPr>
    </w:p>
    <w:p w:rsidR="008E418F" w:rsidRDefault="00C85D60" w:rsidP="00D76546">
      <w:r>
        <w:rPr>
          <w:spacing w:val="-9"/>
        </w:rPr>
        <w:t>I</w:t>
      </w:r>
      <w:r>
        <w:t>n</w:t>
      </w:r>
      <w:r>
        <w:rPr>
          <w:spacing w:val="-19"/>
        </w:rPr>
        <w:t xml:space="preserve"> </w:t>
      </w:r>
      <w:r>
        <w:rPr>
          <w:spacing w:val="-8"/>
        </w:rPr>
        <w:t>t</w:t>
      </w:r>
      <w:r>
        <w:t>he</w:t>
      </w:r>
      <w:r>
        <w:rPr>
          <w:spacing w:val="-13"/>
        </w:rPr>
        <w:t xml:space="preserve"> </w:t>
      </w:r>
      <w:r>
        <w:t>t</w:t>
      </w:r>
      <w:r>
        <w:rPr>
          <w:spacing w:val="-10"/>
        </w:rPr>
        <w:t>r</w:t>
      </w:r>
      <w:r>
        <w:rPr>
          <w:spacing w:val="-8"/>
        </w:rPr>
        <w:t>aditi</w:t>
      </w:r>
      <w:r>
        <w:t>o</w:t>
      </w:r>
      <w:r>
        <w:rPr>
          <w:spacing w:val="-9"/>
        </w:rPr>
        <w:t>n</w:t>
      </w:r>
      <w:r>
        <w:rPr>
          <w:spacing w:val="-8"/>
        </w:rPr>
        <w:t>a</w:t>
      </w:r>
      <w:r>
        <w:t>l</w:t>
      </w:r>
      <w:r>
        <w:rPr>
          <w:spacing w:val="34"/>
        </w:rPr>
        <w:t xml:space="preserve"> </w:t>
      </w:r>
      <w:r>
        <w:t>co</w:t>
      </w:r>
      <w:r>
        <w:rPr>
          <w:spacing w:val="-11"/>
        </w:rPr>
        <w:t>p</w:t>
      </w:r>
      <w:r>
        <w:rPr>
          <w:spacing w:val="-6"/>
        </w:rPr>
        <w:t>y</w:t>
      </w:r>
      <w:r>
        <w:t>r</w:t>
      </w:r>
      <w:r>
        <w:rPr>
          <w:spacing w:val="-8"/>
        </w:rPr>
        <w:t>i</w:t>
      </w:r>
      <w:r>
        <w:t>g</w:t>
      </w:r>
      <w:r>
        <w:rPr>
          <w:spacing w:val="-9"/>
        </w:rPr>
        <w:t>h</w:t>
      </w:r>
      <w:r>
        <w:t>t</w:t>
      </w:r>
      <w:r>
        <w:rPr>
          <w:spacing w:val="20"/>
        </w:rPr>
        <w:t xml:space="preserve"> </w:t>
      </w:r>
      <w:r>
        <w:rPr>
          <w:w w:val="104"/>
        </w:rPr>
        <w:t>m</w:t>
      </w:r>
      <w:r>
        <w:rPr>
          <w:w w:val="102"/>
        </w:rPr>
        <w:t>o</w:t>
      </w:r>
      <w:r>
        <w:rPr>
          <w:w w:val="98"/>
        </w:rPr>
        <w:t>d</w:t>
      </w:r>
      <w:r>
        <w:rPr>
          <w:spacing w:val="-6"/>
          <w:w w:val="98"/>
        </w:rPr>
        <w:t>e</w:t>
      </w:r>
      <w:r>
        <w:rPr>
          <w:spacing w:val="-5"/>
          <w:w w:val="113"/>
        </w:rPr>
        <w:t>l</w:t>
      </w:r>
      <w:r>
        <w:rPr>
          <w:w w:val="70"/>
        </w:rPr>
        <w:t>,</w:t>
      </w:r>
      <w:r>
        <w:rPr>
          <w:spacing w:val="-21"/>
        </w:rPr>
        <w:t xml:space="preserve"> </w:t>
      </w:r>
      <w:r>
        <w:rPr>
          <w:spacing w:val="-10"/>
        </w:rPr>
        <w:t>r</w:t>
      </w:r>
      <w:r>
        <w:rPr>
          <w:spacing w:val="-6"/>
        </w:rPr>
        <w:t>ep</w:t>
      </w:r>
      <w:r>
        <w:rPr>
          <w:spacing w:val="-10"/>
        </w:rPr>
        <w:t>r</w:t>
      </w:r>
      <w:r>
        <w:rPr>
          <w:spacing w:val="-8"/>
        </w:rPr>
        <w:t>es</w:t>
      </w:r>
      <w:r>
        <w:rPr>
          <w:spacing w:val="-6"/>
        </w:rPr>
        <w:t>e</w:t>
      </w:r>
      <w:r>
        <w:rPr>
          <w:spacing w:val="-9"/>
        </w:rPr>
        <w:t>n</w:t>
      </w:r>
      <w:r>
        <w:rPr>
          <w:spacing w:val="-11"/>
        </w:rPr>
        <w:t>t</w:t>
      </w:r>
      <w:r>
        <w:rPr>
          <w:spacing w:val="-6"/>
        </w:rPr>
        <w:t>e</w:t>
      </w:r>
      <w:r>
        <w:t>d</w:t>
      </w:r>
      <w:r>
        <w:rPr>
          <w:spacing w:val="-18"/>
        </w:rPr>
        <w:t xml:space="preserve"> </w:t>
      </w:r>
      <w:r>
        <w:rPr>
          <w:spacing w:val="-11"/>
          <w:w w:val="102"/>
        </w:rPr>
        <w:t>b</w:t>
      </w:r>
      <w:r>
        <w:t xml:space="preserve">y </w:t>
      </w:r>
      <w:r>
        <w:rPr>
          <w:spacing w:val="-8"/>
        </w:rPr>
        <w:t>t</w:t>
      </w:r>
      <w:r>
        <w:t>he</w:t>
      </w:r>
      <w:r>
        <w:rPr>
          <w:spacing w:val="-13"/>
        </w:rPr>
        <w:t xml:space="preserve"> </w:t>
      </w:r>
      <w:r>
        <w:rPr>
          <w:spacing w:val="-1"/>
        </w:rPr>
        <w:t>t</w:t>
      </w:r>
      <w:r>
        <w:rPr>
          <w:spacing w:val="-6"/>
        </w:rPr>
        <w:t>y</w:t>
      </w:r>
      <w:r>
        <w:t>p</w:t>
      </w:r>
      <w:r>
        <w:rPr>
          <w:spacing w:val="-8"/>
        </w:rPr>
        <w:t>i</w:t>
      </w:r>
      <w:r>
        <w:t>c</w:t>
      </w:r>
      <w:r>
        <w:rPr>
          <w:spacing w:val="-8"/>
        </w:rPr>
        <w:t>a</w:t>
      </w:r>
      <w:r>
        <w:t>l</w:t>
      </w:r>
      <w:r>
        <w:rPr>
          <w:spacing w:val="12"/>
        </w:rPr>
        <w:t xml:space="preserve"> </w:t>
      </w:r>
      <w:r>
        <w:rPr>
          <w:spacing w:val="-24"/>
        </w:rPr>
        <w:t>“</w:t>
      </w:r>
      <w:r>
        <w:t>A</w:t>
      </w:r>
      <w:r>
        <w:rPr>
          <w:spacing w:val="-9"/>
        </w:rPr>
        <w:t>l</w:t>
      </w:r>
      <w:r>
        <w:t>l</w:t>
      </w:r>
      <w:r>
        <w:rPr>
          <w:spacing w:val="-5"/>
        </w:rPr>
        <w:t xml:space="preserve"> </w:t>
      </w:r>
      <w:r>
        <w:t>r</w:t>
      </w:r>
      <w:r>
        <w:rPr>
          <w:spacing w:val="-8"/>
        </w:rPr>
        <w:t>i</w:t>
      </w:r>
      <w:r>
        <w:t>g</w:t>
      </w:r>
      <w:r>
        <w:rPr>
          <w:spacing w:val="-9"/>
        </w:rPr>
        <w:t>ht</w:t>
      </w:r>
      <w:r>
        <w:t>s</w:t>
      </w:r>
      <w:r>
        <w:rPr>
          <w:spacing w:val="14"/>
        </w:rPr>
        <w:t xml:space="preserve"> </w:t>
      </w:r>
      <w:r>
        <w:rPr>
          <w:spacing w:val="-10"/>
        </w:rPr>
        <w:t>r</w:t>
      </w:r>
      <w:r>
        <w:rPr>
          <w:spacing w:val="-8"/>
        </w:rPr>
        <w:t>es</w:t>
      </w:r>
      <w:r>
        <w:rPr>
          <w:spacing w:val="-6"/>
        </w:rPr>
        <w:t>e</w:t>
      </w:r>
      <w:r>
        <w:rPr>
          <w:spacing w:val="-1"/>
        </w:rPr>
        <w:t>r</w:t>
      </w:r>
      <w:r>
        <w:rPr>
          <w:spacing w:val="-11"/>
        </w:rPr>
        <w:t>v</w:t>
      </w:r>
      <w:r>
        <w:rPr>
          <w:spacing w:val="-6"/>
        </w:rPr>
        <w:t>e</w:t>
      </w:r>
      <w:r>
        <w:rPr>
          <w:spacing w:val="-5"/>
        </w:rPr>
        <w:t>d</w:t>
      </w:r>
      <w:r>
        <w:t>”</w:t>
      </w:r>
      <w:r>
        <w:rPr>
          <w:spacing w:val="-20"/>
        </w:rPr>
        <w:t xml:space="preserve"> </w:t>
      </w:r>
      <w:r>
        <w:rPr>
          <w:w w:val="110"/>
        </w:rPr>
        <w:t>s</w:t>
      </w:r>
      <w:r>
        <w:rPr>
          <w:spacing w:val="-8"/>
          <w:w w:val="110"/>
        </w:rPr>
        <w:t>t</w:t>
      </w:r>
      <w:r>
        <w:rPr>
          <w:spacing w:val="-9"/>
          <w:w w:val="98"/>
        </w:rPr>
        <w:t>a</w:t>
      </w:r>
      <w:r>
        <w:rPr>
          <w:spacing w:val="-11"/>
          <w:w w:val="121"/>
        </w:rPr>
        <w:t>t</w:t>
      </w:r>
      <w:r>
        <w:rPr>
          <w:spacing w:val="-6"/>
          <w:w w:val="94"/>
        </w:rPr>
        <w:t>e</w:t>
      </w:r>
      <w:r>
        <w:rPr>
          <w:w w:val="104"/>
        </w:rPr>
        <w:t>m</w:t>
      </w:r>
      <w:r>
        <w:rPr>
          <w:spacing w:val="-6"/>
          <w:w w:val="94"/>
        </w:rPr>
        <w:t>e</w:t>
      </w:r>
      <w:r>
        <w:rPr>
          <w:spacing w:val="-9"/>
          <w:w w:val="102"/>
        </w:rPr>
        <w:t>n</w:t>
      </w:r>
      <w:r>
        <w:rPr>
          <w:spacing w:val="-4"/>
          <w:w w:val="121"/>
        </w:rPr>
        <w:t>t</w:t>
      </w:r>
      <w:r>
        <w:rPr>
          <w:w w:val="70"/>
        </w:rPr>
        <w:t>,</w:t>
      </w:r>
      <w:r>
        <w:rPr>
          <w:spacing w:val="-22"/>
        </w:rPr>
        <w:t xml:space="preserve"> </w:t>
      </w:r>
      <w:r>
        <w:rPr>
          <w:spacing w:val="-11"/>
        </w:rPr>
        <w:t>t</w:t>
      </w:r>
      <w:r>
        <w:t>o</w:t>
      </w:r>
      <w:r>
        <w:rPr>
          <w:spacing w:val="-5"/>
        </w:rPr>
        <w:t xml:space="preserve"> </w:t>
      </w:r>
      <w:r>
        <w:rPr>
          <w:spacing w:val="-8"/>
        </w:rPr>
        <w:t>us</w:t>
      </w:r>
      <w:r>
        <w:t xml:space="preserve">e </w:t>
      </w:r>
      <w:r>
        <w:rPr>
          <w:spacing w:val="-15"/>
          <w:w w:val="99"/>
        </w:rPr>
        <w:t>(</w:t>
      </w:r>
      <w:r>
        <w:rPr>
          <w:w w:val="104"/>
        </w:rPr>
        <w:t>m</w:t>
      </w:r>
      <w:r>
        <w:rPr>
          <w:w w:val="102"/>
        </w:rPr>
        <w:t>o</w:t>
      </w:r>
      <w:r>
        <w:rPr>
          <w:spacing w:val="-8"/>
          <w:w w:val="102"/>
        </w:rPr>
        <w:t>d</w:t>
      </w:r>
      <w:r>
        <w:rPr>
          <w:spacing w:val="-8"/>
          <w:w w:val="113"/>
        </w:rPr>
        <w:t>i</w:t>
      </w:r>
      <w:r>
        <w:rPr>
          <w:spacing w:val="-1"/>
          <w:w w:val="118"/>
        </w:rPr>
        <w:t>f</w:t>
      </w:r>
      <w:r>
        <w:rPr>
          <w:spacing w:val="-18"/>
        </w:rPr>
        <w:t>y</w:t>
      </w:r>
      <w:r>
        <w:rPr>
          <w:w w:val="70"/>
        </w:rPr>
        <w:t>,</w:t>
      </w:r>
      <w:r>
        <w:rPr>
          <w:spacing w:val="-21"/>
        </w:rPr>
        <w:t xml:space="preserve"> </w:t>
      </w:r>
      <w:r>
        <w:rPr>
          <w:spacing w:val="-8"/>
          <w:w w:val="104"/>
        </w:rPr>
        <w:t>c</w:t>
      </w:r>
      <w:r>
        <w:rPr>
          <w:spacing w:val="-8"/>
          <w:w w:val="113"/>
        </w:rPr>
        <w:t>i</w:t>
      </w:r>
      <w:r>
        <w:rPr>
          <w:spacing w:val="-10"/>
          <w:w w:val="105"/>
        </w:rPr>
        <w:t>r</w:t>
      </w:r>
      <w:r>
        <w:rPr>
          <w:spacing w:val="-8"/>
          <w:w w:val="104"/>
        </w:rPr>
        <w:t>c</w:t>
      </w:r>
      <w:r>
        <w:rPr>
          <w:spacing w:val="-8"/>
          <w:w w:val="102"/>
        </w:rPr>
        <w:t>u</w:t>
      </w:r>
      <w:r>
        <w:rPr>
          <w:spacing w:val="-9"/>
          <w:w w:val="113"/>
        </w:rPr>
        <w:t>l</w:t>
      </w:r>
      <w:r>
        <w:rPr>
          <w:spacing w:val="-9"/>
          <w:w w:val="98"/>
        </w:rPr>
        <w:t>a</w:t>
      </w:r>
      <w:r>
        <w:rPr>
          <w:spacing w:val="-11"/>
          <w:w w:val="121"/>
        </w:rPr>
        <w:t>t</w:t>
      </w:r>
      <w:r>
        <w:rPr>
          <w:spacing w:val="-4"/>
          <w:w w:val="94"/>
        </w:rPr>
        <w:t>e</w:t>
      </w:r>
      <w:r>
        <w:rPr>
          <w:w w:val="70"/>
        </w:rPr>
        <w:t>,</w:t>
      </w:r>
      <w:r>
        <w:rPr>
          <w:spacing w:val="-22"/>
        </w:rPr>
        <w:t xml:space="preserve"> </w:t>
      </w:r>
      <w:r>
        <w:rPr>
          <w:spacing w:val="-8"/>
        </w:rPr>
        <w:t>ad</w:t>
      </w:r>
      <w:r>
        <w:t>a</w:t>
      </w:r>
      <w:r>
        <w:rPr>
          <w:spacing w:val="-9"/>
        </w:rPr>
        <w:t>p</w:t>
      </w:r>
      <w:r>
        <w:t>t e</w:t>
      </w:r>
      <w:r>
        <w:rPr>
          <w:spacing w:val="-11"/>
        </w:rPr>
        <w:t>t</w:t>
      </w:r>
      <w:r>
        <w:t>c</w:t>
      </w:r>
      <w:r>
        <w:rPr>
          <w:spacing w:val="-18"/>
        </w:rPr>
        <w:t>.</w:t>
      </w:r>
      <w:r>
        <w:t>)</w:t>
      </w:r>
      <w:r>
        <w:rPr>
          <w:spacing w:val="-13"/>
        </w:rPr>
        <w:t xml:space="preserve"> </w:t>
      </w:r>
      <w:r>
        <w:rPr>
          <w:spacing w:val="-8"/>
        </w:rPr>
        <w:t>s</w:t>
      </w:r>
      <w:r>
        <w:t>om</w:t>
      </w:r>
      <w:r>
        <w:rPr>
          <w:spacing w:val="-6"/>
        </w:rPr>
        <w:t>e</w:t>
      </w:r>
      <w:r>
        <w:t>on</w:t>
      </w:r>
      <w:r>
        <w:rPr>
          <w:spacing w:val="-9"/>
        </w:rPr>
        <w:t>e</w:t>
      </w:r>
      <w:r>
        <w:rPr>
          <w:spacing w:val="-16"/>
        </w:rPr>
        <w:t>’</w:t>
      </w:r>
      <w:r>
        <w:t>s</w:t>
      </w:r>
      <w:r>
        <w:rPr>
          <w:spacing w:val="-4"/>
        </w:rPr>
        <w:t xml:space="preserve"> </w:t>
      </w:r>
      <w:r>
        <w:rPr>
          <w:spacing w:val="-11"/>
          <w:w w:val="104"/>
        </w:rPr>
        <w:t>w</w:t>
      </w:r>
      <w:r>
        <w:rPr>
          <w:w w:val="102"/>
        </w:rPr>
        <w:t>o</w:t>
      </w:r>
      <w:r>
        <w:rPr>
          <w:spacing w:val="-6"/>
          <w:w w:val="105"/>
        </w:rPr>
        <w:t>r</w:t>
      </w:r>
      <w:r>
        <w:rPr>
          <w:spacing w:val="-1"/>
          <w:w w:val="102"/>
        </w:rPr>
        <w:t>k</w:t>
      </w:r>
      <w:r>
        <w:rPr>
          <w:w w:val="70"/>
        </w:rPr>
        <w:t>,</w:t>
      </w:r>
      <w:r>
        <w:rPr>
          <w:spacing w:val="-22"/>
        </w:rPr>
        <w:t xml:space="preserve"> </w:t>
      </w:r>
      <w:r>
        <w:t>a p</w:t>
      </w:r>
      <w:r>
        <w:rPr>
          <w:spacing w:val="-6"/>
        </w:rPr>
        <w:t>er</w:t>
      </w:r>
      <w:r>
        <w:rPr>
          <w:spacing w:val="-8"/>
        </w:rPr>
        <w:t>m</w:t>
      </w:r>
      <w:r>
        <w:rPr>
          <w:spacing w:val="-9"/>
        </w:rPr>
        <w:t>i</w:t>
      </w:r>
      <w:r>
        <w:rPr>
          <w:spacing w:val="-8"/>
        </w:rPr>
        <w:t>ssi</w:t>
      </w:r>
      <w:r>
        <w:t>on</w:t>
      </w:r>
      <w:r>
        <w:rPr>
          <w:spacing w:val="14"/>
        </w:rPr>
        <w:t xml:space="preserve"> </w:t>
      </w:r>
      <w:r>
        <w:t>f</w:t>
      </w:r>
      <w:r>
        <w:rPr>
          <w:spacing w:val="-10"/>
        </w:rPr>
        <w:t>r</w:t>
      </w:r>
      <w:r>
        <w:t>om</w:t>
      </w:r>
      <w:r>
        <w:rPr>
          <w:spacing w:val="6"/>
        </w:rPr>
        <w:t xml:space="preserve"> </w:t>
      </w:r>
      <w:r>
        <w:rPr>
          <w:spacing w:val="-8"/>
        </w:rPr>
        <w:t>t</w:t>
      </w:r>
      <w:r>
        <w:t>he</w:t>
      </w:r>
      <w:r>
        <w:rPr>
          <w:spacing w:val="-13"/>
        </w:rPr>
        <w:t xml:space="preserve"> </w:t>
      </w:r>
      <w:r>
        <w:rPr>
          <w:spacing w:val="-8"/>
        </w:rPr>
        <w:t>a</w:t>
      </w:r>
      <w:r>
        <w:t>u</w:t>
      </w:r>
      <w:r>
        <w:rPr>
          <w:spacing w:val="-8"/>
        </w:rPr>
        <w:t>t</w:t>
      </w:r>
      <w:r>
        <w:t>hor</w:t>
      </w:r>
      <w:r>
        <w:rPr>
          <w:spacing w:val="1"/>
        </w:rPr>
        <w:t xml:space="preserve"> </w:t>
      </w:r>
      <w:r>
        <w:rPr>
          <w:spacing w:val="-8"/>
        </w:rPr>
        <w:t>mu</w:t>
      </w:r>
      <w:r>
        <w:t>st</w:t>
      </w:r>
      <w:r>
        <w:rPr>
          <w:spacing w:val="8"/>
        </w:rPr>
        <w:t xml:space="preserve"> </w:t>
      </w:r>
      <w:r>
        <w:rPr>
          <w:w w:val="97"/>
        </w:rPr>
        <w:t>be</w:t>
      </w:r>
      <w:r>
        <w:rPr>
          <w:spacing w:val="-18"/>
          <w:w w:val="97"/>
        </w:rPr>
        <w:t xml:space="preserve"> </w:t>
      </w:r>
      <w:r>
        <w:t>o</w:t>
      </w:r>
      <w:r>
        <w:rPr>
          <w:spacing w:val="-9"/>
        </w:rPr>
        <w:t>b</w:t>
      </w:r>
      <w:r>
        <w:rPr>
          <w:spacing w:val="-8"/>
        </w:rPr>
        <w:t>tai</w:t>
      </w:r>
      <w:r>
        <w:t>n</w:t>
      </w:r>
      <w:r>
        <w:rPr>
          <w:spacing w:val="-6"/>
        </w:rPr>
        <w:t>e</w:t>
      </w:r>
      <w:r>
        <w:t>d.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 xml:space="preserve">he </w:t>
      </w:r>
      <w:r>
        <w:rPr>
          <w:spacing w:val="-6"/>
        </w:rPr>
        <w:t>p</w:t>
      </w:r>
      <w:r>
        <w:rPr>
          <w:spacing w:val="-10"/>
        </w:rPr>
        <w:t>r</w:t>
      </w:r>
      <w:r>
        <w:t>oc</w:t>
      </w:r>
      <w:r>
        <w:rPr>
          <w:spacing w:val="-6"/>
        </w:rPr>
        <w:t>e</w:t>
      </w:r>
      <w:r>
        <w:t>du</w:t>
      </w:r>
      <w:r>
        <w:rPr>
          <w:spacing w:val="-10"/>
        </w:rPr>
        <w:t>r</w:t>
      </w:r>
      <w:r>
        <w:t>e</w:t>
      </w:r>
      <w:r>
        <w:rPr>
          <w:spacing w:val="-13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rPr>
          <w:w w:val="97"/>
        </w:rPr>
        <w:t>be</w:t>
      </w:r>
      <w:r>
        <w:rPr>
          <w:spacing w:val="-18"/>
          <w:w w:val="97"/>
        </w:rPr>
        <w:t xml:space="preserve"> </w:t>
      </w:r>
      <w:r>
        <w:t>bu</w:t>
      </w:r>
      <w:r>
        <w:rPr>
          <w:spacing w:val="-9"/>
        </w:rPr>
        <w:t>r</w:t>
      </w:r>
      <w:r>
        <w:t>d</w:t>
      </w:r>
      <w:r>
        <w:rPr>
          <w:spacing w:val="-6"/>
        </w:rPr>
        <w:t>e</w:t>
      </w:r>
      <w:r>
        <w:rPr>
          <w:spacing w:val="-9"/>
        </w:rPr>
        <w:t>n</w:t>
      </w:r>
      <w:r>
        <w:rPr>
          <w:spacing w:val="-8"/>
        </w:rPr>
        <w:t>s</w:t>
      </w:r>
      <w:r>
        <w:t>ome</w:t>
      </w:r>
      <w:r>
        <w:rPr>
          <w:spacing w:val="-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rPr>
          <w:spacing w:val="-8"/>
          <w:w w:val="102"/>
        </w:rPr>
        <w:t>d</w:t>
      </w:r>
      <w:r>
        <w:rPr>
          <w:spacing w:val="-9"/>
          <w:w w:val="113"/>
        </w:rPr>
        <w:t>i</w:t>
      </w:r>
      <w:r>
        <w:rPr>
          <w:spacing w:val="-8"/>
          <w:w w:val="104"/>
        </w:rPr>
        <w:t>s</w:t>
      </w:r>
      <w:r>
        <w:rPr>
          <w:w w:val="102"/>
        </w:rPr>
        <w:t>cou</w:t>
      </w:r>
      <w:r>
        <w:rPr>
          <w:spacing w:val="-10"/>
          <w:w w:val="105"/>
        </w:rPr>
        <w:t>r</w:t>
      </w:r>
      <w:r>
        <w:rPr>
          <w:spacing w:val="-8"/>
          <w:w w:val="98"/>
        </w:rPr>
        <w:t>a</w:t>
      </w:r>
      <w:r>
        <w:rPr>
          <w:spacing w:val="-8"/>
          <w:w w:val="102"/>
        </w:rPr>
        <w:t>g</w:t>
      </w:r>
      <w:r>
        <w:rPr>
          <w:spacing w:val="-8"/>
          <w:w w:val="113"/>
        </w:rPr>
        <w:t>i</w:t>
      </w:r>
      <w:r>
        <w:rPr>
          <w:spacing w:val="-8"/>
          <w:w w:val="102"/>
        </w:rPr>
        <w:t>n</w:t>
      </w:r>
      <w:r>
        <w:rPr>
          <w:spacing w:val="-3"/>
          <w:w w:val="102"/>
        </w:rPr>
        <w:t>g</w:t>
      </w:r>
      <w:r>
        <w:rPr>
          <w:w w:val="70"/>
        </w:rPr>
        <w:t xml:space="preserve">, </w:t>
      </w:r>
      <w:r>
        <w:rPr>
          <w:spacing w:val="-8"/>
        </w:rPr>
        <w:t>e</w:t>
      </w:r>
      <w:r>
        <w:t>sp</w:t>
      </w:r>
      <w:r>
        <w:rPr>
          <w:spacing w:val="-6"/>
        </w:rPr>
        <w:t>e</w:t>
      </w:r>
      <w:r>
        <w:rPr>
          <w:spacing w:val="-8"/>
        </w:rPr>
        <w:t>c</w:t>
      </w:r>
      <w:r>
        <w:rPr>
          <w:spacing w:val="-9"/>
        </w:rPr>
        <w:t>i</w:t>
      </w:r>
      <w:r>
        <w:rPr>
          <w:spacing w:val="-8"/>
        </w:rPr>
        <w:t>a</w:t>
      </w:r>
      <w:r>
        <w:rPr>
          <w:spacing w:val="-9"/>
        </w:rPr>
        <w:t>l</w:t>
      </w:r>
      <w:r>
        <w:t>ly</w:t>
      </w:r>
      <w:r>
        <w:rPr>
          <w:spacing w:val="-6"/>
        </w:rPr>
        <w:t xml:space="preserve"> </w:t>
      </w:r>
      <w:r>
        <w:rPr>
          <w:spacing w:val="-8"/>
        </w:rPr>
        <w:t>th</w:t>
      </w:r>
      <w:r>
        <w:rPr>
          <w:spacing w:val="-9"/>
        </w:rPr>
        <w:t>a</w:t>
      </w:r>
      <w:r>
        <w:t>t</w:t>
      </w:r>
      <w:r>
        <w:rPr>
          <w:spacing w:val="7"/>
        </w:rPr>
        <w:t xml:space="preserve"> </w:t>
      </w:r>
      <w:r>
        <w:rPr>
          <w:spacing w:val="-8"/>
        </w:rPr>
        <w:t>i</w:t>
      </w:r>
      <w:r>
        <w:t>n</w:t>
      </w:r>
      <w:r>
        <w:rPr>
          <w:spacing w:val="-12"/>
        </w:rPr>
        <w:t xml:space="preserve"> </w:t>
      </w:r>
      <w:r>
        <w:rPr>
          <w:spacing w:val="-9"/>
        </w:rPr>
        <w:t>m</w:t>
      </w:r>
      <w:r>
        <w:t>a</w:t>
      </w:r>
      <w:r>
        <w:rPr>
          <w:spacing w:val="-11"/>
        </w:rPr>
        <w:t>n</w:t>
      </w:r>
      <w:r>
        <w:t>y</w:t>
      </w:r>
      <w:r>
        <w:rPr>
          <w:spacing w:val="-13"/>
        </w:rPr>
        <w:t xml:space="preserve"> </w:t>
      </w:r>
      <w:r>
        <w:t>c</w:t>
      </w:r>
      <w:r>
        <w:rPr>
          <w:spacing w:val="-9"/>
        </w:rPr>
        <w:t>a</w:t>
      </w:r>
      <w:r>
        <w:rPr>
          <w:spacing w:val="-8"/>
        </w:rPr>
        <w:t>se</w:t>
      </w:r>
      <w:r>
        <w:t>s</w:t>
      </w:r>
      <w:r>
        <w:rPr>
          <w:spacing w:val="-17"/>
        </w:rPr>
        <w:t xml:space="preserve"> </w:t>
      </w:r>
      <w:r>
        <w:rPr>
          <w:spacing w:val="-8"/>
        </w:rPr>
        <w:t>a</w:t>
      </w:r>
      <w:r>
        <w:t>u</w:t>
      </w:r>
      <w:r>
        <w:rPr>
          <w:spacing w:val="-8"/>
        </w:rPr>
        <w:t>t</w:t>
      </w:r>
      <w:r>
        <w:t>ho</w:t>
      </w:r>
      <w:r>
        <w:rPr>
          <w:spacing w:val="-8"/>
        </w:rPr>
        <w:t>r</w:t>
      </w:r>
      <w:r>
        <w:t>s</w:t>
      </w:r>
      <w:r>
        <w:rPr>
          <w:spacing w:val="7"/>
        </w:rPr>
        <w:t xml:space="preserve"> </w:t>
      </w:r>
      <w:r>
        <w:rPr>
          <w:w w:val="98"/>
        </w:rPr>
        <w:t>a</w:t>
      </w:r>
      <w:r>
        <w:rPr>
          <w:spacing w:val="-10"/>
          <w:w w:val="98"/>
        </w:rPr>
        <w:t>r</w:t>
      </w:r>
      <w:r>
        <w:rPr>
          <w:w w:val="98"/>
        </w:rPr>
        <w:t>e</w:t>
      </w:r>
      <w:r>
        <w:rPr>
          <w:spacing w:val="-20"/>
          <w:w w:val="98"/>
        </w:rPr>
        <w:t xml:space="preserve"> </w:t>
      </w:r>
      <w:r>
        <w:rPr>
          <w:spacing w:val="-8"/>
        </w:rPr>
        <w:t>w</w:t>
      </w:r>
      <w:r>
        <w:rPr>
          <w:spacing w:val="-9"/>
        </w:rPr>
        <w:t>ill</w:t>
      </w:r>
      <w:r>
        <w:rPr>
          <w:spacing w:val="-8"/>
        </w:rPr>
        <w:t>in</w:t>
      </w:r>
      <w:r>
        <w:t>g</w:t>
      </w:r>
      <w:r>
        <w:rPr>
          <w:spacing w:val="19"/>
        </w:rPr>
        <w:t xml:space="preserve"> </w:t>
      </w:r>
      <w:r>
        <w:rPr>
          <w:spacing w:val="-11"/>
          <w:w w:val="121"/>
        </w:rPr>
        <w:t>t</w:t>
      </w:r>
      <w:r>
        <w:rPr>
          <w:w w:val="102"/>
        </w:rPr>
        <w:t xml:space="preserve">o </w:t>
      </w:r>
      <w:r>
        <w:t>s</w:t>
      </w:r>
      <w:r>
        <w:rPr>
          <w:spacing w:val="-8"/>
        </w:rPr>
        <w:t>h</w:t>
      </w:r>
      <w:r>
        <w:t>a</w:t>
      </w:r>
      <w:r>
        <w:rPr>
          <w:spacing w:val="-10"/>
        </w:rPr>
        <w:t>r</w:t>
      </w:r>
      <w:r>
        <w:t>e</w:t>
      </w:r>
      <w:r>
        <w:rPr>
          <w:spacing w:val="-19"/>
        </w:rPr>
        <w:t xml:space="preserve"> </w:t>
      </w:r>
      <w:r>
        <w:rPr>
          <w:spacing w:val="-8"/>
        </w:rPr>
        <w:t>t</w:t>
      </w:r>
      <w:r>
        <w:t>h</w:t>
      </w:r>
      <w:r>
        <w:rPr>
          <w:spacing w:val="-6"/>
        </w:rPr>
        <w:t>e</w:t>
      </w:r>
      <w:r>
        <w:rPr>
          <w:spacing w:val="-8"/>
        </w:rPr>
        <w:t>i</w:t>
      </w:r>
      <w:r>
        <w:t>r</w:t>
      </w:r>
      <w:r>
        <w:rPr>
          <w:spacing w:val="-1"/>
        </w:rPr>
        <w:t xml:space="preserve"> </w:t>
      </w:r>
      <w:r>
        <w:rPr>
          <w:spacing w:val="-11"/>
          <w:w w:val="104"/>
        </w:rPr>
        <w:t>w</w:t>
      </w:r>
      <w:r>
        <w:rPr>
          <w:w w:val="102"/>
        </w:rPr>
        <w:t>o</w:t>
      </w:r>
      <w:r>
        <w:rPr>
          <w:spacing w:val="-6"/>
          <w:w w:val="105"/>
        </w:rPr>
        <w:t>r</w:t>
      </w:r>
      <w:r>
        <w:rPr>
          <w:spacing w:val="-11"/>
          <w:w w:val="102"/>
        </w:rPr>
        <w:t>k</w:t>
      </w:r>
      <w:r>
        <w:rPr>
          <w:w w:val="101"/>
        </w:rPr>
        <w:t>s.</w:t>
      </w:r>
    </w:p>
    <w:p w:rsidR="008E418F" w:rsidRDefault="00C85D60" w:rsidP="00D76546">
      <w:proofErr w:type="gramStart"/>
      <w:r>
        <w:rPr>
          <w:w w:val="98"/>
        </w:rPr>
        <w:t>C</w:t>
      </w:r>
      <w:r>
        <w:rPr>
          <w:spacing w:val="-10"/>
          <w:w w:val="98"/>
        </w:rPr>
        <w:t>r</w:t>
      </w:r>
      <w:r>
        <w:rPr>
          <w:spacing w:val="-8"/>
          <w:w w:val="98"/>
        </w:rPr>
        <w:t>e</w:t>
      </w:r>
      <w:r>
        <w:rPr>
          <w:spacing w:val="-9"/>
          <w:w w:val="98"/>
        </w:rPr>
        <w:t>a</w:t>
      </w:r>
      <w:r>
        <w:rPr>
          <w:spacing w:val="-8"/>
          <w:w w:val="98"/>
        </w:rPr>
        <w:t>ti</w:t>
      </w:r>
      <w:r>
        <w:rPr>
          <w:spacing w:val="-11"/>
          <w:w w:val="98"/>
        </w:rPr>
        <w:t>v</w:t>
      </w:r>
      <w:r>
        <w:rPr>
          <w:w w:val="98"/>
        </w:rPr>
        <w:t>e</w:t>
      </w:r>
      <w:r>
        <w:rPr>
          <w:spacing w:val="-20"/>
          <w:w w:val="98"/>
        </w:rPr>
        <w:t xml:space="preserve"> </w:t>
      </w:r>
      <w:r>
        <w:rPr>
          <w:spacing w:val="-5"/>
        </w:rPr>
        <w:t>C</w:t>
      </w:r>
      <w:r>
        <w:t>ommo</w:t>
      </w:r>
      <w:r>
        <w:rPr>
          <w:spacing w:val="-9"/>
        </w:rPr>
        <w:t>n</w:t>
      </w:r>
      <w:r>
        <w:t>s</w:t>
      </w:r>
      <w:proofErr w:type="gramEnd"/>
      <w:r>
        <w:rPr>
          <w:spacing w:val="-15"/>
        </w:rPr>
        <w:t xml:space="preserve"> </w:t>
      </w:r>
      <w:r>
        <w:rPr>
          <w:spacing w:val="-9"/>
        </w:rPr>
        <w:t>l</w:t>
      </w:r>
      <w:r>
        <w:rPr>
          <w:spacing w:val="-8"/>
        </w:rPr>
        <w:t>i</w:t>
      </w:r>
      <w:r>
        <w:t>c</w:t>
      </w:r>
      <w:r>
        <w:rPr>
          <w:spacing w:val="-6"/>
        </w:rPr>
        <w:t>e</w:t>
      </w:r>
      <w:r>
        <w:rPr>
          <w:spacing w:val="-9"/>
        </w:rPr>
        <w:t>n</w:t>
      </w:r>
      <w:r>
        <w:rPr>
          <w:spacing w:val="-8"/>
        </w:rPr>
        <w:t>se</w:t>
      </w:r>
      <w:r>
        <w:t>s</w:t>
      </w:r>
      <w:r>
        <w:rPr>
          <w:spacing w:val="-5"/>
        </w:rPr>
        <w:t xml:space="preserve"> </w:t>
      </w:r>
      <w:r>
        <w:rPr>
          <w:spacing w:val="-9"/>
        </w:rPr>
        <w:t>m</w:t>
      </w:r>
      <w:r>
        <w:t>a</w:t>
      </w:r>
      <w:r>
        <w:rPr>
          <w:spacing w:val="-12"/>
        </w:rPr>
        <w:t>k</w:t>
      </w:r>
      <w:r>
        <w:t>e</w:t>
      </w:r>
      <w:r>
        <w:rPr>
          <w:spacing w:val="-22"/>
        </w:rPr>
        <w:t xml:space="preserve"> </w:t>
      </w:r>
      <w:r>
        <w:rPr>
          <w:spacing w:val="-8"/>
        </w:rPr>
        <w:t>i</w:t>
      </w:r>
      <w:r>
        <w:t xml:space="preserve">t </w:t>
      </w:r>
      <w:r>
        <w:rPr>
          <w:spacing w:val="-8"/>
        </w:rPr>
        <w:t>e</w:t>
      </w:r>
      <w:r>
        <w:rPr>
          <w:spacing w:val="-9"/>
        </w:rPr>
        <w:t>a</w:t>
      </w:r>
      <w:r>
        <w:rPr>
          <w:spacing w:val="-8"/>
        </w:rPr>
        <w:t>si</w:t>
      </w:r>
      <w:r>
        <w:rPr>
          <w:spacing w:val="-6"/>
        </w:rPr>
        <w:t>e</w:t>
      </w:r>
      <w:r>
        <w:t>r</w:t>
      </w:r>
      <w:r>
        <w:rPr>
          <w:spacing w:val="-25"/>
        </w:rPr>
        <w:t xml:space="preserve"> </w:t>
      </w:r>
      <w:r>
        <w:rPr>
          <w:spacing w:val="-11"/>
        </w:rPr>
        <w:t>t</w:t>
      </w:r>
      <w:r>
        <w:t>o</w:t>
      </w:r>
      <w:r>
        <w:rPr>
          <w:spacing w:val="-5"/>
        </w:rPr>
        <w:t xml:space="preserve"> </w:t>
      </w:r>
      <w:r>
        <w:rPr>
          <w:w w:val="104"/>
        </w:rPr>
        <w:t>s</w:t>
      </w:r>
      <w:r>
        <w:rPr>
          <w:spacing w:val="-8"/>
          <w:w w:val="102"/>
        </w:rPr>
        <w:t>h</w:t>
      </w:r>
      <w:r>
        <w:rPr>
          <w:w w:val="101"/>
        </w:rPr>
        <w:t>a</w:t>
      </w:r>
      <w:r>
        <w:rPr>
          <w:spacing w:val="-10"/>
          <w:w w:val="101"/>
        </w:rPr>
        <w:t>r</w:t>
      </w:r>
      <w:r>
        <w:rPr>
          <w:w w:val="94"/>
        </w:rPr>
        <w:t xml:space="preserve">e </w:t>
      </w:r>
      <w:r>
        <w:t>c</w:t>
      </w:r>
      <w:r>
        <w:rPr>
          <w:spacing w:val="-10"/>
        </w:rPr>
        <w:t>r</w:t>
      </w:r>
      <w:r>
        <w:rPr>
          <w:spacing w:val="-8"/>
        </w:rPr>
        <w:t>e</w:t>
      </w:r>
      <w:r>
        <w:rPr>
          <w:spacing w:val="-9"/>
        </w:rPr>
        <w:t>a</w:t>
      </w:r>
      <w:r>
        <w:rPr>
          <w:spacing w:val="-8"/>
        </w:rPr>
        <w:t>ti</w:t>
      </w:r>
      <w:r>
        <w:rPr>
          <w:spacing w:val="-11"/>
        </w:rPr>
        <w:t>v</w:t>
      </w:r>
      <w:r>
        <w:t>e</w:t>
      </w:r>
      <w:r>
        <w:rPr>
          <w:spacing w:val="-11"/>
        </w:rPr>
        <w:t xml:space="preserve"> w</w:t>
      </w:r>
      <w:r>
        <w:t>o</w:t>
      </w:r>
      <w:r>
        <w:rPr>
          <w:spacing w:val="-6"/>
        </w:rPr>
        <w:t>r</w:t>
      </w:r>
      <w:r>
        <w:rPr>
          <w:spacing w:val="-11"/>
        </w:rPr>
        <w:t>k</w:t>
      </w:r>
      <w:r>
        <w:t xml:space="preserve">s </w:t>
      </w:r>
      <w:r>
        <w:rPr>
          <w:spacing w:val="-8"/>
        </w:rPr>
        <w:t>b</w:t>
      </w:r>
      <w:r>
        <w:rPr>
          <w:spacing w:val="-9"/>
        </w:rPr>
        <w:t>a</w:t>
      </w:r>
      <w:r>
        <w:rPr>
          <w:spacing w:val="-8"/>
        </w:rPr>
        <w:t>s</w:t>
      </w:r>
      <w:r>
        <w:rPr>
          <w:spacing w:val="-6"/>
        </w:rPr>
        <w:t>e</w:t>
      </w:r>
      <w:r>
        <w:t>d</w:t>
      </w:r>
      <w:r>
        <w:rPr>
          <w:spacing w:val="-23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rPr>
          <w:spacing w:val="-8"/>
        </w:rPr>
        <w:t>t</w:t>
      </w:r>
      <w:r>
        <w:t>he</w:t>
      </w:r>
      <w:r>
        <w:rPr>
          <w:spacing w:val="-13"/>
        </w:rPr>
        <w:t xml:space="preserve"> </w:t>
      </w:r>
      <w:r>
        <w:rPr>
          <w:spacing w:val="-6"/>
        </w:rPr>
        <w:t>p</w:t>
      </w:r>
      <w:r>
        <w:t>r</w:t>
      </w:r>
      <w:r>
        <w:rPr>
          <w:spacing w:val="-8"/>
        </w:rPr>
        <w:t>i</w:t>
      </w:r>
      <w:r>
        <w:t>n</w:t>
      </w:r>
      <w:r>
        <w:rPr>
          <w:spacing w:val="-8"/>
        </w:rPr>
        <w:t>ci</w:t>
      </w:r>
      <w:r>
        <w:t>p</w:t>
      </w:r>
      <w:r>
        <w:rPr>
          <w:spacing w:val="-8"/>
        </w:rPr>
        <w:t>l</w:t>
      </w:r>
      <w:r>
        <w:t>e</w:t>
      </w:r>
      <w:r>
        <w:rPr>
          <w:spacing w:val="8"/>
        </w:rPr>
        <w:t xml:space="preserve"> </w:t>
      </w:r>
      <w:r>
        <w:rPr>
          <w:spacing w:val="-9"/>
        </w:rPr>
        <w:t>“</w:t>
      </w:r>
      <w:r>
        <w:t>Some</w:t>
      </w:r>
      <w:r>
        <w:rPr>
          <w:spacing w:val="-22"/>
        </w:rPr>
        <w:t xml:space="preserve"> </w:t>
      </w:r>
      <w:r>
        <w:rPr>
          <w:w w:val="105"/>
        </w:rPr>
        <w:t>r</w:t>
      </w:r>
      <w:r>
        <w:rPr>
          <w:spacing w:val="-8"/>
          <w:w w:val="113"/>
        </w:rPr>
        <w:t>i</w:t>
      </w:r>
      <w:r>
        <w:rPr>
          <w:w w:val="102"/>
        </w:rPr>
        <w:t>g</w:t>
      </w:r>
      <w:r>
        <w:rPr>
          <w:spacing w:val="-9"/>
          <w:w w:val="102"/>
        </w:rPr>
        <w:t>h</w:t>
      </w:r>
      <w:r>
        <w:rPr>
          <w:spacing w:val="-9"/>
          <w:w w:val="121"/>
        </w:rPr>
        <w:t>t</w:t>
      </w:r>
      <w:r>
        <w:rPr>
          <w:w w:val="104"/>
        </w:rPr>
        <w:t xml:space="preserve">s </w:t>
      </w:r>
      <w:r>
        <w:rPr>
          <w:spacing w:val="-10"/>
        </w:rPr>
        <w:t>r</w:t>
      </w:r>
      <w:r>
        <w:rPr>
          <w:spacing w:val="-8"/>
        </w:rPr>
        <w:t>es</w:t>
      </w:r>
      <w:r>
        <w:rPr>
          <w:spacing w:val="-6"/>
        </w:rPr>
        <w:t>e</w:t>
      </w:r>
      <w:r>
        <w:rPr>
          <w:spacing w:val="-1"/>
        </w:rPr>
        <w:t>r</w:t>
      </w:r>
      <w:r>
        <w:rPr>
          <w:spacing w:val="-11"/>
        </w:rPr>
        <w:t>v</w:t>
      </w:r>
      <w:r>
        <w:rPr>
          <w:spacing w:val="-6"/>
        </w:rPr>
        <w:t>e</w:t>
      </w:r>
      <w:r>
        <w:rPr>
          <w:spacing w:val="-5"/>
        </w:rPr>
        <w:t>d</w:t>
      </w:r>
      <w:r>
        <w:rPr>
          <w:spacing w:val="-21"/>
        </w:rPr>
        <w:t>”</w:t>
      </w:r>
      <w:r>
        <w:t>.</w:t>
      </w:r>
      <w:r>
        <w:rPr>
          <w:spacing w:val="-23"/>
        </w:rPr>
        <w:t xml:space="preserve"> </w:t>
      </w:r>
      <w:r>
        <w:rPr>
          <w:spacing w:val="-5"/>
          <w:w w:val="96"/>
        </w:rPr>
        <w:t>W</w:t>
      </w:r>
      <w:r>
        <w:rPr>
          <w:w w:val="96"/>
        </w:rPr>
        <w:t>h</w:t>
      </w:r>
      <w:r>
        <w:rPr>
          <w:spacing w:val="-6"/>
          <w:w w:val="96"/>
        </w:rPr>
        <w:t>e</w:t>
      </w:r>
      <w:r>
        <w:rPr>
          <w:w w:val="96"/>
        </w:rPr>
        <w:t>n</w:t>
      </w:r>
      <w:r>
        <w:rPr>
          <w:spacing w:val="-17"/>
          <w:w w:val="96"/>
        </w:rPr>
        <w:t xml:space="preserve"> </w:t>
      </w:r>
      <w:r>
        <w:t>pub</w:t>
      </w:r>
      <w:r>
        <w:rPr>
          <w:spacing w:val="-9"/>
        </w:rPr>
        <w:t>li</w:t>
      </w:r>
      <w:r>
        <w:t>s</w:t>
      </w:r>
      <w:r>
        <w:rPr>
          <w:spacing w:val="-8"/>
        </w:rPr>
        <w:t>hin</w:t>
      </w:r>
      <w:r>
        <w:t>g</w:t>
      </w:r>
      <w:r>
        <w:rPr>
          <w:spacing w:val="20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rPr>
          <w:spacing w:val="-11"/>
          <w:w w:val="104"/>
        </w:rPr>
        <w:t>w</w:t>
      </w:r>
      <w:r>
        <w:rPr>
          <w:w w:val="102"/>
        </w:rPr>
        <w:t>o</w:t>
      </w:r>
      <w:r>
        <w:rPr>
          <w:spacing w:val="-6"/>
          <w:w w:val="105"/>
        </w:rPr>
        <w:t>r</w:t>
      </w:r>
      <w:r>
        <w:rPr>
          <w:spacing w:val="-1"/>
          <w:w w:val="102"/>
        </w:rPr>
        <w:t>k</w:t>
      </w:r>
      <w:r>
        <w:rPr>
          <w:w w:val="70"/>
        </w:rPr>
        <w:t>,</w:t>
      </w:r>
      <w:r>
        <w:rPr>
          <w:spacing w:val="-21"/>
        </w:rPr>
        <w:t xml:space="preserve"> </w:t>
      </w:r>
      <w:r>
        <w:rPr>
          <w:spacing w:val="-8"/>
        </w:rPr>
        <w:t>less</w:t>
      </w:r>
      <w:r>
        <w:t>on</w:t>
      </w:r>
      <w:r>
        <w:rPr>
          <w:spacing w:val="-8"/>
        </w:rPr>
        <w:t xml:space="preserve"> </w:t>
      </w:r>
      <w:r>
        <w:rPr>
          <w:spacing w:val="-8"/>
          <w:w w:val="104"/>
        </w:rPr>
        <w:t>s</w:t>
      </w:r>
      <w:r>
        <w:rPr>
          <w:w w:val="99"/>
        </w:rPr>
        <w:t>c</w:t>
      </w:r>
      <w:r>
        <w:rPr>
          <w:spacing w:val="-6"/>
          <w:w w:val="99"/>
        </w:rPr>
        <w:t>e</w:t>
      </w:r>
      <w:r>
        <w:rPr>
          <w:spacing w:val="-9"/>
          <w:w w:val="102"/>
        </w:rPr>
        <w:t>n</w:t>
      </w:r>
      <w:r>
        <w:rPr>
          <w:w w:val="101"/>
        </w:rPr>
        <w:t>ar</w:t>
      </w:r>
      <w:r>
        <w:rPr>
          <w:spacing w:val="-8"/>
          <w:w w:val="113"/>
        </w:rPr>
        <w:t>i</w:t>
      </w:r>
      <w:r>
        <w:rPr>
          <w:spacing w:val="-8"/>
          <w:w w:val="102"/>
        </w:rPr>
        <w:t>o</w:t>
      </w:r>
      <w:r>
        <w:rPr>
          <w:w w:val="70"/>
        </w:rPr>
        <w:t xml:space="preserve">, </w:t>
      </w:r>
      <w:r>
        <w:rPr>
          <w:spacing w:val="-6"/>
          <w:w w:val="102"/>
        </w:rPr>
        <w:t>p</w:t>
      </w:r>
      <w:r>
        <w:rPr>
          <w:w w:val="102"/>
        </w:rPr>
        <w:t>h</w:t>
      </w:r>
      <w:r>
        <w:rPr>
          <w:spacing w:val="-10"/>
          <w:w w:val="102"/>
        </w:rPr>
        <w:t>o</w:t>
      </w:r>
      <w:r>
        <w:rPr>
          <w:spacing w:val="-11"/>
          <w:w w:val="121"/>
        </w:rPr>
        <w:t>t</w:t>
      </w:r>
      <w:r>
        <w:rPr>
          <w:spacing w:val="-8"/>
          <w:w w:val="102"/>
        </w:rPr>
        <w:t>o</w:t>
      </w:r>
      <w:r>
        <w:rPr>
          <w:w w:val="70"/>
        </w:rPr>
        <w:t>,</w:t>
      </w:r>
      <w:r>
        <w:rPr>
          <w:spacing w:val="-22"/>
        </w:rPr>
        <w:t xml:space="preserve"> </w:t>
      </w:r>
      <w:r>
        <w:t>n</w:t>
      </w:r>
      <w:r>
        <w:rPr>
          <w:spacing w:val="-12"/>
        </w:rPr>
        <w:t>o</w:t>
      </w:r>
      <w:r>
        <w:rPr>
          <w:spacing w:val="-11"/>
        </w:rPr>
        <w:t>v</w:t>
      </w:r>
      <w:r>
        <w:rPr>
          <w:spacing w:val="-6"/>
        </w:rPr>
        <w:t>e</w:t>
      </w:r>
      <w:r>
        <w:t>l</w:t>
      </w:r>
      <w:r>
        <w:rPr>
          <w:spacing w:val="-17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rPr>
          <w:spacing w:val="-8"/>
          <w:w w:val="104"/>
        </w:rPr>
        <w:t>s</w:t>
      </w:r>
      <w:r>
        <w:rPr>
          <w:w w:val="102"/>
        </w:rPr>
        <w:t>o</w:t>
      </w:r>
      <w:r>
        <w:rPr>
          <w:spacing w:val="-8"/>
          <w:w w:val="102"/>
        </w:rPr>
        <w:t>n</w:t>
      </w:r>
      <w:r>
        <w:rPr>
          <w:spacing w:val="-4"/>
          <w:w w:val="102"/>
        </w:rPr>
        <w:t>g</w:t>
      </w:r>
      <w:r>
        <w:rPr>
          <w:w w:val="70"/>
        </w:rPr>
        <w:t>,</w:t>
      </w:r>
      <w:r>
        <w:rPr>
          <w:spacing w:val="-22"/>
        </w:rPr>
        <w:t xml:space="preserve"> </w:t>
      </w:r>
      <w:r>
        <w:rPr>
          <w:spacing w:val="-8"/>
        </w:rPr>
        <w:t>i</w:t>
      </w:r>
      <w:r>
        <w:rPr>
          <w:spacing w:val="-9"/>
        </w:rPr>
        <w:t>t</w:t>
      </w:r>
      <w:r>
        <w:t>s</w:t>
      </w:r>
      <w:r>
        <w:rPr>
          <w:spacing w:val="5"/>
        </w:rPr>
        <w:t xml:space="preserve"> </w:t>
      </w:r>
      <w:r>
        <w:rPr>
          <w:spacing w:val="-8"/>
        </w:rPr>
        <w:t>a</w:t>
      </w:r>
      <w:r>
        <w:t>u</w:t>
      </w:r>
      <w:r>
        <w:rPr>
          <w:spacing w:val="-8"/>
        </w:rPr>
        <w:t>t</w:t>
      </w:r>
      <w:r>
        <w:t>hor</w:t>
      </w:r>
      <w:r>
        <w:rPr>
          <w:spacing w:val="2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rPr>
          <w:spacing w:val="-8"/>
        </w:rPr>
        <w:t>i</w:t>
      </w:r>
      <w:r>
        <w:t>n</w:t>
      </w:r>
      <w:r>
        <w:rPr>
          <w:spacing w:val="-8"/>
        </w:rPr>
        <w:t>di</w:t>
      </w:r>
      <w:r>
        <w:t>c</w:t>
      </w:r>
      <w:r>
        <w:rPr>
          <w:spacing w:val="-9"/>
        </w:rPr>
        <w:t>a</w:t>
      </w:r>
      <w:r>
        <w:rPr>
          <w:spacing w:val="-11"/>
        </w:rPr>
        <w:t>t</w:t>
      </w:r>
      <w:r>
        <w:t>e</w:t>
      </w:r>
      <w:r>
        <w:rPr>
          <w:spacing w:val="7"/>
        </w:rPr>
        <w:t xml:space="preserve"> </w:t>
      </w:r>
      <w:r>
        <w:rPr>
          <w:w w:val="102"/>
        </w:rPr>
        <w:t>h</w:t>
      </w:r>
      <w:r>
        <w:rPr>
          <w:spacing w:val="-11"/>
          <w:w w:val="102"/>
        </w:rPr>
        <w:t>o</w:t>
      </w:r>
      <w:r>
        <w:rPr>
          <w:w w:val="104"/>
        </w:rPr>
        <w:t xml:space="preserve">w </w:t>
      </w:r>
      <w:r>
        <w:rPr>
          <w:spacing w:val="-10"/>
        </w:rPr>
        <w:t>o</w:t>
      </w:r>
      <w:r>
        <w:rPr>
          <w:spacing w:val="-8"/>
        </w:rPr>
        <w:t>t</w:t>
      </w:r>
      <w:r>
        <w:t>h</w:t>
      </w:r>
      <w:r>
        <w:rPr>
          <w:spacing w:val="-6"/>
        </w:rPr>
        <w:t>e</w:t>
      </w:r>
      <w:r>
        <w:t>r p</w:t>
      </w:r>
      <w:r>
        <w:rPr>
          <w:spacing w:val="-6"/>
        </w:rPr>
        <w:t>e</w:t>
      </w:r>
      <w:r>
        <w:t>op</w:t>
      </w:r>
      <w:r>
        <w:rPr>
          <w:spacing w:val="-8"/>
        </w:rPr>
        <w:t>l</w:t>
      </w:r>
      <w:r>
        <w:t>e</w:t>
      </w:r>
      <w:r>
        <w:rPr>
          <w:spacing w:val="-23"/>
        </w:rPr>
        <w:t xml:space="preserve"> </w:t>
      </w:r>
      <w:r>
        <w:rPr>
          <w:spacing w:val="-9"/>
        </w:rPr>
        <w:t>m</w:t>
      </w:r>
      <w:r>
        <w:rPr>
          <w:spacing w:val="-11"/>
        </w:rPr>
        <w:t>a</w:t>
      </w:r>
      <w:r>
        <w:t>y</w:t>
      </w:r>
      <w:r>
        <w:rPr>
          <w:spacing w:val="-16"/>
        </w:rPr>
        <w:t xml:space="preserve"> </w:t>
      </w:r>
      <w:r>
        <w:rPr>
          <w:spacing w:val="-8"/>
        </w:rPr>
        <w:t>us</w:t>
      </w:r>
      <w:r>
        <w:t>e</w:t>
      </w:r>
      <w:r>
        <w:rPr>
          <w:spacing w:val="-23"/>
        </w:rPr>
        <w:t xml:space="preserve"> </w:t>
      </w:r>
      <w:r>
        <w:rPr>
          <w:spacing w:val="-8"/>
        </w:rPr>
        <w:t>s</w:t>
      </w:r>
      <w:r>
        <w:t xml:space="preserve">uch </w:t>
      </w:r>
      <w:r>
        <w:rPr>
          <w:spacing w:val="-11"/>
          <w:w w:val="104"/>
        </w:rPr>
        <w:t>w</w:t>
      </w:r>
      <w:r>
        <w:rPr>
          <w:w w:val="102"/>
        </w:rPr>
        <w:t>o</w:t>
      </w:r>
      <w:r>
        <w:rPr>
          <w:spacing w:val="-6"/>
          <w:w w:val="105"/>
        </w:rPr>
        <w:t>r</w:t>
      </w:r>
      <w:r>
        <w:rPr>
          <w:spacing w:val="-11"/>
          <w:w w:val="102"/>
        </w:rPr>
        <w:t>k</w:t>
      </w:r>
      <w:r>
        <w:rPr>
          <w:spacing w:val="-5"/>
          <w:w w:val="104"/>
        </w:rPr>
        <w:t>s</w:t>
      </w:r>
      <w:r>
        <w:rPr>
          <w:w w:val="70"/>
        </w:rPr>
        <w:t>,</w:t>
      </w:r>
      <w:r>
        <w:rPr>
          <w:spacing w:val="-21"/>
        </w:rPr>
        <w:t xml:space="preserve"> </w:t>
      </w:r>
      <w:r>
        <w:rPr>
          <w:spacing w:val="-11"/>
        </w:rPr>
        <w:t>b</w:t>
      </w:r>
      <w:r>
        <w:t>y</w:t>
      </w:r>
      <w:r>
        <w:rPr>
          <w:spacing w:val="-18"/>
        </w:rPr>
        <w:t xml:space="preserve"> </w:t>
      </w:r>
      <w:r>
        <w:t>cho</w:t>
      </w:r>
      <w:r>
        <w:rPr>
          <w:spacing w:val="-9"/>
        </w:rPr>
        <w:t>o</w:t>
      </w:r>
      <w:r>
        <w:rPr>
          <w:spacing w:val="-8"/>
        </w:rPr>
        <w:t>sin</w:t>
      </w:r>
      <w:r>
        <w:t>g</w:t>
      </w:r>
      <w:r>
        <w:rPr>
          <w:spacing w:val="8"/>
        </w:rPr>
        <w:t xml:space="preserve"> </w:t>
      </w:r>
      <w:r>
        <w:t>an a</w:t>
      </w:r>
      <w:r>
        <w:rPr>
          <w:spacing w:val="-6"/>
        </w:rPr>
        <w:t>pp</w:t>
      </w:r>
      <w:r>
        <w:rPr>
          <w:spacing w:val="-10"/>
        </w:rPr>
        <w:t>r</w:t>
      </w:r>
      <w:r>
        <w:t>o</w:t>
      </w:r>
      <w:r>
        <w:rPr>
          <w:spacing w:val="-6"/>
        </w:rPr>
        <w:t>p</w:t>
      </w:r>
      <w:r>
        <w:t>r</w:t>
      </w:r>
      <w:r>
        <w:rPr>
          <w:spacing w:val="-9"/>
        </w:rPr>
        <w:t>ia</w:t>
      </w:r>
      <w:r>
        <w:rPr>
          <w:spacing w:val="-11"/>
        </w:rPr>
        <w:t>t</w:t>
      </w:r>
      <w:r>
        <w:t>e</w:t>
      </w:r>
      <w:r>
        <w:rPr>
          <w:spacing w:val="5"/>
        </w:rPr>
        <w:t xml:space="preserve"> </w:t>
      </w:r>
      <w:r>
        <w:rPr>
          <w:spacing w:val="-9"/>
        </w:rPr>
        <w:t>l</w:t>
      </w:r>
      <w:r>
        <w:rPr>
          <w:spacing w:val="-8"/>
        </w:rPr>
        <w:t>i</w:t>
      </w:r>
      <w:r>
        <w:t>c</w:t>
      </w:r>
      <w:r>
        <w:rPr>
          <w:spacing w:val="-6"/>
        </w:rPr>
        <w:t>e</w:t>
      </w:r>
      <w:r>
        <w:rPr>
          <w:spacing w:val="-9"/>
        </w:rPr>
        <w:t>n</w:t>
      </w:r>
      <w:r>
        <w:rPr>
          <w:spacing w:val="-8"/>
        </w:rPr>
        <w:t>s</w:t>
      </w:r>
      <w:r>
        <w:t>e.</w:t>
      </w:r>
      <w:r>
        <w:rPr>
          <w:spacing w:val="-14"/>
        </w:rPr>
        <w:t xml:space="preserve"> </w:t>
      </w:r>
      <w:r>
        <w:rPr>
          <w:w w:val="98"/>
        </w:rPr>
        <w:t>C</w:t>
      </w:r>
      <w:r>
        <w:rPr>
          <w:spacing w:val="-10"/>
          <w:w w:val="98"/>
        </w:rPr>
        <w:t>r</w:t>
      </w:r>
      <w:r>
        <w:rPr>
          <w:spacing w:val="-8"/>
          <w:w w:val="98"/>
        </w:rPr>
        <w:t>e</w:t>
      </w:r>
      <w:r>
        <w:rPr>
          <w:spacing w:val="-9"/>
          <w:w w:val="98"/>
        </w:rPr>
        <w:t>a</w:t>
      </w:r>
      <w:r>
        <w:rPr>
          <w:spacing w:val="-8"/>
          <w:w w:val="98"/>
        </w:rPr>
        <w:t>ti</w:t>
      </w:r>
      <w:r>
        <w:rPr>
          <w:spacing w:val="-11"/>
          <w:w w:val="98"/>
        </w:rPr>
        <w:t>v</w:t>
      </w:r>
      <w:r>
        <w:rPr>
          <w:w w:val="98"/>
        </w:rPr>
        <w:t>e</w:t>
      </w:r>
      <w:r>
        <w:rPr>
          <w:spacing w:val="-19"/>
          <w:w w:val="98"/>
        </w:rPr>
        <w:t xml:space="preserve"> </w:t>
      </w:r>
      <w:r>
        <w:rPr>
          <w:spacing w:val="-5"/>
        </w:rPr>
        <w:t>C</w:t>
      </w:r>
      <w:r>
        <w:t>ommo</w:t>
      </w:r>
      <w:r>
        <w:rPr>
          <w:spacing w:val="-9"/>
        </w:rPr>
        <w:t>n</w:t>
      </w:r>
      <w:r>
        <w:t>s</w:t>
      </w:r>
      <w:r>
        <w:rPr>
          <w:spacing w:val="-15"/>
        </w:rPr>
        <w:t xml:space="preserve"> </w:t>
      </w:r>
      <w:r>
        <w:rPr>
          <w:spacing w:val="-6"/>
          <w:w w:val="102"/>
        </w:rPr>
        <w:t>p</w:t>
      </w:r>
      <w:r>
        <w:rPr>
          <w:spacing w:val="-10"/>
          <w:w w:val="105"/>
        </w:rPr>
        <w:t>r</w:t>
      </w:r>
      <w:r>
        <w:rPr>
          <w:spacing w:val="-12"/>
          <w:w w:val="102"/>
        </w:rPr>
        <w:t>o</w:t>
      </w:r>
      <w:r>
        <w:t>v</w:t>
      </w:r>
      <w:r>
        <w:rPr>
          <w:spacing w:val="-8"/>
          <w:w w:val="113"/>
        </w:rPr>
        <w:t>i</w:t>
      </w:r>
      <w:r>
        <w:rPr>
          <w:w w:val="98"/>
        </w:rPr>
        <w:t>d</w:t>
      </w:r>
      <w:r>
        <w:rPr>
          <w:spacing w:val="-8"/>
          <w:w w:val="98"/>
        </w:rPr>
        <w:t>e</w:t>
      </w:r>
      <w:r>
        <w:rPr>
          <w:w w:val="104"/>
        </w:rPr>
        <w:t xml:space="preserve">s </w:t>
      </w:r>
      <w:r>
        <w:rPr>
          <w:spacing w:val="-10"/>
          <w:w w:val="105"/>
        </w:rPr>
        <w:t>r</w:t>
      </w:r>
      <w:r>
        <w:rPr>
          <w:spacing w:val="-8"/>
          <w:w w:val="96"/>
        </w:rPr>
        <w:t>ea</w:t>
      </w:r>
      <w:r>
        <w:rPr>
          <w:spacing w:val="-6"/>
          <w:w w:val="102"/>
        </w:rPr>
        <w:t>d</w:t>
      </w:r>
      <w:r>
        <w:rPr>
          <w:spacing w:val="-11"/>
        </w:rPr>
        <w:t>y</w:t>
      </w:r>
      <w:r>
        <w:rPr>
          <w:spacing w:val="-13"/>
          <w:w w:val="135"/>
        </w:rPr>
        <w:t>-</w:t>
      </w:r>
      <w:r>
        <w:rPr>
          <w:spacing w:val="-11"/>
          <w:w w:val="121"/>
        </w:rPr>
        <w:t>t</w:t>
      </w:r>
      <w:r>
        <w:rPr>
          <w:w w:val="102"/>
        </w:rPr>
        <w:t>o</w:t>
      </w:r>
      <w:r>
        <w:rPr>
          <w:spacing w:val="-8"/>
          <w:w w:val="135"/>
        </w:rPr>
        <w:t>-</w:t>
      </w:r>
      <w:r>
        <w:rPr>
          <w:spacing w:val="-8"/>
          <w:w w:val="102"/>
        </w:rPr>
        <w:t>u</w:t>
      </w:r>
      <w:r>
        <w:rPr>
          <w:spacing w:val="-8"/>
          <w:w w:val="99"/>
        </w:rPr>
        <w:t>s</w:t>
      </w:r>
      <w:r>
        <w:rPr>
          <w:w w:val="99"/>
        </w:rPr>
        <w:t>e</w:t>
      </w:r>
      <w:r>
        <w:rPr>
          <w:spacing w:val="-21"/>
        </w:rPr>
        <w:t xml:space="preserve"> </w:t>
      </w:r>
      <w:r>
        <w:rPr>
          <w:spacing w:val="-9"/>
        </w:rPr>
        <w:t>l</w:t>
      </w:r>
      <w:r>
        <w:rPr>
          <w:spacing w:val="-8"/>
        </w:rPr>
        <w:t>i</w:t>
      </w:r>
      <w:r>
        <w:t>c</w:t>
      </w:r>
      <w:r>
        <w:rPr>
          <w:spacing w:val="-6"/>
        </w:rPr>
        <w:t>e</w:t>
      </w:r>
      <w:r>
        <w:rPr>
          <w:spacing w:val="-9"/>
        </w:rPr>
        <w:t>n</w:t>
      </w:r>
      <w:r>
        <w:rPr>
          <w:spacing w:val="-8"/>
        </w:rPr>
        <w:t>se</w:t>
      </w:r>
      <w:r>
        <w:t>s</w:t>
      </w:r>
      <w:r>
        <w:rPr>
          <w:spacing w:val="-8"/>
        </w:rPr>
        <w:t xml:space="preserve"> th</w:t>
      </w:r>
      <w:r>
        <w:rPr>
          <w:spacing w:val="-9"/>
        </w:rPr>
        <w:t>a</w:t>
      </w:r>
      <w:r>
        <w:t>t</w:t>
      </w:r>
      <w:r>
        <w:rPr>
          <w:spacing w:val="7"/>
        </w:rPr>
        <w:t xml:space="preserve"> </w:t>
      </w:r>
      <w:r>
        <w:rPr>
          <w:spacing w:val="-10"/>
        </w:rPr>
        <w:t>o</w:t>
      </w:r>
      <w:r>
        <w:rPr>
          <w:spacing w:val="-2"/>
        </w:rPr>
        <w:t>f</w:t>
      </w:r>
      <w:r>
        <w:rPr>
          <w:spacing w:val="-10"/>
        </w:rPr>
        <w:t>f</w:t>
      </w:r>
      <w:r>
        <w:rPr>
          <w:spacing w:val="-6"/>
        </w:rPr>
        <w:t>e</w:t>
      </w:r>
      <w:r>
        <w:t>r</w:t>
      </w:r>
      <w:r>
        <w:rPr>
          <w:spacing w:val="2"/>
        </w:rPr>
        <w:t xml:space="preserve"> </w:t>
      </w:r>
      <w:r>
        <w:rPr>
          <w:spacing w:val="-8"/>
        </w:rPr>
        <w:t>di</w:t>
      </w:r>
      <w:r>
        <w:rPr>
          <w:spacing w:val="-2"/>
        </w:rPr>
        <w:t>f</w:t>
      </w:r>
      <w:r>
        <w:rPr>
          <w:spacing w:val="-10"/>
        </w:rPr>
        <w:t>f</w:t>
      </w:r>
      <w:r>
        <w:rPr>
          <w:spacing w:val="-6"/>
        </w:rPr>
        <w:t>e</w:t>
      </w:r>
      <w:r>
        <w:rPr>
          <w:spacing w:val="-10"/>
        </w:rPr>
        <w:t>r</w:t>
      </w:r>
      <w:r>
        <w:rPr>
          <w:spacing w:val="-6"/>
        </w:rPr>
        <w:t>e</w:t>
      </w:r>
      <w:r>
        <w:rPr>
          <w:spacing w:val="-9"/>
        </w:rPr>
        <w:t>n</w:t>
      </w:r>
      <w:r>
        <w:t>t</w:t>
      </w:r>
      <w:r>
        <w:rPr>
          <w:spacing w:val="17"/>
        </w:rPr>
        <w:t xml:space="preserve"> </w:t>
      </w:r>
      <w:r>
        <w:rPr>
          <w:spacing w:val="-8"/>
        </w:rPr>
        <w:t>s</w:t>
      </w:r>
      <w:r>
        <w:t>e</w:t>
      </w:r>
      <w:r>
        <w:rPr>
          <w:spacing w:val="-9"/>
        </w:rPr>
        <w:t>t</w:t>
      </w:r>
      <w:r>
        <w:t>s</w:t>
      </w:r>
      <w:r>
        <w:rPr>
          <w:spacing w:val="-5"/>
        </w:rPr>
        <w:t xml:space="preserve"> </w:t>
      </w:r>
      <w:r>
        <w:rPr>
          <w:spacing w:val="-10"/>
          <w:w w:val="102"/>
        </w:rPr>
        <w:t>o</w:t>
      </w:r>
      <w:r>
        <w:rPr>
          <w:w w:val="118"/>
        </w:rPr>
        <w:t xml:space="preserve">f </w:t>
      </w:r>
      <w:r>
        <w:rPr>
          <w:spacing w:val="-9"/>
        </w:rPr>
        <w:t>l</w:t>
      </w:r>
      <w:r>
        <w:rPr>
          <w:spacing w:val="-8"/>
        </w:rPr>
        <w:t>i</w:t>
      </w:r>
      <w:r>
        <w:t>c</w:t>
      </w:r>
      <w:r>
        <w:rPr>
          <w:spacing w:val="-6"/>
        </w:rPr>
        <w:t>e</w:t>
      </w:r>
      <w:r>
        <w:rPr>
          <w:spacing w:val="-9"/>
        </w:rPr>
        <w:t>n</w:t>
      </w:r>
      <w:r>
        <w:rPr>
          <w:spacing w:val="-8"/>
        </w:rPr>
        <w:t>s</w:t>
      </w:r>
      <w:r>
        <w:t>e</w:t>
      </w:r>
      <w:r>
        <w:rPr>
          <w:spacing w:val="-11"/>
        </w:rPr>
        <w:t xml:space="preserve"> </w:t>
      </w:r>
      <w:r>
        <w:rPr>
          <w:spacing w:val="-8"/>
        </w:rPr>
        <w:t>c</w:t>
      </w:r>
      <w:r>
        <w:rPr>
          <w:spacing w:val="-9"/>
        </w:rPr>
        <w:t>l</w:t>
      </w:r>
      <w:r>
        <w:rPr>
          <w:spacing w:val="-8"/>
        </w:rPr>
        <w:t>ause</w:t>
      </w:r>
      <w:r>
        <w:rPr>
          <w:spacing w:val="-11"/>
        </w:rPr>
        <w:t>s</w:t>
      </w:r>
      <w:r>
        <w:t>:</w:t>
      </w:r>
      <w:r>
        <w:rPr>
          <w:spacing w:val="-15"/>
        </w:rPr>
        <w:t xml:space="preserve"> </w:t>
      </w:r>
      <w:r>
        <w:t>p</w:t>
      </w:r>
      <w:r>
        <w:rPr>
          <w:spacing w:val="-6"/>
        </w:rPr>
        <w:t>er</w:t>
      </w:r>
      <w:r>
        <w:rPr>
          <w:spacing w:val="-8"/>
        </w:rPr>
        <w:t>m</w:t>
      </w:r>
      <w:r>
        <w:rPr>
          <w:spacing w:val="-9"/>
        </w:rPr>
        <w:t>i</w:t>
      </w:r>
      <w:r>
        <w:rPr>
          <w:spacing w:val="-8"/>
        </w:rPr>
        <w:t>ssi</w:t>
      </w:r>
      <w:r>
        <w:t>o</w:t>
      </w:r>
      <w:r>
        <w:rPr>
          <w:spacing w:val="-9"/>
        </w:rPr>
        <w:t>n</w:t>
      </w:r>
      <w:r>
        <w:t>s</w:t>
      </w:r>
      <w:r>
        <w:rPr>
          <w:spacing w:val="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spacing w:val="-9"/>
        </w:rPr>
        <w:t>l</w:t>
      </w:r>
      <w:r>
        <w:rPr>
          <w:spacing w:val="-8"/>
        </w:rPr>
        <w:t>imit</w:t>
      </w:r>
      <w:r>
        <w:rPr>
          <w:spacing w:val="-9"/>
        </w:rPr>
        <w:t>a</w:t>
      </w:r>
      <w:r>
        <w:rPr>
          <w:spacing w:val="-8"/>
        </w:rPr>
        <w:t>ti</w:t>
      </w:r>
      <w:r>
        <w:t>o</w:t>
      </w:r>
      <w:r>
        <w:rPr>
          <w:spacing w:val="-9"/>
        </w:rPr>
        <w:t>n</w:t>
      </w:r>
      <w:r>
        <w:t>s.</w:t>
      </w:r>
      <w:r>
        <w:rPr>
          <w:spacing w:val="47"/>
        </w:rPr>
        <w:t xml:space="preserve"> </w:t>
      </w:r>
      <w:r>
        <w:rPr>
          <w:spacing w:val="-9"/>
        </w:rPr>
        <w:t>I</w:t>
      </w:r>
      <w:r>
        <w:t>n</w:t>
      </w:r>
      <w:r>
        <w:rPr>
          <w:spacing w:val="-19"/>
        </w:rPr>
        <w:t xml:space="preserve"> </w:t>
      </w:r>
      <w:r>
        <w:rPr>
          <w:spacing w:val="-8"/>
          <w:w w:val="121"/>
        </w:rPr>
        <w:t>t</w:t>
      </w:r>
      <w:r>
        <w:rPr>
          <w:spacing w:val="-8"/>
          <w:w w:val="102"/>
        </w:rPr>
        <w:t>h</w:t>
      </w:r>
      <w:r>
        <w:rPr>
          <w:spacing w:val="-9"/>
          <w:w w:val="113"/>
        </w:rPr>
        <w:t>i</w:t>
      </w:r>
      <w:r>
        <w:rPr>
          <w:w w:val="104"/>
        </w:rPr>
        <w:t xml:space="preserve">s </w:t>
      </w:r>
      <w:r>
        <w:rPr>
          <w:rFonts w:ascii="Times New Roman" w:eastAsia="Times New Roman" w:hAnsi="Times New Roman" w:cs="Times New Roman"/>
          <w:spacing w:val="-12"/>
          <w:w w:val="104"/>
        </w:rPr>
        <w:t>w</w:t>
      </w:r>
      <w:r>
        <w:rPr>
          <w:rFonts w:ascii="Times New Roman" w:eastAsia="Times New Roman" w:hAnsi="Times New Roman" w:cs="Times New Roman"/>
          <w:spacing w:val="-11"/>
          <w:w w:val="123"/>
        </w:rPr>
        <w:t>a</w:t>
      </w:r>
      <w:r>
        <w:rPr>
          <w:rFonts w:ascii="Times New Roman" w:eastAsia="Times New Roman" w:hAnsi="Times New Roman" w:cs="Times New Roman"/>
          <w:spacing w:val="-18"/>
        </w:rPr>
        <w:t>y</w:t>
      </w:r>
      <w:r>
        <w:rPr>
          <w:rFonts w:ascii="Times New Roman" w:eastAsia="Times New Roman" w:hAnsi="Times New Roman" w:cs="Times New Roman"/>
          <w:w w:val="78"/>
        </w:rPr>
        <w:t>,</w:t>
      </w:r>
      <w:r>
        <w:rPr>
          <w:rFonts w:ascii="Times New Roman" w:eastAsia="Times New Roman" w:hAnsi="Times New Roman" w:cs="Times New Roman"/>
          <w:spacing w:val="-15"/>
        </w:rPr>
        <w:t xml:space="preserve"> </w:t>
      </w:r>
      <w:r>
        <w:rPr>
          <w:rFonts w:ascii="Times New Roman" w:eastAsia="Times New Roman" w:hAnsi="Times New Roman" w:cs="Times New Roman"/>
          <w:w w:val="118"/>
        </w:rPr>
        <w:t>c</w:t>
      </w:r>
      <w:r>
        <w:rPr>
          <w:rFonts w:ascii="Times New Roman" w:eastAsia="Times New Roman" w:hAnsi="Times New Roman" w:cs="Times New Roman"/>
          <w:spacing w:val="-12"/>
          <w:w w:val="118"/>
        </w:rPr>
        <w:t>r</w:t>
      </w:r>
      <w:r>
        <w:rPr>
          <w:rFonts w:ascii="Times New Roman" w:eastAsia="Times New Roman" w:hAnsi="Times New Roman" w:cs="Times New Roman"/>
          <w:spacing w:val="-9"/>
          <w:w w:val="118"/>
        </w:rPr>
        <w:t>e</w:t>
      </w:r>
      <w:r>
        <w:rPr>
          <w:rFonts w:ascii="Times New Roman" w:eastAsia="Times New Roman" w:hAnsi="Times New Roman" w:cs="Times New Roman"/>
          <w:spacing w:val="-11"/>
          <w:w w:val="118"/>
        </w:rPr>
        <w:t>a</w:t>
      </w:r>
      <w:r>
        <w:rPr>
          <w:rFonts w:ascii="Times New Roman" w:eastAsia="Times New Roman" w:hAnsi="Times New Roman" w:cs="Times New Roman"/>
          <w:spacing w:val="-13"/>
          <w:w w:val="118"/>
        </w:rPr>
        <w:t>t</w:t>
      </w:r>
      <w:r>
        <w:rPr>
          <w:rFonts w:ascii="Times New Roman" w:eastAsia="Times New Roman" w:hAnsi="Times New Roman" w:cs="Times New Roman"/>
          <w:spacing w:val="-8"/>
          <w:w w:val="118"/>
        </w:rPr>
        <w:t>o</w:t>
      </w:r>
      <w:r>
        <w:rPr>
          <w:rFonts w:ascii="Times New Roman" w:eastAsia="Times New Roman" w:hAnsi="Times New Roman" w:cs="Times New Roman"/>
          <w:spacing w:val="-9"/>
          <w:w w:val="118"/>
        </w:rPr>
        <w:t>r</w:t>
      </w:r>
      <w:r>
        <w:rPr>
          <w:rFonts w:ascii="Times New Roman" w:eastAsia="Times New Roman" w:hAnsi="Times New Roman" w:cs="Times New Roman"/>
          <w:w w:val="118"/>
        </w:rPr>
        <w:t>s</w:t>
      </w:r>
      <w:r>
        <w:rPr>
          <w:rFonts w:ascii="Times New Roman" w:eastAsia="Times New Roman" w:hAnsi="Times New Roman" w:cs="Times New Roman"/>
          <w:spacing w:val="-22"/>
          <w:w w:val="118"/>
        </w:rPr>
        <w:t xml:space="preserve"> </w:t>
      </w:r>
      <w:r>
        <w:rPr>
          <w:rFonts w:ascii="Times New Roman" w:eastAsia="Times New Roman" w:hAnsi="Times New Roman" w:cs="Times New Roman"/>
        </w:rPr>
        <w:t>can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5"/>
        </w:rPr>
        <w:t>e</w:t>
      </w:r>
      <w:r>
        <w:rPr>
          <w:rFonts w:ascii="Times New Roman" w:eastAsia="Times New Roman" w:hAnsi="Times New Roman" w:cs="Times New Roman"/>
        </w:rPr>
        <w:t>fine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  <w:spacing w:val="-8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6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f</w:t>
      </w:r>
      <w:r>
        <w:rPr>
          <w:rFonts w:ascii="Times New Roman" w:eastAsia="Times New Roman" w:hAnsi="Times New Roman" w:cs="Times New Roman"/>
          <w:spacing w:val="-8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8"/>
        </w:rPr>
        <w:t>xi</w:t>
      </w:r>
      <w:r>
        <w:rPr>
          <w:rFonts w:ascii="Times New Roman" w:eastAsia="Times New Roman" w:hAnsi="Times New Roman" w:cs="Times New Roman"/>
        </w:rPr>
        <w:t>b</w:t>
      </w:r>
      <w:r>
        <w:rPr>
          <w:rFonts w:ascii="Times New Roman" w:eastAsia="Times New Roman" w:hAnsi="Times New Roman" w:cs="Times New Roman"/>
          <w:spacing w:val="-8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  <w:spacing w:val="-10"/>
          <w:w w:val="114"/>
        </w:rPr>
        <w:t>m</w:t>
      </w:r>
      <w:r>
        <w:rPr>
          <w:rFonts w:ascii="Times New Roman" w:eastAsia="Times New Roman" w:hAnsi="Times New Roman" w:cs="Times New Roman"/>
          <w:spacing w:val="-8"/>
          <w:w w:val="114"/>
        </w:rPr>
        <w:t>ann</w:t>
      </w:r>
      <w:r>
        <w:rPr>
          <w:rFonts w:ascii="Times New Roman" w:eastAsia="Times New Roman" w:hAnsi="Times New Roman" w:cs="Times New Roman"/>
          <w:spacing w:val="-6"/>
          <w:w w:val="114"/>
        </w:rPr>
        <w:t>e</w:t>
      </w:r>
      <w:r>
        <w:rPr>
          <w:rFonts w:ascii="Times New Roman" w:eastAsia="Times New Roman" w:hAnsi="Times New Roman" w:cs="Times New Roman"/>
          <w:w w:val="114"/>
        </w:rPr>
        <w:t>r</w:t>
      </w:r>
      <w:r>
        <w:rPr>
          <w:rFonts w:ascii="Times New Roman" w:eastAsia="Times New Roman" w:hAnsi="Times New Roman" w:cs="Times New Roman"/>
          <w:spacing w:val="-18"/>
          <w:w w:val="114"/>
        </w:rPr>
        <w:t xml:space="preserve"> </w:t>
      </w:r>
      <w:r>
        <w:rPr>
          <w:rFonts w:ascii="Times New Roman" w:eastAsia="Times New Roman" w:hAnsi="Times New Roman" w:cs="Times New Roman"/>
          <w:spacing w:val="-8"/>
          <w:w w:val="121"/>
        </w:rPr>
        <w:t>t</w:t>
      </w:r>
      <w:r>
        <w:rPr>
          <w:rFonts w:ascii="Times New Roman" w:eastAsia="Times New Roman" w:hAnsi="Times New Roman" w:cs="Times New Roman"/>
          <w:w w:val="113"/>
        </w:rPr>
        <w:t>h</w:t>
      </w:r>
      <w:r>
        <w:rPr>
          <w:rFonts w:ascii="Times New Roman" w:eastAsia="Times New Roman" w:hAnsi="Times New Roman" w:cs="Times New Roman"/>
          <w:spacing w:val="-6"/>
          <w:w w:val="117"/>
        </w:rPr>
        <w:t>e</w:t>
      </w:r>
      <w:r>
        <w:rPr>
          <w:rFonts w:ascii="Times New Roman" w:eastAsia="Times New Roman" w:hAnsi="Times New Roman" w:cs="Times New Roman"/>
          <w:spacing w:val="-8"/>
          <w:w w:val="90"/>
        </w:rPr>
        <w:t>i</w:t>
      </w:r>
      <w:r>
        <w:rPr>
          <w:rFonts w:ascii="Times New Roman" w:eastAsia="Times New Roman" w:hAnsi="Times New Roman" w:cs="Times New Roman"/>
          <w:w w:val="105"/>
        </w:rPr>
        <w:t xml:space="preserve">r </w:t>
      </w:r>
      <w:r>
        <w:rPr>
          <w:spacing w:val="-11"/>
        </w:rPr>
        <w:t>o</w:t>
      </w:r>
      <w:r>
        <w:t>wn</w:t>
      </w:r>
      <w:r>
        <w:rPr>
          <w:spacing w:val="-9"/>
        </w:rPr>
        <w:t xml:space="preserve"> </w:t>
      </w:r>
      <w:r>
        <w:rPr>
          <w:spacing w:val="-6"/>
        </w:rPr>
        <w:t>r</w:t>
      </w:r>
      <w:r>
        <w:rPr>
          <w:spacing w:val="-8"/>
        </w:rPr>
        <w:t>ule</w:t>
      </w:r>
      <w:r>
        <w:t>s</w:t>
      </w:r>
      <w:r>
        <w:rPr>
          <w:spacing w:val="-11"/>
        </w:rPr>
        <w:t xml:space="preserve"> </w:t>
      </w:r>
      <w:r>
        <w:rPr>
          <w:spacing w:val="-10"/>
        </w:rPr>
        <w:t>f</w:t>
      </w:r>
      <w:r>
        <w:t>or</w:t>
      </w:r>
      <w:r>
        <w:rPr>
          <w:spacing w:val="-2"/>
        </w:rPr>
        <w:t xml:space="preserve"> </w:t>
      </w:r>
      <w:r>
        <w:t>s</w:t>
      </w:r>
      <w:r>
        <w:rPr>
          <w:spacing w:val="-8"/>
        </w:rPr>
        <w:t>h</w:t>
      </w:r>
      <w:r>
        <w:t>ar</w:t>
      </w:r>
      <w:r>
        <w:rPr>
          <w:spacing w:val="-8"/>
        </w:rPr>
        <w:t>in</w:t>
      </w:r>
      <w:r>
        <w:t xml:space="preserve">g </w:t>
      </w:r>
      <w:r>
        <w:rPr>
          <w:spacing w:val="-8"/>
        </w:rPr>
        <w:t>t</w:t>
      </w:r>
      <w:r>
        <w:t>h</w:t>
      </w:r>
      <w:r>
        <w:rPr>
          <w:spacing w:val="-6"/>
        </w:rPr>
        <w:t>e</w:t>
      </w:r>
      <w:r>
        <w:rPr>
          <w:spacing w:val="-8"/>
        </w:rPr>
        <w:t>i</w:t>
      </w:r>
      <w:r>
        <w:t>r</w:t>
      </w:r>
      <w:r>
        <w:rPr>
          <w:spacing w:val="-2"/>
        </w:rPr>
        <w:t xml:space="preserve"> </w:t>
      </w:r>
      <w:r>
        <w:t>c</w:t>
      </w:r>
      <w:r>
        <w:rPr>
          <w:spacing w:val="-10"/>
        </w:rPr>
        <w:t>r</w:t>
      </w:r>
      <w:r>
        <w:rPr>
          <w:spacing w:val="-8"/>
        </w:rPr>
        <w:t>e</w:t>
      </w:r>
      <w:r>
        <w:rPr>
          <w:spacing w:val="-9"/>
        </w:rPr>
        <w:t>a</w:t>
      </w:r>
      <w:r>
        <w:rPr>
          <w:spacing w:val="-8"/>
        </w:rPr>
        <w:t>ti</w:t>
      </w:r>
      <w:r>
        <w:rPr>
          <w:spacing w:val="-11"/>
        </w:rPr>
        <w:t>v</w:t>
      </w:r>
      <w:r>
        <w:t>e</w:t>
      </w:r>
      <w:r>
        <w:rPr>
          <w:spacing w:val="-11"/>
        </w:rPr>
        <w:t xml:space="preserve"> w</w:t>
      </w:r>
      <w:r>
        <w:t>o</w:t>
      </w:r>
      <w:r>
        <w:rPr>
          <w:spacing w:val="-6"/>
        </w:rPr>
        <w:t>r</w:t>
      </w:r>
      <w:r>
        <w:rPr>
          <w:spacing w:val="-11"/>
        </w:rPr>
        <w:t>k</w:t>
      </w:r>
      <w:r>
        <w:t xml:space="preserve">s </w:t>
      </w:r>
      <w:r>
        <w:rPr>
          <w:spacing w:val="-8"/>
        </w:rPr>
        <w:t>wit</w:t>
      </w:r>
      <w:r>
        <w:t>h</w:t>
      </w:r>
      <w:r>
        <w:rPr>
          <w:spacing w:val="10"/>
        </w:rPr>
        <w:t xml:space="preserve"> </w:t>
      </w:r>
      <w:r>
        <w:rPr>
          <w:spacing w:val="-10"/>
          <w:w w:val="102"/>
        </w:rPr>
        <w:t>o</w:t>
      </w:r>
      <w:r>
        <w:rPr>
          <w:w w:val="121"/>
        </w:rPr>
        <w:t>t</w:t>
      </w:r>
      <w:r>
        <w:rPr>
          <w:w w:val="102"/>
        </w:rPr>
        <w:t>h</w:t>
      </w:r>
      <w:r>
        <w:rPr>
          <w:spacing w:val="-6"/>
          <w:w w:val="94"/>
        </w:rPr>
        <w:t>e</w:t>
      </w:r>
      <w:r>
        <w:rPr>
          <w:w w:val="105"/>
        </w:rPr>
        <w:t xml:space="preserve">r </w:t>
      </w:r>
      <w:r>
        <w:t>p</w:t>
      </w:r>
      <w:r>
        <w:rPr>
          <w:spacing w:val="-6"/>
        </w:rPr>
        <w:t>e</w:t>
      </w:r>
      <w:r>
        <w:t>op</w:t>
      </w:r>
      <w:r>
        <w:rPr>
          <w:spacing w:val="-8"/>
        </w:rPr>
        <w:t>l</w:t>
      </w:r>
      <w:r>
        <w:t>e.</w:t>
      </w:r>
      <w:r>
        <w:rPr>
          <w:spacing w:val="-26"/>
        </w:rPr>
        <w:t xml:space="preserve"> </w:t>
      </w:r>
      <w:r>
        <w:t>L</w:t>
      </w:r>
      <w:r>
        <w:rPr>
          <w:spacing w:val="-8"/>
        </w:rPr>
        <w:t>i</w:t>
      </w:r>
      <w:r>
        <w:t>c</w:t>
      </w:r>
      <w:r>
        <w:rPr>
          <w:spacing w:val="-6"/>
        </w:rPr>
        <w:t>e</w:t>
      </w:r>
      <w:r>
        <w:rPr>
          <w:spacing w:val="-9"/>
        </w:rPr>
        <w:t>n</w:t>
      </w:r>
      <w:r>
        <w:rPr>
          <w:spacing w:val="-8"/>
        </w:rPr>
        <w:t>s</w:t>
      </w:r>
      <w:r>
        <w:t>e</w:t>
      </w:r>
      <w:r>
        <w:rPr>
          <w:spacing w:val="-21"/>
        </w:rPr>
        <w:t xml:space="preserve"> </w:t>
      </w:r>
      <w:r>
        <w:t>con</w:t>
      </w:r>
      <w:r>
        <w:rPr>
          <w:spacing w:val="-8"/>
        </w:rPr>
        <w:t>diti</w:t>
      </w:r>
      <w:r>
        <w:t>o</w:t>
      </w:r>
      <w:r>
        <w:rPr>
          <w:spacing w:val="-9"/>
        </w:rPr>
        <w:t>n</w:t>
      </w:r>
      <w:r>
        <w:t>s</w:t>
      </w:r>
      <w:r>
        <w:rPr>
          <w:spacing w:val="30"/>
        </w:rPr>
        <w:t xml:space="preserve"> </w:t>
      </w:r>
      <w:r>
        <w:rPr>
          <w:w w:val="98"/>
        </w:rPr>
        <w:t>a</w:t>
      </w:r>
      <w:r>
        <w:rPr>
          <w:spacing w:val="-10"/>
          <w:w w:val="98"/>
        </w:rPr>
        <w:t>r</w:t>
      </w:r>
      <w:r>
        <w:rPr>
          <w:w w:val="98"/>
        </w:rPr>
        <w:t>e</w:t>
      </w:r>
      <w:r>
        <w:rPr>
          <w:spacing w:val="-20"/>
          <w:w w:val="98"/>
        </w:rPr>
        <w:t xml:space="preserve"> </w:t>
      </w:r>
      <w:r>
        <w:rPr>
          <w:spacing w:val="-9"/>
        </w:rPr>
        <w:t>l</w:t>
      </w:r>
      <w:r>
        <w:rPr>
          <w:spacing w:val="-8"/>
        </w:rPr>
        <w:t>i</w:t>
      </w:r>
      <w:r>
        <w:rPr>
          <w:spacing w:val="-12"/>
        </w:rPr>
        <w:t>k</w:t>
      </w:r>
      <w:r>
        <w:t>e</w:t>
      </w:r>
      <w:r>
        <w:rPr>
          <w:spacing w:val="-13"/>
        </w:rPr>
        <w:t xml:space="preserve"> </w:t>
      </w:r>
      <w:r>
        <w:t>mod</w:t>
      </w:r>
      <w:r>
        <w:rPr>
          <w:spacing w:val="-8"/>
        </w:rPr>
        <w:t>ule</w:t>
      </w:r>
      <w:r>
        <w:rPr>
          <w:spacing w:val="-11"/>
        </w:rPr>
        <w:t>s</w:t>
      </w:r>
      <w:r>
        <w:t>: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rPr>
          <w:spacing w:val="-11"/>
        </w:rPr>
        <w:t>w</w:t>
      </w:r>
      <w:r>
        <w:t>o</w:t>
      </w:r>
      <w:r>
        <w:rPr>
          <w:spacing w:val="2"/>
        </w:rPr>
        <w:t xml:space="preserve"> </w:t>
      </w:r>
      <w:r>
        <w:rPr>
          <w:w w:val="102"/>
        </w:rPr>
        <w:t>o</w:t>
      </w:r>
      <w:r>
        <w:rPr>
          <w:w w:val="105"/>
        </w:rPr>
        <w:t xml:space="preserve">r </w:t>
      </w:r>
      <w:r>
        <w:rPr>
          <w:spacing w:val="-8"/>
        </w:rPr>
        <w:t>t</w:t>
      </w:r>
      <w:r>
        <w:t>h</w:t>
      </w:r>
      <w:r>
        <w:rPr>
          <w:spacing w:val="-10"/>
        </w:rPr>
        <w:t>r</w:t>
      </w:r>
      <w:r>
        <w:rPr>
          <w:spacing w:val="-6"/>
        </w:rPr>
        <w:t>e</w:t>
      </w:r>
      <w:r>
        <w:t>e</w:t>
      </w:r>
      <w:r>
        <w:rPr>
          <w:spacing w:val="-16"/>
        </w:rPr>
        <w:t xml:space="preserve"> </w:t>
      </w:r>
      <w:r>
        <w:rPr>
          <w:spacing w:val="-10"/>
        </w:rPr>
        <w:t>o</w:t>
      </w:r>
      <w:r>
        <w:t>f</w:t>
      </w:r>
      <w:r>
        <w:rPr>
          <w:spacing w:val="-6"/>
        </w:rPr>
        <w:t xml:space="preserve"> </w:t>
      </w:r>
      <w:r>
        <w:rPr>
          <w:spacing w:val="-8"/>
        </w:rPr>
        <w:t>t</w:t>
      </w:r>
      <w:r>
        <w:t>h</w:t>
      </w:r>
      <w:r>
        <w:rPr>
          <w:spacing w:val="-6"/>
        </w:rPr>
        <w:t>e</w:t>
      </w:r>
      <w:r>
        <w:t>m</w:t>
      </w:r>
      <w:r>
        <w:rPr>
          <w:spacing w:val="-4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rPr>
          <w:w w:val="97"/>
        </w:rPr>
        <w:t>be</w:t>
      </w:r>
      <w:r>
        <w:rPr>
          <w:spacing w:val="-18"/>
          <w:w w:val="97"/>
        </w:rPr>
        <w:t xml:space="preserve"> </w:t>
      </w:r>
      <w:r>
        <w:t>comb</w:t>
      </w:r>
      <w:r>
        <w:rPr>
          <w:spacing w:val="-8"/>
        </w:rPr>
        <w:t>i</w:t>
      </w:r>
      <w:r>
        <w:t>n</w:t>
      </w:r>
      <w:r>
        <w:rPr>
          <w:spacing w:val="-6"/>
        </w:rPr>
        <w:t>e</w:t>
      </w:r>
      <w:r>
        <w:t>d</w:t>
      </w:r>
      <w:r>
        <w:rPr>
          <w:spacing w:val="1"/>
        </w:rPr>
        <w:t xml:space="preserve"> </w:t>
      </w:r>
      <w:r>
        <w:rPr>
          <w:spacing w:val="-11"/>
        </w:rPr>
        <w:t>t</w:t>
      </w:r>
      <w:r>
        <w:t>o</w:t>
      </w:r>
      <w:r>
        <w:rPr>
          <w:spacing w:val="-5"/>
        </w:rPr>
        <w:t xml:space="preserve"> </w:t>
      </w:r>
      <w:r>
        <w:t>c</w:t>
      </w:r>
      <w:r>
        <w:rPr>
          <w:spacing w:val="-10"/>
        </w:rPr>
        <w:t>r</w:t>
      </w:r>
      <w:r>
        <w:rPr>
          <w:spacing w:val="-8"/>
        </w:rPr>
        <w:t>e</w:t>
      </w:r>
      <w:r>
        <w:rPr>
          <w:spacing w:val="-9"/>
        </w:rPr>
        <w:t>a</w:t>
      </w:r>
      <w:r>
        <w:rPr>
          <w:spacing w:val="-11"/>
        </w:rPr>
        <w:t>t</w:t>
      </w:r>
      <w:r>
        <w:t>e</w:t>
      </w:r>
      <w:r>
        <w:rPr>
          <w:spacing w:val="-17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rPr>
          <w:spacing w:val="-8"/>
          <w:w w:val="104"/>
        </w:rPr>
        <w:t>s</w:t>
      </w:r>
      <w:r>
        <w:rPr>
          <w:spacing w:val="-8"/>
          <w:w w:val="113"/>
        </w:rPr>
        <w:t>i</w:t>
      </w:r>
      <w:r>
        <w:rPr>
          <w:spacing w:val="-8"/>
          <w:w w:val="102"/>
        </w:rPr>
        <w:t>ng</w:t>
      </w:r>
      <w:r>
        <w:rPr>
          <w:spacing w:val="-8"/>
          <w:w w:val="113"/>
        </w:rPr>
        <w:t>l</w:t>
      </w:r>
      <w:r>
        <w:rPr>
          <w:w w:val="94"/>
        </w:rPr>
        <w:t xml:space="preserve">e </w:t>
      </w:r>
      <w:r>
        <w:rPr>
          <w:spacing w:val="-9"/>
          <w:w w:val="113"/>
        </w:rPr>
        <w:t>l</w:t>
      </w:r>
      <w:r>
        <w:rPr>
          <w:spacing w:val="-8"/>
          <w:w w:val="113"/>
        </w:rPr>
        <w:t>i</w:t>
      </w:r>
      <w:r>
        <w:rPr>
          <w:w w:val="104"/>
        </w:rPr>
        <w:t>c</w:t>
      </w:r>
      <w:r>
        <w:rPr>
          <w:spacing w:val="-6"/>
          <w:w w:val="94"/>
        </w:rPr>
        <w:t>e</w:t>
      </w:r>
      <w:r>
        <w:rPr>
          <w:spacing w:val="-9"/>
          <w:w w:val="102"/>
        </w:rPr>
        <w:t>n</w:t>
      </w:r>
      <w:r>
        <w:rPr>
          <w:spacing w:val="-8"/>
          <w:w w:val="104"/>
        </w:rPr>
        <w:t>s</w:t>
      </w:r>
      <w:r>
        <w:rPr>
          <w:w w:val="94"/>
        </w:rPr>
        <w:t>e</w:t>
      </w:r>
      <w:r>
        <w:rPr>
          <w:w w:val="96"/>
        </w:rPr>
        <w:t>.</w:t>
      </w:r>
    </w:p>
    <w:p w:rsidR="008E418F" w:rsidRDefault="00C85D60" w:rsidP="00D76546">
      <w:r>
        <w:t>A</w:t>
      </w:r>
      <w:r>
        <w:rPr>
          <w:spacing w:val="-9"/>
        </w:rPr>
        <w:t>l</w:t>
      </w:r>
      <w:r>
        <w:t>l</w:t>
      </w:r>
      <w:r>
        <w:rPr>
          <w:spacing w:val="-17"/>
        </w:rPr>
        <w:t xml:space="preserve"> </w:t>
      </w:r>
      <w:r>
        <w:rPr>
          <w:w w:val="98"/>
        </w:rPr>
        <w:t>C</w:t>
      </w:r>
      <w:r>
        <w:rPr>
          <w:spacing w:val="-10"/>
          <w:w w:val="98"/>
        </w:rPr>
        <w:t>r</w:t>
      </w:r>
      <w:r>
        <w:rPr>
          <w:spacing w:val="-8"/>
          <w:w w:val="98"/>
        </w:rPr>
        <w:t>e</w:t>
      </w:r>
      <w:r>
        <w:rPr>
          <w:spacing w:val="-9"/>
          <w:w w:val="98"/>
        </w:rPr>
        <w:t>a</w:t>
      </w:r>
      <w:r>
        <w:rPr>
          <w:spacing w:val="-8"/>
          <w:w w:val="98"/>
        </w:rPr>
        <w:t>ti</w:t>
      </w:r>
      <w:r>
        <w:rPr>
          <w:spacing w:val="-11"/>
          <w:w w:val="98"/>
        </w:rPr>
        <w:t>v</w:t>
      </w:r>
      <w:r>
        <w:rPr>
          <w:w w:val="98"/>
        </w:rPr>
        <w:t>e</w:t>
      </w:r>
      <w:r>
        <w:rPr>
          <w:spacing w:val="-19"/>
          <w:w w:val="98"/>
        </w:rPr>
        <w:t xml:space="preserve"> </w:t>
      </w:r>
      <w:r>
        <w:rPr>
          <w:spacing w:val="-6"/>
        </w:rPr>
        <w:t>C</w:t>
      </w:r>
      <w:r>
        <w:t>ommo</w:t>
      </w:r>
      <w:r>
        <w:rPr>
          <w:spacing w:val="-9"/>
        </w:rPr>
        <w:t>n</w:t>
      </w:r>
      <w:r>
        <w:t>s</w:t>
      </w:r>
      <w:r>
        <w:rPr>
          <w:spacing w:val="-15"/>
        </w:rPr>
        <w:t xml:space="preserve"> </w:t>
      </w:r>
      <w:r>
        <w:rPr>
          <w:spacing w:val="-9"/>
        </w:rPr>
        <w:t>l</w:t>
      </w:r>
      <w:r>
        <w:rPr>
          <w:spacing w:val="-8"/>
        </w:rPr>
        <w:t>i</w:t>
      </w:r>
      <w:r>
        <w:t>c</w:t>
      </w:r>
      <w:r>
        <w:rPr>
          <w:spacing w:val="-6"/>
        </w:rPr>
        <w:t>e</w:t>
      </w:r>
      <w:r>
        <w:rPr>
          <w:spacing w:val="-9"/>
        </w:rPr>
        <w:t>n</w:t>
      </w:r>
      <w:r>
        <w:rPr>
          <w:spacing w:val="-8"/>
        </w:rPr>
        <w:t>se</w:t>
      </w:r>
      <w:r>
        <w:t>s</w:t>
      </w:r>
      <w:r>
        <w:rPr>
          <w:spacing w:val="-5"/>
        </w:rPr>
        <w:t xml:space="preserve"> </w:t>
      </w:r>
      <w:r>
        <w:t>comb</w:t>
      </w:r>
      <w:r>
        <w:rPr>
          <w:spacing w:val="-8"/>
        </w:rPr>
        <w:t>i</w:t>
      </w:r>
      <w:r>
        <w:t>ne</w:t>
      </w:r>
      <w:r>
        <w:rPr>
          <w:spacing w:val="-2"/>
        </w:rPr>
        <w:t xml:space="preserve"> </w:t>
      </w:r>
      <w:r>
        <w:rPr>
          <w:spacing w:val="-8"/>
          <w:w w:val="104"/>
        </w:rPr>
        <w:t>s</w:t>
      </w:r>
      <w:r>
        <w:rPr>
          <w:w w:val="102"/>
        </w:rPr>
        <w:t>o</w:t>
      </w:r>
      <w:r>
        <w:rPr>
          <w:w w:val="104"/>
        </w:rPr>
        <w:t>m</w:t>
      </w:r>
      <w:r>
        <w:rPr>
          <w:w w:val="94"/>
        </w:rPr>
        <w:t xml:space="preserve">e </w:t>
      </w:r>
      <w:r>
        <w:t>common</w:t>
      </w:r>
      <w:r>
        <w:rPr>
          <w:spacing w:val="7"/>
        </w:rPr>
        <w:t xml:space="preserve"> </w:t>
      </w:r>
      <w:r>
        <w:rPr>
          <w:spacing w:val="-10"/>
        </w:rPr>
        <w:t>f</w:t>
      </w:r>
      <w:r>
        <w:rPr>
          <w:spacing w:val="-8"/>
        </w:rPr>
        <w:t>e</w:t>
      </w:r>
      <w:r>
        <w:rPr>
          <w:spacing w:val="-9"/>
        </w:rPr>
        <w:t>a</w:t>
      </w:r>
      <w:r>
        <w:rPr>
          <w:spacing w:val="-8"/>
        </w:rPr>
        <w:t>t</w:t>
      </w:r>
      <w:r>
        <w:t>u</w:t>
      </w:r>
      <w:r>
        <w:rPr>
          <w:spacing w:val="-10"/>
        </w:rPr>
        <w:t>r</w:t>
      </w:r>
      <w:r>
        <w:rPr>
          <w:spacing w:val="-8"/>
        </w:rPr>
        <w:t>e</w:t>
      </w:r>
      <w:r>
        <w:t>s</w:t>
      </w:r>
      <w:r>
        <w:rPr>
          <w:spacing w:val="-2"/>
        </w:rPr>
        <w:t xml:space="preserve"> </w:t>
      </w:r>
      <w:r>
        <w:rPr>
          <w:spacing w:val="-15"/>
        </w:rPr>
        <w:t>(</w:t>
      </w:r>
      <w:r>
        <w:rPr>
          <w:spacing w:val="-10"/>
        </w:rPr>
        <w:t>r</w:t>
      </w:r>
      <w:r>
        <w:rPr>
          <w:spacing w:val="-8"/>
        </w:rPr>
        <w:t>e</w:t>
      </w:r>
      <w:r>
        <w:t>sp</w:t>
      </w:r>
      <w:r>
        <w:rPr>
          <w:spacing w:val="-6"/>
        </w:rPr>
        <w:t>ec</w:t>
      </w:r>
      <w:r>
        <w:t>t</w:t>
      </w:r>
      <w:r>
        <w:rPr>
          <w:spacing w:val="-8"/>
        </w:rPr>
        <w:t xml:space="preserve"> </w:t>
      </w:r>
      <w:r>
        <w:rPr>
          <w:spacing w:val="-10"/>
        </w:rPr>
        <w:t>f</w:t>
      </w:r>
      <w:r>
        <w:t>or</w:t>
      </w:r>
      <w:r>
        <w:rPr>
          <w:spacing w:val="-3"/>
        </w:rPr>
        <w:t xml:space="preserve"> </w:t>
      </w:r>
      <w:r>
        <w:t>mo</w:t>
      </w:r>
      <w:r>
        <w:rPr>
          <w:spacing w:val="-10"/>
        </w:rPr>
        <w:t>r</w:t>
      </w:r>
      <w:r>
        <w:rPr>
          <w:spacing w:val="-8"/>
        </w:rPr>
        <w:t>a</w:t>
      </w:r>
      <w:r>
        <w:t>l</w:t>
      </w:r>
      <w:r>
        <w:rPr>
          <w:spacing w:val="-2"/>
        </w:rPr>
        <w:t xml:space="preserve"> </w:t>
      </w:r>
      <w:r>
        <w:t>r</w:t>
      </w:r>
      <w:r>
        <w:rPr>
          <w:spacing w:val="-8"/>
        </w:rPr>
        <w:t>i</w:t>
      </w:r>
      <w:r>
        <w:t>g</w:t>
      </w:r>
      <w:r>
        <w:rPr>
          <w:spacing w:val="-9"/>
        </w:rPr>
        <w:t>ht</w:t>
      </w:r>
      <w:r>
        <w:rPr>
          <w:spacing w:val="-17"/>
        </w:rPr>
        <w:t>s</w:t>
      </w:r>
      <w:r>
        <w:t>)</w:t>
      </w:r>
      <w:r>
        <w:rPr>
          <w:spacing w:val="14"/>
        </w:rPr>
        <w:t xml:space="preserve"> </w:t>
      </w:r>
      <w:r>
        <w:rPr>
          <w:spacing w:val="-8"/>
          <w:w w:val="104"/>
        </w:rPr>
        <w:t>w</w:t>
      </w:r>
      <w:r>
        <w:rPr>
          <w:spacing w:val="-8"/>
          <w:w w:val="113"/>
        </w:rPr>
        <w:t>i</w:t>
      </w:r>
      <w:r>
        <w:rPr>
          <w:spacing w:val="-8"/>
          <w:w w:val="121"/>
        </w:rPr>
        <w:t>t</w:t>
      </w:r>
      <w:r>
        <w:rPr>
          <w:w w:val="102"/>
        </w:rPr>
        <w:t xml:space="preserve">h </w:t>
      </w:r>
      <w:r>
        <w:rPr>
          <w:spacing w:val="-8"/>
        </w:rPr>
        <w:t>p</w:t>
      </w:r>
      <w:r>
        <w:t>a</w:t>
      </w:r>
      <w:r>
        <w:rPr>
          <w:spacing w:val="-1"/>
        </w:rPr>
        <w:t>r</w:t>
      </w:r>
      <w:r>
        <w:rPr>
          <w:spacing w:val="-8"/>
        </w:rPr>
        <w:t>ti</w:t>
      </w:r>
      <w:r>
        <w:t>cu</w:t>
      </w:r>
      <w:r>
        <w:rPr>
          <w:spacing w:val="-9"/>
        </w:rPr>
        <w:t>l</w:t>
      </w:r>
      <w:r>
        <w:t>ar</w:t>
      </w:r>
      <w:r>
        <w:rPr>
          <w:spacing w:val="21"/>
        </w:rPr>
        <w:t xml:space="preserve"> </w:t>
      </w:r>
      <w:r>
        <w:t>con</w:t>
      </w:r>
      <w:r>
        <w:rPr>
          <w:spacing w:val="-8"/>
        </w:rPr>
        <w:t>dit</w:t>
      </w:r>
      <w:r>
        <w:t>io</w:t>
      </w:r>
      <w:r>
        <w:rPr>
          <w:spacing w:val="-9"/>
        </w:rPr>
        <w:t>n</w:t>
      </w:r>
      <w:r>
        <w:t>s</w:t>
      </w:r>
      <w:r>
        <w:rPr>
          <w:spacing w:val="30"/>
        </w:rPr>
        <w:t xml:space="preserve"> </w:t>
      </w:r>
      <w:r>
        <w:t>ch</w:t>
      </w:r>
      <w:r>
        <w:rPr>
          <w:spacing w:val="-9"/>
        </w:rPr>
        <w:t>o</w:t>
      </w:r>
      <w:r>
        <w:rPr>
          <w:spacing w:val="-8"/>
        </w:rPr>
        <w:t>s</w:t>
      </w:r>
      <w:r>
        <w:rPr>
          <w:spacing w:val="-6"/>
        </w:rPr>
        <w:t>e</w:t>
      </w:r>
      <w:r>
        <w:t>n</w:t>
      </w:r>
      <w:r>
        <w:rPr>
          <w:spacing w:val="-11"/>
        </w:rPr>
        <w:t xml:space="preserve"> b</w:t>
      </w:r>
      <w:r>
        <w:t>y</w:t>
      </w:r>
      <w:r>
        <w:rPr>
          <w:spacing w:val="-1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9"/>
        </w:rPr>
        <w:t>l</w:t>
      </w:r>
      <w:r>
        <w:t>ic</w:t>
      </w:r>
      <w:r>
        <w:rPr>
          <w:spacing w:val="-6"/>
        </w:rPr>
        <w:t>e</w:t>
      </w:r>
      <w:r>
        <w:rPr>
          <w:spacing w:val="-9"/>
        </w:rPr>
        <w:t>n</w:t>
      </w:r>
      <w:r>
        <w:rPr>
          <w:spacing w:val="-8"/>
        </w:rPr>
        <w:t>s</w:t>
      </w:r>
      <w:r>
        <w:t>or</w:t>
      </w:r>
      <w:r>
        <w:rPr>
          <w:spacing w:val="4"/>
        </w:rPr>
        <w:t xml:space="preserve"> </w:t>
      </w:r>
      <w:r>
        <w:rPr>
          <w:spacing w:val="-5"/>
          <w:w w:val="98"/>
        </w:rPr>
        <w:t>(</w:t>
      </w:r>
      <w:r>
        <w:rPr>
          <w:spacing w:val="-8"/>
          <w:w w:val="98"/>
        </w:rPr>
        <w:t>i</w:t>
      </w:r>
      <w:r>
        <w:rPr>
          <w:spacing w:val="-12"/>
          <w:w w:val="98"/>
        </w:rPr>
        <w:t>.</w:t>
      </w:r>
      <w:r>
        <w:rPr>
          <w:w w:val="98"/>
        </w:rPr>
        <w:t>e.</w:t>
      </w:r>
      <w:r>
        <w:rPr>
          <w:spacing w:val="-20"/>
          <w:w w:val="98"/>
        </w:rPr>
        <w:t xml:space="preserve"> </w:t>
      </w:r>
      <w:r>
        <w:rPr>
          <w:w w:val="108"/>
        </w:rPr>
        <w:t>th</w:t>
      </w:r>
      <w:r>
        <w:rPr>
          <w:w w:val="94"/>
        </w:rPr>
        <w:t xml:space="preserve">e </w:t>
      </w:r>
      <w:r>
        <w:t>c</w:t>
      </w:r>
      <w:r>
        <w:rPr>
          <w:spacing w:val="-10"/>
        </w:rPr>
        <w:t>r</w:t>
      </w:r>
      <w:r>
        <w:rPr>
          <w:spacing w:val="-8"/>
        </w:rPr>
        <w:t>e</w:t>
      </w:r>
      <w:r>
        <w:rPr>
          <w:spacing w:val="-9"/>
        </w:rPr>
        <w:t>a</w:t>
      </w:r>
      <w:r>
        <w:rPr>
          <w:spacing w:val="-11"/>
        </w:rPr>
        <w:t>t</w:t>
      </w:r>
      <w:r>
        <w:t>or</w:t>
      </w:r>
      <w:r>
        <w:rPr>
          <w:spacing w:val="-2"/>
        </w:rPr>
        <w:t xml:space="preserve"> </w:t>
      </w:r>
      <w:r>
        <w:t>h</w:t>
      </w:r>
      <w:r>
        <w:rPr>
          <w:spacing w:val="-6"/>
        </w:rPr>
        <w:t>e</w:t>
      </w:r>
      <w:r>
        <w:rPr>
          <w:spacing w:val="-8"/>
        </w:rPr>
        <w:t>rs</w:t>
      </w:r>
      <w:r>
        <w:rPr>
          <w:spacing w:val="-6"/>
        </w:rPr>
        <w:t>e</w:t>
      </w:r>
      <w:r>
        <w:rPr>
          <w:spacing w:val="-8"/>
        </w:rPr>
        <w:t>l</w:t>
      </w:r>
      <w:r>
        <w:t>f</w:t>
      </w:r>
      <w:r>
        <w:rPr>
          <w:spacing w:val="-8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rPr>
          <w:spacing w:val="-8"/>
        </w:rPr>
        <w:t>t</w:t>
      </w:r>
      <w:r>
        <w:t>he</w:t>
      </w:r>
      <w:r>
        <w:rPr>
          <w:spacing w:val="-12"/>
        </w:rPr>
        <w:t xml:space="preserve"> </w:t>
      </w:r>
      <w:r>
        <w:rPr>
          <w:spacing w:val="-8"/>
        </w:rPr>
        <w:t>i</w:t>
      </w:r>
      <w:r>
        <w:rPr>
          <w:spacing w:val="-9"/>
        </w:rPr>
        <w:t>n</w:t>
      </w:r>
      <w:r>
        <w:t>s</w:t>
      </w:r>
      <w:r>
        <w:rPr>
          <w:spacing w:val="-8"/>
        </w:rPr>
        <w:t>tit</w:t>
      </w:r>
      <w:r>
        <w:t>u</w:t>
      </w:r>
      <w:r>
        <w:rPr>
          <w:spacing w:val="-8"/>
        </w:rPr>
        <w:t>ti</w:t>
      </w:r>
      <w:r>
        <w:t>on</w:t>
      </w:r>
      <w:r>
        <w:rPr>
          <w:spacing w:val="57"/>
        </w:rPr>
        <w:t xml:space="preserve"> </w:t>
      </w:r>
      <w:r>
        <w:t>w</w:t>
      </w:r>
      <w:r>
        <w:rPr>
          <w:spacing w:val="-8"/>
        </w:rPr>
        <w:t>hi</w:t>
      </w:r>
      <w:r>
        <w:t>ch</w:t>
      </w:r>
      <w:r>
        <w:rPr>
          <w:spacing w:val="2"/>
        </w:rPr>
        <w:t xml:space="preserve"> </w:t>
      </w:r>
      <w:r>
        <w:t>boug</w:t>
      </w:r>
      <w:r>
        <w:rPr>
          <w:spacing w:val="-9"/>
        </w:rPr>
        <w:t>h</w:t>
      </w:r>
      <w:r>
        <w:t>t</w:t>
      </w:r>
      <w:r>
        <w:rPr>
          <w:spacing w:val="6"/>
        </w:rPr>
        <w:t xml:space="preserve"> </w:t>
      </w:r>
      <w:r>
        <w:rPr>
          <w:w w:val="103"/>
        </w:rPr>
        <w:t>co</w:t>
      </w:r>
      <w:r>
        <w:rPr>
          <w:spacing w:val="-11"/>
          <w:w w:val="102"/>
        </w:rPr>
        <w:t>p</w:t>
      </w:r>
      <w:r>
        <w:rPr>
          <w:spacing w:val="-11"/>
        </w:rPr>
        <w:t>y</w:t>
      </w:r>
      <w:r>
        <w:rPr>
          <w:w w:val="135"/>
        </w:rPr>
        <w:t xml:space="preserve">- </w:t>
      </w:r>
      <w:r>
        <w:rPr>
          <w:w w:val="105"/>
        </w:rPr>
        <w:t>r</w:t>
      </w:r>
      <w:r>
        <w:rPr>
          <w:spacing w:val="-8"/>
          <w:w w:val="113"/>
        </w:rPr>
        <w:t>i</w:t>
      </w:r>
      <w:r>
        <w:rPr>
          <w:w w:val="102"/>
        </w:rPr>
        <w:t>g</w:t>
      </w:r>
      <w:r>
        <w:rPr>
          <w:spacing w:val="-9"/>
          <w:w w:val="102"/>
        </w:rPr>
        <w:t>h</w:t>
      </w:r>
      <w:r>
        <w:rPr>
          <w:spacing w:val="-4"/>
          <w:w w:val="121"/>
        </w:rPr>
        <w:t>t</w:t>
      </w:r>
      <w:r>
        <w:rPr>
          <w:w w:val="70"/>
        </w:rPr>
        <w:t>,</w:t>
      </w:r>
      <w:r>
        <w:rPr>
          <w:spacing w:val="-21"/>
        </w:rPr>
        <w:t xml:space="preserve"> </w:t>
      </w:r>
      <w:r>
        <w:rPr>
          <w:w w:val="96"/>
        </w:rPr>
        <w:t>e</w:t>
      </w:r>
      <w:r>
        <w:rPr>
          <w:spacing w:val="-11"/>
          <w:w w:val="96"/>
        </w:rPr>
        <w:t>.</w:t>
      </w:r>
      <w:r>
        <w:rPr>
          <w:w w:val="96"/>
        </w:rPr>
        <w:t>g.</w:t>
      </w:r>
      <w:r>
        <w:rPr>
          <w:spacing w:val="-15"/>
          <w:w w:val="96"/>
        </w:rPr>
        <w:t xml:space="preserve"> </w:t>
      </w:r>
      <w:r>
        <w:t>pub</w:t>
      </w:r>
      <w:r>
        <w:rPr>
          <w:spacing w:val="-9"/>
        </w:rPr>
        <w:t>li</w:t>
      </w:r>
      <w:r>
        <w:t>s</w:t>
      </w:r>
      <w:r>
        <w:rPr>
          <w:spacing w:val="-8"/>
        </w:rPr>
        <w:t>hin</w:t>
      </w:r>
      <w:r>
        <w:t>g</w:t>
      </w:r>
      <w:r>
        <w:rPr>
          <w:spacing w:val="20"/>
        </w:rPr>
        <w:t xml:space="preserve"> </w:t>
      </w:r>
      <w:r>
        <w:t>ho</w:t>
      </w:r>
      <w:r>
        <w:rPr>
          <w:spacing w:val="-9"/>
        </w:rPr>
        <w:t>u</w:t>
      </w:r>
      <w:r>
        <w:rPr>
          <w:spacing w:val="-8"/>
        </w:rPr>
        <w:t>s</w:t>
      </w:r>
      <w:r>
        <w:rPr>
          <w:spacing w:val="-15"/>
        </w:rPr>
        <w:t>e</w:t>
      </w:r>
      <w:r>
        <w:rPr>
          <w:spacing w:val="-14"/>
        </w:rPr>
        <w:t>)</w:t>
      </w:r>
      <w:r>
        <w:t>.</w:t>
      </w:r>
      <w:r>
        <w:rPr>
          <w:spacing w:val="-19"/>
        </w:rPr>
        <w:t xml:space="preserve"> </w:t>
      </w:r>
      <w:r>
        <w:rPr>
          <w:spacing w:val="-5"/>
          <w:w w:val="97"/>
        </w:rPr>
        <w:t>T</w:t>
      </w:r>
      <w:r>
        <w:rPr>
          <w:w w:val="97"/>
        </w:rPr>
        <w:t>he</w:t>
      </w:r>
      <w:r>
        <w:rPr>
          <w:spacing w:val="-18"/>
          <w:w w:val="97"/>
        </w:rPr>
        <w:t xml:space="preserve"> </w:t>
      </w:r>
      <w:r>
        <w:t>c</w:t>
      </w:r>
      <w:r>
        <w:rPr>
          <w:spacing w:val="-10"/>
        </w:rPr>
        <w:t>r</w:t>
      </w:r>
      <w:r>
        <w:rPr>
          <w:spacing w:val="-8"/>
        </w:rPr>
        <w:t>e</w:t>
      </w:r>
      <w:r>
        <w:rPr>
          <w:spacing w:val="-9"/>
        </w:rPr>
        <w:t>a</w:t>
      </w:r>
      <w:r>
        <w:rPr>
          <w:spacing w:val="-11"/>
        </w:rPr>
        <w:t>t</w:t>
      </w:r>
      <w:r>
        <w:t>or</w:t>
      </w:r>
      <w:r>
        <w:rPr>
          <w:spacing w:val="-3"/>
        </w:rPr>
        <w:t xml:space="preserve"> </w:t>
      </w:r>
      <w:r>
        <w:rPr>
          <w:spacing w:val="-10"/>
        </w:rPr>
        <w:t>o</w:t>
      </w:r>
      <w:r>
        <w:rPr>
          <w:spacing w:val="-2"/>
        </w:rPr>
        <w:t>f</w:t>
      </w:r>
      <w:r>
        <w:rPr>
          <w:spacing w:val="-10"/>
        </w:rPr>
        <w:t>f</w:t>
      </w:r>
      <w:r>
        <w:rPr>
          <w:spacing w:val="-6"/>
        </w:rPr>
        <w:t>e</w:t>
      </w:r>
      <w:r>
        <w:t>r</w:t>
      </w:r>
      <w:r>
        <w:rPr>
          <w:spacing w:val="-8"/>
        </w:rPr>
        <w:t>in</w:t>
      </w:r>
      <w:r>
        <w:t>g</w:t>
      </w:r>
      <w:r>
        <w:rPr>
          <w:spacing w:val="13"/>
        </w:rPr>
        <w:t xml:space="preserve"> </w:t>
      </w:r>
      <w:r>
        <w:rPr>
          <w:spacing w:val="-8"/>
          <w:w w:val="121"/>
        </w:rPr>
        <w:t>t</w:t>
      </w:r>
      <w:r>
        <w:rPr>
          <w:w w:val="102"/>
        </w:rPr>
        <w:t>h</w:t>
      </w:r>
      <w:r>
        <w:rPr>
          <w:w w:val="94"/>
        </w:rPr>
        <w:t xml:space="preserve">e </w:t>
      </w:r>
      <w:r>
        <w:rPr>
          <w:spacing w:val="-9"/>
        </w:rPr>
        <w:t>l</w:t>
      </w:r>
      <w:r>
        <w:rPr>
          <w:spacing w:val="-8"/>
        </w:rPr>
        <w:t>i</w:t>
      </w:r>
      <w:r>
        <w:t>c</w:t>
      </w:r>
      <w:r>
        <w:rPr>
          <w:spacing w:val="-6"/>
        </w:rPr>
        <w:t>e</w:t>
      </w:r>
      <w:r>
        <w:rPr>
          <w:spacing w:val="-9"/>
        </w:rPr>
        <w:t>n</w:t>
      </w:r>
      <w:r>
        <w:rPr>
          <w:spacing w:val="-8"/>
        </w:rPr>
        <w:t>s</w:t>
      </w:r>
      <w:r>
        <w:t>e</w:t>
      </w:r>
      <w:r>
        <w:rPr>
          <w:spacing w:val="-11"/>
        </w:rPr>
        <w:t xml:space="preserve"> </w:t>
      </w:r>
      <w:r>
        <w:rPr>
          <w:spacing w:val="-8"/>
        </w:rPr>
        <w:t>al</w:t>
      </w:r>
      <w:r>
        <w:rPr>
          <w:spacing w:val="-12"/>
        </w:rPr>
        <w:t>w</w:t>
      </w:r>
      <w:r>
        <w:rPr>
          <w:spacing w:val="-11"/>
        </w:rPr>
        <w:t>a</w:t>
      </w:r>
      <w:r>
        <w:rPr>
          <w:spacing w:val="-10"/>
        </w:rPr>
        <w:t>y</w:t>
      </w:r>
      <w:r>
        <w:t>s</w:t>
      </w:r>
      <w:r>
        <w:rPr>
          <w:spacing w:val="-8"/>
        </w:rPr>
        <w:t xml:space="preserve"> </w:t>
      </w:r>
      <w:r>
        <w:rPr>
          <w:spacing w:val="-10"/>
        </w:rPr>
        <w:t>r</w:t>
      </w:r>
      <w:r>
        <w:t>e</w:t>
      </w:r>
      <w:r>
        <w:rPr>
          <w:spacing w:val="-8"/>
        </w:rPr>
        <w:t>tai</w:t>
      </w:r>
      <w:r>
        <w:rPr>
          <w:spacing w:val="-9"/>
        </w:rPr>
        <w:t>n</w:t>
      </w:r>
      <w:r>
        <w:t>s</w:t>
      </w:r>
      <w:r>
        <w:rPr>
          <w:spacing w:val="1"/>
        </w:rPr>
        <w:t xml:space="preserve"> </w:t>
      </w:r>
      <w:r>
        <w:rPr>
          <w:spacing w:val="-8"/>
        </w:rPr>
        <w:t>i</w:t>
      </w:r>
      <w:r>
        <w:rPr>
          <w:spacing w:val="-9"/>
        </w:rPr>
        <w:t>n</w:t>
      </w:r>
      <w:r>
        <w:rPr>
          <w:spacing w:val="-11"/>
        </w:rPr>
        <w:t>t</w:t>
      </w:r>
      <w:r>
        <w:rPr>
          <w:spacing w:val="-6"/>
        </w:rPr>
        <w:t>e</w:t>
      </w:r>
      <w:r>
        <w:rPr>
          <w:spacing w:val="-9"/>
        </w:rPr>
        <w:t>l</w:t>
      </w:r>
      <w:r>
        <w:rPr>
          <w:spacing w:val="-8"/>
        </w:rPr>
        <w:t>l</w:t>
      </w:r>
      <w:r>
        <w:rPr>
          <w:spacing w:val="-6"/>
        </w:rPr>
        <w:t>ec</w:t>
      </w:r>
      <w:r>
        <w:rPr>
          <w:spacing w:val="-8"/>
        </w:rPr>
        <w:t>tua</w:t>
      </w:r>
      <w:r>
        <w:t>l</w:t>
      </w:r>
      <w:r>
        <w:rPr>
          <w:spacing w:val="26"/>
        </w:rPr>
        <w:t xml:space="preserve"> </w:t>
      </w:r>
      <w:r>
        <w:rPr>
          <w:spacing w:val="-6"/>
        </w:rPr>
        <w:t>p</w:t>
      </w:r>
      <w:r>
        <w:rPr>
          <w:spacing w:val="-10"/>
        </w:rPr>
        <w:t>r</w:t>
      </w:r>
      <w:r>
        <w:t>op</w:t>
      </w:r>
      <w:r>
        <w:rPr>
          <w:spacing w:val="-6"/>
        </w:rPr>
        <w:t>e</w:t>
      </w:r>
      <w:r>
        <w:rPr>
          <w:spacing w:val="-1"/>
        </w:rPr>
        <w:t>rt</w:t>
      </w:r>
      <w:r>
        <w:t>y</w:t>
      </w:r>
      <w:r>
        <w:rPr>
          <w:spacing w:val="1"/>
        </w:rPr>
        <w:t xml:space="preserve"> </w:t>
      </w:r>
      <w:r>
        <w:rPr>
          <w:w w:val="105"/>
        </w:rPr>
        <w:t>r</w:t>
      </w:r>
      <w:r>
        <w:rPr>
          <w:spacing w:val="-8"/>
          <w:w w:val="113"/>
        </w:rPr>
        <w:t>i</w:t>
      </w:r>
      <w:r>
        <w:rPr>
          <w:w w:val="102"/>
        </w:rPr>
        <w:t>g</w:t>
      </w:r>
      <w:r>
        <w:rPr>
          <w:spacing w:val="-9"/>
          <w:w w:val="102"/>
        </w:rPr>
        <w:t>h</w:t>
      </w:r>
      <w:r>
        <w:rPr>
          <w:spacing w:val="-9"/>
          <w:w w:val="121"/>
        </w:rPr>
        <w:t>t</w:t>
      </w:r>
      <w:r>
        <w:rPr>
          <w:spacing w:val="-5"/>
          <w:w w:val="104"/>
        </w:rPr>
        <w:t>s</w:t>
      </w:r>
      <w:r>
        <w:rPr>
          <w:w w:val="70"/>
        </w:rPr>
        <w:t xml:space="preserve">, </w:t>
      </w:r>
      <w:r>
        <w:rPr>
          <w:w w:val="102"/>
        </w:rPr>
        <w:t>bu</w:t>
      </w:r>
      <w:r>
        <w:rPr>
          <w:w w:val="121"/>
        </w:rPr>
        <w:t>t</w:t>
      </w:r>
      <w:r>
        <w:rPr>
          <w:spacing w:val="-21"/>
        </w:rPr>
        <w:t xml:space="preserve"> </w:t>
      </w:r>
      <w:r>
        <w:rPr>
          <w:spacing w:val="-9"/>
        </w:rPr>
        <w:t>a</w:t>
      </w:r>
      <w:r>
        <w:t>t</w:t>
      </w:r>
      <w:r>
        <w:rPr>
          <w:spacing w:val="-10"/>
        </w:rPr>
        <w:t xml:space="preserve"> </w:t>
      </w:r>
      <w:r>
        <w:rPr>
          <w:spacing w:val="-8"/>
        </w:rPr>
        <w:t>t</w:t>
      </w:r>
      <w:r>
        <w:t>he</w:t>
      </w:r>
      <w:r>
        <w:rPr>
          <w:spacing w:val="-12"/>
        </w:rPr>
        <w:t xml:space="preserve"> </w:t>
      </w:r>
      <w:r>
        <w:rPr>
          <w:spacing w:val="-8"/>
        </w:rPr>
        <w:t>s</w:t>
      </w:r>
      <w:r>
        <w:t>ame</w:t>
      </w:r>
      <w:r>
        <w:rPr>
          <w:spacing w:val="-19"/>
        </w:rPr>
        <w:t xml:space="preserve"> </w:t>
      </w:r>
      <w:r>
        <w:rPr>
          <w:spacing w:val="-8"/>
        </w:rPr>
        <w:t>ti</w:t>
      </w:r>
      <w:r>
        <w:t xml:space="preserve">me </w:t>
      </w:r>
      <w:r>
        <w:rPr>
          <w:spacing w:val="-8"/>
        </w:rPr>
        <w:t>a</w:t>
      </w:r>
      <w:r>
        <w:rPr>
          <w:spacing w:val="-9"/>
        </w:rPr>
        <w:t>l</w:t>
      </w:r>
      <w:r>
        <w:rPr>
          <w:spacing w:val="-8"/>
        </w:rPr>
        <w:t>l</w:t>
      </w:r>
      <w:r>
        <w:rPr>
          <w:spacing w:val="-11"/>
        </w:rPr>
        <w:t>ow</w:t>
      </w:r>
      <w:r>
        <w:t>s</w:t>
      </w:r>
      <w:r>
        <w:rPr>
          <w:spacing w:val="5"/>
        </w:rPr>
        <w:t xml:space="preserve"> </w:t>
      </w:r>
      <w:r>
        <w:rPr>
          <w:spacing w:val="-10"/>
        </w:rPr>
        <w:t>o</w:t>
      </w:r>
      <w:r>
        <w:rPr>
          <w:spacing w:val="-8"/>
        </w:rPr>
        <w:t>t</w:t>
      </w:r>
      <w:r>
        <w:t>h</w:t>
      </w:r>
      <w:r>
        <w:rPr>
          <w:spacing w:val="-6"/>
        </w:rPr>
        <w:t>e</w:t>
      </w:r>
      <w:r>
        <w:t>r p</w:t>
      </w:r>
      <w:r>
        <w:rPr>
          <w:spacing w:val="-6"/>
        </w:rPr>
        <w:t>e</w:t>
      </w:r>
      <w:r>
        <w:t>op</w:t>
      </w:r>
      <w:r>
        <w:rPr>
          <w:spacing w:val="-8"/>
        </w:rPr>
        <w:t>l</w:t>
      </w:r>
      <w:r>
        <w:t>e</w:t>
      </w:r>
      <w:r>
        <w:rPr>
          <w:spacing w:val="-22"/>
        </w:rPr>
        <w:t xml:space="preserve"> </w:t>
      </w:r>
      <w:r>
        <w:rPr>
          <w:spacing w:val="-11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8"/>
        </w:rPr>
        <w:t>us</w:t>
      </w:r>
      <w:r>
        <w:t>e</w:t>
      </w:r>
      <w:r w:rsidR="00D76546">
        <w:t xml:space="preserve"> </w:t>
      </w:r>
      <w:r>
        <w:rPr>
          <w:spacing w:val="-8"/>
        </w:rPr>
        <w:t>h</w:t>
      </w:r>
      <w:r>
        <w:rPr>
          <w:spacing w:val="-9"/>
        </w:rPr>
        <w:t>i</w:t>
      </w:r>
      <w:r>
        <w:t>s or</w:t>
      </w:r>
      <w:r>
        <w:rPr>
          <w:spacing w:val="-14"/>
        </w:rPr>
        <w:t xml:space="preserve"> </w:t>
      </w:r>
      <w:r>
        <w:t>h</w:t>
      </w:r>
      <w:r>
        <w:rPr>
          <w:spacing w:val="-6"/>
        </w:rPr>
        <w:t>e</w:t>
      </w:r>
      <w:r>
        <w:t>r</w:t>
      </w:r>
      <w:r>
        <w:rPr>
          <w:spacing w:val="-23"/>
        </w:rPr>
        <w:t xml:space="preserve"> </w:t>
      </w:r>
      <w:r>
        <w:rPr>
          <w:spacing w:val="-11"/>
        </w:rPr>
        <w:t>w</w:t>
      </w:r>
      <w:r>
        <w:t>o</w:t>
      </w:r>
      <w:r>
        <w:rPr>
          <w:spacing w:val="-6"/>
        </w:rPr>
        <w:t>r</w:t>
      </w:r>
      <w:r>
        <w:rPr>
          <w:spacing w:val="-5"/>
        </w:rPr>
        <w:t>k</w:t>
      </w:r>
      <w:r>
        <w:t>.</w:t>
      </w:r>
      <w:r>
        <w:rPr>
          <w:spacing w:val="-8"/>
        </w:rPr>
        <w:t xml:space="preserve"> </w:t>
      </w:r>
      <w:r>
        <w:rPr>
          <w:spacing w:val="-9"/>
        </w:rPr>
        <w:t>I</w:t>
      </w:r>
      <w:r>
        <w:t>n</w:t>
      </w:r>
      <w:r>
        <w:rPr>
          <w:spacing w:val="-19"/>
        </w:rPr>
        <w:t xml:space="preserve"> </w:t>
      </w:r>
      <w:r>
        <w:rPr>
          <w:spacing w:val="-8"/>
          <w:w w:val="98"/>
        </w:rPr>
        <w:t>a</w:t>
      </w:r>
      <w:r>
        <w:rPr>
          <w:w w:val="102"/>
        </w:rPr>
        <w:t>d</w:t>
      </w:r>
      <w:r>
        <w:rPr>
          <w:spacing w:val="-8"/>
          <w:w w:val="102"/>
        </w:rPr>
        <w:t>d</w:t>
      </w:r>
      <w:r>
        <w:rPr>
          <w:spacing w:val="-8"/>
          <w:w w:val="113"/>
        </w:rPr>
        <w:t>i</w:t>
      </w:r>
      <w:r>
        <w:rPr>
          <w:spacing w:val="-8"/>
          <w:w w:val="121"/>
        </w:rPr>
        <w:t>t</w:t>
      </w:r>
      <w:r>
        <w:rPr>
          <w:spacing w:val="-8"/>
          <w:w w:val="113"/>
        </w:rPr>
        <w:t>i</w:t>
      </w:r>
      <w:r>
        <w:rPr>
          <w:w w:val="102"/>
        </w:rPr>
        <w:t>o</w:t>
      </w:r>
      <w:r>
        <w:rPr>
          <w:spacing w:val="-4"/>
          <w:w w:val="102"/>
        </w:rPr>
        <w:t>n</w:t>
      </w:r>
      <w:r>
        <w:rPr>
          <w:w w:val="70"/>
        </w:rPr>
        <w:t>,</w:t>
      </w:r>
      <w:r>
        <w:rPr>
          <w:spacing w:val="-21"/>
        </w:rPr>
        <w:t xml:space="preserve"> </w:t>
      </w:r>
      <w:r>
        <w:rPr>
          <w:spacing w:val="-8"/>
        </w:rPr>
        <w:t>t</w:t>
      </w:r>
      <w:r>
        <w:t>he</w:t>
      </w:r>
      <w:r>
        <w:rPr>
          <w:spacing w:val="-13"/>
        </w:rPr>
        <w:t xml:space="preserve"> </w:t>
      </w:r>
      <w:r>
        <w:t>c</w:t>
      </w:r>
      <w:r>
        <w:rPr>
          <w:spacing w:val="-10"/>
        </w:rPr>
        <w:t>r</w:t>
      </w:r>
      <w:r>
        <w:rPr>
          <w:spacing w:val="-8"/>
        </w:rPr>
        <w:t>e</w:t>
      </w:r>
      <w:r>
        <w:rPr>
          <w:spacing w:val="-9"/>
        </w:rPr>
        <w:t>a</w:t>
      </w:r>
      <w:r>
        <w:rPr>
          <w:spacing w:val="-11"/>
        </w:rPr>
        <w:t>t</w:t>
      </w:r>
      <w:r>
        <w:t>or</w:t>
      </w:r>
      <w:r>
        <w:rPr>
          <w:spacing w:val="-2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rPr>
          <w:w w:val="98"/>
        </w:rPr>
        <w:t>d</w:t>
      </w:r>
      <w:r>
        <w:rPr>
          <w:spacing w:val="-6"/>
          <w:w w:val="98"/>
        </w:rPr>
        <w:t>e</w:t>
      </w:r>
      <w:r>
        <w:rPr>
          <w:spacing w:val="-8"/>
          <w:w w:val="104"/>
        </w:rPr>
        <w:t>c</w:t>
      </w:r>
      <w:r>
        <w:rPr>
          <w:spacing w:val="-8"/>
          <w:w w:val="113"/>
        </w:rPr>
        <w:t>i</w:t>
      </w:r>
      <w:r>
        <w:rPr>
          <w:w w:val="98"/>
        </w:rPr>
        <w:t xml:space="preserve">de </w:t>
      </w:r>
      <w:r>
        <w:t>whe</w:t>
      </w:r>
      <w:r>
        <w:rPr>
          <w:spacing w:val="-8"/>
        </w:rPr>
        <w:t>t</w:t>
      </w:r>
      <w:r>
        <w:t>h</w:t>
      </w:r>
      <w:r>
        <w:rPr>
          <w:spacing w:val="-6"/>
        </w:rPr>
        <w:t>e</w:t>
      </w:r>
      <w:r>
        <w:t xml:space="preserve">r </w:t>
      </w:r>
      <w:r>
        <w:rPr>
          <w:spacing w:val="-11"/>
        </w:rPr>
        <w:t>t</w:t>
      </w:r>
      <w:r>
        <w:t>o</w:t>
      </w:r>
      <w:r>
        <w:rPr>
          <w:spacing w:val="-4"/>
        </w:rPr>
        <w:t xml:space="preserve"> </w:t>
      </w:r>
      <w:r>
        <w:rPr>
          <w:spacing w:val="-9"/>
        </w:rPr>
        <w:t>l</w:t>
      </w:r>
      <w:r>
        <w:rPr>
          <w:spacing w:val="-8"/>
        </w:rPr>
        <w:t>imi</w:t>
      </w:r>
      <w:r>
        <w:t>t</w:t>
      </w:r>
      <w:r>
        <w:rPr>
          <w:spacing w:val="22"/>
        </w:rPr>
        <w:t xml:space="preserve"> </w:t>
      </w:r>
      <w:r>
        <w:t>comm</w:t>
      </w:r>
      <w:r>
        <w:rPr>
          <w:spacing w:val="-6"/>
        </w:rPr>
        <w:t>e</w:t>
      </w:r>
      <w:r>
        <w:rPr>
          <w:spacing w:val="-10"/>
        </w:rPr>
        <w:t>r</w:t>
      </w:r>
      <w:r>
        <w:rPr>
          <w:spacing w:val="-8"/>
        </w:rPr>
        <w:t>c</w:t>
      </w:r>
      <w:r>
        <w:rPr>
          <w:spacing w:val="-9"/>
        </w:rPr>
        <w:t>i</w:t>
      </w:r>
      <w:r>
        <w:rPr>
          <w:spacing w:val="-8"/>
        </w:rPr>
        <w:t>a</w:t>
      </w:r>
      <w:r>
        <w:t>l</w:t>
      </w:r>
      <w:r>
        <w:rPr>
          <w:spacing w:val="15"/>
        </w:rPr>
        <w:t xml:space="preserve"> </w:t>
      </w:r>
      <w:r>
        <w:rPr>
          <w:spacing w:val="-8"/>
        </w:rPr>
        <w:t>use</w:t>
      </w:r>
      <w:r>
        <w:t>s</w:t>
      </w:r>
      <w:r>
        <w:rPr>
          <w:spacing w:val="-17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rPr>
          <w:spacing w:val="-8"/>
        </w:rPr>
        <w:t>t</w:t>
      </w:r>
      <w:r>
        <w:t>he</w:t>
      </w:r>
      <w:r>
        <w:rPr>
          <w:spacing w:val="-13"/>
        </w:rPr>
        <w:t xml:space="preserve"> </w:t>
      </w:r>
      <w:r>
        <w:rPr>
          <w:w w:val="102"/>
        </w:rPr>
        <w:t>p</w:t>
      </w:r>
      <w:r>
        <w:rPr>
          <w:spacing w:val="-9"/>
          <w:w w:val="102"/>
        </w:rPr>
        <w:t>o</w:t>
      </w:r>
      <w:r>
        <w:rPr>
          <w:spacing w:val="-8"/>
          <w:w w:val="104"/>
        </w:rPr>
        <w:t>ss</w:t>
      </w:r>
      <w:r>
        <w:rPr>
          <w:spacing w:val="-8"/>
          <w:w w:val="113"/>
        </w:rPr>
        <w:t>i</w:t>
      </w:r>
      <w:r>
        <w:rPr>
          <w:w w:val="102"/>
        </w:rPr>
        <w:t>b</w:t>
      </w:r>
      <w:r>
        <w:rPr>
          <w:spacing w:val="-9"/>
          <w:w w:val="113"/>
        </w:rPr>
        <w:t>il</w:t>
      </w:r>
      <w:r>
        <w:rPr>
          <w:spacing w:val="-8"/>
          <w:w w:val="113"/>
        </w:rPr>
        <w:t>i</w:t>
      </w:r>
      <w:r>
        <w:rPr>
          <w:spacing w:val="-1"/>
          <w:w w:val="121"/>
        </w:rPr>
        <w:t>t</w:t>
      </w:r>
      <w:r>
        <w:t xml:space="preserve">y </w:t>
      </w:r>
      <w:r>
        <w:rPr>
          <w:spacing w:val="-11"/>
        </w:rPr>
        <w:t>t</w:t>
      </w:r>
      <w:r>
        <w:t>o</w:t>
      </w:r>
      <w:r>
        <w:rPr>
          <w:spacing w:val="-5"/>
        </w:rPr>
        <w:t xml:space="preserve"> </w:t>
      </w:r>
      <w:r>
        <w:t>c</w:t>
      </w:r>
      <w:r>
        <w:rPr>
          <w:spacing w:val="-10"/>
        </w:rPr>
        <w:t>r</w:t>
      </w:r>
      <w:r>
        <w:rPr>
          <w:spacing w:val="-8"/>
        </w:rPr>
        <w:t>e</w:t>
      </w:r>
      <w:r>
        <w:rPr>
          <w:spacing w:val="-9"/>
        </w:rPr>
        <w:t>a</w:t>
      </w:r>
      <w:r>
        <w:rPr>
          <w:spacing w:val="-11"/>
        </w:rPr>
        <w:t>t</w:t>
      </w:r>
      <w:r>
        <w:t>e</w:t>
      </w:r>
      <w:r>
        <w:rPr>
          <w:spacing w:val="-17"/>
        </w:rPr>
        <w:t xml:space="preserve"> </w:t>
      </w:r>
      <w:r>
        <w:t>d</w:t>
      </w:r>
      <w:r>
        <w:rPr>
          <w:spacing w:val="-6"/>
        </w:rPr>
        <w:t>e</w:t>
      </w:r>
      <w:r>
        <w:t>r</w:t>
      </w:r>
      <w:r>
        <w:rPr>
          <w:spacing w:val="-8"/>
        </w:rPr>
        <w:t>i</w:t>
      </w:r>
      <w:r>
        <w:rPr>
          <w:spacing w:val="-11"/>
        </w:rPr>
        <w:t>v</w:t>
      </w:r>
      <w:r>
        <w:rPr>
          <w:spacing w:val="-9"/>
        </w:rPr>
        <w:t>a</w:t>
      </w:r>
      <w:r>
        <w:rPr>
          <w:spacing w:val="-8"/>
        </w:rPr>
        <w:t>ti</w:t>
      </w:r>
      <w:r>
        <w:rPr>
          <w:spacing w:val="-11"/>
        </w:rPr>
        <w:t>v</w:t>
      </w:r>
      <w:r>
        <w:t>e</w:t>
      </w:r>
      <w:r>
        <w:rPr>
          <w:spacing w:val="-6"/>
        </w:rPr>
        <w:t xml:space="preserve"> </w:t>
      </w:r>
      <w:r>
        <w:rPr>
          <w:spacing w:val="-11"/>
          <w:w w:val="104"/>
        </w:rPr>
        <w:t>w</w:t>
      </w:r>
      <w:r>
        <w:rPr>
          <w:w w:val="102"/>
        </w:rPr>
        <w:t>o</w:t>
      </w:r>
      <w:r>
        <w:rPr>
          <w:spacing w:val="-6"/>
          <w:w w:val="105"/>
        </w:rPr>
        <w:t>r</w:t>
      </w:r>
      <w:r>
        <w:rPr>
          <w:spacing w:val="-11"/>
          <w:w w:val="102"/>
        </w:rPr>
        <w:t>k</w:t>
      </w:r>
      <w:r>
        <w:rPr>
          <w:w w:val="101"/>
        </w:rPr>
        <w:t>s.</w:t>
      </w:r>
    </w:p>
    <w:p w:rsidR="008E418F" w:rsidRDefault="00D76546" w:rsidP="00D76546">
      <w:pPr>
        <w:rPr>
          <w:w w:val="96"/>
        </w:rPr>
      </w:pPr>
      <w:r>
        <w:rPr>
          <w:w w:val="97"/>
        </w:rPr>
        <w:t>T</w:t>
      </w:r>
      <w:r w:rsidR="00C85D60">
        <w:rPr>
          <w:w w:val="97"/>
        </w:rPr>
        <w:t>he</w:t>
      </w:r>
      <w:r w:rsidR="00C85D60">
        <w:rPr>
          <w:spacing w:val="-17"/>
          <w:w w:val="97"/>
        </w:rPr>
        <w:t xml:space="preserve"> </w:t>
      </w:r>
      <w:r w:rsidR="00C85D60">
        <w:rPr>
          <w:spacing w:val="-9"/>
        </w:rPr>
        <w:t>l</w:t>
      </w:r>
      <w:r w:rsidR="00C85D60">
        <w:rPr>
          <w:spacing w:val="-8"/>
        </w:rPr>
        <w:t>i</w:t>
      </w:r>
      <w:r w:rsidR="00C85D60">
        <w:t>c</w:t>
      </w:r>
      <w:r w:rsidR="00C85D60">
        <w:rPr>
          <w:spacing w:val="-6"/>
        </w:rPr>
        <w:t>e</w:t>
      </w:r>
      <w:r w:rsidR="00C85D60">
        <w:rPr>
          <w:spacing w:val="-9"/>
        </w:rPr>
        <w:t>n</w:t>
      </w:r>
      <w:r w:rsidR="00C85D60">
        <w:rPr>
          <w:spacing w:val="-8"/>
        </w:rPr>
        <w:t>se</w:t>
      </w:r>
      <w:r w:rsidR="00C85D60">
        <w:t>s</w:t>
      </w:r>
      <w:r w:rsidR="00C85D60">
        <w:rPr>
          <w:spacing w:val="-5"/>
        </w:rPr>
        <w:t xml:space="preserve"> </w:t>
      </w:r>
      <w:r w:rsidR="00C85D60">
        <w:rPr>
          <w:w w:val="98"/>
        </w:rPr>
        <w:t>a</w:t>
      </w:r>
      <w:r w:rsidR="00C85D60">
        <w:rPr>
          <w:spacing w:val="-10"/>
          <w:w w:val="98"/>
        </w:rPr>
        <w:t>r</w:t>
      </w:r>
      <w:r w:rsidR="00C85D60">
        <w:rPr>
          <w:w w:val="98"/>
        </w:rPr>
        <w:t>e</w:t>
      </w:r>
      <w:r w:rsidR="00C85D60">
        <w:rPr>
          <w:spacing w:val="-20"/>
          <w:w w:val="98"/>
        </w:rPr>
        <w:t xml:space="preserve"> </w:t>
      </w:r>
      <w:r w:rsidR="00C85D60">
        <w:t>b</w:t>
      </w:r>
      <w:r w:rsidR="00C85D60">
        <w:rPr>
          <w:spacing w:val="-8"/>
        </w:rPr>
        <w:t>u</w:t>
      </w:r>
      <w:r w:rsidR="00C85D60">
        <w:rPr>
          <w:spacing w:val="-9"/>
        </w:rPr>
        <w:t>i</w:t>
      </w:r>
      <w:r w:rsidR="00C85D60">
        <w:rPr>
          <w:spacing w:val="-8"/>
        </w:rPr>
        <w:t>l</w:t>
      </w:r>
      <w:r w:rsidR="00C85D60">
        <w:t>t</w:t>
      </w:r>
      <w:r w:rsidR="00C85D60">
        <w:rPr>
          <w:spacing w:val="12"/>
        </w:rPr>
        <w:t xml:space="preserve"> </w:t>
      </w:r>
      <w:r w:rsidR="00C85D60">
        <w:t>out</w:t>
      </w:r>
      <w:r w:rsidR="00C85D60">
        <w:rPr>
          <w:spacing w:val="-2"/>
        </w:rPr>
        <w:t xml:space="preserve"> </w:t>
      </w:r>
      <w:r w:rsidR="00C85D60">
        <w:rPr>
          <w:spacing w:val="-10"/>
        </w:rPr>
        <w:t>o</w:t>
      </w:r>
      <w:r w:rsidR="00C85D60">
        <w:t>f</w:t>
      </w:r>
      <w:r w:rsidR="00C85D60">
        <w:rPr>
          <w:spacing w:val="-6"/>
        </w:rPr>
        <w:t xml:space="preserve"> </w:t>
      </w:r>
      <w:r w:rsidR="00C85D60">
        <w:rPr>
          <w:spacing w:val="-10"/>
        </w:rPr>
        <w:t>f</w:t>
      </w:r>
      <w:r w:rsidR="00C85D60">
        <w:t>our</w:t>
      </w:r>
      <w:r w:rsidR="00C85D60">
        <w:rPr>
          <w:spacing w:val="-1"/>
        </w:rPr>
        <w:t xml:space="preserve"> </w:t>
      </w:r>
      <w:r w:rsidR="00C85D60">
        <w:rPr>
          <w:spacing w:val="-6"/>
        </w:rPr>
        <w:t>e</w:t>
      </w:r>
      <w:r w:rsidR="00C85D60">
        <w:rPr>
          <w:spacing w:val="-8"/>
        </w:rPr>
        <w:t>l</w:t>
      </w:r>
      <w:r w:rsidR="00C85D60">
        <w:rPr>
          <w:spacing w:val="-6"/>
        </w:rPr>
        <w:t>e</w:t>
      </w:r>
      <w:r w:rsidR="00C85D60">
        <w:t>m</w:t>
      </w:r>
      <w:r w:rsidR="00C85D60">
        <w:rPr>
          <w:spacing w:val="-6"/>
        </w:rPr>
        <w:t>e</w:t>
      </w:r>
      <w:r w:rsidR="00C85D60">
        <w:rPr>
          <w:spacing w:val="-9"/>
        </w:rPr>
        <w:t>nt</w:t>
      </w:r>
      <w:r w:rsidR="00C85D60">
        <w:t>s</w:t>
      </w:r>
      <w:r w:rsidR="00C85D60">
        <w:rPr>
          <w:spacing w:val="-9"/>
        </w:rPr>
        <w:t xml:space="preserve"> </w:t>
      </w:r>
      <w:r w:rsidR="00C85D60">
        <w:rPr>
          <w:w w:val="101"/>
        </w:rPr>
        <w:t>c</w:t>
      </w:r>
      <w:r w:rsidR="00C85D60">
        <w:rPr>
          <w:spacing w:val="-8"/>
          <w:w w:val="101"/>
        </w:rPr>
        <w:t>a</w:t>
      </w:r>
      <w:r w:rsidR="00C85D60">
        <w:rPr>
          <w:spacing w:val="-9"/>
          <w:w w:val="113"/>
        </w:rPr>
        <w:t>l</w:t>
      </w:r>
      <w:r w:rsidR="00C85D60">
        <w:rPr>
          <w:spacing w:val="-8"/>
          <w:w w:val="113"/>
        </w:rPr>
        <w:t>l</w:t>
      </w:r>
      <w:r w:rsidR="00C85D60">
        <w:rPr>
          <w:spacing w:val="-6"/>
          <w:w w:val="94"/>
        </w:rPr>
        <w:t>e</w:t>
      </w:r>
      <w:r w:rsidR="00C85D60">
        <w:rPr>
          <w:w w:val="102"/>
        </w:rPr>
        <w:t xml:space="preserve">d </w:t>
      </w:r>
      <w:r w:rsidR="00C85D60">
        <w:t>con</w:t>
      </w:r>
      <w:r w:rsidR="00C85D60">
        <w:rPr>
          <w:spacing w:val="-8"/>
        </w:rPr>
        <w:t>diti</w:t>
      </w:r>
      <w:r w:rsidR="00C85D60">
        <w:t>o</w:t>
      </w:r>
      <w:r w:rsidR="00C85D60">
        <w:rPr>
          <w:spacing w:val="-9"/>
        </w:rPr>
        <w:t>n</w:t>
      </w:r>
      <w:r w:rsidR="00C85D60">
        <w:t>s</w:t>
      </w:r>
      <w:r w:rsidR="00C85D60">
        <w:rPr>
          <w:spacing w:val="30"/>
        </w:rPr>
        <w:t xml:space="preserve"> </w:t>
      </w:r>
      <w:r w:rsidR="00C85D60">
        <w:rPr>
          <w:w w:val="135"/>
        </w:rPr>
        <w:t>-</w:t>
      </w:r>
      <w:r w:rsidR="00C85D60">
        <w:rPr>
          <w:spacing w:val="-44"/>
          <w:w w:val="135"/>
        </w:rPr>
        <w:t xml:space="preserve"> </w:t>
      </w:r>
      <w:r w:rsidR="00C85D60">
        <w:rPr>
          <w:spacing w:val="-13"/>
          <w:w w:val="94"/>
        </w:rPr>
        <w:t>B</w:t>
      </w:r>
      <w:r w:rsidR="00C85D60">
        <w:rPr>
          <w:w w:val="94"/>
        </w:rPr>
        <w:t>Y</w:t>
      </w:r>
      <w:r w:rsidR="00C85D60">
        <w:rPr>
          <w:spacing w:val="-17"/>
          <w:w w:val="94"/>
        </w:rPr>
        <w:t xml:space="preserve"> </w:t>
      </w:r>
      <w:r w:rsidR="00C85D60">
        <w:rPr>
          <w:spacing w:val="-10"/>
          <w:w w:val="99"/>
        </w:rPr>
        <w:t>(</w:t>
      </w:r>
      <w:r w:rsidR="00C85D60">
        <w:rPr>
          <w:spacing w:val="-13"/>
          <w:w w:val="94"/>
        </w:rPr>
        <w:t>A</w:t>
      </w:r>
      <w:r w:rsidR="00C85D60">
        <w:rPr>
          <w:spacing w:val="-3"/>
          <w:w w:val="121"/>
        </w:rPr>
        <w:t>t</w:t>
      </w:r>
      <w:r w:rsidR="00C85D60">
        <w:rPr>
          <w:spacing w:val="-8"/>
          <w:w w:val="121"/>
        </w:rPr>
        <w:t>t</w:t>
      </w:r>
      <w:r w:rsidR="00C85D60">
        <w:rPr>
          <w:w w:val="105"/>
        </w:rPr>
        <w:t>r</w:t>
      </w:r>
      <w:r w:rsidR="00C85D60">
        <w:rPr>
          <w:spacing w:val="-8"/>
          <w:w w:val="113"/>
        </w:rPr>
        <w:t>i</w:t>
      </w:r>
      <w:r w:rsidR="00C85D60">
        <w:rPr>
          <w:w w:val="102"/>
        </w:rPr>
        <w:t>bu</w:t>
      </w:r>
      <w:r w:rsidR="00C85D60">
        <w:rPr>
          <w:spacing w:val="-8"/>
          <w:w w:val="121"/>
        </w:rPr>
        <w:t>t</w:t>
      </w:r>
      <w:r w:rsidR="00C85D60">
        <w:rPr>
          <w:spacing w:val="-8"/>
          <w:w w:val="113"/>
        </w:rPr>
        <w:t>i</w:t>
      </w:r>
      <w:r w:rsidR="00C85D60">
        <w:rPr>
          <w:w w:val="102"/>
        </w:rPr>
        <w:t>o</w:t>
      </w:r>
      <w:r w:rsidR="00C85D60">
        <w:rPr>
          <w:spacing w:val="-16"/>
          <w:w w:val="102"/>
        </w:rPr>
        <w:t>n</w:t>
      </w:r>
      <w:r w:rsidR="00C85D60">
        <w:rPr>
          <w:spacing w:val="-9"/>
        </w:rPr>
        <w:t>)</w:t>
      </w:r>
      <w:r w:rsidR="00C85D60">
        <w:rPr>
          <w:w w:val="70"/>
        </w:rPr>
        <w:t>,</w:t>
      </w:r>
      <w:r w:rsidR="00C85D60">
        <w:rPr>
          <w:spacing w:val="-22"/>
        </w:rPr>
        <w:t xml:space="preserve"> </w:t>
      </w:r>
      <w:r w:rsidR="00C85D60">
        <w:rPr>
          <w:w w:val="91"/>
        </w:rPr>
        <w:t>NC</w:t>
      </w:r>
      <w:r w:rsidR="00C85D60">
        <w:rPr>
          <w:spacing w:val="-12"/>
          <w:w w:val="91"/>
        </w:rPr>
        <w:t xml:space="preserve"> </w:t>
      </w:r>
      <w:r w:rsidR="00C85D60">
        <w:rPr>
          <w:w w:val="99"/>
        </w:rPr>
        <w:t>(</w:t>
      </w:r>
      <w:r w:rsidR="00C85D60">
        <w:rPr>
          <w:spacing w:val="-8"/>
          <w:w w:val="97"/>
        </w:rPr>
        <w:t>N</w:t>
      </w:r>
      <w:r w:rsidR="00C85D60">
        <w:rPr>
          <w:w w:val="102"/>
        </w:rPr>
        <w:t>o</w:t>
      </w:r>
      <w:r w:rsidR="00C85D60">
        <w:rPr>
          <w:spacing w:val="-8"/>
          <w:w w:val="102"/>
        </w:rPr>
        <w:t>n</w:t>
      </w:r>
      <w:r w:rsidR="00C85D60">
        <w:rPr>
          <w:spacing w:val="-6"/>
          <w:w w:val="135"/>
        </w:rPr>
        <w:t>-</w:t>
      </w:r>
      <w:r w:rsidR="00C85D60">
        <w:rPr>
          <w:w w:val="103"/>
        </w:rPr>
        <w:t>co</w:t>
      </w:r>
      <w:r w:rsidR="00C85D60">
        <w:rPr>
          <w:w w:val="104"/>
        </w:rPr>
        <w:t>mm</w:t>
      </w:r>
      <w:r w:rsidR="00C85D60">
        <w:rPr>
          <w:spacing w:val="-6"/>
          <w:w w:val="94"/>
        </w:rPr>
        <w:t>e</w:t>
      </w:r>
      <w:r w:rsidR="00C85D60">
        <w:rPr>
          <w:spacing w:val="-10"/>
          <w:w w:val="105"/>
        </w:rPr>
        <w:t>r</w:t>
      </w:r>
      <w:r w:rsidR="00C85D60">
        <w:rPr>
          <w:spacing w:val="-8"/>
          <w:w w:val="104"/>
        </w:rPr>
        <w:t>c</w:t>
      </w:r>
      <w:r w:rsidR="00C85D60">
        <w:rPr>
          <w:spacing w:val="-9"/>
          <w:w w:val="113"/>
        </w:rPr>
        <w:t>i</w:t>
      </w:r>
      <w:r w:rsidR="00C85D60">
        <w:rPr>
          <w:spacing w:val="-8"/>
          <w:w w:val="98"/>
        </w:rPr>
        <w:t>a</w:t>
      </w:r>
      <w:r w:rsidR="00C85D60">
        <w:rPr>
          <w:w w:val="113"/>
        </w:rPr>
        <w:t xml:space="preserve">l </w:t>
      </w:r>
      <w:r w:rsidR="00C85D60">
        <w:rPr>
          <w:spacing w:val="-8"/>
          <w:w w:val="102"/>
        </w:rPr>
        <w:t>u</w:t>
      </w:r>
      <w:r w:rsidR="00C85D60">
        <w:rPr>
          <w:spacing w:val="-8"/>
          <w:w w:val="104"/>
        </w:rPr>
        <w:t>s</w:t>
      </w:r>
      <w:r w:rsidR="00C85D60">
        <w:rPr>
          <w:spacing w:val="-15"/>
          <w:w w:val="94"/>
        </w:rPr>
        <w:t>e</w:t>
      </w:r>
      <w:r w:rsidR="00C85D60">
        <w:rPr>
          <w:spacing w:val="-9"/>
        </w:rPr>
        <w:t>)</w:t>
      </w:r>
      <w:r w:rsidR="00C85D60">
        <w:rPr>
          <w:w w:val="70"/>
        </w:rPr>
        <w:t>,</w:t>
      </w:r>
      <w:r w:rsidR="00C85D60">
        <w:rPr>
          <w:spacing w:val="-22"/>
        </w:rPr>
        <w:t xml:space="preserve"> </w:t>
      </w:r>
      <w:r w:rsidR="00C85D60">
        <w:rPr>
          <w:spacing w:val="-8"/>
          <w:w w:val="94"/>
        </w:rPr>
        <w:t>N</w:t>
      </w:r>
      <w:r w:rsidR="00C85D60">
        <w:rPr>
          <w:w w:val="94"/>
        </w:rPr>
        <w:t>D</w:t>
      </w:r>
      <w:r w:rsidR="00C85D60">
        <w:rPr>
          <w:spacing w:val="-14"/>
          <w:w w:val="94"/>
        </w:rPr>
        <w:t xml:space="preserve"> </w:t>
      </w:r>
      <w:r w:rsidR="00C85D60">
        <w:t>(</w:t>
      </w:r>
      <w:r w:rsidR="00C85D60">
        <w:rPr>
          <w:spacing w:val="-8"/>
        </w:rPr>
        <w:t>N</w:t>
      </w:r>
      <w:r w:rsidR="00C85D60">
        <w:t>o</w:t>
      </w:r>
      <w:r w:rsidR="00C85D60">
        <w:rPr>
          <w:spacing w:val="-25"/>
        </w:rPr>
        <w:t xml:space="preserve"> </w:t>
      </w:r>
      <w:r w:rsidR="00C85D60">
        <w:t>d</w:t>
      </w:r>
      <w:r w:rsidR="00C85D60">
        <w:rPr>
          <w:spacing w:val="-6"/>
        </w:rPr>
        <w:t>e</w:t>
      </w:r>
      <w:r w:rsidR="00C85D60">
        <w:t>r</w:t>
      </w:r>
      <w:r w:rsidR="00C85D60">
        <w:rPr>
          <w:spacing w:val="-8"/>
        </w:rPr>
        <w:t>i</w:t>
      </w:r>
      <w:r w:rsidR="00C85D60">
        <w:rPr>
          <w:spacing w:val="-11"/>
        </w:rPr>
        <w:t>v</w:t>
      </w:r>
      <w:r w:rsidR="00C85D60">
        <w:rPr>
          <w:spacing w:val="-9"/>
        </w:rPr>
        <w:t>a</w:t>
      </w:r>
      <w:r w:rsidR="00C85D60">
        <w:rPr>
          <w:spacing w:val="-8"/>
        </w:rPr>
        <w:t>ti</w:t>
      </w:r>
      <w:r w:rsidR="00C85D60">
        <w:rPr>
          <w:spacing w:val="-11"/>
        </w:rPr>
        <w:t>v</w:t>
      </w:r>
      <w:r w:rsidR="00C85D60">
        <w:t>e</w:t>
      </w:r>
      <w:r w:rsidR="00C85D60">
        <w:rPr>
          <w:spacing w:val="-6"/>
        </w:rPr>
        <w:t xml:space="preserve"> </w:t>
      </w:r>
      <w:r w:rsidR="00C85D60">
        <w:rPr>
          <w:spacing w:val="-11"/>
          <w:w w:val="104"/>
        </w:rPr>
        <w:t>w</w:t>
      </w:r>
      <w:r w:rsidR="00C85D60">
        <w:rPr>
          <w:w w:val="102"/>
        </w:rPr>
        <w:t>o</w:t>
      </w:r>
      <w:r w:rsidR="00C85D60">
        <w:rPr>
          <w:spacing w:val="-6"/>
          <w:w w:val="105"/>
        </w:rPr>
        <w:t>r</w:t>
      </w:r>
      <w:r w:rsidR="00C85D60">
        <w:rPr>
          <w:spacing w:val="-11"/>
          <w:w w:val="102"/>
        </w:rPr>
        <w:t>k</w:t>
      </w:r>
      <w:r w:rsidR="00C85D60">
        <w:rPr>
          <w:spacing w:val="-17"/>
          <w:w w:val="104"/>
        </w:rPr>
        <w:t>s</w:t>
      </w:r>
      <w:r w:rsidR="00C85D60">
        <w:rPr>
          <w:spacing w:val="-9"/>
        </w:rPr>
        <w:t>)</w:t>
      </w:r>
      <w:r w:rsidR="00C85D60">
        <w:rPr>
          <w:w w:val="70"/>
        </w:rPr>
        <w:t>,</w:t>
      </w:r>
      <w:r w:rsidR="00C85D60">
        <w:rPr>
          <w:spacing w:val="-22"/>
        </w:rPr>
        <w:t xml:space="preserve"> </w:t>
      </w:r>
      <w:r w:rsidR="00C85D60">
        <w:rPr>
          <w:w w:val="92"/>
        </w:rPr>
        <w:t>SA</w:t>
      </w:r>
      <w:r w:rsidR="00C85D60">
        <w:rPr>
          <w:spacing w:val="-16"/>
          <w:w w:val="92"/>
        </w:rPr>
        <w:t xml:space="preserve"> </w:t>
      </w:r>
      <w:r w:rsidR="00C85D60">
        <w:rPr>
          <w:spacing w:val="-17"/>
          <w:w w:val="99"/>
        </w:rPr>
        <w:t>(</w:t>
      </w:r>
      <w:r w:rsidR="00C85D60">
        <w:rPr>
          <w:spacing w:val="-8"/>
          <w:w w:val="91"/>
        </w:rPr>
        <w:t>S</w:t>
      </w:r>
      <w:r w:rsidR="00C85D60">
        <w:rPr>
          <w:spacing w:val="-8"/>
          <w:w w:val="102"/>
        </w:rPr>
        <w:t>h</w:t>
      </w:r>
      <w:r w:rsidR="00C85D60">
        <w:rPr>
          <w:w w:val="101"/>
        </w:rPr>
        <w:t>a</w:t>
      </w:r>
      <w:r w:rsidR="00C85D60">
        <w:rPr>
          <w:spacing w:val="-10"/>
          <w:w w:val="101"/>
        </w:rPr>
        <w:t>r</w:t>
      </w:r>
      <w:r w:rsidR="00C85D60">
        <w:rPr>
          <w:spacing w:val="-5"/>
          <w:w w:val="94"/>
        </w:rPr>
        <w:t>e</w:t>
      </w:r>
      <w:r w:rsidR="00C85D60">
        <w:rPr>
          <w:spacing w:val="-11"/>
          <w:w w:val="135"/>
        </w:rPr>
        <w:t>-</w:t>
      </w:r>
      <w:r w:rsidR="00C85D60">
        <w:rPr>
          <w:spacing w:val="-8"/>
          <w:w w:val="98"/>
        </w:rPr>
        <w:t>a</w:t>
      </w:r>
      <w:r w:rsidR="00C85D60">
        <w:rPr>
          <w:spacing w:val="-9"/>
          <w:w w:val="113"/>
        </w:rPr>
        <w:t>l</w:t>
      </w:r>
      <w:r w:rsidR="00C85D60">
        <w:rPr>
          <w:spacing w:val="-8"/>
          <w:w w:val="113"/>
        </w:rPr>
        <w:t>i</w:t>
      </w:r>
      <w:r w:rsidR="00C85D60">
        <w:rPr>
          <w:spacing w:val="-12"/>
          <w:w w:val="102"/>
        </w:rPr>
        <w:t>k</w:t>
      </w:r>
      <w:r w:rsidR="00C85D60">
        <w:rPr>
          <w:spacing w:val="-15"/>
          <w:w w:val="94"/>
        </w:rPr>
        <w:t>e</w:t>
      </w:r>
      <w:r w:rsidR="00C85D60">
        <w:rPr>
          <w:spacing w:val="-14"/>
        </w:rPr>
        <w:t>)</w:t>
      </w:r>
      <w:r w:rsidR="00C85D60">
        <w:rPr>
          <w:w w:val="96"/>
        </w:rPr>
        <w:t xml:space="preserve">. </w:t>
      </w:r>
      <w:r w:rsidR="00C85D60">
        <w:rPr>
          <w:spacing w:val="-9"/>
        </w:rPr>
        <w:t>M</w:t>
      </w:r>
      <w:r w:rsidR="00C85D60">
        <w:rPr>
          <w:spacing w:val="-8"/>
        </w:rPr>
        <w:t>ixin</w:t>
      </w:r>
      <w:r w:rsidR="00C85D60">
        <w:t>g</w:t>
      </w:r>
      <w:r w:rsidR="00C85D60">
        <w:rPr>
          <w:spacing w:val="5"/>
        </w:rPr>
        <w:t xml:space="preserve"> </w:t>
      </w:r>
      <w:r w:rsidR="00C85D60">
        <w:t>and</w:t>
      </w:r>
      <w:r w:rsidR="00C85D60">
        <w:rPr>
          <w:spacing w:val="-19"/>
        </w:rPr>
        <w:t xml:space="preserve"> </w:t>
      </w:r>
      <w:r w:rsidR="00C85D60">
        <w:rPr>
          <w:spacing w:val="-9"/>
        </w:rPr>
        <w:t>ma</w:t>
      </w:r>
      <w:r w:rsidR="00C85D60">
        <w:rPr>
          <w:spacing w:val="-11"/>
        </w:rPr>
        <w:t>t</w:t>
      </w:r>
      <w:r w:rsidR="00C85D60">
        <w:t>c</w:t>
      </w:r>
      <w:r w:rsidR="00C85D60">
        <w:rPr>
          <w:spacing w:val="-8"/>
        </w:rPr>
        <w:t>hin</w:t>
      </w:r>
      <w:r w:rsidR="00C85D60">
        <w:t>g</w:t>
      </w:r>
      <w:r w:rsidR="00C85D60">
        <w:rPr>
          <w:spacing w:val="17"/>
        </w:rPr>
        <w:t xml:space="preserve"> </w:t>
      </w:r>
      <w:r w:rsidR="00C85D60">
        <w:rPr>
          <w:spacing w:val="-8"/>
        </w:rPr>
        <w:t>t</w:t>
      </w:r>
      <w:r w:rsidR="00C85D60">
        <w:t>h</w:t>
      </w:r>
      <w:r w:rsidR="00C85D60">
        <w:rPr>
          <w:spacing w:val="-8"/>
        </w:rPr>
        <w:t>es</w:t>
      </w:r>
      <w:r w:rsidR="00C85D60">
        <w:t>e</w:t>
      </w:r>
      <w:r w:rsidR="00C85D60">
        <w:rPr>
          <w:spacing w:val="-16"/>
        </w:rPr>
        <w:t xml:space="preserve"> </w:t>
      </w:r>
      <w:r w:rsidR="00C85D60">
        <w:t>con</w:t>
      </w:r>
      <w:r w:rsidR="00C85D60">
        <w:rPr>
          <w:spacing w:val="-8"/>
        </w:rPr>
        <w:t>diti</w:t>
      </w:r>
      <w:r w:rsidR="00C85D60">
        <w:t>o</w:t>
      </w:r>
      <w:r w:rsidR="00C85D60">
        <w:rPr>
          <w:spacing w:val="-9"/>
        </w:rPr>
        <w:t>n</w:t>
      </w:r>
      <w:r w:rsidR="00C85D60">
        <w:t>s</w:t>
      </w:r>
      <w:r w:rsidR="00C85D60">
        <w:rPr>
          <w:spacing w:val="30"/>
        </w:rPr>
        <w:t xml:space="preserve"> </w:t>
      </w:r>
      <w:r w:rsidR="00C85D60">
        <w:rPr>
          <w:spacing w:val="-6"/>
          <w:w w:val="102"/>
        </w:rPr>
        <w:t>p</w:t>
      </w:r>
      <w:r w:rsidR="00C85D60">
        <w:rPr>
          <w:spacing w:val="-10"/>
          <w:w w:val="105"/>
        </w:rPr>
        <w:t>r</w:t>
      </w:r>
      <w:r w:rsidR="00C85D60">
        <w:rPr>
          <w:w w:val="102"/>
        </w:rPr>
        <w:t>odu</w:t>
      </w:r>
      <w:r w:rsidR="00C85D60">
        <w:rPr>
          <w:w w:val="99"/>
        </w:rPr>
        <w:t>c</w:t>
      </w:r>
      <w:r w:rsidR="00C85D60">
        <w:rPr>
          <w:spacing w:val="-8"/>
          <w:w w:val="99"/>
        </w:rPr>
        <w:t>e</w:t>
      </w:r>
      <w:r w:rsidR="00C85D60">
        <w:rPr>
          <w:w w:val="104"/>
        </w:rPr>
        <w:t xml:space="preserve">s </w:t>
      </w:r>
      <w:r w:rsidR="00C85D60">
        <w:rPr>
          <w:spacing w:val="-8"/>
        </w:rPr>
        <w:t>di</w:t>
      </w:r>
      <w:r w:rsidR="00C85D60">
        <w:rPr>
          <w:spacing w:val="-2"/>
        </w:rPr>
        <w:t>f</w:t>
      </w:r>
      <w:r w:rsidR="00C85D60">
        <w:rPr>
          <w:spacing w:val="-10"/>
        </w:rPr>
        <w:t>f</w:t>
      </w:r>
      <w:r w:rsidR="00C85D60">
        <w:rPr>
          <w:spacing w:val="-6"/>
        </w:rPr>
        <w:t>e</w:t>
      </w:r>
      <w:r w:rsidR="00C85D60">
        <w:rPr>
          <w:spacing w:val="-10"/>
        </w:rPr>
        <w:t>r</w:t>
      </w:r>
      <w:r w:rsidR="00C85D60">
        <w:rPr>
          <w:spacing w:val="-6"/>
        </w:rPr>
        <w:t>e</w:t>
      </w:r>
      <w:r w:rsidR="00C85D60">
        <w:rPr>
          <w:spacing w:val="-9"/>
        </w:rPr>
        <w:t>n</w:t>
      </w:r>
      <w:r w:rsidR="00C85D60">
        <w:t>t</w:t>
      </w:r>
      <w:r w:rsidR="00C85D60">
        <w:rPr>
          <w:spacing w:val="17"/>
        </w:rPr>
        <w:t xml:space="preserve"> </w:t>
      </w:r>
      <w:r w:rsidR="00C85D60">
        <w:rPr>
          <w:spacing w:val="-9"/>
        </w:rPr>
        <w:t>l</w:t>
      </w:r>
      <w:r w:rsidR="00C85D60">
        <w:rPr>
          <w:spacing w:val="-8"/>
        </w:rPr>
        <w:t>i</w:t>
      </w:r>
      <w:r w:rsidR="00C85D60">
        <w:t>c</w:t>
      </w:r>
      <w:r w:rsidR="00C85D60">
        <w:rPr>
          <w:spacing w:val="-6"/>
        </w:rPr>
        <w:t>e</w:t>
      </w:r>
      <w:r w:rsidR="00C85D60">
        <w:rPr>
          <w:spacing w:val="-9"/>
        </w:rPr>
        <w:t>n</w:t>
      </w:r>
      <w:r w:rsidR="00C85D60">
        <w:rPr>
          <w:spacing w:val="-8"/>
        </w:rPr>
        <w:t>se</w:t>
      </w:r>
      <w:r w:rsidR="00C85D60">
        <w:t>s.</w:t>
      </w:r>
      <w:r w:rsidR="00C85D60">
        <w:rPr>
          <w:spacing w:val="-8"/>
        </w:rPr>
        <w:t xml:space="preserve"> </w:t>
      </w:r>
      <w:r w:rsidR="00C85D60">
        <w:rPr>
          <w:spacing w:val="-11"/>
          <w:w w:val="94"/>
        </w:rPr>
        <w:t>E</w:t>
      </w:r>
      <w:r w:rsidR="00C85D60">
        <w:rPr>
          <w:spacing w:val="-10"/>
          <w:w w:val="94"/>
        </w:rPr>
        <w:t>v</w:t>
      </w:r>
      <w:r w:rsidR="00C85D60">
        <w:rPr>
          <w:spacing w:val="-6"/>
          <w:w w:val="94"/>
        </w:rPr>
        <w:t>e</w:t>
      </w:r>
      <w:r w:rsidR="00C85D60">
        <w:rPr>
          <w:spacing w:val="1"/>
          <w:w w:val="94"/>
        </w:rPr>
        <w:t>r</w:t>
      </w:r>
      <w:r w:rsidR="00C85D60">
        <w:rPr>
          <w:w w:val="94"/>
        </w:rPr>
        <w:t>y</w:t>
      </w:r>
      <w:r w:rsidR="00C85D60">
        <w:rPr>
          <w:spacing w:val="-15"/>
          <w:w w:val="94"/>
        </w:rPr>
        <w:t xml:space="preserve"> </w:t>
      </w:r>
      <w:r w:rsidR="00C85D60">
        <w:rPr>
          <w:spacing w:val="-9"/>
        </w:rPr>
        <w:t>l</w:t>
      </w:r>
      <w:r w:rsidR="00C85D60">
        <w:rPr>
          <w:spacing w:val="-8"/>
        </w:rPr>
        <w:t>i</w:t>
      </w:r>
      <w:r w:rsidR="00C85D60">
        <w:t>c</w:t>
      </w:r>
      <w:r w:rsidR="00C85D60">
        <w:rPr>
          <w:spacing w:val="-6"/>
        </w:rPr>
        <w:t>e</w:t>
      </w:r>
      <w:r w:rsidR="00C85D60">
        <w:rPr>
          <w:spacing w:val="-9"/>
        </w:rPr>
        <w:t>n</w:t>
      </w:r>
      <w:r w:rsidR="00C85D60">
        <w:rPr>
          <w:spacing w:val="-8"/>
        </w:rPr>
        <w:t>s</w:t>
      </w:r>
      <w:r w:rsidR="00C85D60">
        <w:t>e</w:t>
      </w:r>
      <w:r w:rsidR="00C85D60">
        <w:rPr>
          <w:spacing w:val="-11"/>
        </w:rPr>
        <w:t xml:space="preserve"> </w:t>
      </w:r>
      <w:r w:rsidR="00C85D60">
        <w:rPr>
          <w:spacing w:val="-10"/>
        </w:rPr>
        <w:t>r</w:t>
      </w:r>
      <w:r w:rsidR="00C85D60">
        <w:rPr>
          <w:spacing w:val="-6"/>
        </w:rPr>
        <w:t>e</w:t>
      </w:r>
      <w:r w:rsidR="00C85D60">
        <w:rPr>
          <w:spacing w:val="-8"/>
        </w:rPr>
        <w:t>qui</w:t>
      </w:r>
      <w:r w:rsidR="00C85D60">
        <w:rPr>
          <w:spacing w:val="-10"/>
        </w:rPr>
        <w:t>r</w:t>
      </w:r>
      <w:r w:rsidR="00C85D60">
        <w:rPr>
          <w:spacing w:val="-8"/>
        </w:rPr>
        <w:t>e</w:t>
      </w:r>
      <w:r w:rsidR="00C85D60">
        <w:t>s</w:t>
      </w:r>
      <w:r w:rsidR="00C85D60">
        <w:rPr>
          <w:spacing w:val="-12"/>
        </w:rPr>
        <w:t xml:space="preserve"> </w:t>
      </w:r>
      <w:r w:rsidR="00C85D60">
        <w:rPr>
          <w:spacing w:val="-8"/>
          <w:w w:val="113"/>
        </w:rPr>
        <w:t>i</w:t>
      </w:r>
      <w:r w:rsidR="00C85D60">
        <w:rPr>
          <w:spacing w:val="-9"/>
          <w:w w:val="102"/>
        </w:rPr>
        <w:t>n</w:t>
      </w:r>
      <w:r w:rsidR="00C85D60">
        <w:rPr>
          <w:spacing w:val="-10"/>
          <w:w w:val="118"/>
        </w:rPr>
        <w:t>f</w:t>
      </w:r>
      <w:r w:rsidR="00C85D60">
        <w:rPr>
          <w:w w:val="102"/>
        </w:rPr>
        <w:t>o</w:t>
      </w:r>
      <w:r w:rsidR="00C85D60">
        <w:rPr>
          <w:spacing w:val="-6"/>
          <w:w w:val="105"/>
        </w:rPr>
        <w:t>r</w:t>
      </w:r>
      <w:r w:rsidR="00C85D60">
        <w:rPr>
          <w:spacing w:val="-9"/>
          <w:w w:val="104"/>
        </w:rPr>
        <w:t>m</w:t>
      </w:r>
      <w:r w:rsidR="00C85D60">
        <w:rPr>
          <w:spacing w:val="-9"/>
          <w:w w:val="98"/>
        </w:rPr>
        <w:t>a</w:t>
      </w:r>
      <w:r w:rsidR="00C85D60">
        <w:rPr>
          <w:spacing w:val="-8"/>
          <w:w w:val="121"/>
        </w:rPr>
        <w:t>t</w:t>
      </w:r>
      <w:r w:rsidR="00C85D60">
        <w:rPr>
          <w:spacing w:val="-8"/>
          <w:w w:val="113"/>
        </w:rPr>
        <w:t>i</w:t>
      </w:r>
      <w:r w:rsidR="00C85D60">
        <w:rPr>
          <w:w w:val="102"/>
        </w:rPr>
        <w:t xml:space="preserve">on </w:t>
      </w:r>
      <w:r w:rsidR="00C85D60">
        <w:t>about</w:t>
      </w:r>
      <w:r w:rsidR="00C85D60">
        <w:rPr>
          <w:spacing w:val="-2"/>
        </w:rPr>
        <w:t xml:space="preserve"> </w:t>
      </w:r>
      <w:r w:rsidR="00C85D60">
        <w:rPr>
          <w:spacing w:val="-8"/>
        </w:rPr>
        <w:t>t</w:t>
      </w:r>
      <w:r w:rsidR="00C85D60">
        <w:t>he</w:t>
      </w:r>
      <w:r w:rsidR="00C85D60">
        <w:rPr>
          <w:spacing w:val="-12"/>
        </w:rPr>
        <w:t xml:space="preserve"> </w:t>
      </w:r>
      <w:r w:rsidR="00C85D60">
        <w:rPr>
          <w:spacing w:val="-8"/>
        </w:rPr>
        <w:t>a</w:t>
      </w:r>
      <w:r w:rsidR="00C85D60">
        <w:t>u</w:t>
      </w:r>
      <w:r w:rsidR="00C85D60">
        <w:rPr>
          <w:spacing w:val="-8"/>
        </w:rPr>
        <w:t>t</w:t>
      </w:r>
      <w:r w:rsidR="00C85D60">
        <w:t>hor</w:t>
      </w:r>
      <w:r w:rsidR="00C85D60">
        <w:rPr>
          <w:spacing w:val="2"/>
        </w:rPr>
        <w:t xml:space="preserve"> </w:t>
      </w:r>
      <w:r w:rsidR="00C85D60">
        <w:rPr>
          <w:spacing w:val="-14"/>
        </w:rPr>
        <w:t>(</w:t>
      </w:r>
      <w:r w:rsidR="00C85D60">
        <w:rPr>
          <w:spacing w:val="-11"/>
        </w:rPr>
        <w:t>t</w:t>
      </w:r>
      <w:r w:rsidR="00C85D60">
        <w:t>o</w:t>
      </w:r>
      <w:r w:rsidR="00C85D60">
        <w:rPr>
          <w:spacing w:val="-6"/>
        </w:rPr>
        <w:t xml:space="preserve"> </w:t>
      </w:r>
      <w:r w:rsidR="00C85D60">
        <w:rPr>
          <w:spacing w:val="-12"/>
        </w:rPr>
        <w:t>a</w:t>
      </w:r>
      <w:r w:rsidR="00C85D60">
        <w:rPr>
          <w:spacing w:val="-11"/>
        </w:rPr>
        <w:t>v</w:t>
      </w:r>
      <w:r w:rsidR="00C85D60">
        <w:t>o</w:t>
      </w:r>
      <w:r w:rsidR="00C85D60">
        <w:rPr>
          <w:spacing w:val="-8"/>
        </w:rPr>
        <w:t>i</w:t>
      </w:r>
      <w:r w:rsidR="00C85D60">
        <w:t>d</w:t>
      </w:r>
      <w:r w:rsidR="00C85D60">
        <w:rPr>
          <w:spacing w:val="-11"/>
        </w:rPr>
        <w:t xml:space="preserve"> </w:t>
      </w:r>
      <w:r w:rsidR="00C85D60">
        <w:rPr>
          <w:spacing w:val="-8"/>
        </w:rPr>
        <w:t>m</w:t>
      </w:r>
      <w:r w:rsidR="00C85D60">
        <w:rPr>
          <w:spacing w:val="-9"/>
        </w:rPr>
        <w:t>i</w:t>
      </w:r>
      <w:r w:rsidR="00C85D60">
        <w:t>s</w:t>
      </w:r>
      <w:r w:rsidR="00C85D60">
        <w:rPr>
          <w:spacing w:val="-8"/>
        </w:rPr>
        <w:t>t</w:t>
      </w:r>
      <w:r w:rsidR="00C85D60">
        <w:t>a</w:t>
      </w:r>
      <w:r w:rsidR="00C85D60">
        <w:rPr>
          <w:spacing w:val="-12"/>
        </w:rPr>
        <w:t>k</w:t>
      </w:r>
      <w:r w:rsidR="00C85D60">
        <w:rPr>
          <w:spacing w:val="-8"/>
        </w:rPr>
        <w:t>e</w:t>
      </w:r>
      <w:r w:rsidR="00C85D60">
        <w:t>s</w:t>
      </w:r>
      <w:r w:rsidR="00C85D60">
        <w:rPr>
          <w:spacing w:val="9"/>
        </w:rPr>
        <w:t xml:space="preserve"> </w:t>
      </w:r>
      <w:r w:rsidR="00C85D60">
        <w:t>or</w:t>
      </w:r>
      <w:r w:rsidR="00C85D60">
        <w:rPr>
          <w:spacing w:val="-15"/>
        </w:rPr>
        <w:t xml:space="preserve"> </w:t>
      </w:r>
      <w:r w:rsidR="00C85D60">
        <w:rPr>
          <w:w w:val="102"/>
        </w:rPr>
        <w:t>p</w:t>
      </w:r>
      <w:r w:rsidR="00C85D60">
        <w:rPr>
          <w:spacing w:val="-9"/>
          <w:w w:val="113"/>
        </w:rPr>
        <w:t>l</w:t>
      </w:r>
      <w:r w:rsidR="00C85D60">
        <w:rPr>
          <w:spacing w:val="-8"/>
          <w:w w:val="98"/>
        </w:rPr>
        <w:t>a</w:t>
      </w:r>
      <w:r w:rsidR="00C85D60">
        <w:rPr>
          <w:spacing w:val="-8"/>
          <w:w w:val="102"/>
        </w:rPr>
        <w:t>g</w:t>
      </w:r>
      <w:r w:rsidR="00C85D60">
        <w:rPr>
          <w:spacing w:val="-9"/>
          <w:w w:val="113"/>
        </w:rPr>
        <w:t>i</w:t>
      </w:r>
      <w:r w:rsidR="00C85D60">
        <w:rPr>
          <w:w w:val="101"/>
        </w:rPr>
        <w:t>ar</w:t>
      </w:r>
      <w:r w:rsidR="00C85D60">
        <w:rPr>
          <w:spacing w:val="-9"/>
          <w:w w:val="113"/>
        </w:rPr>
        <w:t>i</w:t>
      </w:r>
      <w:r w:rsidR="00C85D60">
        <w:rPr>
          <w:w w:val="104"/>
        </w:rPr>
        <w:t>s</w:t>
      </w:r>
      <w:r w:rsidR="00C85D60">
        <w:rPr>
          <w:spacing w:val="-9"/>
          <w:w w:val="104"/>
        </w:rPr>
        <w:t>m</w:t>
      </w:r>
      <w:r w:rsidR="00C85D60">
        <w:rPr>
          <w:spacing w:val="-17"/>
          <w:w w:val="104"/>
        </w:rPr>
        <w:t>s</w:t>
      </w:r>
      <w:r w:rsidR="00C85D60">
        <w:rPr>
          <w:spacing w:val="-9"/>
        </w:rPr>
        <w:t>)</w:t>
      </w:r>
      <w:r w:rsidR="00C85D60">
        <w:rPr>
          <w:w w:val="70"/>
        </w:rPr>
        <w:t xml:space="preserve">, </w:t>
      </w:r>
      <w:r w:rsidR="00C85D60">
        <w:t>and</w:t>
      </w:r>
      <w:r w:rsidR="00C85D60">
        <w:rPr>
          <w:spacing w:val="-19"/>
        </w:rPr>
        <w:t xml:space="preserve"> </w:t>
      </w:r>
      <w:r w:rsidR="00C85D60">
        <w:t>th</w:t>
      </w:r>
      <w:r w:rsidR="00C85D60">
        <w:rPr>
          <w:spacing w:val="-8"/>
        </w:rPr>
        <w:t>u</w:t>
      </w:r>
      <w:r w:rsidR="00C85D60">
        <w:t>s</w:t>
      </w:r>
      <w:r w:rsidR="00C85D60">
        <w:rPr>
          <w:spacing w:val="3"/>
        </w:rPr>
        <w:t xml:space="preserve"> </w:t>
      </w:r>
      <w:r w:rsidR="00C85D60">
        <w:t>co</w:t>
      </w:r>
      <w:r w:rsidR="00C85D60">
        <w:rPr>
          <w:spacing w:val="-9"/>
        </w:rPr>
        <w:t>n</w:t>
      </w:r>
      <w:r w:rsidR="00C85D60">
        <w:rPr>
          <w:spacing w:val="-8"/>
        </w:rPr>
        <w:t>tai</w:t>
      </w:r>
      <w:r w:rsidR="00C85D60">
        <w:rPr>
          <w:spacing w:val="-9"/>
        </w:rPr>
        <w:t>n</w:t>
      </w:r>
      <w:r w:rsidR="00C85D60">
        <w:t>s</w:t>
      </w:r>
      <w:r w:rsidR="00C85D60">
        <w:rPr>
          <w:spacing w:val="15"/>
        </w:rPr>
        <w:t xml:space="preserve"> </w:t>
      </w:r>
      <w:r w:rsidR="00C85D60">
        <w:rPr>
          <w:spacing w:val="-8"/>
        </w:rPr>
        <w:t>t</w:t>
      </w:r>
      <w:r w:rsidR="00C85D60">
        <w:t>he</w:t>
      </w:r>
      <w:r w:rsidR="00C85D60">
        <w:rPr>
          <w:spacing w:val="-12"/>
        </w:rPr>
        <w:t xml:space="preserve"> </w:t>
      </w:r>
      <w:r w:rsidR="00C85D60">
        <w:rPr>
          <w:spacing w:val="-13"/>
        </w:rPr>
        <w:t>A</w:t>
      </w:r>
      <w:r w:rsidR="00C85D60">
        <w:rPr>
          <w:spacing w:val="-3"/>
        </w:rPr>
        <w:t>t</w:t>
      </w:r>
      <w:r w:rsidR="00C85D60">
        <w:rPr>
          <w:spacing w:val="-8"/>
        </w:rPr>
        <w:t>t</w:t>
      </w:r>
      <w:r w:rsidR="00C85D60">
        <w:t>r</w:t>
      </w:r>
      <w:r w:rsidR="00C85D60">
        <w:rPr>
          <w:spacing w:val="-8"/>
        </w:rPr>
        <w:t>i</w:t>
      </w:r>
      <w:r w:rsidR="00C85D60">
        <w:t>bu</w:t>
      </w:r>
      <w:r w:rsidR="00C85D60">
        <w:rPr>
          <w:spacing w:val="-8"/>
        </w:rPr>
        <w:t>ti</w:t>
      </w:r>
      <w:r w:rsidR="00C85D60">
        <w:t>on</w:t>
      </w:r>
      <w:r w:rsidR="00C85D60">
        <w:rPr>
          <w:spacing w:val="39"/>
        </w:rPr>
        <w:t xml:space="preserve"> </w:t>
      </w:r>
      <w:r w:rsidR="00C85D60">
        <w:rPr>
          <w:w w:val="103"/>
        </w:rPr>
        <w:t>co</w:t>
      </w:r>
      <w:r w:rsidR="00C85D60">
        <w:rPr>
          <w:w w:val="102"/>
        </w:rPr>
        <w:t>n</w:t>
      </w:r>
      <w:r w:rsidR="00C85D60">
        <w:rPr>
          <w:spacing w:val="-8"/>
          <w:w w:val="102"/>
        </w:rPr>
        <w:t>d</w:t>
      </w:r>
      <w:r w:rsidR="00C85D60">
        <w:rPr>
          <w:spacing w:val="-8"/>
          <w:w w:val="113"/>
        </w:rPr>
        <w:t>i</w:t>
      </w:r>
      <w:r w:rsidR="00C85D60">
        <w:rPr>
          <w:spacing w:val="-8"/>
          <w:w w:val="121"/>
        </w:rPr>
        <w:t>t</w:t>
      </w:r>
      <w:r w:rsidR="00C85D60">
        <w:rPr>
          <w:spacing w:val="-8"/>
          <w:w w:val="113"/>
        </w:rPr>
        <w:t>i</w:t>
      </w:r>
      <w:r w:rsidR="00C85D60">
        <w:rPr>
          <w:w w:val="102"/>
        </w:rPr>
        <w:t>on</w:t>
      </w:r>
      <w:r w:rsidR="00C85D60">
        <w:rPr>
          <w:spacing w:val="-11"/>
          <w:w w:val="96"/>
        </w:rPr>
        <w:t>.</w:t>
      </w:r>
    </w:p>
    <w:p w:rsidR="008E418F" w:rsidRDefault="008E418F">
      <w:pPr>
        <w:spacing w:before="9" w:after="0" w:line="150" w:lineRule="exact"/>
        <w:rPr>
          <w:sz w:val="15"/>
          <w:szCs w:val="15"/>
        </w:rPr>
      </w:pPr>
    </w:p>
    <w:p w:rsidR="008E418F" w:rsidRDefault="008E418F">
      <w:pPr>
        <w:spacing w:after="0"/>
        <w:sectPr w:rsidR="008E418F" w:rsidSect="002A3841">
          <w:type w:val="continuous"/>
          <w:pgSz w:w="11920" w:h="16840"/>
          <w:pgMar w:top="440" w:right="460" w:bottom="660" w:left="440" w:header="0" w:footer="469" w:gutter="0"/>
          <w:cols w:space="720"/>
        </w:sectPr>
      </w:pPr>
    </w:p>
    <w:p w:rsidR="008E418F" w:rsidRDefault="004D477D">
      <w:pPr>
        <w:spacing w:before="25" w:after="0" w:line="240" w:lineRule="auto"/>
        <w:ind w:left="1607" w:right="-20"/>
        <w:rPr>
          <w:rFonts w:ascii="Arial" w:eastAsia="Arial" w:hAnsi="Arial" w:cs="Arial"/>
          <w:sz w:val="24"/>
          <w:szCs w:val="24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1C35F8E" wp14:editId="3F357419">
                <wp:simplePos x="0" y="0"/>
                <wp:positionH relativeFrom="page">
                  <wp:posOffset>360045</wp:posOffset>
                </wp:positionH>
                <wp:positionV relativeFrom="paragraph">
                  <wp:posOffset>-31750</wp:posOffset>
                </wp:positionV>
                <wp:extent cx="762000" cy="762000"/>
                <wp:effectExtent l="7620" t="6350" r="1905" b="3175"/>
                <wp:wrapNone/>
                <wp:docPr id="858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0" cy="762000"/>
                          <a:chOff x="567" y="-50"/>
                          <a:chExt cx="1200" cy="1200"/>
                        </a:xfrm>
                      </wpg:grpSpPr>
                      <wps:wsp>
                        <wps:cNvPr id="859" name="Freeform 857"/>
                        <wps:cNvSpPr>
                          <a:spLocks/>
                        </wps:cNvSpPr>
                        <wps:spPr bwMode="auto">
                          <a:xfrm>
                            <a:off x="567" y="-50"/>
                            <a:ext cx="1200" cy="1200"/>
                          </a:xfrm>
                          <a:custGeom>
                            <a:avLst/>
                            <a:gdLst>
                              <a:gd name="T0" fmla="+- 0 1117 567"/>
                              <a:gd name="T1" fmla="*/ T0 w 1200"/>
                              <a:gd name="T2" fmla="+- 0 -48 -50"/>
                              <a:gd name="T3" fmla="*/ -48 h 1200"/>
                              <a:gd name="T4" fmla="+- 0 1023 567"/>
                              <a:gd name="T5" fmla="*/ T4 w 1200"/>
                              <a:gd name="T6" fmla="+- 0 -34 -50"/>
                              <a:gd name="T7" fmla="*/ -34 h 1200"/>
                              <a:gd name="T8" fmla="+- 0 874 567"/>
                              <a:gd name="T9" fmla="*/ T8 w 1200"/>
                              <a:gd name="T10" fmla="+- 0 24 -50"/>
                              <a:gd name="T11" fmla="*/ 24 h 1200"/>
                              <a:gd name="T12" fmla="+- 0 761 567"/>
                              <a:gd name="T13" fmla="*/ T12 w 1200"/>
                              <a:gd name="T14" fmla="+- 0 108 -50"/>
                              <a:gd name="T15" fmla="*/ 108 h 1200"/>
                              <a:gd name="T16" fmla="+- 0 695 567"/>
                              <a:gd name="T17" fmla="*/ T16 w 1200"/>
                              <a:gd name="T18" fmla="+- 0 180 -50"/>
                              <a:gd name="T19" fmla="*/ 180 h 1200"/>
                              <a:gd name="T20" fmla="+- 0 666 567"/>
                              <a:gd name="T21" fmla="*/ T20 w 1200"/>
                              <a:gd name="T22" fmla="+- 0 218 -50"/>
                              <a:gd name="T23" fmla="*/ 218 h 1200"/>
                              <a:gd name="T24" fmla="+- 0 642 567"/>
                              <a:gd name="T25" fmla="*/ T24 w 1200"/>
                              <a:gd name="T26" fmla="+- 0 258 -50"/>
                              <a:gd name="T27" fmla="*/ 258 h 1200"/>
                              <a:gd name="T28" fmla="+- 0 620 567"/>
                              <a:gd name="T29" fmla="*/ T28 w 1200"/>
                              <a:gd name="T30" fmla="+- 0 300 -50"/>
                              <a:gd name="T31" fmla="*/ 300 h 1200"/>
                              <a:gd name="T32" fmla="+- 0 578 567"/>
                              <a:gd name="T33" fmla="*/ T32 w 1200"/>
                              <a:gd name="T34" fmla="+- 0 432 -50"/>
                              <a:gd name="T35" fmla="*/ 432 h 1200"/>
                              <a:gd name="T36" fmla="+- 0 567 567"/>
                              <a:gd name="T37" fmla="*/ T36 w 1200"/>
                              <a:gd name="T38" fmla="+- 0 560 -50"/>
                              <a:gd name="T39" fmla="*/ 560 h 1200"/>
                              <a:gd name="T40" fmla="+- 0 574 567"/>
                              <a:gd name="T41" fmla="*/ T40 w 1200"/>
                              <a:gd name="T42" fmla="+- 0 646 -50"/>
                              <a:gd name="T43" fmla="*/ 646 h 1200"/>
                              <a:gd name="T44" fmla="+- 0 611 567"/>
                              <a:gd name="T45" fmla="*/ T44 w 1200"/>
                              <a:gd name="T46" fmla="+- 0 780 -50"/>
                              <a:gd name="T47" fmla="*/ 780 h 1200"/>
                              <a:gd name="T48" fmla="+- 0 680 567"/>
                              <a:gd name="T49" fmla="*/ T48 w 1200"/>
                              <a:gd name="T50" fmla="+- 0 900 -50"/>
                              <a:gd name="T51" fmla="*/ 900 h 1200"/>
                              <a:gd name="T52" fmla="+- 0 744 567"/>
                              <a:gd name="T53" fmla="*/ T52 w 1200"/>
                              <a:gd name="T54" fmla="+- 0 974 -50"/>
                              <a:gd name="T55" fmla="*/ 974 h 1200"/>
                              <a:gd name="T56" fmla="+- 0 857 567"/>
                              <a:gd name="T57" fmla="*/ T56 w 1200"/>
                              <a:gd name="T58" fmla="+- 0 1064 -50"/>
                              <a:gd name="T59" fmla="*/ 1064 h 1200"/>
                              <a:gd name="T60" fmla="+- 0 939 567"/>
                              <a:gd name="T61" fmla="*/ T60 w 1200"/>
                              <a:gd name="T62" fmla="+- 0 1106 -50"/>
                              <a:gd name="T63" fmla="*/ 1106 h 1200"/>
                              <a:gd name="T64" fmla="+- 0 982 567"/>
                              <a:gd name="T65" fmla="*/ T64 w 1200"/>
                              <a:gd name="T66" fmla="+- 0 1122 -50"/>
                              <a:gd name="T67" fmla="*/ 1122 h 1200"/>
                              <a:gd name="T68" fmla="+- 0 1026 567"/>
                              <a:gd name="T69" fmla="*/ T68 w 1200"/>
                              <a:gd name="T70" fmla="+- 0 1136 -50"/>
                              <a:gd name="T71" fmla="*/ 1136 h 1200"/>
                              <a:gd name="T72" fmla="+- 0 1118 567"/>
                              <a:gd name="T73" fmla="*/ T72 w 1200"/>
                              <a:gd name="T74" fmla="+- 0 1150 -50"/>
                              <a:gd name="T75" fmla="*/ 1150 h 1200"/>
                              <a:gd name="T76" fmla="+- 0 1239 567"/>
                              <a:gd name="T77" fmla="*/ T76 w 1200"/>
                              <a:gd name="T78" fmla="+- 0 1146 -50"/>
                              <a:gd name="T79" fmla="*/ 1146 h 1200"/>
                              <a:gd name="T80" fmla="+- 0 1286 567"/>
                              <a:gd name="T81" fmla="*/ T80 w 1200"/>
                              <a:gd name="T82" fmla="+- 0 1140 -50"/>
                              <a:gd name="T83" fmla="*/ 1140 h 1200"/>
                              <a:gd name="T84" fmla="+- 0 1331 567"/>
                              <a:gd name="T85" fmla="*/ T84 w 1200"/>
                              <a:gd name="T86" fmla="+- 0 1130 -50"/>
                              <a:gd name="T87" fmla="*/ 1130 h 1200"/>
                              <a:gd name="T88" fmla="+- 0 1460 567"/>
                              <a:gd name="T89" fmla="*/ T88 w 1200"/>
                              <a:gd name="T90" fmla="+- 0 1076 -50"/>
                              <a:gd name="T91" fmla="*/ 1076 h 1200"/>
                              <a:gd name="T92" fmla="+- 0 1144 567"/>
                              <a:gd name="T93" fmla="*/ T92 w 1200"/>
                              <a:gd name="T94" fmla="+- 0 1042 -50"/>
                              <a:gd name="T95" fmla="*/ 1042 h 1200"/>
                              <a:gd name="T96" fmla="+- 0 1084 567"/>
                              <a:gd name="T97" fmla="*/ T96 w 1200"/>
                              <a:gd name="T98" fmla="+- 0 1034 -50"/>
                              <a:gd name="T99" fmla="*/ 1034 h 1200"/>
                              <a:gd name="T100" fmla="+- 0 1045 567"/>
                              <a:gd name="T101" fmla="*/ T100 w 1200"/>
                              <a:gd name="T102" fmla="+- 0 1026 -50"/>
                              <a:gd name="T103" fmla="*/ 1026 h 1200"/>
                              <a:gd name="T104" fmla="+- 0 899 567"/>
                              <a:gd name="T105" fmla="*/ T104 w 1200"/>
                              <a:gd name="T106" fmla="+- 0 960 -50"/>
                              <a:gd name="T107" fmla="*/ 960 h 1200"/>
                              <a:gd name="T108" fmla="+- 0 832 567"/>
                              <a:gd name="T109" fmla="*/ T108 w 1200"/>
                              <a:gd name="T110" fmla="+- 0 906 -50"/>
                              <a:gd name="T111" fmla="*/ 906 h 1200"/>
                              <a:gd name="T112" fmla="+- 0 775 567"/>
                              <a:gd name="T113" fmla="*/ T112 w 1200"/>
                              <a:gd name="T114" fmla="+- 0 844 -50"/>
                              <a:gd name="T115" fmla="*/ 844 h 1200"/>
                              <a:gd name="T116" fmla="+- 0 731 567"/>
                              <a:gd name="T117" fmla="*/ T116 w 1200"/>
                              <a:gd name="T118" fmla="+- 0 778 -50"/>
                              <a:gd name="T119" fmla="*/ 778 h 1200"/>
                              <a:gd name="T120" fmla="+- 0 681 567"/>
                              <a:gd name="T121" fmla="*/ T120 w 1200"/>
                              <a:gd name="T122" fmla="+- 0 626 -50"/>
                              <a:gd name="T123" fmla="*/ 626 h 1200"/>
                              <a:gd name="T124" fmla="+- 0 675 567"/>
                              <a:gd name="T125" fmla="*/ T124 w 1200"/>
                              <a:gd name="T126" fmla="+- 0 538 -50"/>
                              <a:gd name="T127" fmla="*/ 538 h 1200"/>
                              <a:gd name="T128" fmla="+- 0 687 567"/>
                              <a:gd name="T129" fmla="*/ T128 w 1200"/>
                              <a:gd name="T130" fmla="+- 0 442 -50"/>
                              <a:gd name="T131" fmla="*/ 442 h 1200"/>
                              <a:gd name="T132" fmla="+- 0 739 567"/>
                              <a:gd name="T133" fmla="*/ T132 w 1200"/>
                              <a:gd name="T134" fmla="+- 0 314 -50"/>
                              <a:gd name="T135" fmla="*/ 314 h 1200"/>
                              <a:gd name="T136" fmla="+- 0 761 567"/>
                              <a:gd name="T137" fmla="*/ T136 w 1200"/>
                              <a:gd name="T138" fmla="+- 0 278 -50"/>
                              <a:gd name="T139" fmla="*/ 278 h 1200"/>
                              <a:gd name="T140" fmla="+- 0 787 567"/>
                              <a:gd name="T141" fmla="*/ T140 w 1200"/>
                              <a:gd name="T142" fmla="+- 0 244 -50"/>
                              <a:gd name="T143" fmla="*/ 244 h 1200"/>
                              <a:gd name="T144" fmla="+- 0 849 567"/>
                              <a:gd name="T145" fmla="*/ T144 w 1200"/>
                              <a:gd name="T146" fmla="+- 0 178 -50"/>
                              <a:gd name="T147" fmla="*/ 178 h 1200"/>
                              <a:gd name="T148" fmla="+- 0 949 567"/>
                              <a:gd name="T149" fmla="*/ T148 w 1200"/>
                              <a:gd name="T150" fmla="+- 0 108 -50"/>
                              <a:gd name="T151" fmla="*/ 108 h 1200"/>
                              <a:gd name="T152" fmla="+- 0 1104 567"/>
                              <a:gd name="T153" fmla="*/ T152 w 1200"/>
                              <a:gd name="T154" fmla="+- 0 62 -50"/>
                              <a:gd name="T155" fmla="*/ 62 h 1200"/>
                              <a:gd name="T156" fmla="+- 0 1517 567"/>
                              <a:gd name="T157" fmla="*/ T156 w 1200"/>
                              <a:gd name="T158" fmla="+- 0 60 -50"/>
                              <a:gd name="T159" fmla="*/ 60 h 1200"/>
                              <a:gd name="T160" fmla="+- 0 1420 567"/>
                              <a:gd name="T161" fmla="*/ T160 w 1200"/>
                              <a:gd name="T162" fmla="+- 0 4 -50"/>
                              <a:gd name="T163" fmla="*/ 4 h 1200"/>
                              <a:gd name="T164" fmla="+- 0 1240 567"/>
                              <a:gd name="T165" fmla="*/ T164 w 1200"/>
                              <a:gd name="T166" fmla="+- 0 -46 -50"/>
                              <a:gd name="T167" fmla="*/ -46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649" y="2"/>
                                </a:moveTo>
                                <a:lnTo>
                                  <a:pt x="550" y="2"/>
                                </a:lnTo>
                                <a:lnTo>
                                  <a:pt x="526" y="4"/>
                                </a:lnTo>
                                <a:lnTo>
                                  <a:pt x="456" y="16"/>
                                </a:lnTo>
                                <a:lnTo>
                                  <a:pt x="369" y="44"/>
                                </a:lnTo>
                                <a:lnTo>
                                  <a:pt x="307" y="74"/>
                                </a:lnTo>
                                <a:lnTo>
                                  <a:pt x="249" y="112"/>
                                </a:lnTo>
                                <a:lnTo>
                                  <a:pt x="194" y="158"/>
                                </a:lnTo>
                                <a:lnTo>
                                  <a:pt x="143" y="212"/>
                                </a:lnTo>
                                <a:lnTo>
                                  <a:pt x="128" y="230"/>
                                </a:lnTo>
                                <a:lnTo>
                                  <a:pt x="113" y="250"/>
                                </a:lnTo>
                                <a:lnTo>
                                  <a:pt x="99" y="268"/>
                                </a:lnTo>
                                <a:lnTo>
                                  <a:pt x="87" y="288"/>
                                </a:lnTo>
                                <a:lnTo>
                                  <a:pt x="75" y="308"/>
                                </a:lnTo>
                                <a:lnTo>
                                  <a:pt x="64" y="330"/>
                                </a:lnTo>
                                <a:lnTo>
                                  <a:pt x="53" y="350"/>
                                </a:lnTo>
                                <a:lnTo>
                                  <a:pt x="28" y="414"/>
                                </a:lnTo>
                                <a:lnTo>
                                  <a:pt x="11" y="482"/>
                                </a:lnTo>
                                <a:lnTo>
                                  <a:pt x="2" y="552"/>
                                </a:lnTo>
                                <a:lnTo>
                                  <a:pt x="0" y="610"/>
                                </a:lnTo>
                                <a:lnTo>
                                  <a:pt x="0" y="626"/>
                                </a:lnTo>
                                <a:lnTo>
                                  <a:pt x="7" y="696"/>
                                </a:lnTo>
                                <a:lnTo>
                                  <a:pt x="22" y="764"/>
                                </a:lnTo>
                                <a:lnTo>
                                  <a:pt x="44" y="830"/>
                                </a:lnTo>
                                <a:lnTo>
                                  <a:pt x="75" y="892"/>
                                </a:lnTo>
                                <a:lnTo>
                                  <a:pt x="113" y="950"/>
                                </a:lnTo>
                                <a:lnTo>
                                  <a:pt x="128" y="970"/>
                                </a:lnTo>
                                <a:lnTo>
                                  <a:pt x="177" y="1024"/>
                                </a:lnTo>
                                <a:lnTo>
                                  <a:pt x="232" y="1074"/>
                                </a:lnTo>
                                <a:lnTo>
                                  <a:pt x="290" y="1114"/>
                                </a:lnTo>
                                <a:lnTo>
                                  <a:pt x="351" y="1148"/>
                                </a:lnTo>
                                <a:lnTo>
                                  <a:pt x="372" y="1156"/>
                                </a:lnTo>
                                <a:lnTo>
                                  <a:pt x="393" y="1166"/>
                                </a:lnTo>
                                <a:lnTo>
                                  <a:pt x="415" y="1172"/>
                                </a:lnTo>
                                <a:lnTo>
                                  <a:pt x="436" y="1180"/>
                                </a:lnTo>
                                <a:lnTo>
                                  <a:pt x="459" y="1186"/>
                                </a:lnTo>
                                <a:lnTo>
                                  <a:pt x="527" y="1198"/>
                                </a:lnTo>
                                <a:lnTo>
                                  <a:pt x="551" y="1200"/>
                                </a:lnTo>
                                <a:lnTo>
                                  <a:pt x="648" y="1200"/>
                                </a:lnTo>
                                <a:lnTo>
                                  <a:pt x="672" y="1196"/>
                                </a:lnTo>
                                <a:lnTo>
                                  <a:pt x="695" y="1194"/>
                                </a:lnTo>
                                <a:lnTo>
                                  <a:pt x="719" y="1190"/>
                                </a:lnTo>
                                <a:lnTo>
                                  <a:pt x="741" y="1184"/>
                                </a:lnTo>
                                <a:lnTo>
                                  <a:pt x="764" y="1180"/>
                                </a:lnTo>
                                <a:lnTo>
                                  <a:pt x="830" y="1156"/>
                                </a:lnTo>
                                <a:lnTo>
                                  <a:pt x="893" y="1126"/>
                                </a:lnTo>
                                <a:lnTo>
                                  <a:pt x="945" y="1092"/>
                                </a:lnTo>
                                <a:lnTo>
                                  <a:pt x="577" y="1092"/>
                                </a:lnTo>
                                <a:lnTo>
                                  <a:pt x="537" y="1088"/>
                                </a:lnTo>
                                <a:lnTo>
                                  <a:pt x="517" y="1084"/>
                                </a:lnTo>
                                <a:lnTo>
                                  <a:pt x="497" y="1082"/>
                                </a:lnTo>
                                <a:lnTo>
                                  <a:pt x="478" y="1076"/>
                                </a:lnTo>
                                <a:lnTo>
                                  <a:pt x="385" y="1042"/>
                                </a:lnTo>
                                <a:lnTo>
                                  <a:pt x="332" y="1010"/>
                                </a:lnTo>
                                <a:lnTo>
                                  <a:pt x="282" y="972"/>
                                </a:lnTo>
                                <a:lnTo>
                                  <a:pt x="265" y="956"/>
                                </a:lnTo>
                                <a:lnTo>
                                  <a:pt x="249" y="942"/>
                                </a:lnTo>
                                <a:lnTo>
                                  <a:pt x="208" y="894"/>
                                </a:lnTo>
                                <a:lnTo>
                                  <a:pt x="174" y="844"/>
                                </a:lnTo>
                                <a:lnTo>
                                  <a:pt x="164" y="828"/>
                                </a:lnTo>
                                <a:lnTo>
                                  <a:pt x="133" y="754"/>
                                </a:lnTo>
                                <a:lnTo>
                                  <a:pt x="114" y="676"/>
                                </a:lnTo>
                                <a:lnTo>
                                  <a:pt x="109" y="610"/>
                                </a:lnTo>
                                <a:lnTo>
                                  <a:pt x="108" y="588"/>
                                </a:lnTo>
                                <a:lnTo>
                                  <a:pt x="109" y="568"/>
                                </a:lnTo>
                                <a:lnTo>
                                  <a:pt x="120" y="492"/>
                                </a:lnTo>
                                <a:lnTo>
                                  <a:pt x="145" y="416"/>
                                </a:lnTo>
                                <a:lnTo>
                                  <a:pt x="172" y="364"/>
                                </a:lnTo>
                                <a:lnTo>
                                  <a:pt x="183" y="346"/>
                                </a:lnTo>
                                <a:lnTo>
                                  <a:pt x="194" y="328"/>
                                </a:lnTo>
                                <a:lnTo>
                                  <a:pt x="207" y="310"/>
                                </a:lnTo>
                                <a:lnTo>
                                  <a:pt x="220" y="294"/>
                                </a:lnTo>
                                <a:lnTo>
                                  <a:pt x="235" y="276"/>
                                </a:lnTo>
                                <a:lnTo>
                                  <a:pt x="282" y="228"/>
                                </a:lnTo>
                                <a:lnTo>
                                  <a:pt x="330" y="190"/>
                                </a:lnTo>
                                <a:lnTo>
                                  <a:pt x="382" y="158"/>
                                </a:lnTo>
                                <a:lnTo>
                                  <a:pt x="476" y="124"/>
                                </a:lnTo>
                                <a:lnTo>
                                  <a:pt x="537" y="112"/>
                                </a:lnTo>
                                <a:lnTo>
                                  <a:pt x="558" y="110"/>
                                </a:lnTo>
                                <a:lnTo>
                                  <a:pt x="950" y="110"/>
                                </a:lnTo>
                                <a:lnTo>
                                  <a:pt x="934" y="98"/>
                                </a:lnTo>
                                <a:lnTo>
                                  <a:pt x="853" y="54"/>
                                </a:lnTo>
                                <a:lnTo>
                                  <a:pt x="788" y="28"/>
                                </a:lnTo>
                                <a:lnTo>
                                  <a:pt x="673" y="4"/>
                                </a:lnTo>
                                <a:lnTo>
                                  <a:pt x="649" y="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Freeform 856"/>
                        <wps:cNvSpPr>
                          <a:spLocks/>
                        </wps:cNvSpPr>
                        <wps:spPr bwMode="auto">
                          <a:xfrm>
                            <a:off x="567" y="-50"/>
                            <a:ext cx="1200" cy="1200"/>
                          </a:xfrm>
                          <a:custGeom>
                            <a:avLst/>
                            <a:gdLst>
                              <a:gd name="T0" fmla="+- 0 1195 567"/>
                              <a:gd name="T1" fmla="*/ T0 w 1200"/>
                              <a:gd name="T2" fmla="+- 0 60 -50"/>
                              <a:gd name="T3" fmla="*/ 60 h 1200"/>
                              <a:gd name="T4" fmla="+- 0 1294 567"/>
                              <a:gd name="T5" fmla="*/ T4 w 1200"/>
                              <a:gd name="T6" fmla="+- 0 74 -50"/>
                              <a:gd name="T7" fmla="*/ 74 h 1200"/>
                              <a:gd name="T8" fmla="+- 0 1440 567"/>
                              <a:gd name="T9" fmla="*/ T8 w 1200"/>
                              <a:gd name="T10" fmla="+- 0 142 -50"/>
                              <a:gd name="T11" fmla="*/ 142 h 1200"/>
                              <a:gd name="T12" fmla="+- 0 1537 567"/>
                              <a:gd name="T13" fmla="*/ T12 w 1200"/>
                              <a:gd name="T14" fmla="+- 0 226 -50"/>
                              <a:gd name="T15" fmla="*/ 226 h 1200"/>
                              <a:gd name="T16" fmla="+- 0 1562 567"/>
                              <a:gd name="T17" fmla="*/ T16 w 1200"/>
                              <a:gd name="T18" fmla="+- 0 256 -50"/>
                              <a:gd name="T19" fmla="*/ 256 h 1200"/>
                              <a:gd name="T20" fmla="+- 0 1585 567"/>
                              <a:gd name="T21" fmla="*/ T20 w 1200"/>
                              <a:gd name="T22" fmla="+- 0 290 -50"/>
                              <a:gd name="T23" fmla="*/ 290 h 1200"/>
                              <a:gd name="T24" fmla="+- 0 1604 567"/>
                              <a:gd name="T25" fmla="*/ T24 w 1200"/>
                              <a:gd name="T26" fmla="+- 0 324 -50"/>
                              <a:gd name="T27" fmla="*/ 324 h 1200"/>
                              <a:gd name="T28" fmla="+- 0 1621 567"/>
                              <a:gd name="T29" fmla="*/ T28 w 1200"/>
                              <a:gd name="T30" fmla="+- 0 358 -50"/>
                              <a:gd name="T31" fmla="*/ 358 h 1200"/>
                              <a:gd name="T32" fmla="+- 0 1653 567"/>
                              <a:gd name="T33" fmla="*/ T32 w 1200"/>
                              <a:gd name="T34" fmla="+- 0 478 -50"/>
                              <a:gd name="T35" fmla="*/ 478 h 1200"/>
                              <a:gd name="T36" fmla="+- 0 1659 567"/>
                              <a:gd name="T37" fmla="*/ T36 w 1200"/>
                              <a:gd name="T38" fmla="+- 0 566 -50"/>
                              <a:gd name="T39" fmla="*/ 566 h 1200"/>
                              <a:gd name="T40" fmla="+- 0 1650 567"/>
                              <a:gd name="T41" fmla="*/ T40 w 1200"/>
                              <a:gd name="T42" fmla="+- 0 650 -50"/>
                              <a:gd name="T43" fmla="*/ 650 h 1200"/>
                              <a:gd name="T44" fmla="+- 0 1612 567"/>
                              <a:gd name="T45" fmla="*/ T44 w 1200"/>
                              <a:gd name="T46" fmla="+- 0 766 -50"/>
                              <a:gd name="T47" fmla="*/ 766 h 1200"/>
                              <a:gd name="T48" fmla="+- 0 1593 567"/>
                              <a:gd name="T49" fmla="*/ T48 w 1200"/>
                              <a:gd name="T50" fmla="+- 0 800 -50"/>
                              <a:gd name="T51" fmla="*/ 800 h 1200"/>
                              <a:gd name="T52" fmla="+- 0 1531 567"/>
                              <a:gd name="T53" fmla="*/ T52 w 1200"/>
                              <a:gd name="T54" fmla="+- 0 880 -50"/>
                              <a:gd name="T55" fmla="*/ 880 h 1200"/>
                              <a:gd name="T56" fmla="+- 0 1500 567"/>
                              <a:gd name="T57" fmla="*/ T56 w 1200"/>
                              <a:gd name="T58" fmla="+- 0 910 -50"/>
                              <a:gd name="T59" fmla="*/ 910 h 1200"/>
                              <a:gd name="T60" fmla="+- 0 1468 567"/>
                              <a:gd name="T61" fmla="*/ T60 w 1200"/>
                              <a:gd name="T62" fmla="+- 0 938 -50"/>
                              <a:gd name="T63" fmla="*/ 938 h 1200"/>
                              <a:gd name="T64" fmla="+- 0 1382 567"/>
                              <a:gd name="T65" fmla="*/ T64 w 1200"/>
                              <a:gd name="T66" fmla="+- 0 992 -50"/>
                              <a:gd name="T67" fmla="*/ 992 h 1200"/>
                              <a:gd name="T68" fmla="+- 0 1345 567"/>
                              <a:gd name="T69" fmla="*/ T68 w 1200"/>
                              <a:gd name="T70" fmla="+- 0 1010 -50"/>
                              <a:gd name="T71" fmla="*/ 1010 h 1200"/>
                              <a:gd name="T72" fmla="+- 0 1248 567"/>
                              <a:gd name="T73" fmla="*/ T72 w 1200"/>
                              <a:gd name="T74" fmla="+- 0 1036 -50"/>
                              <a:gd name="T75" fmla="*/ 1036 h 1200"/>
                              <a:gd name="T76" fmla="+- 0 1512 567"/>
                              <a:gd name="T77" fmla="*/ T76 w 1200"/>
                              <a:gd name="T78" fmla="+- 0 1042 -50"/>
                              <a:gd name="T79" fmla="*/ 1042 h 1200"/>
                              <a:gd name="T80" fmla="+- 0 1595 567"/>
                              <a:gd name="T81" fmla="*/ T80 w 1200"/>
                              <a:gd name="T82" fmla="+- 0 972 -50"/>
                              <a:gd name="T83" fmla="*/ 972 h 1200"/>
                              <a:gd name="T84" fmla="+- 0 1628 567"/>
                              <a:gd name="T85" fmla="*/ T84 w 1200"/>
                              <a:gd name="T86" fmla="+- 0 938 -50"/>
                              <a:gd name="T87" fmla="*/ 938 h 1200"/>
                              <a:gd name="T88" fmla="+- 0 1657 567"/>
                              <a:gd name="T89" fmla="*/ T88 w 1200"/>
                              <a:gd name="T90" fmla="+- 0 902 -50"/>
                              <a:gd name="T91" fmla="*/ 902 h 1200"/>
                              <a:gd name="T92" fmla="+- 0 1683 567"/>
                              <a:gd name="T93" fmla="*/ T92 w 1200"/>
                              <a:gd name="T94" fmla="+- 0 864 -50"/>
                              <a:gd name="T95" fmla="*/ 864 h 1200"/>
                              <a:gd name="T96" fmla="+- 0 1740 567"/>
                              <a:gd name="T97" fmla="*/ T96 w 1200"/>
                              <a:gd name="T98" fmla="+- 0 740 -50"/>
                              <a:gd name="T99" fmla="*/ 740 h 1200"/>
                              <a:gd name="T100" fmla="+- 0 1765 567"/>
                              <a:gd name="T101" fmla="*/ T100 w 1200"/>
                              <a:gd name="T102" fmla="+- 0 600 -50"/>
                              <a:gd name="T103" fmla="*/ 600 h 1200"/>
                              <a:gd name="T104" fmla="+- 0 1767 567"/>
                              <a:gd name="T105" fmla="*/ T104 w 1200"/>
                              <a:gd name="T106" fmla="+- 0 538 -50"/>
                              <a:gd name="T107" fmla="*/ 538 h 1200"/>
                              <a:gd name="T108" fmla="+- 0 1751 567"/>
                              <a:gd name="T109" fmla="*/ T108 w 1200"/>
                              <a:gd name="T110" fmla="+- 0 406 -50"/>
                              <a:gd name="T111" fmla="*/ 406 h 1200"/>
                              <a:gd name="T112" fmla="+- 0 1704 567"/>
                              <a:gd name="T113" fmla="*/ T112 w 1200"/>
                              <a:gd name="T114" fmla="+- 0 276 -50"/>
                              <a:gd name="T115" fmla="*/ 276 h 1200"/>
                              <a:gd name="T116" fmla="+- 0 1655 567"/>
                              <a:gd name="T117" fmla="*/ T116 w 1200"/>
                              <a:gd name="T118" fmla="+- 0 198 -50"/>
                              <a:gd name="T119" fmla="*/ 198 h 1200"/>
                              <a:gd name="T120" fmla="+- 0 1592 567"/>
                              <a:gd name="T121" fmla="*/ T120 w 1200"/>
                              <a:gd name="T122" fmla="+- 0 124 -50"/>
                              <a:gd name="T123" fmla="*/ 124 h 1200"/>
                              <a:gd name="T124" fmla="+- 0 1520 567"/>
                              <a:gd name="T125" fmla="*/ T124 w 1200"/>
                              <a:gd name="T126" fmla="+- 0 62 -50"/>
                              <a:gd name="T127" fmla="*/ 62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950" y="110"/>
                                </a:moveTo>
                                <a:lnTo>
                                  <a:pt x="628" y="110"/>
                                </a:lnTo>
                                <a:lnTo>
                                  <a:pt x="688" y="116"/>
                                </a:lnTo>
                                <a:lnTo>
                                  <a:pt x="727" y="124"/>
                                </a:lnTo>
                                <a:lnTo>
                                  <a:pt x="820" y="160"/>
                                </a:lnTo>
                                <a:lnTo>
                                  <a:pt x="873" y="192"/>
                                </a:lnTo>
                                <a:lnTo>
                                  <a:pt x="923" y="230"/>
                                </a:lnTo>
                                <a:lnTo>
                                  <a:pt x="970" y="276"/>
                                </a:lnTo>
                                <a:lnTo>
                                  <a:pt x="983" y="290"/>
                                </a:lnTo>
                                <a:lnTo>
                                  <a:pt x="995" y="306"/>
                                </a:lnTo>
                                <a:lnTo>
                                  <a:pt x="1007" y="322"/>
                                </a:lnTo>
                                <a:lnTo>
                                  <a:pt x="1018" y="340"/>
                                </a:lnTo>
                                <a:lnTo>
                                  <a:pt x="1028" y="356"/>
                                </a:lnTo>
                                <a:lnTo>
                                  <a:pt x="1037" y="374"/>
                                </a:lnTo>
                                <a:lnTo>
                                  <a:pt x="1046" y="390"/>
                                </a:lnTo>
                                <a:lnTo>
                                  <a:pt x="1054" y="408"/>
                                </a:lnTo>
                                <a:lnTo>
                                  <a:pt x="1073" y="466"/>
                                </a:lnTo>
                                <a:lnTo>
                                  <a:pt x="1086" y="528"/>
                                </a:lnTo>
                                <a:lnTo>
                                  <a:pt x="1091" y="592"/>
                                </a:lnTo>
                                <a:lnTo>
                                  <a:pt x="1092" y="616"/>
                                </a:lnTo>
                                <a:lnTo>
                                  <a:pt x="1091" y="638"/>
                                </a:lnTo>
                                <a:lnTo>
                                  <a:pt x="1083" y="700"/>
                                </a:lnTo>
                                <a:lnTo>
                                  <a:pt x="1068" y="760"/>
                                </a:lnTo>
                                <a:lnTo>
                                  <a:pt x="1045" y="816"/>
                                </a:lnTo>
                                <a:lnTo>
                                  <a:pt x="1036" y="832"/>
                                </a:lnTo>
                                <a:lnTo>
                                  <a:pt x="1026" y="850"/>
                                </a:lnTo>
                                <a:lnTo>
                                  <a:pt x="991" y="900"/>
                                </a:lnTo>
                                <a:lnTo>
                                  <a:pt x="964" y="930"/>
                                </a:lnTo>
                                <a:lnTo>
                                  <a:pt x="949" y="946"/>
                                </a:lnTo>
                                <a:lnTo>
                                  <a:pt x="933" y="960"/>
                                </a:lnTo>
                                <a:lnTo>
                                  <a:pt x="917" y="976"/>
                                </a:lnTo>
                                <a:lnTo>
                                  <a:pt x="901" y="988"/>
                                </a:lnTo>
                                <a:lnTo>
                                  <a:pt x="850" y="1024"/>
                                </a:lnTo>
                                <a:lnTo>
                                  <a:pt x="815" y="1042"/>
                                </a:lnTo>
                                <a:lnTo>
                                  <a:pt x="797" y="1052"/>
                                </a:lnTo>
                                <a:lnTo>
                                  <a:pt x="778" y="1060"/>
                                </a:lnTo>
                                <a:lnTo>
                                  <a:pt x="721" y="1078"/>
                                </a:lnTo>
                                <a:lnTo>
                                  <a:pt x="681" y="1086"/>
                                </a:lnTo>
                                <a:lnTo>
                                  <a:pt x="620" y="1092"/>
                                </a:lnTo>
                                <a:lnTo>
                                  <a:pt x="945" y="1092"/>
                                </a:lnTo>
                                <a:lnTo>
                                  <a:pt x="1010" y="1040"/>
                                </a:lnTo>
                                <a:lnTo>
                                  <a:pt x="1028" y="1022"/>
                                </a:lnTo>
                                <a:lnTo>
                                  <a:pt x="1045" y="1006"/>
                                </a:lnTo>
                                <a:lnTo>
                                  <a:pt x="1061" y="988"/>
                                </a:lnTo>
                                <a:lnTo>
                                  <a:pt x="1076" y="970"/>
                                </a:lnTo>
                                <a:lnTo>
                                  <a:pt x="1090" y="952"/>
                                </a:lnTo>
                                <a:lnTo>
                                  <a:pt x="1103" y="932"/>
                                </a:lnTo>
                                <a:lnTo>
                                  <a:pt x="1116" y="914"/>
                                </a:lnTo>
                                <a:lnTo>
                                  <a:pt x="1148" y="854"/>
                                </a:lnTo>
                                <a:lnTo>
                                  <a:pt x="1173" y="790"/>
                                </a:lnTo>
                                <a:lnTo>
                                  <a:pt x="1189" y="722"/>
                                </a:lnTo>
                                <a:lnTo>
                                  <a:pt x="1198" y="650"/>
                                </a:lnTo>
                                <a:lnTo>
                                  <a:pt x="1200" y="610"/>
                                </a:lnTo>
                                <a:lnTo>
                                  <a:pt x="1200" y="588"/>
                                </a:lnTo>
                                <a:lnTo>
                                  <a:pt x="1196" y="528"/>
                                </a:lnTo>
                                <a:lnTo>
                                  <a:pt x="1184" y="456"/>
                                </a:lnTo>
                                <a:lnTo>
                                  <a:pt x="1165" y="390"/>
                                </a:lnTo>
                                <a:lnTo>
                                  <a:pt x="1137" y="326"/>
                                </a:lnTo>
                                <a:lnTo>
                                  <a:pt x="1102" y="266"/>
                                </a:lnTo>
                                <a:lnTo>
                                  <a:pt x="1088" y="248"/>
                                </a:lnTo>
                                <a:lnTo>
                                  <a:pt x="1074" y="228"/>
                                </a:lnTo>
                                <a:lnTo>
                                  <a:pt x="1025" y="174"/>
                                </a:lnTo>
                                <a:lnTo>
                                  <a:pt x="971" y="126"/>
                                </a:lnTo>
                                <a:lnTo>
                                  <a:pt x="953" y="112"/>
                                </a:lnTo>
                                <a:lnTo>
                                  <a:pt x="950" y="11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Freeform 855"/>
                        <wps:cNvSpPr>
                          <a:spLocks/>
                        </wps:cNvSpPr>
                        <wps:spPr bwMode="auto">
                          <a:xfrm>
                            <a:off x="567" y="-50"/>
                            <a:ext cx="1200" cy="1200"/>
                          </a:xfrm>
                          <a:custGeom>
                            <a:avLst/>
                            <a:gdLst>
                              <a:gd name="T0" fmla="+- 0 1260 567"/>
                              <a:gd name="T1" fmla="*/ T0 w 1200"/>
                              <a:gd name="T2" fmla="+- 0 648 -50"/>
                              <a:gd name="T3" fmla="*/ 648 h 1200"/>
                              <a:gd name="T4" fmla="+- 0 1074 567"/>
                              <a:gd name="T5" fmla="*/ T4 w 1200"/>
                              <a:gd name="T6" fmla="+- 0 648 -50"/>
                              <a:gd name="T7" fmla="*/ 648 h 1200"/>
                              <a:gd name="T8" fmla="+- 0 1074 567"/>
                              <a:gd name="T9" fmla="*/ T8 w 1200"/>
                              <a:gd name="T10" fmla="+- 0 938 -50"/>
                              <a:gd name="T11" fmla="*/ 938 h 1200"/>
                              <a:gd name="T12" fmla="+- 0 1260 567"/>
                              <a:gd name="T13" fmla="*/ T12 w 1200"/>
                              <a:gd name="T14" fmla="+- 0 938 -50"/>
                              <a:gd name="T15" fmla="*/ 938 h 1200"/>
                              <a:gd name="T16" fmla="+- 0 1260 567"/>
                              <a:gd name="T17" fmla="*/ T16 w 1200"/>
                              <a:gd name="T18" fmla="+- 0 648 -50"/>
                              <a:gd name="T19" fmla="*/ 648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693" y="698"/>
                                </a:moveTo>
                                <a:lnTo>
                                  <a:pt x="507" y="698"/>
                                </a:lnTo>
                                <a:lnTo>
                                  <a:pt x="507" y="988"/>
                                </a:lnTo>
                                <a:lnTo>
                                  <a:pt x="693" y="988"/>
                                </a:lnTo>
                                <a:lnTo>
                                  <a:pt x="693" y="69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Freeform 854"/>
                        <wps:cNvSpPr>
                          <a:spLocks/>
                        </wps:cNvSpPr>
                        <wps:spPr bwMode="auto">
                          <a:xfrm>
                            <a:off x="567" y="-50"/>
                            <a:ext cx="1200" cy="1200"/>
                          </a:xfrm>
                          <a:custGeom>
                            <a:avLst/>
                            <a:gdLst>
                              <a:gd name="T0" fmla="+- 0 1300 567"/>
                              <a:gd name="T1" fmla="*/ T0 w 1200"/>
                              <a:gd name="T2" fmla="+- 0 364 -50"/>
                              <a:gd name="T3" fmla="*/ 364 h 1200"/>
                              <a:gd name="T4" fmla="+- 0 1033 567"/>
                              <a:gd name="T5" fmla="*/ T4 w 1200"/>
                              <a:gd name="T6" fmla="+- 0 364 -50"/>
                              <a:gd name="T7" fmla="*/ 364 h 1200"/>
                              <a:gd name="T8" fmla="+- 0 1024 567"/>
                              <a:gd name="T9" fmla="*/ T8 w 1200"/>
                              <a:gd name="T10" fmla="+- 0 368 -50"/>
                              <a:gd name="T11" fmla="*/ 368 h 1200"/>
                              <a:gd name="T12" fmla="+- 0 1009 567"/>
                              <a:gd name="T13" fmla="*/ T12 w 1200"/>
                              <a:gd name="T14" fmla="+- 0 382 -50"/>
                              <a:gd name="T15" fmla="*/ 382 h 1200"/>
                              <a:gd name="T16" fmla="+- 0 1005 567"/>
                              <a:gd name="T17" fmla="*/ T16 w 1200"/>
                              <a:gd name="T18" fmla="+- 0 392 -50"/>
                              <a:gd name="T19" fmla="*/ 392 h 1200"/>
                              <a:gd name="T20" fmla="+- 0 1005 567"/>
                              <a:gd name="T21" fmla="*/ T20 w 1200"/>
                              <a:gd name="T22" fmla="+- 0 648 -50"/>
                              <a:gd name="T23" fmla="*/ 648 h 1200"/>
                              <a:gd name="T24" fmla="+- 0 1329 567"/>
                              <a:gd name="T25" fmla="*/ T24 w 1200"/>
                              <a:gd name="T26" fmla="+- 0 648 -50"/>
                              <a:gd name="T27" fmla="*/ 648 h 1200"/>
                              <a:gd name="T28" fmla="+- 0 1329 567"/>
                              <a:gd name="T29" fmla="*/ T28 w 1200"/>
                              <a:gd name="T30" fmla="+- 0 392 -50"/>
                              <a:gd name="T31" fmla="*/ 392 h 1200"/>
                              <a:gd name="T32" fmla="+- 0 1325 567"/>
                              <a:gd name="T33" fmla="*/ T32 w 1200"/>
                              <a:gd name="T34" fmla="+- 0 382 -50"/>
                              <a:gd name="T35" fmla="*/ 382 h 1200"/>
                              <a:gd name="T36" fmla="+- 0 1309 567"/>
                              <a:gd name="T37" fmla="*/ T36 w 1200"/>
                              <a:gd name="T38" fmla="+- 0 368 -50"/>
                              <a:gd name="T39" fmla="*/ 368 h 1200"/>
                              <a:gd name="T40" fmla="+- 0 1300 567"/>
                              <a:gd name="T41" fmla="*/ T40 w 1200"/>
                              <a:gd name="T42" fmla="+- 0 364 -50"/>
                              <a:gd name="T43" fmla="*/ 364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733" y="414"/>
                                </a:moveTo>
                                <a:lnTo>
                                  <a:pt x="466" y="414"/>
                                </a:lnTo>
                                <a:lnTo>
                                  <a:pt x="457" y="418"/>
                                </a:lnTo>
                                <a:lnTo>
                                  <a:pt x="442" y="432"/>
                                </a:lnTo>
                                <a:lnTo>
                                  <a:pt x="438" y="442"/>
                                </a:lnTo>
                                <a:lnTo>
                                  <a:pt x="438" y="698"/>
                                </a:lnTo>
                                <a:lnTo>
                                  <a:pt x="762" y="698"/>
                                </a:lnTo>
                                <a:lnTo>
                                  <a:pt x="762" y="442"/>
                                </a:lnTo>
                                <a:lnTo>
                                  <a:pt x="758" y="432"/>
                                </a:lnTo>
                                <a:lnTo>
                                  <a:pt x="742" y="418"/>
                                </a:lnTo>
                                <a:lnTo>
                                  <a:pt x="733" y="41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Freeform 853"/>
                        <wps:cNvSpPr>
                          <a:spLocks/>
                        </wps:cNvSpPr>
                        <wps:spPr bwMode="auto">
                          <a:xfrm>
                            <a:off x="567" y="-50"/>
                            <a:ext cx="1200" cy="1200"/>
                          </a:xfrm>
                          <a:custGeom>
                            <a:avLst/>
                            <a:gdLst>
                              <a:gd name="T0" fmla="+- 0 1174 567"/>
                              <a:gd name="T1" fmla="*/ T0 w 1200"/>
                              <a:gd name="T2" fmla="+- 0 166 -50"/>
                              <a:gd name="T3" fmla="*/ 166 h 1200"/>
                              <a:gd name="T4" fmla="+- 0 1142 567"/>
                              <a:gd name="T5" fmla="*/ T4 w 1200"/>
                              <a:gd name="T6" fmla="+- 0 166 -50"/>
                              <a:gd name="T7" fmla="*/ 166 h 1200"/>
                              <a:gd name="T8" fmla="+- 0 1121 567"/>
                              <a:gd name="T9" fmla="*/ T8 w 1200"/>
                              <a:gd name="T10" fmla="+- 0 172 -50"/>
                              <a:gd name="T11" fmla="*/ 172 h 1200"/>
                              <a:gd name="T12" fmla="+- 0 1105 567"/>
                              <a:gd name="T13" fmla="*/ T12 w 1200"/>
                              <a:gd name="T14" fmla="+- 0 184 -50"/>
                              <a:gd name="T15" fmla="*/ 184 h 1200"/>
                              <a:gd name="T16" fmla="+- 0 1093 567"/>
                              <a:gd name="T17" fmla="*/ T16 w 1200"/>
                              <a:gd name="T18" fmla="+- 0 200 -50"/>
                              <a:gd name="T19" fmla="*/ 200 h 1200"/>
                              <a:gd name="T20" fmla="+- 0 1086 567"/>
                              <a:gd name="T21" fmla="*/ T20 w 1200"/>
                              <a:gd name="T22" fmla="+- 0 222 -50"/>
                              <a:gd name="T23" fmla="*/ 222 h 1200"/>
                              <a:gd name="T24" fmla="+- 0 1083 567"/>
                              <a:gd name="T25" fmla="*/ T24 w 1200"/>
                              <a:gd name="T26" fmla="+- 0 248 -50"/>
                              <a:gd name="T27" fmla="*/ 248 h 1200"/>
                              <a:gd name="T28" fmla="+- 0 1084 567"/>
                              <a:gd name="T29" fmla="*/ T28 w 1200"/>
                              <a:gd name="T30" fmla="+- 0 262 -50"/>
                              <a:gd name="T31" fmla="*/ 262 h 1200"/>
                              <a:gd name="T32" fmla="+- 0 1130 567"/>
                              <a:gd name="T33" fmla="*/ T32 w 1200"/>
                              <a:gd name="T34" fmla="+- 0 324 -50"/>
                              <a:gd name="T35" fmla="*/ 324 h 1200"/>
                              <a:gd name="T36" fmla="+- 0 1184 567"/>
                              <a:gd name="T37" fmla="*/ T36 w 1200"/>
                              <a:gd name="T38" fmla="+- 0 330 -50"/>
                              <a:gd name="T39" fmla="*/ 330 h 1200"/>
                              <a:gd name="T40" fmla="+- 0 1205 567"/>
                              <a:gd name="T41" fmla="*/ T40 w 1200"/>
                              <a:gd name="T42" fmla="+- 0 326 -50"/>
                              <a:gd name="T43" fmla="*/ 326 h 1200"/>
                              <a:gd name="T44" fmla="+- 0 1248 567"/>
                              <a:gd name="T45" fmla="*/ T44 w 1200"/>
                              <a:gd name="T46" fmla="+- 0 258 -50"/>
                              <a:gd name="T47" fmla="*/ 258 h 1200"/>
                              <a:gd name="T48" fmla="+- 0 1249 567"/>
                              <a:gd name="T49" fmla="*/ T48 w 1200"/>
                              <a:gd name="T50" fmla="+- 0 226 -50"/>
                              <a:gd name="T51" fmla="*/ 226 h 1200"/>
                              <a:gd name="T52" fmla="+- 0 1243 567"/>
                              <a:gd name="T53" fmla="*/ T52 w 1200"/>
                              <a:gd name="T54" fmla="+- 0 208 -50"/>
                              <a:gd name="T55" fmla="*/ 208 h 1200"/>
                              <a:gd name="T56" fmla="+- 0 1234 567"/>
                              <a:gd name="T57" fmla="*/ T56 w 1200"/>
                              <a:gd name="T58" fmla="+- 0 192 -50"/>
                              <a:gd name="T59" fmla="*/ 192 h 1200"/>
                              <a:gd name="T60" fmla="+- 0 1219 567"/>
                              <a:gd name="T61" fmla="*/ T60 w 1200"/>
                              <a:gd name="T62" fmla="+- 0 180 -50"/>
                              <a:gd name="T63" fmla="*/ 180 h 1200"/>
                              <a:gd name="T64" fmla="+- 0 1199 567"/>
                              <a:gd name="T65" fmla="*/ T64 w 1200"/>
                              <a:gd name="T66" fmla="+- 0 170 -50"/>
                              <a:gd name="T67" fmla="*/ 170 h 1200"/>
                              <a:gd name="T68" fmla="+- 0 1174 567"/>
                              <a:gd name="T69" fmla="*/ T68 w 1200"/>
                              <a:gd name="T70" fmla="+- 0 166 -50"/>
                              <a:gd name="T71" fmla="*/ 166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607" y="216"/>
                                </a:moveTo>
                                <a:lnTo>
                                  <a:pt x="575" y="216"/>
                                </a:lnTo>
                                <a:lnTo>
                                  <a:pt x="554" y="222"/>
                                </a:lnTo>
                                <a:lnTo>
                                  <a:pt x="538" y="234"/>
                                </a:lnTo>
                                <a:lnTo>
                                  <a:pt x="526" y="250"/>
                                </a:lnTo>
                                <a:lnTo>
                                  <a:pt x="519" y="272"/>
                                </a:lnTo>
                                <a:lnTo>
                                  <a:pt x="516" y="298"/>
                                </a:lnTo>
                                <a:lnTo>
                                  <a:pt x="517" y="312"/>
                                </a:lnTo>
                                <a:lnTo>
                                  <a:pt x="563" y="374"/>
                                </a:lnTo>
                                <a:lnTo>
                                  <a:pt x="617" y="380"/>
                                </a:lnTo>
                                <a:lnTo>
                                  <a:pt x="638" y="376"/>
                                </a:lnTo>
                                <a:lnTo>
                                  <a:pt x="681" y="308"/>
                                </a:lnTo>
                                <a:lnTo>
                                  <a:pt x="682" y="276"/>
                                </a:lnTo>
                                <a:lnTo>
                                  <a:pt x="676" y="258"/>
                                </a:lnTo>
                                <a:lnTo>
                                  <a:pt x="667" y="242"/>
                                </a:lnTo>
                                <a:lnTo>
                                  <a:pt x="652" y="230"/>
                                </a:lnTo>
                                <a:lnTo>
                                  <a:pt x="632" y="220"/>
                                </a:lnTo>
                                <a:lnTo>
                                  <a:pt x="607" y="21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Freeform 852"/>
                        <wps:cNvSpPr>
                          <a:spLocks/>
                        </wps:cNvSpPr>
                        <wps:spPr bwMode="auto">
                          <a:xfrm>
                            <a:off x="567" y="-50"/>
                            <a:ext cx="1200" cy="1200"/>
                          </a:xfrm>
                          <a:custGeom>
                            <a:avLst/>
                            <a:gdLst>
                              <a:gd name="T0" fmla="+- 0 1166 567"/>
                              <a:gd name="T1" fmla="*/ T0 w 1200"/>
                              <a:gd name="T2" fmla="+- 0 -50 -50"/>
                              <a:gd name="T3" fmla="*/ -50 h 1200"/>
                              <a:gd name="T4" fmla="+- 0 1141 567"/>
                              <a:gd name="T5" fmla="*/ T4 w 1200"/>
                              <a:gd name="T6" fmla="+- 0 -48 -50"/>
                              <a:gd name="T7" fmla="*/ -48 h 1200"/>
                              <a:gd name="T8" fmla="+- 0 1191 567"/>
                              <a:gd name="T9" fmla="*/ T8 w 1200"/>
                              <a:gd name="T10" fmla="+- 0 -48 -50"/>
                              <a:gd name="T11" fmla="*/ -48 h 1200"/>
                              <a:gd name="T12" fmla="+- 0 1166 567"/>
                              <a:gd name="T13" fmla="*/ T12 w 1200"/>
                              <a:gd name="T14" fmla="+- 0 -50 -50"/>
                              <a:gd name="T15" fmla="*/ -50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599" y="0"/>
                                </a:moveTo>
                                <a:lnTo>
                                  <a:pt x="574" y="2"/>
                                </a:lnTo>
                                <a:lnTo>
                                  <a:pt x="624" y="2"/>
                                </a:lnTo>
                                <a:lnTo>
                                  <a:pt x="59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1" o:spid="_x0000_s1026" style="position:absolute;margin-left:28.35pt;margin-top:-2.5pt;width:60pt;height:60pt;z-index:-1863;mso-position-horizontal-relative:page" coordorigin="567,-50" coordsize="1200,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">
                <v:shape id="Freeform 857" o:spid="_x0000_s1027" style="position:absolute;left:567;top:-50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ommcUA&#10;AADcAAAADwAAAGRycy9kb3ducmV2LnhtbESPT2vCQBTE7wW/w/KE3uomQq2mriLagNBTVcTjI/ua&#10;BLNvw+7mj9++Wyj0OMzMb5j1djSN6Mn52rKCdJaAIC6srrlUcDnnL0sQPiBrbCyTggd52G4mT2vM&#10;tB34i/pTKEWEsM9QQRVCm0npi4oM+pltiaP3bZ3BEKUrpXY4RLhp5DxJFtJgzXGhwpb2FRX3U2cU&#10;3FO+Hsb5JXTnj7zdP+rP9PbmlHqejrt3EIHG8B/+ax+1guXrCn7Px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iaZxQAAANwAAAAPAAAAAAAAAAAAAAAAAJgCAABkcnMv&#10;ZG93bnJldi54bWxQSwUGAAAAAAQABAD1AAAAigMAAAAA&#10;" path="m649,2r-99,l526,4,456,16,369,44,307,74r-58,38l194,158r-51,54l128,230r-15,20l99,268,87,288,75,308,64,330,53,350,28,414,11,482,2,552,,610r,16l7,696r15,68l44,830r31,62l113,950r15,20l177,1024r55,50l290,1114r61,34l372,1156r21,10l415,1172r21,8l459,1186r68,12l551,1200r97,l672,1196r23,-2l719,1190r22,-6l764,1180r66,-24l893,1126r52,-34l577,1092r-40,-4l517,1084r-20,-2l478,1076r-93,-34l332,1010,282,972,265,956,249,942,208,894,174,844,164,828,133,754,114,676r-5,-66l108,588r1,-20l120,492r25,-76l172,364r11,-18l194,328r13,-18l220,294r15,-18l282,228r48,-38l382,158r94,-34l537,112r21,-2l950,110,934,98,853,54,788,28,673,4,649,2e" fillcolor="black" stroked="f">
                  <v:path arrowok="t" o:connecttype="custom" o:connectlocs="550,-48;456,-34;307,24;194,108;128,180;99,218;75,258;53,300;11,432;0,560;7,646;44,780;113,900;177,974;290,1064;372,1106;415,1122;459,1136;551,1150;672,1146;719,1140;764,1130;893,1076;577,1042;517,1034;478,1026;332,960;265,906;208,844;164,778;114,626;108,538;120,442;172,314;194,278;220,244;282,178;382,108;537,62;950,60;853,4;673,-46" o:connectangles="0,0,0,0,0,0,0,0,0,0,0,0,0,0,0,0,0,0,0,0,0,0,0,0,0,0,0,0,0,0,0,0,0,0,0,0,0,0,0,0,0,0"/>
                </v:shape>
                <v:shape id="Freeform 856" o:spid="_x0000_s1028" style="position:absolute;left:567;top:-50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xFub4A&#10;AADcAAAADwAAAGRycy9kb3ducmV2LnhtbERPyQrCMBC9C/5DGMGbpvWgUo0iLiB4ckE8Ds3YFptJ&#10;SaLWvzcHwePj7fNla2rxIucrywrSYQKCOLe64kLB5bwbTEH4gKyxtkwKPuRhueh25php++YjvU6h&#10;EDGEfYYKyhCaTEqfl2TQD21DHLm7dQZDhK6Q2uE7hptajpJkLA1WHBtKbGhdUv44PY2CR8rXTTu6&#10;hOd5u2vWn+qQ3iZOqX6vXc1ABGrDX/xz77WC6TjOj2fiEZC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58Rbm+AAAA3AAAAA8AAAAAAAAAAAAAAAAAmAIAAGRycy9kb3ducmV2&#10;LnhtbFBLBQYAAAAABAAEAPUAAACDAwAAAAA=&#10;" path="m950,110r-322,l688,116r39,8l820,160r53,32l923,230r47,46l983,290r12,16l1007,322r11,18l1028,356r9,18l1046,390r8,18l1073,466r13,62l1091,592r1,24l1091,638r-8,62l1068,760r-23,56l1036,832r-10,18l991,900r-27,30l949,946r-16,14l917,976r-16,12l850,1024r-35,18l797,1052r-19,8l721,1078r-40,8l620,1092r325,l1010,1040r18,-18l1045,1006r16,-18l1076,970r14,-18l1103,932r13,-18l1148,854r25,-64l1189,722r9,-72l1200,610r,-22l1196,528r-12,-72l1165,390r-28,-64l1102,266r-14,-18l1074,228r-49,-54l971,126,953,112r-3,-2e" fillcolor="black" stroked="f">
                  <v:path arrowok="t" o:connecttype="custom" o:connectlocs="628,60;727,74;873,142;970,226;995,256;1018,290;1037,324;1054,358;1086,478;1092,566;1083,650;1045,766;1026,800;964,880;933,910;901,938;815,992;778,1010;681,1036;945,1042;1028,972;1061,938;1090,902;1116,864;1173,740;1198,600;1200,538;1184,406;1137,276;1088,198;1025,124;953,62" o:connectangles="0,0,0,0,0,0,0,0,0,0,0,0,0,0,0,0,0,0,0,0,0,0,0,0,0,0,0,0,0,0,0,0"/>
                </v:shape>
                <v:shape id="Freeform 855" o:spid="_x0000_s1029" style="position:absolute;left:567;top:-50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DgIsQA&#10;AADcAAAADwAAAGRycy9kb3ducmV2LnhtbESPQWvCQBSE7wX/w/KE3uomHmyIriKxQsFTVUqPj+wz&#10;CWbfht2NJv++Kwgeh5n5hlltBtOKGznfWFaQzhIQxKXVDVcKzqf9RwbCB2SNrWVSMJKHzXrytsJc&#10;2zv/0O0YKhEh7HNUUIfQ5VL6siaDfmY74uhdrDMYonSV1A7vEW5aOU+ShTTYcFyosaOipvJ67I2C&#10;a8q/u2F+Dv3pa98VY3NI/z6dUu/TYbsEEWgIr/Cz/a0VZIsUHm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w4CLEAAAA3AAAAA8AAAAAAAAAAAAAAAAAmAIAAGRycy9k&#10;b3ducmV2LnhtbFBLBQYAAAAABAAEAPUAAACJAwAAAAA=&#10;" path="m693,698r-186,l507,988r186,l693,698e" fillcolor="black" stroked="f">
                  <v:path arrowok="t" o:connecttype="custom" o:connectlocs="693,648;507,648;507,938;693,938;693,648" o:connectangles="0,0,0,0,0"/>
                </v:shape>
                <v:shape id="Freeform 854" o:spid="_x0000_s1030" style="position:absolute;left:567;top:-50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J+VcQA&#10;AADcAAAADwAAAGRycy9kb3ducmV2LnhtbESPQWvCQBSE70L/w/KE3swmOaSSuorYCgVP1SAeH9nX&#10;JJh9G3ZXE/99Vyj0OMzMN8xqM5le3Mn5zrKCLElBENdWd9woqE77xRKED8gae8uk4EEeNuuX2QpL&#10;bUf+pvsxNCJC2JeooA1hKKX0dUsGfWIH4uj9WGcwROkaqR2OEW56madpIQ12HBdaHGjXUn093oyC&#10;a8bnjymvwu30uR92j+6QXd6cUq/zafsOItAU/sN/7S+tYFnk8DwTj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iflXEAAAA3AAAAA8AAAAAAAAAAAAAAAAAmAIAAGRycy9k&#10;b3ducmV2LnhtbFBLBQYAAAAABAAEAPUAAACJAwAAAAA=&#10;" path="m733,414r-267,l457,418r-15,14l438,442r,256l762,698r,-256l758,432,742,418r-9,-4e" fillcolor="black" stroked="f">
                  <v:path arrowok="t" o:connecttype="custom" o:connectlocs="733,364;466,364;457,368;442,382;438,392;438,648;762,648;762,392;758,382;742,368;733,364" o:connectangles="0,0,0,0,0,0,0,0,0,0,0"/>
                </v:shape>
                <v:shape id="Freeform 853" o:spid="_x0000_s1031" style="position:absolute;left:567;top:-50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7bzsQA&#10;AADcAAAADwAAAGRycy9kb3ducmV2LnhtbESPT2vCQBTE74V+h+UVvNVNFKykriJqQOipKtLjI/tM&#10;gtm3YXfzx2/vFgo9DjPzG2a1GU0jenK+tqwgnSYgiAuray4VXM75+xKED8gaG8uk4EEeNuvXlxVm&#10;2g78Tf0plCJC2GeooAqhzaT0RUUG/dS2xNG7WWcwROlKqR0OEW4aOUuShTRYc1yosKVdRcX91BkF&#10;95Sv+3F2Cd35kLe7R/2V/nw4pSZv4/YTRKAx/If/2ketYLmYw++Ze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u287EAAAA3AAAAA8AAAAAAAAAAAAAAAAAmAIAAGRycy9k&#10;b3ducmV2LnhtbFBLBQYAAAAABAAEAPUAAACJAwAAAAA=&#10;" path="m607,216r-32,l554,222r-16,12l526,250r-7,22l516,298r1,14l563,374r54,6l638,376r43,-68l682,276r-6,-18l667,242,652,230,632,220r-25,-4e" fillcolor="black" stroked="f">
                  <v:path arrowok="t" o:connecttype="custom" o:connectlocs="607,166;575,166;554,172;538,184;526,200;519,222;516,248;517,262;563,324;617,330;638,326;681,258;682,226;676,208;667,192;652,180;632,170;607,166" o:connectangles="0,0,0,0,0,0,0,0,0,0,0,0,0,0,0,0,0,0"/>
                </v:shape>
                <v:shape id="Freeform 852" o:spid="_x0000_s1032" style="position:absolute;left:567;top:-50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dDusQA&#10;AADcAAAADwAAAGRycy9kb3ducmV2LnhtbESPT2vCQBTE74V+h+UVvNVNRKykriJqQOipKtLjI/tM&#10;gtm3YXfzx2/vFgo9DjPzG2a1GU0jenK+tqwgnSYgiAuray4VXM75+xKED8gaG8uk4EEeNuvXlxVm&#10;2g78Tf0plCJC2GeooAqhzaT0RUUG/dS2xNG7WWcwROlKqR0OEW4aOUuShTRYc1yosKVdRcX91BkF&#10;95Sv+3F2Cd35kLe7R/2V/nw4pSZv4/YTRKAx/If/2ketYLmYw++Ze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HQ7rEAAAA3AAAAA8AAAAAAAAAAAAAAAAAmAIAAGRycy9k&#10;b3ducmV2LnhtbFBLBQYAAAAABAAEAPUAAACJAwAAAAA=&#10;" path="m599,l574,2r50,l599,e" fillcolor="black" stroked="f">
                  <v:path arrowok="t" o:connecttype="custom" o:connectlocs="599,-50;574,-48;624,-48;599,-50" o:connectangles="0,0,0,0"/>
                </v:shape>
                <w10:wrap anchorx="page"/>
              </v:group>
            </w:pict>
          </mc:Fallback>
        </mc:AlternateContent>
      </w:r>
      <w:r w:rsidR="00C85D60">
        <w:rPr>
          <w:rFonts w:ascii="Arial" w:eastAsia="Arial" w:hAnsi="Arial" w:cs="Arial"/>
          <w:b/>
          <w:bCs/>
          <w:spacing w:val="-11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4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7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7"/>
          <w:sz w:val="24"/>
          <w:szCs w:val="24"/>
        </w:rPr>
        <w:t>bu</w:t>
      </w:r>
      <w:r w:rsidR="00C85D60">
        <w:rPr>
          <w:rFonts w:ascii="Arial" w:eastAsia="Arial" w:hAnsi="Arial" w:cs="Arial"/>
          <w:b/>
          <w:bCs/>
          <w:spacing w:val="-9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sz w:val="24"/>
          <w:szCs w:val="24"/>
        </w:rPr>
        <w:t>n</w:t>
      </w:r>
    </w:p>
    <w:p w:rsidR="008E418F" w:rsidRDefault="00C85D60">
      <w:pPr>
        <w:spacing w:before="24" w:after="0" w:line="260" w:lineRule="auto"/>
        <w:ind w:left="1607" w:right="-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13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tr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bu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m</w:t>
      </w:r>
      <w:r>
        <w:rPr>
          <w:rFonts w:ascii="Arial" w:eastAsia="Arial" w:hAnsi="Arial" w:cs="Arial"/>
          <w:spacing w:val="-8"/>
          <w:sz w:val="24"/>
          <w:szCs w:val="24"/>
        </w:rPr>
        <w:t>e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t</w:t>
      </w:r>
      <w:r>
        <w:rPr>
          <w:rFonts w:ascii="Arial" w:eastAsia="Arial" w:hAnsi="Arial" w:cs="Arial"/>
          <w:spacing w:val="-8"/>
          <w:sz w:val="24"/>
          <w:szCs w:val="24"/>
        </w:rPr>
        <w:t>h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sz w:val="24"/>
          <w:szCs w:val="24"/>
        </w:rPr>
        <w:t>l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c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pacing w:val="-8"/>
          <w:sz w:val="24"/>
          <w:szCs w:val="24"/>
        </w:rPr>
        <w:t>s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8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w w:val="104"/>
          <w:sz w:val="24"/>
          <w:szCs w:val="24"/>
        </w:rPr>
        <w:t>m</w:t>
      </w:r>
      <w:r>
        <w:rPr>
          <w:rFonts w:ascii="Arial" w:eastAsia="Arial" w:hAnsi="Arial" w:cs="Arial"/>
          <w:spacing w:val="-11"/>
          <w:w w:val="98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ascii="Arial" w:eastAsia="Arial" w:hAnsi="Arial" w:cs="Arial"/>
          <w:spacing w:val="-7"/>
          <w:w w:val="103"/>
          <w:sz w:val="24"/>
          <w:szCs w:val="24"/>
        </w:rPr>
        <w:t>co</w:t>
      </w:r>
      <w:r>
        <w:rPr>
          <w:rFonts w:ascii="Arial" w:eastAsia="Arial" w:hAnsi="Arial" w:cs="Arial"/>
          <w:spacing w:val="-11"/>
          <w:w w:val="102"/>
          <w:sz w:val="24"/>
          <w:szCs w:val="24"/>
        </w:rPr>
        <w:t>p</w:t>
      </w:r>
      <w:r>
        <w:rPr>
          <w:rFonts w:ascii="Arial" w:eastAsia="Arial" w:hAnsi="Arial" w:cs="Arial"/>
          <w:spacing w:val="-18"/>
          <w:sz w:val="24"/>
          <w:szCs w:val="24"/>
        </w:rPr>
        <w:t>y</w:t>
      </w:r>
      <w:r>
        <w:rPr>
          <w:rFonts w:ascii="Arial" w:eastAsia="Arial" w:hAnsi="Arial" w:cs="Arial"/>
          <w:w w:val="70"/>
          <w:sz w:val="24"/>
          <w:szCs w:val="24"/>
        </w:rPr>
        <w:t>,</w:t>
      </w:r>
      <w:r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10"/>
          <w:sz w:val="24"/>
          <w:szCs w:val="24"/>
        </w:rPr>
        <w:t>st</w:t>
      </w:r>
      <w:r>
        <w:rPr>
          <w:rFonts w:ascii="Arial" w:eastAsia="Arial" w:hAnsi="Arial" w:cs="Arial"/>
          <w:spacing w:val="-7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bu</w:t>
      </w:r>
      <w:r>
        <w:rPr>
          <w:rFonts w:ascii="Arial" w:eastAsia="Arial" w:hAnsi="Arial" w:cs="Arial"/>
          <w:spacing w:val="-11"/>
          <w:w w:val="121"/>
          <w:sz w:val="24"/>
          <w:szCs w:val="24"/>
        </w:rPr>
        <w:t>t</w:t>
      </w:r>
      <w:r>
        <w:rPr>
          <w:rFonts w:ascii="Arial" w:eastAsia="Arial" w:hAnsi="Arial" w:cs="Arial"/>
          <w:spacing w:val="-4"/>
          <w:w w:val="94"/>
          <w:sz w:val="24"/>
          <w:szCs w:val="24"/>
        </w:rPr>
        <w:t>e</w:t>
      </w:r>
      <w:r>
        <w:rPr>
          <w:rFonts w:ascii="Arial" w:eastAsia="Arial" w:hAnsi="Arial" w:cs="Arial"/>
          <w:w w:val="70"/>
          <w:sz w:val="24"/>
          <w:szCs w:val="24"/>
        </w:rPr>
        <w:t>,</w:t>
      </w:r>
      <w:r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d</w:t>
      </w:r>
      <w:r>
        <w:rPr>
          <w:rFonts w:ascii="Arial" w:eastAsia="Arial" w:hAnsi="Arial" w:cs="Arial"/>
          <w:spacing w:val="-9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sp</w:t>
      </w:r>
      <w:r>
        <w:rPr>
          <w:rFonts w:ascii="Arial" w:eastAsia="Arial" w:hAnsi="Arial" w:cs="Arial"/>
          <w:spacing w:val="-9"/>
          <w:sz w:val="24"/>
          <w:szCs w:val="24"/>
        </w:rPr>
        <w:t>l</w:t>
      </w:r>
      <w:r>
        <w:rPr>
          <w:rFonts w:ascii="Arial" w:eastAsia="Arial" w:hAnsi="Arial" w:cs="Arial"/>
          <w:spacing w:val="-1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ascii="Arial" w:eastAsia="Arial" w:hAnsi="Arial" w:cs="Arial"/>
          <w:spacing w:val="-7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p</w:t>
      </w:r>
      <w:r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>
        <w:rPr>
          <w:rFonts w:ascii="Arial" w:eastAsia="Arial" w:hAnsi="Arial" w:cs="Arial"/>
          <w:spacing w:val="-1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10"/>
          <w:w w:val="118"/>
          <w:sz w:val="24"/>
          <w:szCs w:val="24"/>
        </w:rPr>
        <w:t>f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>
        <w:rPr>
          <w:rFonts w:ascii="Arial" w:eastAsia="Arial" w:hAnsi="Arial" w:cs="Arial"/>
          <w:spacing w:val="-6"/>
          <w:w w:val="105"/>
          <w:sz w:val="24"/>
          <w:szCs w:val="24"/>
        </w:rPr>
        <w:t>r</w:t>
      </w:r>
      <w:r>
        <w:rPr>
          <w:rFonts w:ascii="Arial" w:eastAsia="Arial" w:hAnsi="Arial" w:cs="Arial"/>
          <w:w w:val="104"/>
          <w:sz w:val="24"/>
          <w:szCs w:val="24"/>
        </w:rPr>
        <w:t xml:space="preserve">m </w:t>
      </w:r>
      <w:r>
        <w:rPr>
          <w:rFonts w:ascii="Arial" w:eastAsia="Arial" w:hAnsi="Arial" w:cs="Arial"/>
          <w:spacing w:val="-8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sz w:val="24"/>
          <w:szCs w:val="24"/>
        </w:rPr>
        <w:t>w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k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c</w:t>
      </w:r>
      <w:r>
        <w:rPr>
          <w:rFonts w:ascii="Arial" w:eastAsia="Arial" w:hAnsi="Arial" w:cs="Arial"/>
          <w:spacing w:val="-12"/>
          <w:sz w:val="24"/>
          <w:szCs w:val="24"/>
        </w:rPr>
        <w:t>o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10"/>
          <w:sz w:val="24"/>
          <w:szCs w:val="24"/>
        </w:rPr>
        <w:t>r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co</w:t>
      </w:r>
      <w:r>
        <w:rPr>
          <w:rFonts w:ascii="Arial" w:eastAsia="Arial" w:hAnsi="Arial" w:cs="Arial"/>
          <w:spacing w:val="-11"/>
          <w:sz w:val="24"/>
          <w:szCs w:val="24"/>
        </w:rPr>
        <w:t>p</w:t>
      </w:r>
      <w:r>
        <w:rPr>
          <w:rFonts w:ascii="Arial" w:eastAsia="Arial" w:hAnsi="Arial" w:cs="Arial"/>
          <w:spacing w:val="-6"/>
          <w:sz w:val="24"/>
          <w:szCs w:val="24"/>
        </w:rPr>
        <w:t>y</w:t>
      </w:r>
      <w:r>
        <w:rPr>
          <w:rFonts w:ascii="Arial" w:eastAsia="Arial" w:hAnsi="Arial" w:cs="Arial"/>
          <w:spacing w:val="-7"/>
          <w:sz w:val="24"/>
          <w:szCs w:val="24"/>
        </w:rPr>
        <w:t>r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g</w:t>
      </w:r>
      <w:r>
        <w:rPr>
          <w:rFonts w:ascii="Arial" w:eastAsia="Arial" w:hAnsi="Arial" w:cs="Arial"/>
          <w:spacing w:val="-9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an</w:t>
      </w:r>
      <w:r>
        <w:rPr>
          <w:rFonts w:ascii="Arial" w:eastAsia="Arial" w:hAnsi="Arial" w:cs="Arial"/>
          <w:w w:val="102"/>
          <w:sz w:val="24"/>
          <w:szCs w:val="24"/>
        </w:rPr>
        <w:t xml:space="preserve">d </w:t>
      </w:r>
      <w:r>
        <w:rPr>
          <w:rFonts w:ascii="Arial" w:eastAsia="Arial" w:hAnsi="Arial" w:cs="Arial"/>
          <w:spacing w:val="-9"/>
          <w:sz w:val="24"/>
          <w:szCs w:val="24"/>
        </w:rPr>
        <w:t>m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pacing w:val="-12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d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7"/>
          <w:sz w:val="24"/>
          <w:szCs w:val="24"/>
        </w:rPr>
        <w:t>r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sz w:val="24"/>
          <w:szCs w:val="24"/>
        </w:rPr>
        <w:t>w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pacing w:val="-11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8"/>
          <w:sz w:val="24"/>
          <w:szCs w:val="24"/>
        </w:rPr>
        <w:t>b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s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w w:val="121"/>
          <w:sz w:val="24"/>
          <w:szCs w:val="24"/>
        </w:rPr>
        <w:t xml:space="preserve">t 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8"/>
          <w:sz w:val="24"/>
          <w:szCs w:val="24"/>
        </w:rPr>
        <w:t>n</w:t>
      </w:r>
      <w:r>
        <w:rPr>
          <w:rFonts w:ascii="Arial" w:eastAsia="Arial" w:hAnsi="Arial" w:cs="Arial"/>
          <w:spacing w:val="-7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h</w:t>
      </w:r>
      <w:r>
        <w:rPr>
          <w:rFonts w:ascii="Arial" w:eastAsia="Arial" w:hAnsi="Arial" w:cs="Arial"/>
          <w:spacing w:val="-8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gi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a</w:t>
      </w:r>
      <w:r>
        <w:rPr>
          <w:rFonts w:ascii="Arial" w:eastAsia="Arial" w:hAnsi="Arial" w:cs="Arial"/>
          <w:spacing w:val="-7"/>
          <w:sz w:val="24"/>
          <w:szCs w:val="24"/>
        </w:rPr>
        <w:t>u</w:t>
      </w:r>
      <w:r>
        <w:rPr>
          <w:rFonts w:ascii="Arial" w:eastAsia="Arial" w:hAnsi="Arial" w:cs="Arial"/>
          <w:spacing w:val="-8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ho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104"/>
          <w:sz w:val="24"/>
          <w:szCs w:val="24"/>
        </w:rPr>
        <w:t>c</w:t>
      </w:r>
      <w:r>
        <w:rPr>
          <w:rFonts w:ascii="Arial" w:eastAsia="Arial" w:hAnsi="Arial" w:cs="Arial"/>
          <w:spacing w:val="-10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9"/>
          <w:w w:val="110"/>
          <w:sz w:val="24"/>
          <w:szCs w:val="24"/>
        </w:rPr>
        <w:t>t</w:t>
      </w:r>
      <w:r>
        <w:rPr>
          <w:rFonts w:ascii="Arial" w:eastAsia="Arial" w:hAnsi="Arial" w:cs="Arial"/>
          <w:spacing w:val="-7"/>
          <w:w w:val="110"/>
          <w:sz w:val="24"/>
          <w:szCs w:val="24"/>
        </w:rPr>
        <w:t>s</w:t>
      </w:r>
      <w:r>
        <w:rPr>
          <w:rFonts w:ascii="Arial" w:eastAsia="Arial" w:hAnsi="Arial" w:cs="Arial"/>
          <w:w w:val="96"/>
          <w:sz w:val="24"/>
          <w:szCs w:val="24"/>
        </w:rPr>
        <w:t>.</w:t>
      </w:r>
    </w:p>
    <w:p w:rsidR="008E418F" w:rsidRDefault="008E418F">
      <w:pPr>
        <w:spacing w:before="1" w:after="0" w:line="100" w:lineRule="exact"/>
        <w:rPr>
          <w:sz w:val="10"/>
          <w:szCs w:val="1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4D477D">
      <w:pPr>
        <w:spacing w:after="0" w:line="240" w:lineRule="auto"/>
        <w:ind w:left="1607" w:right="-20"/>
        <w:rPr>
          <w:rFonts w:ascii="Arial" w:eastAsia="Arial" w:hAnsi="Arial" w:cs="Arial"/>
          <w:sz w:val="24"/>
          <w:szCs w:val="24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0B3AEB1" wp14:editId="08416AFC">
                <wp:simplePos x="0" y="0"/>
                <wp:positionH relativeFrom="page">
                  <wp:posOffset>360045</wp:posOffset>
                </wp:positionH>
                <wp:positionV relativeFrom="paragraph">
                  <wp:posOffset>142875</wp:posOffset>
                </wp:positionV>
                <wp:extent cx="762000" cy="762000"/>
                <wp:effectExtent l="7620" t="0" r="1905" b="0"/>
                <wp:wrapNone/>
                <wp:docPr id="849" name="Group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0" cy="762000"/>
                          <a:chOff x="567" y="225"/>
                          <a:chExt cx="1200" cy="1200"/>
                        </a:xfrm>
                      </wpg:grpSpPr>
                      <wps:wsp>
                        <wps:cNvPr id="850" name="Freeform 850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117 567"/>
                              <a:gd name="T1" fmla="*/ T0 w 1200"/>
                              <a:gd name="T2" fmla="+- 0 227 225"/>
                              <a:gd name="T3" fmla="*/ 227 h 1200"/>
                              <a:gd name="T4" fmla="+- 0 1023 567"/>
                              <a:gd name="T5" fmla="*/ T4 w 1200"/>
                              <a:gd name="T6" fmla="+- 0 241 225"/>
                              <a:gd name="T7" fmla="*/ 241 h 1200"/>
                              <a:gd name="T8" fmla="+- 0 874 567"/>
                              <a:gd name="T9" fmla="*/ T8 w 1200"/>
                              <a:gd name="T10" fmla="+- 0 299 225"/>
                              <a:gd name="T11" fmla="*/ 299 h 1200"/>
                              <a:gd name="T12" fmla="+- 0 761 567"/>
                              <a:gd name="T13" fmla="*/ T12 w 1200"/>
                              <a:gd name="T14" fmla="+- 0 383 225"/>
                              <a:gd name="T15" fmla="*/ 383 h 1200"/>
                              <a:gd name="T16" fmla="+- 0 695 567"/>
                              <a:gd name="T17" fmla="*/ T16 w 1200"/>
                              <a:gd name="T18" fmla="+- 0 455 225"/>
                              <a:gd name="T19" fmla="*/ 455 h 1200"/>
                              <a:gd name="T20" fmla="+- 0 666 567"/>
                              <a:gd name="T21" fmla="*/ T20 w 1200"/>
                              <a:gd name="T22" fmla="+- 0 493 225"/>
                              <a:gd name="T23" fmla="*/ 493 h 1200"/>
                              <a:gd name="T24" fmla="+- 0 642 567"/>
                              <a:gd name="T25" fmla="*/ T24 w 1200"/>
                              <a:gd name="T26" fmla="+- 0 533 225"/>
                              <a:gd name="T27" fmla="*/ 533 h 1200"/>
                              <a:gd name="T28" fmla="+- 0 620 567"/>
                              <a:gd name="T29" fmla="*/ T28 w 1200"/>
                              <a:gd name="T30" fmla="+- 0 575 225"/>
                              <a:gd name="T31" fmla="*/ 575 h 1200"/>
                              <a:gd name="T32" fmla="+- 0 578 567"/>
                              <a:gd name="T33" fmla="*/ T32 w 1200"/>
                              <a:gd name="T34" fmla="+- 0 707 225"/>
                              <a:gd name="T35" fmla="*/ 707 h 1200"/>
                              <a:gd name="T36" fmla="+- 0 567 567"/>
                              <a:gd name="T37" fmla="*/ T36 w 1200"/>
                              <a:gd name="T38" fmla="+- 0 835 225"/>
                              <a:gd name="T39" fmla="*/ 835 h 1200"/>
                              <a:gd name="T40" fmla="+- 0 574 567"/>
                              <a:gd name="T41" fmla="*/ T40 w 1200"/>
                              <a:gd name="T42" fmla="+- 0 921 225"/>
                              <a:gd name="T43" fmla="*/ 921 h 1200"/>
                              <a:gd name="T44" fmla="+- 0 611 567"/>
                              <a:gd name="T45" fmla="*/ T44 w 1200"/>
                              <a:gd name="T46" fmla="+- 0 1055 225"/>
                              <a:gd name="T47" fmla="*/ 1055 h 1200"/>
                              <a:gd name="T48" fmla="+- 0 680 567"/>
                              <a:gd name="T49" fmla="*/ T48 w 1200"/>
                              <a:gd name="T50" fmla="+- 0 1175 225"/>
                              <a:gd name="T51" fmla="*/ 1175 h 1200"/>
                              <a:gd name="T52" fmla="+- 0 710 567"/>
                              <a:gd name="T53" fmla="*/ T52 w 1200"/>
                              <a:gd name="T54" fmla="+- 0 1213 225"/>
                              <a:gd name="T55" fmla="*/ 1213 h 1200"/>
                              <a:gd name="T56" fmla="+- 0 818 567"/>
                              <a:gd name="T57" fmla="*/ T56 w 1200"/>
                              <a:gd name="T58" fmla="+- 0 1313 225"/>
                              <a:gd name="T59" fmla="*/ 1313 h 1200"/>
                              <a:gd name="T60" fmla="+- 0 856 567"/>
                              <a:gd name="T61" fmla="*/ T60 w 1200"/>
                              <a:gd name="T62" fmla="+- 0 1339 225"/>
                              <a:gd name="T63" fmla="*/ 1339 h 1200"/>
                              <a:gd name="T64" fmla="+- 0 897 567"/>
                              <a:gd name="T65" fmla="*/ T64 w 1200"/>
                              <a:gd name="T66" fmla="+- 0 1361 225"/>
                              <a:gd name="T67" fmla="*/ 1361 h 1200"/>
                              <a:gd name="T68" fmla="+- 0 938 567"/>
                              <a:gd name="T69" fmla="*/ T68 w 1200"/>
                              <a:gd name="T70" fmla="+- 0 1381 225"/>
                              <a:gd name="T71" fmla="*/ 1381 h 1200"/>
                              <a:gd name="T72" fmla="+- 0 1025 567"/>
                              <a:gd name="T73" fmla="*/ T72 w 1200"/>
                              <a:gd name="T74" fmla="+- 0 1409 225"/>
                              <a:gd name="T75" fmla="*/ 1409 h 1200"/>
                              <a:gd name="T76" fmla="+- 0 1071 567"/>
                              <a:gd name="T77" fmla="*/ T76 w 1200"/>
                              <a:gd name="T78" fmla="+- 0 1419 225"/>
                              <a:gd name="T79" fmla="*/ 1419 h 1200"/>
                              <a:gd name="T80" fmla="+- 0 1118 567"/>
                              <a:gd name="T81" fmla="*/ T80 w 1200"/>
                              <a:gd name="T82" fmla="+- 0 1425 225"/>
                              <a:gd name="T83" fmla="*/ 1425 h 1200"/>
                              <a:gd name="T84" fmla="+- 0 1239 567"/>
                              <a:gd name="T85" fmla="*/ T84 w 1200"/>
                              <a:gd name="T86" fmla="+- 0 1421 225"/>
                              <a:gd name="T87" fmla="*/ 1421 h 1200"/>
                              <a:gd name="T88" fmla="+- 0 1286 567"/>
                              <a:gd name="T89" fmla="*/ T88 w 1200"/>
                              <a:gd name="T90" fmla="+- 0 1415 225"/>
                              <a:gd name="T91" fmla="*/ 1415 h 1200"/>
                              <a:gd name="T92" fmla="+- 0 1331 567"/>
                              <a:gd name="T93" fmla="*/ T92 w 1200"/>
                              <a:gd name="T94" fmla="+- 0 1405 225"/>
                              <a:gd name="T95" fmla="*/ 1405 h 1200"/>
                              <a:gd name="T96" fmla="+- 0 1460 567"/>
                              <a:gd name="T97" fmla="*/ T96 w 1200"/>
                              <a:gd name="T98" fmla="+- 0 1351 225"/>
                              <a:gd name="T99" fmla="*/ 1351 h 1200"/>
                              <a:gd name="T100" fmla="+- 0 1133 567"/>
                              <a:gd name="T101" fmla="*/ T100 w 1200"/>
                              <a:gd name="T102" fmla="+- 0 1315 225"/>
                              <a:gd name="T103" fmla="*/ 1315 h 1200"/>
                              <a:gd name="T104" fmla="+- 0 1000 567"/>
                              <a:gd name="T105" fmla="*/ T104 w 1200"/>
                              <a:gd name="T106" fmla="+- 0 1287 225"/>
                              <a:gd name="T107" fmla="*/ 1287 h 1200"/>
                              <a:gd name="T108" fmla="+- 0 841 567"/>
                              <a:gd name="T109" fmla="*/ T108 w 1200"/>
                              <a:gd name="T110" fmla="+- 0 1189 225"/>
                              <a:gd name="T111" fmla="*/ 1189 h 1200"/>
                              <a:gd name="T112" fmla="+- 0 755 567"/>
                              <a:gd name="T113" fmla="*/ T112 w 1200"/>
                              <a:gd name="T114" fmla="+- 0 1091 225"/>
                              <a:gd name="T115" fmla="*/ 1091 h 1200"/>
                              <a:gd name="T116" fmla="+- 0 716 567"/>
                              <a:gd name="T117" fmla="*/ T116 w 1200"/>
                              <a:gd name="T118" fmla="+- 0 1021 225"/>
                              <a:gd name="T119" fmla="*/ 1021 h 1200"/>
                              <a:gd name="T120" fmla="+- 0 679 567"/>
                              <a:gd name="T121" fmla="*/ T120 w 1200"/>
                              <a:gd name="T122" fmla="+- 0 885 225"/>
                              <a:gd name="T123" fmla="*/ 885 h 1200"/>
                              <a:gd name="T124" fmla="+- 0 675 567"/>
                              <a:gd name="T125" fmla="*/ T124 w 1200"/>
                              <a:gd name="T126" fmla="+- 0 813 225"/>
                              <a:gd name="T127" fmla="*/ 813 h 1200"/>
                              <a:gd name="T128" fmla="+- 0 702 567"/>
                              <a:gd name="T129" fmla="*/ T128 w 1200"/>
                              <a:gd name="T130" fmla="+- 0 665 225"/>
                              <a:gd name="T131" fmla="*/ 665 h 1200"/>
                              <a:gd name="T132" fmla="+- 0 1140 567"/>
                              <a:gd name="T133" fmla="*/ T132 w 1200"/>
                              <a:gd name="T134" fmla="+- 0 661 225"/>
                              <a:gd name="T135" fmla="*/ 661 h 1200"/>
                              <a:gd name="T136" fmla="+- 0 756 567"/>
                              <a:gd name="T137" fmla="*/ T136 w 1200"/>
                              <a:gd name="T138" fmla="+- 0 557 225"/>
                              <a:gd name="T139" fmla="*/ 557 h 1200"/>
                              <a:gd name="T140" fmla="+- 0 777 567"/>
                              <a:gd name="T141" fmla="*/ T140 w 1200"/>
                              <a:gd name="T142" fmla="+- 0 529 225"/>
                              <a:gd name="T143" fmla="*/ 529 h 1200"/>
                              <a:gd name="T144" fmla="+- 0 802 567"/>
                              <a:gd name="T145" fmla="*/ T144 w 1200"/>
                              <a:gd name="T146" fmla="+- 0 499 225"/>
                              <a:gd name="T147" fmla="*/ 499 h 1200"/>
                              <a:gd name="T148" fmla="+- 0 833 567"/>
                              <a:gd name="T149" fmla="*/ T148 w 1200"/>
                              <a:gd name="T150" fmla="+- 0 467 225"/>
                              <a:gd name="T151" fmla="*/ 467 h 1200"/>
                              <a:gd name="T152" fmla="+- 0 865 567"/>
                              <a:gd name="T153" fmla="*/ T152 w 1200"/>
                              <a:gd name="T154" fmla="+- 0 439 225"/>
                              <a:gd name="T155" fmla="*/ 439 h 1200"/>
                              <a:gd name="T156" fmla="+- 0 932 567"/>
                              <a:gd name="T157" fmla="*/ T156 w 1200"/>
                              <a:gd name="T158" fmla="+- 0 393 225"/>
                              <a:gd name="T159" fmla="*/ 393 h 1200"/>
                              <a:gd name="T160" fmla="+- 0 1044 567"/>
                              <a:gd name="T161" fmla="*/ T160 w 1200"/>
                              <a:gd name="T162" fmla="+- 0 347 225"/>
                              <a:gd name="T163" fmla="*/ 347 h 1200"/>
                              <a:gd name="T164" fmla="+- 0 1514 567"/>
                              <a:gd name="T165" fmla="*/ T164 w 1200"/>
                              <a:gd name="T166" fmla="+- 0 333 225"/>
                              <a:gd name="T167" fmla="*/ 333 h 1200"/>
                              <a:gd name="T168" fmla="+- 0 1420 567"/>
                              <a:gd name="T169" fmla="*/ T168 w 1200"/>
                              <a:gd name="T170" fmla="+- 0 279 225"/>
                              <a:gd name="T171" fmla="*/ 279 h 1200"/>
                              <a:gd name="T172" fmla="+- 0 1240 567"/>
                              <a:gd name="T173" fmla="*/ T172 w 1200"/>
                              <a:gd name="T174" fmla="+- 0 229 225"/>
                              <a:gd name="T175" fmla="*/ 229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649" y="2"/>
                                </a:moveTo>
                                <a:lnTo>
                                  <a:pt x="550" y="2"/>
                                </a:lnTo>
                                <a:lnTo>
                                  <a:pt x="526" y="4"/>
                                </a:lnTo>
                                <a:lnTo>
                                  <a:pt x="456" y="16"/>
                                </a:lnTo>
                                <a:lnTo>
                                  <a:pt x="369" y="44"/>
                                </a:lnTo>
                                <a:lnTo>
                                  <a:pt x="307" y="74"/>
                                </a:lnTo>
                                <a:lnTo>
                                  <a:pt x="249" y="112"/>
                                </a:lnTo>
                                <a:lnTo>
                                  <a:pt x="194" y="158"/>
                                </a:lnTo>
                                <a:lnTo>
                                  <a:pt x="143" y="212"/>
                                </a:lnTo>
                                <a:lnTo>
                                  <a:pt x="128" y="230"/>
                                </a:lnTo>
                                <a:lnTo>
                                  <a:pt x="113" y="250"/>
                                </a:lnTo>
                                <a:lnTo>
                                  <a:pt x="99" y="268"/>
                                </a:lnTo>
                                <a:lnTo>
                                  <a:pt x="87" y="288"/>
                                </a:lnTo>
                                <a:lnTo>
                                  <a:pt x="75" y="308"/>
                                </a:lnTo>
                                <a:lnTo>
                                  <a:pt x="64" y="330"/>
                                </a:lnTo>
                                <a:lnTo>
                                  <a:pt x="53" y="350"/>
                                </a:lnTo>
                                <a:lnTo>
                                  <a:pt x="28" y="414"/>
                                </a:lnTo>
                                <a:lnTo>
                                  <a:pt x="11" y="482"/>
                                </a:lnTo>
                                <a:lnTo>
                                  <a:pt x="2" y="552"/>
                                </a:lnTo>
                                <a:lnTo>
                                  <a:pt x="0" y="610"/>
                                </a:lnTo>
                                <a:lnTo>
                                  <a:pt x="0" y="626"/>
                                </a:lnTo>
                                <a:lnTo>
                                  <a:pt x="7" y="696"/>
                                </a:lnTo>
                                <a:lnTo>
                                  <a:pt x="22" y="764"/>
                                </a:lnTo>
                                <a:lnTo>
                                  <a:pt x="44" y="830"/>
                                </a:lnTo>
                                <a:lnTo>
                                  <a:pt x="75" y="890"/>
                                </a:lnTo>
                                <a:lnTo>
                                  <a:pt x="113" y="950"/>
                                </a:lnTo>
                                <a:lnTo>
                                  <a:pt x="128" y="968"/>
                                </a:lnTo>
                                <a:lnTo>
                                  <a:pt x="143" y="988"/>
                                </a:lnTo>
                                <a:lnTo>
                                  <a:pt x="195" y="1040"/>
                                </a:lnTo>
                                <a:lnTo>
                                  <a:pt x="251" y="1088"/>
                                </a:lnTo>
                                <a:lnTo>
                                  <a:pt x="270" y="1100"/>
                                </a:lnTo>
                                <a:lnTo>
                                  <a:pt x="289" y="1114"/>
                                </a:lnTo>
                                <a:lnTo>
                                  <a:pt x="309" y="1126"/>
                                </a:lnTo>
                                <a:lnTo>
                                  <a:pt x="330" y="1136"/>
                                </a:lnTo>
                                <a:lnTo>
                                  <a:pt x="350" y="1148"/>
                                </a:lnTo>
                                <a:lnTo>
                                  <a:pt x="371" y="1156"/>
                                </a:lnTo>
                                <a:lnTo>
                                  <a:pt x="436" y="1180"/>
                                </a:lnTo>
                                <a:lnTo>
                                  <a:pt x="458" y="1184"/>
                                </a:lnTo>
                                <a:lnTo>
                                  <a:pt x="481" y="1190"/>
                                </a:lnTo>
                                <a:lnTo>
                                  <a:pt x="504" y="1194"/>
                                </a:lnTo>
                                <a:lnTo>
                                  <a:pt x="527" y="1196"/>
                                </a:lnTo>
                                <a:lnTo>
                                  <a:pt x="551" y="1200"/>
                                </a:lnTo>
                                <a:lnTo>
                                  <a:pt x="648" y="1200"/>
                                </a:lnTo>
                                <a:lnTo>
                                  <a:pt x="672" y="1196"/>
                                </a:lnTo>
                                <a:lnTo>
                                  <a:pt x="695" y="1194"/>
                                </a:lnTo>
                                <a:lnTo>
                                  <a:pt x="719" y="1190"/>
                                </a:lnTo>
                                <a:lnTo>
                                  <a:pt x="741" y="1184"/>
                                </a:lnTo>
                                <a:lnTo>
                                  <a:pt x="764" y="1180"/>
                                </a:lnTo>
                                <a:lnTo>
                                  <a:pt x="830" y="1156"/>
                                </a:lnTo>
                                <a:lnTo>
                                  <a:pt x="893" y="1126"/>
                                </a:lnTo>
                                <a:lnTo>
                                  <a:pt x="947" y="1090"/>
                                </a:lnTo>
                                <a:lnTo>
                                  <a:pt x="566" y="1090"/>
                                </a:lnTo>
                                <a:lnTo>
                                  <a:pt x="527" y="1086"/>
                                </a:lnTo>
                                <a:lnTo>
                                  <a:pt x="433" y="1062"/>
                                </a:lnTo>
                                <a:lnTo>
                                  <a:pt x="343" y="1016"/>
                                </a:lnTo>
                                <a:lnTo>
                                  <a:pt x="274" y="964"/>
                                </a:lnTo>
                                <a:lnTo>
                                  <a:pt x="226" y="916"/>
                                </a:lnTo>
                                <a:lnTo>
                                  <a:pt x="188" y="866"/>
                                </a:lnTo>
                                <a:lnTo>
                                  <a:pt x="177" y="850"/>
                                </a:lnTo>
                                <a:lnTo>
                                  <a:pt x="149" y="796"/>
                                </a:lnTo>
                                <a:lnTo>
                                  <a:pt x="123" y="720"/>
                                </a:lnTo>
                                <a:lnTo>
                                  <a:pt x="112" y="660"/>
                                </a:lnTo>
                                <a:lnTo>
                                  <a:pt x="108" y="600"/>
                                </a:lnTo>
                                <a:lnTo>
                                  <a:pt x="108" y="588"/>
                                </a:lnTo>
                                <a:lnTo>
                                  <a:pt x="115" y="514"/>
                                </a:lnTo>
                                <a:lnTo>
                                  <a:pt x="135" y="440"/>
                                </a:lnTo>
                                <a:lnTo>
                                  <a:pt x="566" y="440"/>
                                </a:lnTo>
                                <a:lnTo>
                                  <a:pt x="573" y="436"/>
                                </a:lnTo>
                                <a:lnTo>
                                  <a:pt x="418" y="436"/>
                                </a:lnTo>
                                <a:lnTo>
                                  <a:pt x="189" y="332"/>
                                </a:lnTo>
                                <a:lnTo>
                                  <a:pt x="199" y="318"/>
                                </a:lnTo>
                                <a:lnTo>
                                  <a:pt x="210" y="304"/>
                                </a:lnTo>
                                <a:lnTo>
                                  <a:pt x="222" y="288"/>
                                </a:lnTo>
                                <a:lnTo>
                                  <a:pt x="235" y="274"/>
                                </a:lnTo>
                                <a:lnTo>
                                  <a:pt x="250" y="258"/>
                                </a:lnTo>
                                <a:lnTo>
                                  <a:pt x="266" y="242"/>
                                </a:lnTo>
                                <a:lnTo>
                                  <a:pt x="282" y="226"/>
                                </a:lnTo>
                                <a:lnTo>
                                  <a:pt x="298" y="214"/>
                                </a:lnTo>
                                <a:lnTo>
                                  <a:pt x="314" y="200"/>
                                </a:lnTo>
                                <a:lnTo>
                                  <a:pt x="365" y="168"/>
                                </a:lnTo>
                                <a:lnTo>
                                  <a:pt x="419" y="142"/>
                                </a:lnTo>
                                <a:lnTo>
                                  <a:pt x="477" y="122"/>
                                </a:lnTo>
                                <a:lnTo>
                                  <a:pt x="579" y="108"/>
                                </a:lnTo>
                                <a:lnTo>
                                  <a:pt x="947" y="108"/>
                                </a:lnTo>
                                <a:lnTo>
                                  <a:pt x="934" y="98"/>
                                </a:lnTo>
                                <a:lnTo>
                                  <a:pt x="853" y="54"/>
                                </a:lnTo>
                                <a:lnTo>
                                  <a:pt x="788" y="28"/>
                                </a:lnTo>
                                <a:lnTo>
                                  <a:pt x="673" y="4"/>
                                </a:lnTo>
                                <a:lnTo>
                                  <a:pt x="649" y="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Freeform 849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753 567"/>
                              <a:gd name="T1" fmla="*/ T0 w 1200"/>
                              <a:gd name="T2" fmla="+- 0 963 225"/>
                              <a:gd name="T3" fmla="*/ 963 h 1200"/>
                              <a:gd name="T4" fmla="+- 0 1374 567"/>
                              <a:gd name="T5" fmla="*/ T4 w 1200"/>
                              <a:gd name="T6" fmla="+- 0 963 225"/>
                              <a:gd name="T7" fmla="*/ 963 h 1200"/>
                              <a:gd name="T8" fmla="+- 0 1597 567"/>
                              <a:gd name="T9" fmla="*/ T8 w 1200"/>
                              <a:gd name="T10" fmla="+- 0 1069 225"/>
                              <a:gd name="T11" fmla="*/ 1069 h 1200"/>
                              <a:gd name="T12" fmla="+- 0 1588 567"/>
                              <a:gd name="T13" fmla="*/ T12 w 1200"/>
                              <a:gd name="T14" fmla="+- 0 1083 225"/>
                              <a:gd name="T15" fmla="*/ 1083 h 1200"/>
                              <a:gd name="T16" fmla="+- 0 1578 567"/>
                              <a:gd name="T17" fmla="*/ T16 w 1200"/>
                              <a:gd name="T18" fmla="+- 0 1099 225"/>
                              <a:gd name="T19" fmla="*/ 1099 h 1200"/>
                              <a:gd name="T20" fmla="+- 0 1567 567"/>
                              <a:gd name="T21" fmla="*/ T20 w 1200"/>
                              <a:gd name="T22" fmla="+- 0 1113 225"/>
                              <a:gd name="T23" fmla="*/ 1113 h 1200"/>
                              <a:gd name="T24" fmla="+- 0 1555 567"/>
                              <a:gd name="T25" fmla="*/ T24 w 1200"/>
                              <a:gd name="T26" fmla="+- 0 1129 225"/>
                              <a:gd name="T27" fmla="*/ 1129 h 1200"/>
                              <a:gd name="T28" fmla="+- 0 1541 567"/>
                              <a:gd name="T29" fmla="*/ T28 w 1200"/>
                              <a:gd name="T30" fmla="+- 0 1145 225"/>
                              <a:gd name="T31" fmla="*/ 1145 h 1200"/>
                              <a:gd name="T32" fmla="+- 0 1525 567"/>
                              <a:gd name="T33" fmla="*/ T32 w 1200"/>
                              <a:gd name="T34" fmla="+- 0 1161 225"/>
                              <a:gd name="T35" fmla="*/ 1161 h 1200"/>
                              <a:gd name="T36" fmla="+- 0 1508 567"/>
                              <a:gd name="T37" fmla="*/ T36 w 1200"/>
                              <a:gd name="T38" fmla="+- 0 1179 225"/>
                              <a:gd name="T39" fmla="*/ 1179 h 1200"/>
                              <a:gd name="T40" fmla="+- 0 1493 567"/>
                              <a:gd name="T41" fmla="*/ T40 w 1200"/>
                              <a:gd name="T42" fmla="+- 0 1193 225"/>
                              <a:gd name="T43" fmla="*/ 1193 h 1200"/>
                              <a:gd name="T44" fmla="+- 0 1477 567"/>
                              <a:gd name="T45" fmla="*/ T44 w 1200"/>
                              <a:gd name="T46" fmla="+- 0 1205 225"/>
                              <a:gd name="T47" fmla="*/ 1205 h 1200"/>
                              <a:gd name="T48" fmla="+- 0 1461 567"/>
                              <a:gd name="T49" fmla="*/ T48 w 1200"/>
                              <a:gd name="T50" fmla="+- 0 1219 225"/>
                              <a:gd name="T51" fmla="*/ 1219 h 1200"/>
                              <a:gd name="T52" fmla="+- 0 1445 567"/>
                              <a:gd name="T53" fmla="*/ T52 w 1200"/>
                              <a:gd name="T54" fmla="+- 0 1229 225"/>
                              <a:gd name="T55" fmla="*/ 1229 h 1200"/>
                              <a:gd name="T56" fmla="+- 0 1428 567"/>
                              <a:gd name="T57" fmla="*/ T56 w 1200"/>
                              <a:gd name="T58" fmla="+- 0 1241 225"/>
                              <a:gd name="T59" fmla="*/ 1241 h 1200"/>
                              <a:gd name="T60" fmla="+- 0 1411 567"/>
                              <a:gd name="T61" fmla="*/ T60 w 1200"/>
                              <a:gd name="T62" fmla="+- 0 1251 225"/>
                              <a:gd name="T63" fmla="*/ 1251 h 1200"/>
                              <a:gd name="T64" fmla="+- 0 1340 567"/>
                              <a:gd name="T65" fmla="*/ T64 w 1200"/>
                              <a:gd name="T66" fmla="+- 0 1285 225"/>
                              <a:gd name="T67" fmla="*/ 1285 h 1200"/>
                              <a:gd name="T68" fmla="+- 0 1282 567"/>
                              <a:gd name="T69" fmla="*/ T68 w 1200"/>
                              <a:gd name="T70" fmla="+- 0 1301 225"/>
                              <a:gd name="T71" fmla="*/ 1301 h 1200"/>
                              <a:gd name="T72" fmla="+- 0 1262 567"/>
                              <a:gd name="T73" fmla="*/ T72 w 1200"/>
                              <a:gd name="T74" fmla="+- 0 1307 225"/>
                              <a:gd name="T75" fmla="*/ 1307 h 1200"/>
                              <a:gd name="T76" fmla="+- 0 1241 567"/>
                              <a:gd name="T77" fmla="*/ T76 w 1200"/>
                              <a:gd name="T78" fmla="+- 0 1309 225"/>
                              <a:gd name="T79" fmla="*/ 1309 h 1200"/>
                              <a:gd name="T80" fmla="+- 0 1220 567"/>
                              <a:gd name="T81" fmla="*/ T80 w 1200"/>
                              <a:gd name="T82" fmla="+- 0 1313 225"/>
                              <a:gd name="T83" fmla="*/ 1313 h 1200"/>
                              <a:gd name="T84" fmla="+- 0 1198 567"/>
                              <a:gd name="T85" fmla="*/ T84 w 1200"/>
                              <a:gd name="T86" fmla="+- 0 1313 225"/>
                              <a:gd name="T87" fmla="*/ 1313 h 1200"/>
                              <a:gd name="T88" fmla="+- 0 1176 567"/>
                              <a:gd name="T89" fmla="*/ T88 w 1200"/>
                              <a:gd name="T90" fmla="+- 0 1315 225"/>
                              <a:gd name="T91" fmla="*/ 1315 h 1200"/>
                              <a:gd name="T92" fmla="+- 0 1514 567"/>
                              <a:gd name="T93" fmla="*/ T92 w 1200"/>
                              <a:gd name="T94" fmla="+- 0 1315 225"/>
                              <a:gd name="T95" fmla="*/ 1315 h 1200"/>
                              <a:gd name="T96" fmla="+- 0 1577 567"/>
                              <a:gd name="T97" fmla="*/ T96 w 1200"/>
                              <a:gd name="T98" fmla="+- 0 1265 225"/>
                              <a:gd name="T99" fmla="*/ 1265 h 1200"/>
                              <a:gd name="T100" fmla="+- 0 1595 567"/>
                              <a:gd name="T101" fmla="*/ T100 w 1200"/>
                              <a:gd name="T102" fmla="+- 0 1247 225"/>
                              <a:gd name="T103" fmla="*/ 1247 h 1200"/>
                              <a:gd name="T104" fmla="+- 0 1612 567"/>
                              <a:gd name="T105" fmla="*/ T104 w 1200"/>
                              <a:gd name="T106" fmla="+- 0 1231 225"/>
                              <a:gd name="T107" fmla="*/ 1231 h 1200"/>
                              <a:gd name="T108" fmla="+- 0 1628 567"/>
                              <a:gd name="T109" fmla="*/ T108 w 1200"/>
                              <a:gd name="T110" fmla="+- 0 1213 225"/>
                              <a:gd name="T111" fmla="*/ 1213 h 1200"/>
                              <a:gd name="T112" fmla="+- 0 1643 567"/>
                              <a:gd name="T113" fmla="*/ T112 w 1200"/>
                              <a:gd name="T114" fmla="+- 0 1195 225"/>
                              <a:gd name="T115" fmla="*/ 1195 h 1200"/>
                              <a:gd name="T116" fmla="+- 0 1657 567"/>
                              <a:gd name="T117" fmla="*/ T116 w 1200"/>
                              <a:gd name="T118" fmla="+- 0 1177 225"/>
                              <a:gd name="T119" fmla="*/ 1177 h 1200"/>
                              <a:gd name="T120" fmla="+- 0 1670 567"/>
                              <a:gd name="T121" fmla="*/ T120 w 1200"/>
                              <a:gd name="T122" fmla="+- 0 1157 225"/>
                              <a:gd name="T123" fmla="*/ 1157 h 1200"/>
                              <a:gd name="T124" fmla="+- 0 1683 567"/>
                              <a:gd name="T125" fmla="*/ T124 w 1200"/>
                              <a:gd name="T126" fmla="+- 0 1139 225"/>
                              <a:gd name="T127" fmla="*/ 1139 h 1200"/>
                              <a:gd name="T128" fmla="+- 0 1715 567"/>
                              <a:gd name="T129" fmla="*/ T128 w 1200"/>
                              <a:gd name="T130" fmla="+- 0 1079 225"/>
                              <a:gd name="T131" fmla="*/ 1079 h 1200"/>
                              <a:gd name="T132" fmla="+- 0 1740 567"/>
                              <a:gd name="T133" fmla="*/ T132 w 1200"/>
                              <a:gd name="T134" fmla="+- 0 1015 225"/>
                              <a:gd name="T135" fmla="*/ 1015 h 1200"/>
                              <a:gd name="T136" fmla="+- 0 1752 567"/>
                              <a:gd name="T137" fmla="*/ T136 w 1200"/>
                              <a:gd name="T138" fmla="+- 0 971 225"/>
                              <a:gd name="T139" fmla="*/ 971 h 1200"/>
                              <a:gd name="T140" fmla="+- 0 1753 567"/>
                              <a:gd name="T141" fmla="*/ T140 w 1200"/>
                              <a:gd name="T142" fmla="+- 0 963 225"/>
                              <a:gd name="T143" fmla="*/ 963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1186" y="738"/>
                                </a:moveTo>
                                <a:lnTo>
                                  <a:pt x="807" y="738"/>
                                </a:lnTo>
                                <a:lnTo>
                                  <a:pt x="1030" y="844"/>
                                </a:lnTo>
                                <a:lnTo>
                                  <a:pt x="1021" y="858"/>
                                </a:lnTo>
                                <a:lnTo>
                                  <a:pt x="1011" y="874"/>
                                </a:lnTo>
                                <a:lnTo>
                                  <a:pt x="1000" y="888"/>
                                </a:lnTo>
                                <a:lnTo>
                                  <a:pt x="988" y="904"/>
                                </a:lnTo>
                                <a:lnTo>
                                  <a:pt x="974" y="920"/>
                                </a:lnTo>
                                <a:lnTo>
                                  <a:pt x="958" y="936"/>
                                </a:lnTo>
                                <a:lnTo>
                                  <a:pt x="941" y="954"/>
                                </a:lnTo>
                                <a:lnTo>
                                  <a:pt x="926" y="968"/>
                                </a:lnTo>
                                <a:lnTo>
                                  <a:pt x="910" y="980"/>
                                </a:lnTo>
                                <a:lnTo>
                                  <a:pt x="894" y="994"/>
                                </a:lnTo>
                                <a:lnTo>
                                  <a:pt x="878" y="1004"/>
                                </a:lnTo>
                                <a:lnTo>
                                  <a:pt x="861" y="1016"/>
                                </a:lnTo>
                                <a:lnTo>
                                  <a:pt x="844" y="1026"/>
                                </a:lnTo>
                                <a:lnTo>
                                  <a:pt x="773" y="1060"/>
                                </a:lnTo>
                                <a:lnTo>
                                  <a:pt x="715" y="1076"/>
                                </a:lnTo>
                                <a:lnTo>
                                  <a:pt x="695" y="1082"/>
                                </a:lnTo>
                                <a:lnTo>
                                  <a:pt x="674" y="1084"/>
                                </a:lnTo>
                                <a:lnTo>
                                  <a:pt x="653" y="1088"/>
                                </a:lnTo>
                                <a:lnTo>
                                  <a:pt x="631" y="1088"/>
                                </a:lnTo>
                                <a:lnTo>
                                  <a:pt x="609" y="1090"/>
                                </a:lnTo>
                                <a:lnTo>
                                  <a:pt x="947" y="1090"/>
                                </a:lnTo>
                                <a:lnTo>
                                  <a:pt x="1010" y="1040"/>
                                </a:lnTo>
                                <a:lnTo>
                                  <a:pt x="1028" y="1022"/>
                                </a:lnTo>
                                <a:lnTo>
                                  <a:pt x="1045" y="1006"/>
                                </a:lnTo>
                                <a:lnTo>
                                  <a:pt x="1061" y="988"/>
                                </a:lnTo>
                                <a:lnTo>
                                  <a:pt x="1076" y="970"/>
                                </a:lnTo>
                                <a:lnTo>
                                  <a:pt x="1090" y="952"/>
                                </a:lnTo>
                                <a:lnTo>
                                  <a:pt x="1103" y="932"/>
                                </a:lnTo>
                                <a:lnTo>
                                  <a:pt x="1116" y="914"/>
                                </a:lnTo>
                                <a:lnTo>
                                  <a:pt x="1148" y="854"/>
                                </a:lnTo>
                                <a:lnTo>
                                  <a:pt x="1173" y="790"/>
                                </a:lnTo>
                                <a:lnTo>
                                  <a:pt x="1185" y="746"/>
                                </a:lnTo>
                                <a:lnTo>
                                  <a:pt x="1186" y="73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Freeform 848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039 567"/>
                              <a:gd name="T1" fmla="*/ T0 w 1200"/>
                              <a:gd name="T2" fmla="+- 0 941 225"/>
                              <a:gd name="T3" fmla="*/ 941 h 1200"/>
                              <a:gd name="T4" fmla="+- 0 970 567"/>
                              <a:gd name="T5" fmla="*/ T4 w 1200"/>
                              <a:gd name="T6" fmla="+- 0 1037 225"/>
                              <a:gd name="T7" fmla="*/ 1037 h 1200"/>
                              <a:gd name="T8" fmla="+- 0 988 567"/>
                              <a:gd name="T9" fmla="*/ T8 w 1200"/>
                              <a:gd name="T10" fmla="+- 0 1049 225"/>
                              <a:gd name="T11" fmla="*/ 1049 h 1200"/>
                              <a:gd name="T12" fmla="+- 0 1005 567"/>
                              <a:gd name="T13" fmla="*/ T12 w 1200"/>
                              <a:gd name="T14" fmla="+- 0 1059 225"/>
                              <a:gd name="T15" fmla="*/ 1059 h 1200"/>
                              <a:gd name="T16" fmla="+- 0 1023 567"/>
                              <a:gd name="T17" fmla="*/ T16 w 1200"/>
                              <a:gd name="T18" fmla="+- 0 1069 225"/>
                              <a:gd name="T19" fmla="*/ 1069 h 1200"/>
                              <a:gd name="T20" fmla="+- 0 1060 567"/>
                              <a:gd name="T21" fmla="*/ T20 w 1200"/>
                              <a:gd name="T22" fmla="+- 0 1085 225"/>
                              <a:gd name="T23" fmla="*/ 1085 h 1200"/>
                              <a:gd name="T24" fmla="+- 0 1119 567"/>
                              <a:gd name="T25" fmla="*/ T24 w 1200"/>
                              <a:gd name="T26" fmla="+- 0 1097 225"/>
                              <a:gd name="T27" fmla="*/ 1097 h 1200"/>
                              <a:gd name="T28" fmla="+- 0 1139 567"/>
                              <a:gd name="T29" fmla="*/ T28 w 1200"/>
                              <a:gd name="T30" fmla="+- 0 1097 225"/>
                              <a:gd name="T31" fmla="*/ 1097 h 1200"/>
                              <a:gd name="T32" fmla="+- 0 1139 567"/>
                              <a:gd name="T33" fmla="*/ T32 w 1200"/>
                              <a:gd name="T34" fmla="+- 0 1189 225"/>
                              <a:gd name="T35" fmla="*/ 1189 h 1200"/>
                              <a:gd name="T36" fmla="+- 0 1209 567"/>
                              <a:gd name="T37" fmla="*/ T36 w 1200"/>
                              <a:gd name="T38" fmla="+- 0 1189 225"/>
                              <a:gd name="T39" fmla="*/ 1189 h 1200"/>
                              <a:gd name="T40" fmla="+- 0 1213 567"/>
                              <a:gd name="T41" fmla="*/ T40 w 1200"/>
                              <a:gd name="T42" fmla="+- 0 1097 225"/>
                              <a:gd name="T43" fmla="*/ 1097 h 1200"/>
                              <a:gd name="T44" fmla="+- 0 1251 567"/>
                              <a:gd name="T45" fmla="*/ T44 w 1200"/>
                              <a:gd name="T46" fmla="+- 0 1089 225"/>
                              <a:gd name="T47" fmla="*/ 1089 h 1200"/>
                              <a:gd name="T48" fmla="+- 0 1306 567"/>
                              <a:gd name="T49" fmla="*/ T48 w 1200"/>
                              <a:gd name="T50" fmla="+- 0 1063 225"/>
                              <a:gd name="T51" fmla="*/ 1063 h 1200"/>
                              <a:gd name="T52" fmla="+- 0 1350 567"/>
                              <a:gd name="T53" fmla="*/ T52 w 1200"/>
                              <a:gd name="T54" fmla="+- 0 1019 225"/>
                              <a:gd name="T55" fmla="*/ 1019 h 1200"/>
                              <a:gd name="T56" fmla="+- 0 1363 567"/>
                              <a:gd name="T57" fmla="*/ T56 w 1200"/>
                              <a:gd name="T58" fmla="+- 0 997 225"/>
                              <a:gd name="T59" fmla="*/ 997 h 1200"/>
                              <a:gd name="T60" fmla="+- 0 1169 567"/>
                              <a:gd name="T61" fmla="*/ T60 w 1200"/>
                              <a:gd name="T62" fmla="+- 0 997 225"/>
                              <a:gd name="T63" fmla="*/ 997 h 1200"/>
                              <a:gd name="T64" fmla="+- 0 1148 567"/>
                              <a:gd name="T65" fmla="*/ T64 w 1200"/>
                              <a:gd name="T66" fmla="+- 0 995 225"/>
                              <a:gd name="T67" fmla="*/ 995 h 1200"/>
                              <a:gd name="T68" fmla="+- 0 1073 567"/>
                              <a:gd name="T69" fmla="*/ T68 w 1200"/>
                              <a:gd name="T70" fmla="+- 0 967 225"/>
                              <a:gd name="T71" fmla="*/ 967 h 1200"/>
                              <a:gd name="T72" fmla="+- 0 1056 567"/>
                              <a:gd name="T73" fmla="*/ T72 w 1200"/>
                              <a:gd name="T74" fmla="+- 0 955 225"/>
                              <a:gd name="T75" fmla="*/ 955 h 1200"/>
                              <a:gd name="T76" fmla="+- 0 1039 567"/>
                              <a:gd name="T77" fmla="*/ T76 w 1200"/>
                              <a:gd name="T78" fmla="+- 0 941 225"/>
                              <a:gd name="T79" fmla="*/ 941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472" y="716"/>
                                </a:moveTo>
                                <a:lnTo>
                                  <a:pt x="403" y="812"/>
                                </a:lnTo>
                                <a:lnTo>
                                  <a:pt x="421" y="824"/>
                                </a:lnTo>
                                <a:lnTo>
                                  <a:pt x="438" y="834"/>
                                </a:lnTo>
                                <a:lnTo>
                                  <a:pt x="456" y="844"/>
                                </a:lnTo>
                                <a:lnTo>
                                  <a:pt x="493" y="860"/>
                                </a:lnTo>
                                <a:lnTo>
                                  <a:pt x="552" y="872"/>
                                </a:lnTo>
                                <a:lnTo>
                                  <a:pt x="572" y="872"/>
                                </a:lnTo>
                                <a:lnTo>
                                  <a:pt x="572" y="964"/>
                                </a:lnTo>
                                <a:lnTo>
                                  <a:pt x="642" y="964"/>
                                </a:lnTo>
                                <a:lnTo>
                                  <a:pt x="646" y="872"/>
                                </a:lnTo>
                                <a:lnTo>
                                  <a:pt x="684" y="864"/>
                                </a:lnTo>
                                <a:lnTo>
                                  <a:pt x="739" y="838"/>
                                </a:lnTo>
                                <a:lnTo>
                                  <a:pt x="783" y="794"/>
                                </a:lnTo>
                                <a:lnTo>
                                  <a:pt x="796" y="772"/>
                                </a:lnTo>
                                <a:lnTo>
                                  <a:pt x="602" y="772"/>
                                </a:lnTo>
                                <a:lnTo>
                                  <a:pt x="581" y="770"/>
                                </a:lnTo>
                                <a:lnTo>
                                  <a:pt x="506" y="742"/>
                                </a:lnTo>
                                <a:lnTo>
                                  <a:pt x="489" y="730"/>
                                </a:lnTo>
                                <a:lnTo>
                                  <a:pt x="472" y="71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Freeform 847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133 567"/>
                              <a:gd name="T1" fmla="*/ T0 w 1200"/>
                              <a:gd name="T2" fmla="+- 0 665 225"/>
                              <a:gd name="T3" fmla="*/ 665 h 1200"/>
                              <a:gd name="T4" fmla="+- 0 702 567"/>
                              <a:gd name="T5" fmla="*/ T4 w 1200"/>
                              <a:gd name="T6" fmla="+- 0 665 225"/>
                              <a:gd name="T7" fmla="*/ 665 h 1200"/>
                              <a:gd name="T8" fmla="+- 0 1104 567"/>
                              <a:gd name="T9" fmla="*/ T8 w 1200"/>
                              <a:gd name="T10" fmla="+- 0 843 225"/>
                              <a:gd name="T11" fmla="*/ 843 h 1200"/>
                              <a:gd name="T12" fmla="+- 0 1236 567"/>
                              <a:gd name="T13" fmla="*/ T12 w 1200"/>
                              <a:gd name="T14" fmla="+- 0 903 225"/>
                              <a:gd name="T15" fmla="*/ 903 h 1200"/>
                              <a:gd name="T16" fmla="+- 0 1245 567"/>
                              <a:gd name="T17" fmla="*/ T16 w 1200"/>
                              <a:gd name="T18" fmla="+- 0 919 225"/>
                              <a:gd name="T19" fmla="*/ 919 h 1200"/>
                              <a:gd name="T20" fmla="+- 0 1248 567"/>
                              <a:gd name="T21" fmla="*/ T20 w 1200"/>
                              <a:gd name="T22" fmla="+- 0 941 225"/>
                              <a:gd name="T23" fmla="*/ 941 h 1200"/>
                              <a:gd name="T24" fmla="+- 0 1244 567"/>
                              <a:gd name="T25" fmla="*/ T24 w 1200"/>
                              <a:gd name="T26" fmla="+- 0 959 225"/>
                              <a:gd name="T27" fmla="*/ 959 h 1200"/>
                              <a:gd name="T28" fmla="+- 0 1233 567"/>
                              <a:gd name="T29" fmla="*/ T28 w 1200"/>
                              <a:gd name="T30" fmla="+- 0 975 225"/>
                              <a:gd name="T31" fmla="*/ 975 h 1200"/>
                              <a:gd name="T32" fmla="+- 0 1211 567"/>
                              <a:gd name="T33" fmla="*/ T32 w 1200"/>
                              <a:gd name="T34" fmla="+- 0 991 225"/>
                              <a:gd name="T35" fmla="*/ 991 h 1200"/>
                              <a:gd name="T36" fmla="+- 0 1192 567"/>
                              <a:gd name="T37" fmla="*/ T36 w 1200"/>
                              <a:gd name="T38" fmla="+- 0 995 225"/>
                              <a:gd name="T39" fmla="*/ 995 h 1200"/>
                              <a:gd name="T40" fmla="+- 0 1169 567"/>
                              <a:gd name="T41" fmla="*/ T40 w 1200"/>
                              <a:gd name="T42" fmla="+- 0 997 225"/>
                              <a:gd name="T43" fmla="*/ 997 h 1200"/>
                              <a:gd name="T44" fmla="+- 0 1363 567"/>
                              <a:gd name="T45" fmla="*/ T44 w 1200"/>
                              <a:gd name="T46" fmla="+- 0 997 225"/>
                              <a:gd name="T47" fmla="*/ 997 h 1200"/>
                              <a:gd name="T48" fmla="+- 0 1368 567"/>
                              <a:gd name="T49" fmla="*/ T48 w 1200"/>
                              <a:gd name="T50" fmla="+- 0 983 225"/>
                              <a:gd name="T51" fmla="*/ 983 h 1200"/>
                              <a:gd name="T52" fmla="+- 0 1374 567"/>
                              <a:gd name="T53" fmla="*/ T52 w 1200"/>
                              <a:gd name="T54" fmla="+- 0 963 225"/>
                              <a:gd name="T55" fmla="*/ 963 h 1200"/>
                              <a:gd name="T56" fmla="+- 0 1753 567"/>
                              <a:gd name="T57" fmla="*/ T56 w 1200"/>
                              <a:gd name="T58" fmla="+- 0 963 225"/>
                              <a:gd name="T59" fmla="*/ 963 h 1200"/>
                              <a:gd name="T60" fmla="+- 0 1755 567"/>
                              <a:gd name="T61" fmla="*/ T60 w 1200"/>
                              <a:gd name="T62" fmla="+- 0 955 225"/>
                              <a:gd name="T63" fmla="*/ 955 h 1200"/>
                              <a:gd name="T64" fmla="+- 0 1644 567"/>
                              <a:gd name="T65" fmla="*/ T64 w 1200"/>
                              <a:gd name="T66" fmla="+- 0 955 225"/>
                              <a:gd name="T67" fmla="*/ 955 h 1200"/>
                              <a:gd name="T68" fmla="+- 0 1336 567"/>
                              <a:gd name="T69" fmla="*/ T68 w 1200"/>
                              <a:gd name="T70" fmla="+- 0 817 225"/>
                              <a:gd name="T71" fmla="*/ 817 h 1200"/>
                              <a:gd name="T72" fmla="+- 0 1240 567"/>
                              <a:gd name="T73" fmla="*/ T72 w 1200"/>
                              <a:gd name="T74" fmla="+- 0 775 225"/>
                              <a:gd name="T75" fmla="*/ 775 h 1200"/>
                              <a:gd name="T76" fmla="+- 0 1187 567"/>
                              <a:gd name="T77" fmla="*/ T76 w 1200"/>
                              <a:gd name="T78" fmla="+- 0 751 225"/>
                              <a:gd name="T79" fmla="*/ 751 h 1200"/>
                              <a:gd name="T80" fmla="+- 0 1111 567"/>
                              <a:gd name="T81" fmla="*/ T80 w 1200"/>
                              <a:gd name="T82" fmla="+- 0 717 225"/>
                              <a:gd name="T83" fmla="*/ 717 h 1200"/>
                              <a:gd name="T84" fmla="+- 0 1108 567"/>
                              <a:gd name="T85" fmla="*/ T84 w 1200"/>
                              <a:gd name="T86" fmla="+- 0 711 225"/>
                              <a:gd name="T87" fmla="*/ 711 h 1200"/>
                              <a:gd name="T88" fmla="+- 0 1106 567"/>
                              <a:gd name="T89" fmla="*/ T88 w 1200"/>
                              <a:gd name="T90" fmla="+- 0 707 225"/>
                              <a:gd name="T91" fmla="*/ 707 h 1200"/>
                              <a:gd name="T92" fmla="+- 0 1108 567"/>
                              <a:gd name="T93" fmla="*/ T92 w 1200"/>
                              <a:gd name="T94" fmla="+- 0 687 225"/>
                              <a:gd name="T95" fmla="*/ 687 h 1200"/>
                              <a:gd name="T96" fmla="+- 0 1119 567"/>
                              <a:gd name="T97" fmla="*/ T96 w 1200"/>
                              <a:gd name="T98" fmla="+- 0 673 225"/>
                              <a:gd name="T99" fmla="*/ 673 h 1200"/>
                              <a:gd name="T100" fmla="+- 0 1133 567"/>
                              <a:gd name="T101" fmla="*/ T100 w 1200"/>
                              <a:gd name="T102" fmla="+- 0 665 225"/>
                              <a:gd name="T103" fmla="*/ 665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566" y="440"/>
                                </a:moveTo>
                                <a:lnTo>
                                  <a:pt x="135" y="440"/>
                                </a:lnTo>
                                <a:lnTo>
                                  <a:pt x="537" y="618"/>
                                </a:lnTo>
                                <a:lnTo>
                                  <a:pt x="669" y="678"/>
                                </a:lnTo>
                                <a:lnTo>
                                  <a:pt x="678" y="694"/>
                                </a:lnTo>
                                <a:lnTo>
                                  <a:pt x="681" y="716"/>
                                </a:lnTo>
                                <a:lnTo>
                                  <a:pt x="677" y="734"/>
                                </a:lnTo>
                                <a:lnTo>
                                  <a:pt x="666" y="750"/>
                                </a:lnTo>
                                <a:lnTo>
                                  <a:pt x="644" y="766"/>
                                </a:lnTo>
                                <a:lnTo>
                                  <a:pt x="625" y="770"/>
                                </a:lnTo>
                                <a:lnTo>
                                  <a:pt x="602" y="772"/>
                                </a:lnTo>
                                <a:lnTo>
                                  <a:pt x="796" y="772"/>
                                </a:lnTo>
                                <a:lnTo>
                                  <a:pt x="801" y="758"/>
                                </a:lnTo>
                                <a:lnTo>
                                  <a:pt x="807" y="738"/>
                                </a:lnTo>
                                <a:lnTo>
                                  <a:pt x="1186" y="738"/>
                                </a:lnTo>
                                <a:lnTo>
                                  <a:pt x="1188" y="730"/>
                                </a:lnTo>
                                <a:lnTo>
                                  <a:pt x="1077" y="730"/>
                                </a:lnTo>
                                <a:lnTo>
                                  <a:pt x="769" y="592"/>
                                </a:lnTo>
                                <a:lnTo>
                                  <a:pt x="673" y="550"/>
                                </a:lnTo>
                                <a:lnTo>
                                  <a:pt x="620" y="526"/>
                                </a:lnTo>
                                <a:lnTo>
                                  <a:pt x="544" y="492"/>
                                </a:lnTo>
                                <a:lnTo>
                                  <a:pt x="541" y="486"/>
                                </a:lnTo>
                                <a:lnTo>
                                  <a:pt x="539" y="482"/>
                                </a:lnTo>
                                <a:lnTo>
                                  <a:pt x="541" y="462"/>
                                </a:lnTo>
                                <a:lnTo>
                                  <a:pt x="552" y="448"/>
                                </a:lnTo>
                                <a:lnTo>
                                  <a:pt x="566" y="44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Freeform 846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514 567"/>
                              <a:gd name="T1" fmla="*/ T0 w 1200"/>
                              <a:gd name="T2" fmla="+- 0 333 225"/>
                              <a:gd name="T3" fmla="*/ 333 h 1200"/>
                              <a:gd name="T4" fmla="+- 0 1191 567"/>
                              <a:gd name="T5" fmla="*/ T4 w 1200"/>
                              <a:gd name="T6" fmla="+- 0 333 225"/>
                              <a:gd name="T7" fmla="*/ 333 h 1200"/>
                              <a:gd name="T8" fmla="+- 0 1253 567"/>
                              <a:gd name="T9" fmla="*/ T8 w 1200"/>
                              <a:gd name="T10" fmla="+- 0 339 225"/>
                              <a:gd name="T11" fmla="*/ 339 h 1200"/>
                              <a:gd name="T12" fmla="+- 0 1292 567"/>
                              <a:gd name="T13" fmla="*/ T12 w 1200"/>
                              <a:gd name="T14" fmla="+- 0 347 225"/>
                              <a:gd name="T15" fmla="*/ 347 h 1200"/>
                              <a:gd name="T16" fmla="+- 0 1349 567"/>
                              <a:gd name="T17" fmla="*/ T16 w 1200"/>
                              <a:gd name="T18" fmla="+- 0 367 225"/>
                              <a:gd name="T19" fmla="*/ 367 h 1200"/>
                              <a:gd name="T20" fmla="+- 0 1403 567"/>
                              <a:gd name="T21" fmla="*/ T20 w 1200"/>
                              <a:gd name="T22" fmla="+- 0 393 225"/>
                              <a:gd name="T23" fmla="*/ 393 h 1200"/>
                              <a:gd name="T24" fmla="+- 0 1455 567"/>
                              <a:gd name="T25" fmla="*/ T24 w 1200"/>
                              <a:gd name="T26" fmla="+- 0 425 225"/>
                              <a:gd name="T27" fmla="*/ 425 h 1200"/>
                              <a:gd name="T28" fmla="+- 0 1471 567"/>
                              <a:gd name="T29" fmla="*/ T28 w 1200"/>
                              <a:gd name="T30" fmla="+- 0 439 225"/>
                              <a:gd name="T31" fmla="*/ 439 h 1200"/>
                              <a:gd name="T32" fmla="+- 0 1487 567"/>
                              <a:gd name="T33" fmla="*/ T32 w 1200"/>
                              <a:gd name="T34" fmla="+- 0 451 225"/>
                              <a:gd name="T35" fmla="*/ 451 h 1200"/>
                              <a:gd name="T36" fmla="+- 0 1503 567"/>
                              <a:gd name="T37" fmla="*/ T36 w 1200"/>
                              <a:gd name="T38" fmla="+- 0 467 225"/>
                              <a:gd name="T39" fmla="*/ 467 h 1200"/>
                              <a:gd name="T40" fmla="+- 0 1519 567"/>
                              <a:gd name="T41" fmla="*/ T40 w 1200"/>
                              <a:gd name="T42" fmla="+- 0 481 225"/>
                              <a:gd name="T43" fmla="*/ 481 h 1200"/>
                              <a:gd name="T44" fmla="+- 0 1534 567"/>
                              <a:gd name="T45" fmla="*/ T44 w 1200"/>
                              <a:gd name="T46" fmla="+- 0 497 225"/>
                              <a:gd name="T47" fmla="*/ 497 h 1200"/>
                              <a:gd name="T48" fmla="+- 0 1547 567"/>
                              <a:gd name="T49" fmla="*/ T48 w 1200"/>
                              <a:gd name="T50" fmla="+- 0 513 225"/>
                              <a:gd name="T51" fmla="*/ 513 h 1200"/>
                              <a:gd name="T52" fmla="+- 0 1560 567"/>
                              <a:gd name="T53" fmla="*/ T52 w 1200"/>
                              <a:gd name="T54" fmla="+- 0 527 225"/>
                              <a:gd name="T55" fmla="*/ 527 h 1200"/>
                              <a:gd name="T56" fmla="+- 0 1572 567"/>
                              <a:gd name="T57" fmla="*/ T56 w 1200"/>
                              <a:gd name="T58" fmla="+- 0 543 225"/>
                              <a:gd name="T59" fmla="*/ 543 h 1200"/>
                              <a:gd name="T60" fmla="+- 0 1583 567"/>
                              <a:gd name="T61" fmla="*/ T60 w 1200"/>
                              <a:gd name="T62" fmla="+- 0 561 225"/>
                              <a:gd name="T63" fmla="*/ 561 h 1200"/>
                              <a:gd name="T64" fmla="+- 0 1593 567"/>
                              <a:gd name="T65" fmla="*/ T64 w 1200"/>
                              <a:gd name="T66" fmla="+- 0 577 225"/>
                              <a:gd name="T67" fmla="*/ 577 h 1200"/>
                              <a:gd name="T68" fmla="+- 0 1603 567"/>
                              <a:gd name="T69" fmla="*/ T68 w 1200"/>
                              <a:gd name="T70" fmla="+- 0 595 225"/>
                              <a:gd name="T71" fmla="*/ 595 h 1200"/>
                              <a:gd name="T72" fmla="+- 0 1634 567"/>
                              <a:gd name="T73" fmla="*/ T72 w 1200"/>
                              <a:gd name="T74" fmla="+- 0 667 225"/>
                              <a:gd name="T75" fmla="*/ 667 h 1200"/>
                              <a:gd name="T76" fmla="+- 0 1649 567"/>
                              <a:gd name="T77" fmla="*/ T76 w 1200"/>
                              <a:gd name="T78" fmla="+- 0 727 225"/>
                              <a:gd name="T79" fmla="*/ 727 h 1200"/>
                              <a:gd name="T80" fmla="+- 0 1657 567"/>
                              <a:gd name="T81" fmla="*/ T80 w 1200"/>
                              <a:gd name="T82" fmla="+- 0 791 225"/>
                              <a:gd name="T83" fmla="*/ 791 h 1200"/>
                              <a:gd name="T84" fmla="+- 0 1659 567"/>
                              <a:gd name="T85" fmla="*/ T84 w 1200"/>
                              <a:gd name="T86" fmla="+- 0 835 225"/>
                              <a:gd name="T87" fmla="*/ 835 h 1200"/>
                              <a:gd name="T88" fmla="+- 0 1658 567"/>
                              <a:gd name="T89" fmla="*/ T88 w 1200"/>
                              <a:gd name="T90" fmla="+- 0 855 225"/>
                              <a:gd name="T91" fmla="*/ 855 h 1200"/>
                              <a:gd name="T92" fmla="+- 0 1652 567"/>
                              <a:gd name="T93" fmla="*/ T92 w 1200"/>
                              <a:gd name="T94" fmla="+- 0 915 225"/>
                              <a:gd name="T95" fmla="*/ 915 h 1200"/>
                              <a:gd name="T96" fmla="+- 0 1644 567"/>
                              <a:gd name="T97" fmla="*/ T96 w 1200"/>
                              <a:gd name="T98" fmla="+- 0 955 225"/>
                              <a:gd name="T99" fmla="*/ 955 h 1200"/>
                              <a:gd name="T100" fmla="+- 0 1755 567"/>
                              <a:gd name="T101" fmla="*/ T100 w 1200"/>
                              <a:gd name="T102" fmla="+- 0 955 225"/>
                              <a:gd name="T103" fmla="*/ 955 h 1200"/>
                              <a:gd name="T104" fmla="+- 0 1765 567"/>
                              <a:gd name="T105" fmla="*/ T104 w 1200"/>
                              <a:gd name="T106" fmla="+- 0 875 225"/>
                              <a:gd name="T107" fmla="*/ 875 h 1200"/>
                              <a:gd name="T108" fmla="+- 0 1767 567"/>
                              <a:gd name="T109" fmla="*/ T108 w 1200"/>
                              <a:gd name="T110" fmla="+- 0 835 225"/>
                              <a:gd name="T111" fmla="*/ 835 h 1200"/>
                              <a:gd name="T112" fmla="+- 0 1767 567"/>
                              <a:gd name="T113" fmla="*/ T112 w 1200"/>
                              <a:gd name="T114" fmla="+- 0 813 225"/>
                              <a:gd name="T115" fmla="*/ 813 h 1200"/>
                              <a:gd name="T116" fmla="+- 0 1763 567"/>
                              <a:gd name="T117" fmla="*/ T116 w 1200"/>
                              <a:gd name="T118" fmla="+- 0 751 225"/>
                              <a:gd name="T119" fmla="*/ 751 h 1200"/>
                              <a:gd name="T120" fmla="+- 0 1751 567"/>
                              <a:gd name="T121" fmla="*/ T120 w 1200"/>
                              <a:gd name="T122" fmla="+- 0 681 225"/>
                              <a:gd name="T123" fmla="*/ 681 h 1200"/>
                              <a:gd name="T124" fmla="+- 0 1732 567"/>
                              <a:gd name="T125" fmla="*/ T124 w 1200"/>
                              <a:gd name="T126" fmla="+- 0 615 225"/>
                              <a:gd name="T127" fmla="*/ 615 h 1200"/>
                              <a:gd name="T128" fmla="+- 0 1704 567"/>
                              <a:gd name="T129" fmla="*/ T128 w 1200"/>
                              <a:gd name="T130" fmla="+- 0 551 225"/>
                              <a:gd name="T131" fmla="*/ 551 h 1200"/>
                              <a:gd name="T132" fmla="+- 0 1669 567"/>
                              <a:gd name="T133" fmla="*/ T132 w 1200"/>
                              <a:gd name="T134" fmla="+- 0 491 225"/>
                              <a:gd name="T135" fmla="*/ 491 h 1200"/>
                              <a:gd name="T136" fmla="+- 0 1655 567"/>
                              <a:gd name="T137" fmla="*/ T136 w 1200"/>
                              <a:gd name="T138" fmla="+- 0 473 225"/>
                              <a:gd name="T139" fmla="*/ 473 h 1200"/>
                              <a:gd name="T140" fmla="+- 0 1641 567"/>
                              <a:gd name="T141" fmla="*/ T140 w 1200"/>
                              <a:gd name="T142" fmla="+- 0 453 225"/>
                              <a:gd name="T143" fmla="*/ 453 h 1200"/>
                              <a:gd name="T144" fmla="+- 0 1592 567"/>
                              <a:gd name="T145" fmla="*/ T144 w 1200"/>
                              <a:gd name="T146" fmla="+- 0 399 225"/>
                              <a:gd name="T147" fmla="*/ 399 h 1200"/>
                              <a:gd name="T148" fmla="+- 0 1538 567"/>
                              <a:gd name="T149" fmla="*/ T148 w 1200"/>
                              <a:gd name="T150" fmla="+- 0 351 225"/>
                              <a:gd name="T151" fmla="*/ 351 h 1200"/>
                              <a:gd name="T152" fmla="+- 0 1520 567"/>
                              <a:gd name="T153" fmla="*/ T152 w 1200"/>
                              <a:gd name="T154" fmla="+- 0 337 225"/>
                              <a:gd name="T155" fmla="*/ 337 h 1200"/>
                              <a:gd name="T156" fmla="+- 0 1514 567"/>
                              <a:gd name="T157" fmla="*/ T156 w 1200"/>
                              <a:gd name="T158" fmla="+- 0 333 225"/>
                              <a:gd name="T159" fmla="*/ 333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947" y="108"/>
                                </a:moveTo>
                                <a:lnTo>
                                  <a:pt x="624" y="108"/>
                                </a:lnTo>
                                <a:lnTo>
                                  <a:pt x="686" y="114"/>
                                </a:lnTo>
                                <a:lnTo>
                                  <a:pt x="725" y="122"/>
                                </a:lnTo>
                                <a:lnTo>
                                  <a:pt x="782" y="142"/>
                                </a:lnTo>
                                <a:lnTo>
                                  <a:pt x="836" y="168"/>
                                </a:lnTo>
                                <a:lnTo>
                                  <a:pt x="888" y="200"/>
                                </a:lnTo>
                                <a:lnTo>
                                  <a:pt x="904" y="214"/>
                                </a:lnTo>
                                <a:lnTo>
                                  <a:pt x="920" y="226"/>
                                </a:lnTo>
                                <a:lnTo>
                                  <a:pt x="936" y="242"/>
                                </a:lnTo>
                                <a:lnTo>
                                  <a:pt x="952" y="256"/>
                                </a:lnTo>
                                <a:lnTo>
                                  <a:pt x="967" y="272"/>
                                </a:lnTo>
                                <a:lnTo>
                                  <a:pt x="980" y="288"/>
                                </a:lnTo>
                                <a:lnTo>
                                  <a:pt x="993" y="302"/>
                                </a:lnTo>
                                <a:lnTo>
                                  <a:pt x="1005" y="318"/>
                                </a:lnTo>
                                <a:lnTo>
                                  <a:pt x="1016" y="336"/>
                                </a:lnTo>
                                <a:lnTo>
                                  <a:pt x="1026" y="352"/>
                                </a:lnTo>
                                <a:lnTo>
                                  <a:pt x="1036" y="370"/>
                                </a:lnTo>
                                <a:lnTo>
                                  <a:pt x="1067" y="442"/>
                                </a:lnTo>
                                <a:lnTo>
                                  <a:pt x="1082" y="502"/>
                                </a:lnTo>
                                <a:lnTo>
                                  <a:pt x="1090" y="566"/>
                                </a:lnTo>
                                <a:lnTo>
                                  <a:pt x="1092" y="610"/>
                                </a:lnTo>
                                <a:lnTo>
                                  <a:pt x="1091" y="630"/>
                                </a:lnTo>
                                <a:lnTo>
                                  <a:pt x="1085" y="690"/>
                                </a:lnTo>
                                <a:lnTo>
                                  <a:pt x="1077" y="730"/>
                                </a:lnTo>
                                <a:lnTo>
                                  <a:pt x="1188" y="730"/>
                                </a:lnTo>
                                <a:lnTo>
                                  <a:pt x="1198" y="650"/>
                                </a:lnTo>
                                <a:lnTo>
                                  <a:pt x="1200" y="610"/>
                                </a:lnTo>
                                <a:lnTo>
                                  <a:pt x="1200" y="588"/>
                                </a:lnTo>
                                <a:lnTo>
                                  <a:pt x="1196" y="526"/>
                                </a:lnTo>
                                <a:lnTo>
                                  <a:pt x="1184" y="456"/>
                                </a:lnTo>
                                <a:lnTo>
                                  <a:pt x="1165" y="390"/>
                                </a:lnTo>
                                <a:lnTo>
                                  <a:pt x="1137" y="326"/>
                                </a:lnTo>
                                <a:lnTo>
                                  <a:pt x="1102" y="266"/>
                                </a:lnTo>
                                <a:lnTo>
                                  <a:pt x="1088" y="248"/>
                                </a:lnTo>
                                <a:lnTo>
                                  <a:pt x="1074" y="228"/>
                                </a:lnTo>
                                <a:lnTo>
                                  <a:pt x="1025" y="174"/>
                                </a:lnTo>
                                <a:lnTo>
                                  <a:pt x="971" y="126"/>
                                </a:lnTo>
                                <a:lnTo>
                                  <a:pt x="953" y="112"/>
                                </a:lnTo>
                                <a:lnTo>
                                  <a:pt x="947" y="10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Freeform 845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314 567"/>
                              <a:gd name="T1" fmla="*/ T0 w 1200"/>
                              <a:gd name="T2" fmla="+- 0 655 225"/>
                              <a:gd name="T3" fmla="*/ 655 h 1200"/>
                              <a:gd name="T4" fmla="+- 0 1186 567"/>
                              <a:gd name="T5" fmla="*/ T4 w 1200"/>
                              <a:gd name="T6" fmla="+- 0 655 225"/>
                              <a:gd name="T7" fmla="*/ 655 h 1200"/>
                              <a:gd name="T8" fmla="+- 0 1205 567"/>
                              <a:gd name="T9" fmla="*/ T8 w 1200"/>
                              <a:gd name="T10" fmla="+- 0 657 225"/>
                              <a:gd name="T11" fmla="*/ 657 h 1200"/>
                              <a:gd name="T12" fmla="+- 0 1224 567"/>
                              <a:gd name="T13" fmla="*/ T12 w 1200"/>
                              <a:gd name="T14" fmla="+- 0 661 225"/>
                              <a:gd name="T15" fmla="*/ 661 h 1200"/>
                              <a:gd name="T16" fmla="+- 0 1243 567"/>
                              <a:gd name="T17" fmla="*/ T16 w 1200"/>
                              <a:gd name="T18" fmla="+- 0 669 225"/>
                              <a:gd name="T19" fmla="*/ 669 h 1200"/>
                              <a:gd name="T20" fmla="+- 0 1280 567"/>
                              <a:gd name="T21" fmla="*/ T20 w 1200"/>
                              <a:gd name="T22" fmla="+- 0 689 225"/>
                              <a:gd name="T23" fmla="*/ 689 h 1200"/>
                              <a:gd name="T24" fmla="+- 0 1314 567"/>
                              <a:gd name="T25" fmla="*/ T24 w 1200"/>
                              <a:gd name="T26" fmla="+- 0 655 225"/>
                              <a:gd name="T27" fmla="*/ 655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747" y="430"/>
                                </a:moveTo>
                                <a:lnTo>
                                  <a:pt x="619" y="430"/>
                                </a:lnTo>
                                <a:lnTo>
                                  <a:pt x="638" y="432"/>
                                </a:lnTo>
                                <a:lnTo>
                                  <a:pt x="657" y="436"/>
                                </a:lnTo>
                                <a:lnTo>
                                  <a:pt x="676" y="444"/>
                                </a:lnTo>
                                <a:lnTo>
                                  <a:pt x="713" y="464"/>
                                </a:lnTo>
                                <a:lnTo>
                                  <a:pt x="747" y="4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Freeform 844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209 567"/>
                              <a:gd name="T1" fmla="*/ T0 w 1200"/>
                              <a:gd name="T2" fmla="+- 0 461 225"/>
                              <a:gd name="T3" fmla="*/ 461 h 1200"/>
                              <a:gd name="T4" fmla="+- 0 1139 567"/>
                              <a:gd name="T5" fmla="*/ T4 w 1200"/>
                              <a:gd name="T6" fmla="+- 0 461 225"/>
                              <a:gd name="T7" fmla="*/ 461 h 1200"/>
                              <a:gd name="T8" fmla="+- 0 1123 567"/>
                              <a:gd name="T9" fmla="*/ T8 w 1200"/>
                              <a:gd name="T10" fmla="+- 0 555 225"/>
                              <a:gd name="T11" fmla="*/ 555 h 1200"/>
                              <a:gd name="T12" fmla="+- 0 1105 567"/>
                              <a:gd name="T13" fmla="*/ T12 w 1200"/>
                              <a:gd name="T14" fmla="+- 0 559 225"/>
                              <a:gd name="T15" fmla="*/ 559 h 1200"/>
                              <a:gd name="T16" fmla="+- 0 1029 567"/>
                              <a:gd name="T17" fmla="*/ T16 w 1200"/>
                              <a:gd name="T18" fmla="+- 0 595 225"/>
                              <a:gd name="T19" fmla="*/ 595 h 1200"/>
                              <a:gd name="T20" fmla="+- 0 985 567"/>
                              <a:gd name="T21" fmla="*/ T20 w 1200"/>
                              <a:gd name="T22" fmla="+- 0 661 225"/>
                              <a:gd name="T23" fmla="*/ 661 h 1200"/>
                              <a:gd name="T24" fmla="+- 0 1140 567"/>
                              <a:gd name="T25" fmla="*/ T24 w 1200"/>
                              <a:gd name="T26" fmla="+- 0 661 225"/>
                              <a:gd name="T27" fmla="*/ 661 h 1200"/>
                              <a:gd name="T28" fmla="+- 0 1143 567"/>
                              <a:gd name="T29" fmla="*/ T28 w 1200"/>
                              <a:gd name="T30" fmla="+- 0 659 225"/>
                              <a:gd name="T31" fmla="*/ 659 h 1200"/>
                              <a:gd name="T32" fmla="+- 0 1162 567"/>
                              <a:gd name="T33" fmla="*/ T32 w 1200"/>
                              <a:gd name="T34" fmla="+- 0 655 225"/>
                              <a:gd name="T35" fmla="*/ 655 h 1200"/>
                              <a:gd name="T36" fmla="+- 0 1314 567"/>
                              <a:gd name="T37" fmla="*/ T36 w 1200"/>
                              <a:gd name="T38" fmla="+- 0 655 225"/>
                              <a:gd name="T39" fmla="*/ 655 h 1200"/>
                              <a:gd name="T40" fmla="+- 0 1359 567"/>
                              <a:gd name="T41" fmla="*/ T40 w 1200"/>
                              <a:gd name="T42" fmla="+- 0 609 225"/>
                              <a:gd name="T43" fmla="*/ 609 h 1200"/>
                              <a:gd name="T44" fmla="+- 0 1306 567"/>
                              <a:gd name="T45" fmla="*/ T44 w 1200"/>
                              <a:gd name="T46" fmla="+- 0 577 225"/>
                              <a:gd name="T47" fmla="*/ 577 h 1200"/>
                              <a:gd name="T48" fmla="+- 0 1229 567"/>
                              <a:gd name="T49" fmla="*/ T48 w 1200"/>
                              <a:gd name="T50" fmla="+- 0 555 225"/>
                              <a:gd name="T51" fmla="*/ 555 h 1200"/>
                              <a:gd name="T52" fmla="+- 0 1209 567"/>
                              <a:gd name="T53" fmla="*/ T52 w 1200"/>
                              <a:gd name="T54" fmla="+- 0 553 225"/>
                              <a:gd name="T55" fmla="*/ 553 h 1200"/>
                              <a:gd name="T56" fmla="+- 0 1209 567"/>
                              <a:gd name="T57" fmla="*/ T56 w 1200"/>
                              <a:gd name="T58" fmla="+- 0 461 225"/>
                              <a:gd name="T59" fmla="*/ 461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642" y="236"/>
                                </a:moveTo>
                                <a:lnTo>
                                  <a:pt x="572" y="236"/>
                                </a:lnTo>
                                <a:lnTo>
                                  <a:pt x="556" y="330"/>
                                </a:lnTo>
                                <a:lnTo>
                                  <a:pt x="538" y="334"/>
                                </a:lnTo>
                                <a:lnTo>
                                  <a:pt x="462" y="370"/>
                                </a:lnTo>
                                <a:lnTo>
                                  <a:pt x="418" y="436"/>
                                </a:lnTo>
                                <a:lnTo>
                                  <a:pt x="573" y="436"/>
                                </a:lnTo>
                                <a:lnTo>
                                  <a:pt x="576" y="434"/>
                                </a:lnTo>
                                <a:lnTo>
                                  <a:pt x="595" y="430"/>
                                </a:lnTo>
                                <a:lnTo>
                                  <a:pt x="747" y="430"/>
                                </a:lnTo>
                                <a:lnTo>
                                  <a:pt x="792" y="384"/>
                                </a:lnTo>
                                <a:lnTo>
                                  <a:pt x="739" y="352"/>
                                </a:lnTo>
                                <a:lnTo>
                                  <a:pt x="662" y="330"/>
                                </a:lnTo>
                                <a:lnTo>
                                  <a:pt x="642" y="328"/>
                                </a:lnTo>
                                <a:lnTo>
                                  <a:pt x="642" y="2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Freeform 843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166 567"/>
                              <a:gd name="T1" fmla="*/ T0 w 1200"/>
                              <a:gd name="T2" fmla="+- 0 225 225"/>
                              <a:gd name="T3" fmla="*/ 225 h 1200"/>
                              <a:gd name="T4" fmla="+- 0 1141 567"/>
                              <a:gd name="T5" fmla="*/ T4 w 1200"/>
                              <a:gd name="T6" fmla="+- 0 227 225"/>
                              <a:gd name="T7" fmla="*/ 227 h 1200"/>
                              <a:gd name="T8" fmla="+- 0 1191 567"/>
                              <a:gd name="T9" fmla="*/ T8 w 1200"/>
                              <a:gd name="T10" fmla="+- 0 227 225"/>
                              <a:gd name="T11" fmla="*/ 227 h 1200"/>
                              <a:gd name="T12" fmla="+- 0 1166 567"/>
                              <a:gd name="T13" fmla="*/ T12 w 1200"/>
                              <a:gd name="T14" fmla="+- 0 225 225"/>
                              <a:gd name="T15" fmla="*/ 225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599" y="0"/>
                                </a:moveTo>
                                <a:lnTo>
                                  <a:pt x="574" y="2"/>
                                </a:lnTo>
                                <a:lnTo>
                                  <a:pt x="624" y="2"/>
                                </a:lnTo>
                                <a:lnTo>
                                  <a:pt x="59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2" o:spid="_x0000_s1026" style="position:absolute;margin-left:28.35pt;margin-top:11.25pt;width:60pt;height:60pt;z-index:-1862;mso-position-horizontal-relative:page" coordorigin="567,225" coordsize="1200,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">
                <v:shape id="Freeform 850" o:spid="_x0000_s1027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CPBMAA&#10;AADcAAAADwAAAGRycy9kb3ducmV2LnhtbERPy4rCMBTdC/5DuII7TSs4I9VUxAcIsxoVcXlprm1p&#10;c1OSqPXvzWJglofzXq1704onOV9bVpBOExDEhdU1lwou58NkAcIHZI2tZVLwJg/rfDhYYabti3/p&#10;eQqliCHsM1RQhdBlUvqiIoN+ajviyN2tMxgidKXUDl8x3LRyliRf0mDNsaHCjrYVFc3pYRQ0KV93&#10;/ewSHuf9odu+65/09u2UGo/6zRJEoD78i//cR61gMY/z45l4BGT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BCPBMAAAADcAAAADwAAAAAAAAAAAAAAAACYAgAAZHJzL2Rvd25y&#10;ZXYueG1sUEsFBgAAAAAEAAQA9QAAAIUDAAAAAA==&#10;" path="m649,2r-99,l526,4,456,16,369,44,307,74r-58,38l194,158r-51,54l128,230r-15,20l99,268,87,288,75,308,64,330,53,350,28,414,11,482,2,552,,610r,16l7,696r15,68l44,830r31,60l113,950r15,18l143,988r52,52l251,1088r19,12l289,1114r20,12l330,1136r20,12l371,1156r65,24l458,1184r23,6l504,1194r23,2l551,1200r97,l672,1196r23,-2l719,1190r22,-6l764,1180r66,-24l893,1126r54,-36l566,1090r-39,-4l433,1062r-90,-46l274,964,226,916,188,866,177,850,149,796,123,720,112,660r-4,-60l108,588r7,-74l135,440r431,l573,436r-155,l189,332r10,-14l210,304r12,-16l235,274r15,-16l266,242r16,-16l298,214r16,-14l365,168r54,-26l477,122,579,108r368,l934,98,853,54,788,28,673,4,649,2e" fillcolor="black" stroked="f">
                  <v:path arrowok="t" o:connecttype="custom" o:connectlocs="550,227;456,241;307,299;194,383;128,455;99,493;75,533;53,575;11,707;0,835;7,921;44,1055;113,1175;143,1213;251,1313;289,1339;330,1361;371,1381;458,1409;504,1419;551,1425;672,1421;719,1415;764,1405;893,1351;566,1315;433,1287;274,1189;188,1091;149,1021;112,885;108,813;135,665;573,661;189,557;210,529;235,499;266,467;298,439;365,393;477,347;947,333;853,279;673,229" o:connectangles="0,0,0,0,0,0,0,0,0,0,0,0,0,0,0,0,0,0,0,0,0,0,0,0,0,0,0,0,0,0,0,0,0,0,0,0,0,0,0,0,0,0,0,0"/>
                </v:shape>
                <v:shape id="Freeform 849" o:spid="_x0000_s1028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wqn8UA&#10;AADcAAAADwAAAGRycy9kb3ducmV2LnhtbESPS2vDMBCE74X+B7GB3hrZgabBjWJCWkOhpzwoPS7W&#10;1ja2VkaSH/n3VSDQ4zAz3zDbfDadGMn5xrKCdJmAIC6tbrhScDkXzxsQPiBr7CyTgit5yHePD1vM&#10;tJ34SOMpVCJC2GeooA6hz6T0ZU0G/dL2xNH7tc5giNJVUjucItx0cpUka2mw4bhQY0+Hmsr2NBgF&#10;bcrf7/PqEobzR9Efrs1X+vPqlHpazPs3EIHm8B++tz+1gs1LCrc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CqfxQAAANwAAAAPAAAAAAAAAAAAAAAAAJgCAABkcnMv&#10;ZG93bnJldi54bWxQSwUGAAAAAAQABAD1AAAAigMAAAAA&#10;" path="m1186,738r-379,l1030,844r-9,14l1011,874r-11,14l988,904r-14,16l958,936r-17,18l926,968r-16,12l894,994r-16,10l861,1016r-17,10l773,1060r-58,16l695,1082r-21,2l653,1088r-22,l609,1090r338,l1010,1040r18,-18l1045,1006r16,-18l1076,970r14,-18l1103,932r13,-18l1148,854r25,-64l1185,746r1,-8e" fillcolor="black" stroked="f">
                  <v:path arrowok="t" o:connecttype="custom" o:connectlocs="1186,963;807,963;1030,1069;1021,1083;1011,1099;1000,1113;988,1129;974,1145;958,1161;941,1179;926,1193;910,1205;894,1219;878,1229;861,1241;844,1251;773,1285;715,1301;695,1307;674,1309;653,1313;631,1313;609,1315;947,1315;1010,1265;1028,1247;1045,1231;1061,1213;1076,1195;1090,1177;1103,1157;1116,1139;1148,1079;1173,1015;1185,971;1186,963" o:connectangles="0,0,0,0,0,0,0,0,0,0,0,0,0,0,0,0,0,0,0,0,0,0,0,0,0,0,0,0,0,0,0,0,0,0,0,0"/>
                </v:shape>
                <v:shape id="Freeform 848" o:spid="_x0000_s1029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606MQA&#10;AADcAAAADwAAAGRycy9kb3ducmV2LnhtbESPQWvCQBSE7wX/w/IK3uomgdoQXaVoA0JP1VB6fGSf&#10;STD7NuyuJv77rlDocZiZb5j1djK9uJHznWUF6SIBQVxb3XGjoDqVLzkIH5A19pZJwZ08bDezpzUW&#10;2o78RbdjaESEsC9QQRvCUEjp65YM+oUdiKN3ts5giNI1UjscI9z0MkuSpTTYcVxocaBdS/XleDUK&#10;Lil/76esCtfTRzns7t1n+vPmlJo/T+8rEIGm8B/+ax+0gvw1g8e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OtOjEAAAA3AAAAA8AAAAAAAAAAAAAAAAAmAIAAGRycy9k&#10;b3ducmV2LnhtbFBLBQYAAAAABAAEAPUAAACJAwAAAAA=&#10;" path="m472,716r-69,96l421,824r17,10l456,844r37,16l552,872r20,l572,964r70,l646,872r38,-8l739,838r44,-44l796,772r-194,l581,770,506,742,489,730,472,716e" fillcolor="black" stroked="f">
                  <v:path arrowok="t" o:connecttype="custom" o:connectlocs="472,941;403,1037;421,1049;438,1059;456,1069;493,1085;552,1097;572,1097;572,1189;642,1189;646,1097;684,1089;739,1063;783,1019;796,997;602,997;581,995;506,967;489,955;472,941" o:connectangles="0,0,0,0,0,0,0,0,0,0,0,0,0,0,0,0,0,0,0,0"/>
                </v:shape>
                <v:shape id="Freeform 847" o:spid="_x0000_s1030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IRc8QA&#10;AADcAAAADwAAAGRycy9kb3ducmV2LnhtbESPW4vCMBSE3xf8D+EIvq1plVWpRhEvsOCTF5Z9PDTH&#10;tticlCRq/fdGEHwcZuYbZrZoTS1u5HxlWUHaT0AQ51ZXXCg4HbffExA+IGusLZOCB3lYzDtfM8y0&#10;vfOebodQiAhhn6GCMoQmk9LnJRn0fdsQR+9sncEQpSukdniPcFPLQZKMpMGK40KJDa1Kyi+Hq1Fw&#10;Sflv3Q5O4XrcbJvVo9ql/2OnVK/bLqcgArXhE363f7WCyc8QXm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CEXPEAAAA3AAAAA8AAAAAAAAAAAAAAAAAmAIAAGRycy9k&#10;b3ducmV2LnhtbFBLBQYAAAAABAAEAPUAAACJAwAAAAA=&#10;" path="m566,440r-431,l537,618r132,60l678,694r3,22l677,734r-11,16l644,766r-19,4l602,772r194,l801,758r6,-20l1186,738r2,-8l1077,730,769,592,673,550,620,526,544,492r-3,-6l539,482r2,-20l552,448r14,-8e" fillcolor="black" stroked="f">
                  <v:path arrowok="t" o:connecttype="custom" o:connectlocs="566,665;135,665;537,843;669,903;678,919;681,941;677,959;666,975;644,991;625,995;602,997;796,997;801,983;807,963;1186,963;1188,955;1077,955;769,817;673,775;620,751;544,717;541,711;539,707;541,687;552,673;566,665" o:connectangles="0,0,0,0,0,0,0,0,0,0,0,0,0,0,0,0,0,0,0,0,0,0,0,0,0,0"/>
                </v:shape>
                <v:shape id="Freeform 846" o:spid="_x0000_s1031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uJB8QA&#10;AADcAAAADwAAAGRycy9kb3ducmV2LnhtbESPW4vCMBSE3xf8D+EIvq1pxVWpRhEvsOCTF5Z9PDTH&#10;tticlCRq/fdGEHwcZuYbZrZoTS1u5HxlWUHaT0AQ51ZXXCg4HbffExA+IGusLZOCB3lYzDtfM8y0&#10;vfOebodQiAhhn6GCMoQmk9LnJRn0fdsQR+9sncEQpSukdniPcFPLQZKMpMGK40KJDa1Kyi+Hq1Fw&#10;Sflv3Q5O4XrcbJvVo9ql/2OnVK/bLqcgArXhE363f7WCyc8QXm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riQfEAAAA3AAAAA8AAAAAAAAAAAAAAAAAmAIAAGRycy9k&#10;b3ducmV2LnhtbFBLBQYAAAAABAAEAPUAAACJAwAAAAA=&#10;" path="m947,108r-323,l686,114r39,8l782,142r54,26l888,200r16,14l920,226r16,16l952,256r15,16l980,288r13,14l1005,318r11,18l1026,352r10,18l1067,442r15,60l1090,566r2,44l1091,630r-6,60l1077,730r111,l1198,650r2,-40l1200,588r-4,-62l1184,456r-19,-66l1137,326r-35,-60l1088,248r-14,-20l1025,174,971,126,953,112r-6,-4e" fillcolor="black" stroked="f">
                  <v:path arrowok="t" o:connecttype="custom" o:connectlocs="947,333;624,333;686,339;725,347;782,367;836,393;888,425;904,439;920,451;936,467;952,481;967,497;980,513;993,527;1005,543;1016,561;1026,577;1036,595;1067,667;1082,727;1090,791;1092,835;1091,855;1085,915;1077,955;1188,955;1198,875;1200,835;1200,813;1196,751;1184,681;1165,615;1137,551;1102,491;1088,473;1074,453;1025,399;971,351;953,337;947,333" o:connectangles="0,0,0,0,0,0,0,0,0,0,0,0,0,0,0,0,0,0,0,0,0,0,0,0,0,0,0,0,0,0,0,0,0,0,0,0,0,0,0,0"/>
                </v:shape>
                <v:shape id="Freeform 845" o:spid="_x0000_s1032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csnMQA&#10;AADcAAAADwAAAGRycy9kb3ducmV2LnhtbESPQWvCQBSE74X+h+UVvNVNBFtJXUXUgOCpJkiPj+wz&#10;CWbfht1Vk3/vFgo9DjPzDbNcD6YTd3K+tawgnSYgiCurW64VlEX+vgDhA7LGzjIpGMnDevX6ssRM&#10;2wd/0/0UahEh7DNU0ITQZ1L6qiGDfmp74uhdrDMYonS11A4fEW46OUuSD2mw5bjQYE/bhqrr6WYU&#10;XFM+74ZZGW7FPu+3Y3tMfz6dUpO3YfMFItAQ/sN/7YNWsJjP4fdMP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nLJzEAAAA3AAAAA8AAAAAAAAAAAAAAAAAmAIAAGRycy9k&#10;b3ducmV2LnhtbFBLBQYAAAAABAAEAPUAAACJAwAAAAA=&#10;" path="m747,430r-128,l638,432r19,4l676,444r37,20l747,430e" fillcolor="black" stroked="f">
                  <v:path arrowok="t" o:connecttype="custom" o:connectlocs="747,655;619,655;638,657;657,661;676,669;713,689;747,655" o:connectangles="0,0,0,0,0,0,0"/>
                </v:shape>
                <v:shape id="Freeform 844" o:spid="_x0000_s1033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Wy68QA&#10;AADcAAAADwAAAGRycy9kb3ducmV2LnhtbESPT2vCQBTE74V+h+UVvNVNBK2kriJqQOipKtLjI/tM&#10;gtm3YXfzx2/vFgo9DjPzG2a1GU0jenK+tqwgnSYgiAuray4VXM75+xKED8gaG8uk4EEeNuvXlxVm&#10;2g78Tf0plCJC2GeooAqhzaT0RUUG/dS2xNG7WWcwROlKqR0OEW4aOUuShTRYc1yosKVdRcX91BkF&#10;95Sv+3F2Cd35kLe7R/2V/nw4pSZv4/YTRKAx/If/2ketYDlfwO+Ze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1suvEAAAA3AAAAA8AAAAAAAAAAAAAAAAAmAIAAGRycy9k&#10;b3ducmV2LnhtbFBLBQYAAAAABAAEAPUAAACJAwAAAAA=&#10;" path="m642,236r-70,l556,330r-18,4l462,370r-44,66l573,436r3,-2l595,430r152,l792,384,739,352,662,330r-20,-2l642,236e" fillcolor="black" stroked="f">
                  <v:path arrowok="t" o:connecttype="custom" o:connectlocs="642,461;572,461;556,555;538,559;462,595;418,661;573,661;576,659;595,655;747,655;792,609;739,577;662,555;642,553;642,461" o:connectangles="0,0,0,0,0,0,0,0,0,0,0,0,0,0,0"/>
                </v:shape>
                <v:shape id="Freeform 843" o:spid="_x0000_s1034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kXcMQA&#10;AADcAAAADwAAAGRycy9kb3ducmV2LnhtbESPT4vCMBTE78J+h/AWvGlawT9UYxF3hQVPqyIeH82z&#10;LW1eShK1fvuNIOxxmJnfMKu8N624k/O1ZQXpOAFBXFhdc6ngdNyNFiB8QNbYWiYFT/KQrz8GK8y0&#10;ffAv3Q+hFBHCPkMFVQhdJqUvKjLox7Yjjt7VOoMhSldK7fAR4aaVkySZSYM1x4UKO9pWVDSHm1HQ&#10;pHz+6iencDt+77rts96nl7lTavjZb5YgAvXhP/xu/2gFi+kcXm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5F3DEAAAA3AAAAA8AAAAAAAAAAAAAAAAAmAIAAGRycy9k&#10;b3ducmV2LnhtbFBLBQYAAAAABAAEAPUAAACJAwAAAAA=&#10;" path="m599,l574,2r50,l599,e" fillcolor="black" stroked="f">
                  <v:path arrowok="t" o:connecttype="custom" o:connectlocs="599,225;574,227;624,227;599,225" o:connectangles="0,0,0,0"/>
                </v:shape>
                <w10:wrap anchorx="page"/>
              </v:group>
            </w:pict>
          </mc:Fallback>
        </mc:AlternateContent>
      </w:r>
      <w:r w:rsidR="00C85D60">
        <w:rPr>
          <w:rFonts w:ascii="Arial" w:eastAsia="Arial" w:hAnsi="Arial" w:cs="Arial"/>
          <w:b/>
          <w:bCs/>
          <w:spacing w:val="-7"/>
          <w:w w:val="97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spacing w:val="-8"/>
          <w:w w:val="92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7"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co</w:t>
      </w:r>
      <w:r w:rsidR="00C85D60">
        <w:rPr>
          <w:rFonts w:ascii="Arial" w:eastAsia="Arial" w:hAnsi="Arial" w:cs="Arial"/>
          <w:b/>
          <w:bCs/>
          <w:spacing w:val="-7"/>
          <w:w w:val="97"/>
          <w:sz w:val="24"/>
          <w:szCs w:val="24"/>
        </w:rPr>
        <w:t>mm</w:t>
      </w:r>
      <w:r w:rsidR="00C85D60">
        <w:rPr>
          <w:rFonts w:ascii="Arial" w:eastAsia="Arial" w:hAnsi="Arial" w:cs="Arial"/>
          <w:b/>
          <w:bCs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b/>
          <w:bCs/>
          <w:spacing w:val="-8"/>
          <w:w w:val="90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ci</w:t>
      </w:r>
      <w:r w:rsidR="00C85D60">
        <w:rPr>
          <w:rFonts w:ascii="Arial" w:eastAsia="Arial" w:hAnsi="Arial" w:cs="Arial"/>
          <w:b/>
          <w:bCs/>
          <w:spacing w:val="-7"/>
          <w:w w:val="96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w w:val="96"/>
          <w:sz w:val="24"/>
          <w:szCs w:val="24"/>
        </w:rPr>
        <w:t>l</w:t>
      </w:r>
      <w:r w:rsidR="00C85D60">
        <w:rPr>
          <w:rFonts w:ascii="Arial" w:eastAsia="Arial" w:hAnsi="Arial" w:cs="Arial"/>
          <w:b/>
          <w:bCs/>
          <w:spacing w:val="-2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spacing w:val="-7"/>
          <w:sz w:val="24"/>
          <w:szCs w:val="24"/>
        </w:rPr>
        <w:t>u</w:t>
      </w:r>
      <w:r w:rsidR="00C85D60">
        <w:rPr>
          <w:rFonts w:ascii="Arial" w:eastAsia="Arial" w:hAnsi="Arial" w:cs="Arial"/>
          <w:b/>
          <w:bCs/>
          <w:spacing w:val="-8"/>
          <w:sz w:val="24"/>
          <w:szCs w:val="24"/>
        </w:rPr>
        <w:t>s</w:t>
      </w:r>
      <w:r w:rsidR="00C85D60">
        <w:rPr>
          <w:rFonts w:ascii="Arial" w:eastAsia="Arial" w:hAnsi="Arial" w:cs="Arial"/>
          <w:b/>
          <w:bCs/>
          <w:sz w:val="24"/>
          <w:szCs w:val="24"/>
        </w:rPr>
        <w:t>e</w:t>
      </w:r>
    </w:p>
    <w:p w:rsidR="008E418F" w:rsidRDefault="00C85D60">
      <w:pPr>
        <w:spacing w:before="24" w:after="0" w:line="260" w:lineRule="auto"/>
        <w:ind w:left="1607" w:right="19"/>
        <w:rPr>
          <w:rFonts w:ascii="Arial" w:eastAsia="Arial" w:hAnsi="Arial" w:cs="Arial"/>
          <w:w w:val="96"/>
          <w:sz w:val="24"/>
          <w:szCs w:val="24"/>
        </w:rPr>
      </w:pPr>
      <w:r>
        <w:rPr>
          <w:rFonts w:ascii="Arial" w:eastAsia="Arial" w:hAnsi="Arial" w:cs="Arial"/>
          <w:spacing w:val="-8"/>
          <w:sz w:val="24"/>
          <w:szCs w:val="24"/>
        </w:rPr>
        <w:t>N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8"/>
          <w:sz w:val="24"/>
          <w:szCs w:val="24"/>
        </w:rPr>
        <w:t>n</w:t>
      </w:r>
      <w:r>
        <w:rPr>
          <w:rFonts w:ascii="Arial" w:eastAsia="Arial" w:hAnsi="Arial" w:cs="Arial"/>
          <w:spacing w:val="-6"/>
          <w:sz w:val="24"/>
          <w:szCs w:val="24"/>
        </w:rPr>
        <w:t>-</w:t>
      </w:r>
      <w:r>
        <w:rPr>
          <w:rFonts w:ascii="Arial" w:eastAsia="Arial" w:hAnsi="Arial" w:cs="Arial"/>
          <w:spacing w:val="-7"/>
          <w:sz w:val="24"/>
          <w:szCs w:val="24"/>
        </w:rPr>
        <w:t>comm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10"/>
          <w:sz w:val="24"/>
          <w:szCs w:val="24"/>
        </w:rPr>
        <w:t>r</w:t>
      </w:r>
      <w:r>
        <w:rPr>
          <w:rFonts w:ascii="Arial" w:eastAsia="Arial" w:hAnsi="Arial" w:cs="Arial"/>
          <w:spacing w:val="-8"/>
          <w:sz w:val="24"/>
          <w:szCs w:val="24"/>
        </w:rPr>
        <w:t>c</w:t>
      </w:r>
      <w:r>
        <w:rPr>
          <w:rFonts w:ascii="Arial" w:eastAsia="Arial" w:hAnsi="Arial" w:cs="Arial"/>
          <w:spacing w:val="-9"/>
          <w:sz w:val="24"/>
          <w:szCs w:val="24"/>
        </w:rPr>
        <w:t>i</w:t>
      </w:r>
      <w:r>
        <w:rPr>
          <w:rFonts w:ascii="Arial" w:eastAsia="Arial" w:hAnsi="Arial" w:cs="Arial"/>
          <w:spacing w:val="-8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us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m</w:t>
      </w:r>
      <w:r>
        <w:rPr>
          <w:rFonts w:ascii="Arial" w:eastAsia="Arial" w:hAnsi="Arial" w:cs="Arial"/>
          <w:spacing w:val="-8"/>
          <w:sz w:val="24"/>
          <w:szCs w:val="24"/>
        </w:rPr>
        <w:t>e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w w:val="121"/>
          <w:sz w:val="24"/>
          <w:szCs w:val="24"/>
        </w:rPr>
        <w:t>t</w:t>
      </w:r>
      <w:r>
        <w:rPr>
          <w:rFonts w:ascii="Arial" w:eastAsia="Arial" w:hAnsi="Arial" w:cs="Arial"/>
          <w:spacing w:val="-8"/>
          <w:sz w:val="24"/>
          <w:szCs w:val="24"/>
        </w:rPr>
        <w:t>h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w w:val="121"/>
          <w:sz w:val="24"/>
          <w:szCs w:val="24"/>
        </w:rPr>
        <w:t xml:space="preserve">t </w:t>
      </w:r>
      <w:r>
        <w:rPr>
          <w:rFonts w:ascii="Arial" w:eastAsia="Arial" w:hAnsi="Arial" w:cs="Arial"/>
          <w:spacing w:val="-9"/>
          <w:sz w:val="24"/>
          <w:szCs w:val="24"/>
        </w:rPr>
        <w:t>l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c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pacing w:val="-8"/>
          <w:sz w:val="24"/>
          <w:szCs w:val="24"/>
        </w:rPr>
        <w:t>s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8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sz w:val="24"/>
          <w:szCs w:val="24"/>
        </w:rPr>
        <w:t>m</w:t>
      </w:r>
      <w:r>
        <w:rPr>
          <w:rFonts w:ascii="Arial" w:eastAsia="Arial" w:hAnsi="Arial" w:cs="Arial"/>
          <w:spacing w:val="-1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103"/>
          <w:sz w:val="24"/>
          <w:szCs w:val="24"/>
        </w:rPr>
        <w:t>co</w:t>
      </w:r>
      <w:r>
        <w:rPr>
          <w:rFonts w:ascii="Arial" w:eastAsia="Arial" w:hAnsi="Arial" w:cs="Arial"/>
          <w:spacing w:val="-11"/>
          <w:w w:val="102"/>
          <w:sz w:val="24"/>
          <w:szCs w:val="24"/>
        </w:rPr>
        <w:t>p</w:t>
      </w:r>
      <w:r>
        <w:rPr>
          <w:rFonts w:ascii="Arial" w:eastAsia="Arial" w:hAnsi="Arial" w:cs="Arial"/>
          <w:spacing w:val="-18"/>
          <w:sz w:val="24"/>
          <w:szCs w:val="24"/>
        </w:rPr>
        <w:t>y</w:t>
      </w:r>
      <w:r>
        <w:rPr>
          <w:rFonts w:ascii="Arial" w:eastAsia="Arial" w:hAnsi="Arial" w:cs="Arial"/>
          <w:w w:val="70"/>
          <w:sz w:val="24"/>
          <w:szCs w:val="24"/>
        </w:rPr>
        <w:t>,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10"/>
          <w:sz w:val="24"/>
          <w:szCs w:val="24"/>
        </w:rPr>
        <w:t>s</w:t>
      </w:r>
      <w:r>
        <w:rPr>
          <w:rFonts w:ascii="Arial" w:eastAsia="Arial" w:hAnsi="Arial" w:cs="Arial"/>
          <w:spacing w:val="-8"/>
          <w:w w:val="110"/>
          <w:sz w:val="24"/>
          <w:szCs w:val="24"/>
        </w:rPr>
        <w:t>t</w:t>
      </w:r>
      <w:r>
        <w:rPr>
          <w:rFonts w:ascii="Arial" w:eastAsia="Arial" w:hAnsi="Arial" w:cs="Arial"/>
          <w:spacing w:val="-7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bu</w:t>
      </w:r>
      <w:r>
        <w:rPr>
          <w:rFonts w:ascii="Arial" w:eastAsia="Arial" w:hAnsi="Arial" w:cs="Arial"/>
          <w:spacing w:val="-11"/>
          <w:w w:val="121"/>
          <w:sz w:val="24"/>
          <w:szCs w:val="24"/>
        </w:rPr>
        <w:t>t</w:t>
      </w:r>
      <w:r>
        <w:rPr>
          <w:rFonts w:ascii="Arial" w:eastAsia="Arial" w:hAnsi="Arial" w:cs="Arial"/>
          <w:spacing w:val="-4"/>
          <w:w w:val="94"/>
          <w:sz w:val="24"/>
          <w:szCs w:val="24"/>
        </w:rPr>
        <w:t>e</w:t>
      </w:r>
      <w:r>
        <w:rPr>
          <w:rFonts w:ascii="Arial" w:eastAsia="Arial" w:hAnsi="Arial" w:cs="Arial"/>
          <w:w w:val="70"/>
          <w:sz w:val="24"/>
          <w:szCs w:val="24"/>
        </w:rPr>
        <w:t>,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10"/>
          <w:w w:val="104"/>
          <w:sz w:val="24"/>
          <w:szCs w:val="24"/>
        </w:rPr>
        <w:t>s</w:t>
      </w:r>
      <w:r>
        <w:rPr>
          <w:rFonts w:ascii="Arial" w:eastAsia="Arial" w:hAnsi="Arial" w:cs="Arial"/>
          <w:spacing w:val="-7"/>
          <w:sz w:val="24"/>
          <w:szCs w:val="24"/>
        </w:rPr>
        <w:t>p</w:t>
      </w:r>
      <w:r>
        <w:rPr>
          <w:rFonts w:ascii="Arial" w:eastAsia="Arial" w:hAnsi="Arial" w:cs="Arial"/>
          <w:spacing w:val="-9"/>
          <w:sz w:val="24"/>
          <w:szCs w:val="24"/>
        </w:rPr>
        <w:t>l</w:t>
      </w:r>
      <w:r>
        <w:rPr>
          <w:rFonts w:ascii="Arial" w:eastAsia="Arial" w:hAnsi="Arial" w:cs="Arial"/>
          <w:spacing w:val="-1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p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-10"/>
          <w:sz w:val="24"/>
          <w:szCs w:val="24"/>
        </w:rPr>
        <w:t>f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sz w:val="24"/>
          <w:szCs w:val="24"/>
        </w:rPr>
        <w:t>w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k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c</w:t>
      </w:r>
      <w:r>
        <w:rPr>
          <w:rFonts w:ascii="Arial" w:eastAsia="Arial" w:hAnsi="Arial" w:cs="Arial"/>
          <w:spacing w:val="-12"/>
          <w:sz w:val="24"/>
          <w:szCs w:val="24"/>
        </w:rPr>
        <w:t>o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10"/>
          <w:sz w:val="24"/>
          <w:szCs w:val="24"/>
        </w:rPr>
        <w:t>r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d </w:t>
      </w:r>
      <w:r>
        <w:rPr>
          <w:rFonts w:ascii="Arial" w:eastAsia="Arial" w:hAnsi="Arial" w:cs="Arial"/>
          <w:spacing w:val="-1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co</w:t>
      </w:r>
      <w:r>
        <w:rPr>
          <w:rFonts w:ascii="Arial" w:eastAsia="Arial" w:hAnsi="Arial" w:cs="Arial"/>
          <w:spacing w:val="-11"/>
          <w:sz w:val="24"/>
          <w:szCs w:val="24"/>
        </w:rPr>
        <w:t>p</w:t>
      </w:r>
      <w:r>
        <w:rPr>
          <w:rFonts w:ascii="Arial" w:eastAsia="Arial" w:hAnsi="Arial" w:cs="Arial"/>
          <w:spacing w:val="-6"/>
          <w:sz w:val="24"/>
          <w:szCs w:val="24"/>
        </w:rPr>
        <w:t>y</w:t>
      </w:r>
      <w:r>
        <w:rPr>
          <w:rFonts w:ascii="Arial" w:eastAsia="Arial" w:hAnsi="Arial" w:cs="Arial"/>
          <w:spacing w:val="-7"/>
          <w:sz w:val="24"/>
          <w:szCs w:val="24"/>
        </w:rPr>
        <w:t>r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g</w:t>
      </w:r>
      <w:r>
        <w:rPr>
          <w:rFonts w:ascii="Arial" w:eastAsia="Arial" w:hAnsi="Arial" w:cs="Arial"/>
          <w:spacing w:val="-9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sz w:val="24"/>
          <w:szCs w:val="24"/>
        </w:rPr>
        <w:t>m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pacing w:val="-12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98"/>
          <w:sz w:val="24"/>
          <w:szCs w:val="24"/>
        </w:rPr>
        <w:t>d</w:t>
      </w:r>
      <w:r>
        <w:rPr>
          <w:rFonts w:ascii="Arial" w:eastAsia="Arial" w:hAnsi="Arial" w:cs="Arial"/>
          <w:spacing w:val="-6"/>
          <w:w w:val="98"/>
          <w:sz w:val="24"/>
          <w:szCs w:val="24"/>
        </w:rPr>
        <w:t>e</w:t>
      </w:r>
      <w:r>
        <w:rPr>
          <w:rFonts w:ascii="Arial" w:eastAsia="Arial" w:hAnsi="Arial" w:cs="Arial"/>
          <w:spacing w:val="-7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pacing w:val="-9"/>
          <w:w w:val="98"/>
          <w:sz w:val="24"/>
          <w:szCs w:val="24"/>
        </w:rPr>
        <w:t>a</w:t>
      </w:r>
      <w:r>
        <w:rPr>
          <w:rFonts w:ascii="Arial" w:eastAsia="Arial" w:hAnsi="Arial" w:cs="Arial"/>
          <w:spacing w:val="-8"/>
          <w:w w:val="121"/>
          <w:sz w:val="24"/>
          <w:szCs w:val="24"/>
        </w:rPr>
        <w:t>t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w w:val="94"/>
          <w:sz w:val="24"/>
          <w:szCs w:val="24"/>
        </w:rPr>
        <w:t xml:space="preserve">e </w:t>
      </w:r>
      <w:r>
        <w:rPr>
          <w:rFonts w:ascii="Arial" w:eastAsia="Arial" w:hAnsi="Arial" w:cs="Arial"/>
          <w:spacing w:val="-11"/>
          <w:sz w:val="24"/>
          <w:szCs w:val="24"/>
        </w:rPr>
        <w:t>w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pacing w:val="-11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8"/>
          <w:sz w:val="24"/>
          <w:szCs w:val="24"/>
        </w:rPr>
        <w:t>b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s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8"/>
          <w:sz w:val="24"/>
          <w:szCs w:val="24"/>
        </w:rPr>
        <w:t>n</w:t>
      </w:r>
      <w:r>
        <w:rPr>
          <w:rFonts w:ascii="Arial" w:eastAsia="Arial" w:hAnsi="Arial" w:cs="Arial"/>
          <w:spacing w:val="-7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0"/>
          <w:sz w:val="24"/>
          <w:szCs w:val="24"/>
        </w:rPr>
        <w:t>f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no</w:t>
      </w:r>
      <w:r>
        <w:rPr>
          <w:rFonts w:ascii="Arial" w:eastAsia="Arial" w:hAnsi="Arial" w:cs="Arial"/>
          <w:spacing w:val="-8"/>
          <w:w w:val="102"/>
          <w:sz w:val="24"/>
          <w:szCs w:val="24"/>
        </w:rPr>
        <w:t>n</w:t>
      </w:r>
      <w:r>
        <w:rPr>
          <w:rFonts w:ascii="Arial" w:eastAsia="Arial" w:hAnsi="Arial" w:cs="Arial"/>
          <w:spacing w:val="-6"/>
          <w:w w:val="135"/>
          <w:sz w:val="24"/>
          <w:szCs w:val="24"/>
        </w:rPr>
        <w:t>-</w:t>
      </w:r>
      <w:r>
        <w:rPr>
          <w:rFonts w:ascii="Arial" w:eastAsia="Arial" w:hAnsi="Arial" w:cs="Arial"/>
          <w:spacing w:val="-7"/>
          <w:w w:val="104"/>
          <w:sz w:val="24"/>
          <w:szCs w:val="24"/>
        </w:rPr>
        <w:t>c</w:t>
      </w:r>
      <w:r>
        <w:rPr>
          <w:rFonts w:ascii="Arial" w:eastAsia="Arial" w:hAnsi="Arial" w:cs="Arial"/>
          <w:spacing w:val="-7"/>
          <w:w w:val="103"/>
          <w:sz w:val="24"/>
          <w:szCs w:val="24"/>
        </w:rPr>
        <w:t>o</w:t>
      </w:r>
      <w:r>
        <w:rPr>
          <w:rFonts w:ascii="Arial" w:eastAsia="Arial" w:hAnsi="Arial" w:cs="Arial"/>
          <w:spacing w:val="-8"/>
          <w:w w:val="103"/>
          <w:sz w:val="24"/>
          <w:szCs w:val="24"/>
        </w:rPr>
        <w:t>m</w:t>
      </w:r>
      <w:r>
        <w:rPr>
          <w:rFonts w:ascii="Arial" w:eastAsia="Arial" w:hAnsi="Arial" w:cs="Arial"/>
          <w:spacing w:val="-7"/>
          <w:sz w:val="24"/>
          <w:szCs w:val="24"/>
        </w:rPr>
        <w:t>m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10"/>
          <w:sz w:val="24"/>
          <w:szCs w:val="24"/>
        </w:rPr>
        <w:t>r</w:t>
      </w:r>
      <w:r>
        <w:rPr>
          <w:rFonts w:ascii="Arial" w:eastAsia="Arial" w:hAnsi="Arial" w:cs="Arial"/>
          <w:spacing w:val="-8"/>
          <w:sz w:val="24"/>
          <w:szCs w:val="24"/>
        </w:rPr>
        <w:t>c</w:t>
      </w:r>
      <w:r>
        <w:rPr>
          <w:rFonts w:ascii="Arial" w:eastAsia="Arial" w:hAnsi="Arial" w:cs="Arial"/>
          <w:spacing w:val="-9"/>
          <w:sz w:val="24"/>
          <w:szCs w:val="24"/>
        </w:rPr>
        <w:t>i</w:t>
      </w:r>
      <w:r>
        <w:rPr>
          <w:rFonts w:ascii="Arial" w:eastAsia="Arial" w:hAnsi="Arial" w:cs="Arial"/>
          <w:spacing w:val="-8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pu</w:t>
      </w:r>
      <w:r>
        <w:rPr>
          <w:rFonts w:ascii="Arial" w:eastAsia="Arial" w:hAnsi="Arial" w:cs="Arial"/>
          <w:spacing w:val="-6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p</w:t>
      </w:r>
      <w:r>
        <w:rPr>
          <w:rFonts w:ascii="Arial" w:eastAsia="Arial" w:hAnsi="Arial" w:cs="Arial"/>
          <w:spacing w:val="-9"/>
          <w:w w:val="102"/>
          <w:sz w:val="24"/>
          <w:szCs w:val="24"/>
        </w:rPr>
        <w:t>o</w:t>
      </w:r>
      <w:r>
        <w:rPr>
          <w:rFonts w:ascii="Arial" w:eastAsia="Arial" w:hAnsi="Arial" w:cs="Arial"/>
          <w:spacing w:val="-8"/>
          <w:sz w:val="24"/>
          <w:szCs w:val="24"/>
        </w:rPr>
        <w:t>se</w:t>
      </w:r>
      <w:r>
        <w:rPr>
          <w:rFonts w:ascii="Arial" w:eastAsia="Arial" w:hAnsi="Arial" w:cs="Arial"/>
          <w:spacing w:val="-7"/>
          <w:sz w:val="24"/>
          <w:szCs w:val="24"/>
        </w:rPr>
        <w:t>s</w:t>
      </w:r>
      <w:r>
        <w:rPr>
          <w:rFonts w:ascii="Arial" w:eastAsia="Arial" w:hAnsi="Arial" w:cs="Arial"/>
          <w:w w:val="96"/>
          <w:sz w:val="24"/>
          <w:szCs w:val="24"/>
        </w:rPr>
        <w:t>.</w:t>
      </w:r>
    </w:p>
    <w:p w:rsidR="00316CA8" w:rsidRDefault="00316CA8">
      <w:pPr>
        <w:spacing w:before="24" w:after="0" w:line="260" w:lineRule="auto"/>
        <w:ind w:left="1607" w:right="19"/>
        <w:rPr>
          <w:rFonts w:ascii="Arial" w:eastAsia="Arial" w:hAnsi="Arial" w:cs="Arial"/>
          <w:sz w:val="24"/>
          <w:szCs w:val="24"/>
        </w:rPr>
      </w:pPr>
    </w:p>
    <w:p w:rsidR="008E418F" w:rsidRDefault="008E418F">
      <w:pPr>
        <w:spacing w:before="1" w:after="0" w:line="100" w:lineRule="exact"/>
        <w:rPr>
          <w:sz w:val="10"/>
          <w:szCs w:val="10"/>
        </w:rPr>
      </w:pPr>
    </w:p>
    <w:p w:rsidR="008E418F" w:rsidRDefault="00AA02C7">
      <w:pPr>
        <w:spacing w:after="0" w:line="200" w:lineRule="exact"/>
        <w:rPr>
          <w:sz w:val="20"/>
          <w:szCs w:val="20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0B1FF3E" wp14:editId="5799CD9E">
                <wp:simplePos x="0" y="0"/>
                <wp:positionH relativeFrom="page">
                  <wp:posOffset>360045</wp:posOffset>
                </wp:positionH>
                <wp:positionV relativeFrom="paragraph">
                  <wp:posOffset>58420</wp:posOffset>
                </wp:positionV>
                <wp:extent cx="762000" cy="762000"/>
                <wp:effectExtent l="0" t="0" r="0" b="0"/>
                <wp:wrapNone/>
                <wp:docPr id="842" name="Group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0" cy="762000"/>
                          <a:chOff x="567" y="249"/>
                          <a:chExt cx="1200" cy="1200"/>
                        </a:xfrm>
                      </wpg:grpSpPr>
                      <wps:wsp>
                        <wps:cNvPr id="843" name="Freeform 841"/>
                        <wps:cNvSpPr>
                          <a:spLocks/>
                        </wps:cNvSpPr>
                        <wps:spPr bwMode="auto">
                          <a:xfrm>
                            <a:off x="567" y="249"/>
                            <a:ext cx="1200" cy="1200"/>
                          </a:xfrm>
                          <a:custGeom>
                            <a:avLst/>
                            <a:gdLst>
                              <a:gd name="T0" fmla="+- 0 1117 567"/>
                              <a:gd name="T1" fmla="*/ T0 w 1200"/>
                              <a:gd name="T2" fmla="+- 0 251 249"/>
                              <a:gd name="T3" fmla="*/ 251 h 1200"/>
                              <a:gd name="T4" fmla="+- 0 1024 567"/>
                              <a:gd name="T5" fmla="*/ T4 w 1200"/>
                              <a:gd name="T6" fmla="+- 0 265 249"/>
                              <a:gd name="T7" fmla="*/ 265 h 1200"/>
                              <a:gd name="T8" fmla="+- 0 875 567"/>
                              <a:gd name="T9" fmla="*/ T8 w 1200"/>
                              <a:gd name="T10" fmla="+- 0 323 249"/>
                              <a:gd name="T11" fmla="*/ 323 h 1200"/>
                              <a:gd name="T12" fmla="+- 0 816 567"/>
                              <a:gd name="T13" fmla="*/ T12 w 1200"/>
                              <a:gd name="T14" fmla="+- 0 361 249"/>
                              <a:gd name="T15" fmla="*/ 361 h 1200"/>
                              <a:gd name="T16" fmla="+- 0 779 567"/>
                              <a:gd name="T17" fmla="*/ T16 w 1200"/>
                              <a:gd name="T18" fmla="+- 0 391 249"/>
                              <a:gd name="T19" fmla="*/ 391 h 1200"/>
                              <a:gd name="T20" fmla="+- 0 744 567"/>
                              <a:gd name="T21" fmla="*/ T20 w 1200"/>
                              <a:gd name="T22" fmla="+- 0 425 249"/>
                              <a:gd name="T23" fmla="*/ 425 h 1200"/>
                              <a:gd name="T24" fmla="+- 0 710 567"/>
                              <a:gd name="T25" fmla="*/ T24 w 1200"/>
                              <a:gd name="T26" fmla="+- 0 461 249"/>
                              <a:gd name="T27" fmla="*/ 461 h 1200"/>
                              <a:gd name="T28" fmla="+- 0 680 567"/>
                              <a:gd name="T29" fmla="*/ T28 w 1200"/>
                              <a:gd name="T30" fmla="+- 0 499 249"/>
                              <a:gd name="T31" fmla="*/ 499 h 1200"/>
                              <a:gd name="T32" fmla="+- 0 611 567"/>
                              <a:gd name="T33" fmla="*/ T32 w 1200"/>
                              <a:gd name="T34" fmla="+- 0 621 249"/>
                              <a:gd name="T35" fmla="*/ 621 h 1200"/>
                              <a:gd name="T36" fmla="+- 0 574 567"/>
                              <a:gd name="T37" fmla="*/ T36 w 1200"/>
                              <a:gd name="T38" fmla="+- 0 755 249"/>
                              <a:gd name="T39" fmla="*/ 755 h 1200"/>
                              <a:gd name="T40" fmla="+- 0 567 567"/>
                              <a:gd name="T41" fmla="*/ T40 w 1200"/>
                              <a:gd name="T42" fmla="+- 0 855 249"/>
                              <a:gd name="T43" fmla="*/ 855 h 1200"/>
                              <a:gd name="T44" fmla="+- 0 574 567"/>
                              <a:gd name="T45" fmla="*/ T44 w 1200"/>
                              <a:gd name="T46" fmla="+- 0 945 249"/>
                              <a:gd name="T47" fmla="*/ 945 h 1200"/>
                              <a:gd name="T48" fmla="+- 0 611 567"/>
                              <a:gd name="T49" fmla="*/ T48 w 1200"/>
                              <a:gd name="T50" fmla="+- 0 1079 249"/>
                              <a:gd name="T51" fmla="*/ 1079 h 1200"/>
                              <a:gd name="T52" fmla="+- 0 680 567"/>
                              <a:gd name="T53" fmla="*/ T52 w 1200"/>
                              <a:gd name="T54" fmla="+- 0 1199 249"/>
                              <a:gd name="T55" fmla="*/ 1199 h 1200"/>
                              <a:gd name="T56" fmla="+- 0 744 567"/>
                              <a:gd name="T57" fmla="*/ T56 w 1200"/>
                              <a:gd name="T58" fmla="+- 0 1273 249"/>
                              <a:gd name="T59" fmla="*/ 1273 h 1200"/>
                              <a:gd name="T60" fmla="+- 0 857 567"/>
                              <a:gd name="T61" fmla="*/ T60 w 1200"/>
                              <a:gd name="T62" fmla="+- 0 1363 249"/>
                              <a:gd name="T63" fmla="*/ 1363 h 1200"/>
                              <a:gd name="T64" fmla="+- 0 939 567"/>
                              <a:gd name="T65" fmla="*/ T64 w 1200"/>
                              <a:gd name="T66" fmla="+- 0 1405 249"/>
                              <a:gd name="T67" fmla="*/ 1405 h 1200"/>
                              <a:gd name="T68" fmla="+- 0 982 567"/>
                              <a:gd name="T69" fmla="*/ T68 w 1200"/>
                              <a:gd name="T70" fmla="+- 0 1421 249"/>
                              <a:gd name="T71" fmla="*/ 1421 h 1200"/>
                              <a:gd name="T72" fmla="+- 0 1026 567"/>
                              <a:gd name="T73" fmla="*/ T72 w 1200"/>
                              <a:gd name="T74" fmla="+- 0 1435 249"/>
                              <a:gd name="T75" fmla="*/ 1435 h 1200"/>
                              <a:gd name="T76" fmla="+- 0 1118 567"/>
                              <a:gd name="T77" fmla="*/ T76 w 1200"/>
                              <a:gd name="T78" fmla="+- 0 1449 249"/>
                              <a:gd name="T79" fmla="*/ 1449 h 1200"/>
                              <a:gd name="T80" fmla="+- 0 1239 567"/>
                              <a:gd name="T81" fmla="*/ T80 w 1200"/>
                              <a:gd name="T82" fmla="+- 0 1445 249"/>
                              <a:gd name="T83" fmla="*/ 1445 h 1200"/>
                              <a:gd name="T84" fmla="+- 0 1286 567"/>
                              <a:gd name="T85" fmla="*/ T84 w 1200"/>
                              <a:gd name="T86" fmla="+- 0 1439 249"/>
                              <a:gd name="T87" fmla="*/ 1439 h 1200"/>
                              <a:gd name="T88" fmla="+- 0 1332 567"/>
                              <a:gd name="T89" fmla="*/ T88 w 1200"/>
                              <a:gd name="T90" fmla="+- 0 1429 249"/>
                              <a:gd name="T91" fmla="*/ 1429 h 1200"/>
                              <a:gd name="T92" fmla="+- 0 1419 567"/>
                              <a:gd name="T93" fmla="*/ T92 w 1200"/>
                              <a:gd name="T94" fmla="+- 0 1397 249"/>
                              <a:gd name="T95" fmla="*/ 1397 h 1200"/>
                              <a:gd name="T96" fmla="+- 0 1460 567"/>
                              <a:gd name="T97" fmla="*/ T96 w 1200"/>
                              <a:gd name="T98" fmla="+- 0 1375 249"/>
                              <a:gd name="T99" fmla="*/ 1375 h 1200"/>
                              <a:gd name="T100" fmla="+- 0 1501 567"/>
                              <a:gd name="T101" fmla="*/ T100 w 1200"/>
                              <a:gd name="T102" fmla="+- 0 1349 249"/>
                              <a:gd name="T103" fmla="*/ 1349 h 1200"/>
                              <a:gd name="T104" fmla="+- 0 1145 567"/>
                              <a:gd name="T105" fmla="*/ T104 w 1200"/>
                              <a:gd name="T106" fmla="+- 0 1341 249"/>
                              <a:gd name="T107" fmla="*/ 1341 h 1200"/>
                              <a:gd name="T108" fmla="+- 0 1084 567"/>
                              <a:gd name="T109" fmla="*/ T108 w 1200"/>
                              <a:gd name="T110" fmla="+- 0 1333 249"/>
                              <a:gd name="T111" fmla="*/ 1333 h 1200"/>
                              <a:gd name="T112" fmla="+- 0 1045 567"/>
                              <a:gd name="T113" fmla="*/ T112 w 1200"/>
                              <a:gd name="T114" fmla="+- 0 1325 249"/>
                              <a:gd name="T115" fmla="*/ 1325 h 1200"/>
                              <a:gd name="T116" fmla="+- 0 1007 567"/>
                              <a:gd name="T117" fmla="*/ T116 w 1200"/>
                              <a:gd name="T118" fmla="+- 0 1315 249"/>
                              <a:gd name="T119" fmla="*/ 1315 h 1200"/>
                              <a:gd name="T120" fmla="+- 0 865 567"/>
                              <a:gd name="T121" fmla="*/ T120 w 1200"/>
                              <a:gd name="T122" fmla="+- 0 1235 249"/>
                              <a:gd name="T123" fmla="*/ 1235 h 1200"/>
                              <a:gd name="T124" fmla="+- 0 788 567"/>
                              <a:gd name="T125" fmla="*/ T124 w 1200"/>
                              <a:gd name="T126" fmla="+- 0 1159 249"/>
                              <a:gd name="T127" fmla="*/ 1159 h 1200"/>
                              <a:gd name="T128" fmla="+- 0 763 567"/>
                              <a:gd name="T129" fmla="*/ T128 w 1200"/>
                              <a:gd name="T130" fmla="+- 0 1127 249"/>
                              <a:gd name="T131" fmla="*/ 1127 h 1200"/>
                              <a:gd name="T132" fmla="+- 0 741 567"/>
                              <a:gd name="T133" fmla="*/ T132 w 1200"/>
                              <a:gd name="T134" fmla="+- 0 1095 249"/>
                              <a:gd name="T135" fmla="*/ 1095 h 1200"/>
                              <a:gd name="T136" fmla="+- 0 689 567"/>
                              <a:gd name="T137" fmla="*/ T136 w 1200"/>
                              <a:gd name="T138" fmla="+- 0 965 249"/>
                              <a:gd name="T139" fmla="*/ 965 h 1200"/>
                              <a:gd name="T140" fmla="+- 0 675 567"/>
                              <a:gd name="T141" fmla="*/ T140 w 1200"/>
                              <a:gd name="T142" fmla="+- 0 849 249"/>
                              <a:gd name="T143" fmla="*/ 849 h 1200"/>
                              <a:gd name="T144" fmla="+- 0 683 567"/>
                              <a:gd name="T145" fmla="*/ T144 w 1200"/>
                              <a:gd name="T146" fmla="+- 0 759 249"/>
                              <a:gd name="T147" fmla="*/ 759 h 1200"/>
                              <a:gd name="T148" fmla="+- 0 739 567"/>
                              <a:gd name="T149" fmla="*/ T148 w 1200"/>
                              <a:gd name="T150" fmla="+- 0 613 249"/>
                              <a:gd name="T151" fmla="*/ 613 h 1200"/>
                              <a:gd name="T152" fmla="+- 0 787 567"/>
                              <a:gd name="T153" fmla="*/ T152 w 1200"/>
                              <a:gd name="T154" fmla="+- 0 543 249"/>
                              <a:gd name="T155" fmla="*/ 543 h 1200"/>
                              <a:gd name="T156" fmla="+- 0 817 567"/>
                              <a:gd name="T157" fmla="*/ T156 w 1200"/>
                              <a:gd name="T158" fmla="+- 0 509 249"/>
                              <a:gd name="T159" fmla="*/ 509 h 1200"/>
                              <a:gd name="T160" fmla="+- 0 849 567"/>
                              <a:gd name="T161" fmla="*/ T160 w 1200"/>
                              <a:gd name="T162" fmla="+- 0 477 249"/>
                              <a:gd name="T163" fmla="*/ 477 h 1200"/>
                              <a:gd name="T164" fmla="+- 0 950 567"/>
                              <a:gd name="T165" fmla="*/ T164 w 1200"/>
                              <a:gd name="T166" fmla="+- 0 407 249"/>
                              <a:gd name="T167" fmla="*/ 407 h 1200"/>
                              <a:gd name="T168" fmla="+- 0 1104 567"/>
                              <a:gd name="T169" fmla="*/ T168 w 1200"/>
                              <a:gd name="T170" fmla="+- 0 361 249"/>
                              <a:gd name="T171" fmla="*/ 361 h 1200"/>
                              <a:gd name="T172" fmla="+- 0 1516 567"/>
                              <a:gd name="T173" fmla="*/ T172 w 1200"/>
                              <a:gd name="T174" fmla="+- 0 359 249"/>
                              <a:gd name="T175" fmla="*/ 359 h 1200"/>
                              <a:gd name="T176" fmla="+- 0 1419 567"/>
                              <a:gd name="T177" fmla="*/ T176 w 1200"/>
                              <a:gd name="T178" fmla="+- 0 303 249"/>
                              <a:gd name="T179" fmla="*/ 303 h 1200"/>
                              <a:gd name="T180" fmla="+- 0 1240 567"/>
                              <a:gd name="T181" fmla="*/ T180 w 1200"/>
                              <a:gd name="T182" fmla="+- 0 253 249"/>
                              <a:gd name="T183" fmla="*/ 253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648" y="2"/>
                                </a:moveTo>
                                <a:lnTo>
                                  <a:pt x="550" y="2"/>
                                </a:lnTo>
                                <a:lnTo>
                                  <a:pt x="526" y="4"/>
                                </a:lnTo>
                                <a:lnTo>
                                  <a:pt x="457" y="16"/>
                                </a:lnTo>
                                <a:lnTo>
                                  <a:pt x="370" y="44"/>
                                </a:lnTo>
                                <a:lnTo>
                                  <a:pt x="308" y="74"/>
                                </a:lnTo>
                                <a:lnTo>
                                  <a:pt x="269" y="100"/>
                                </a:lnTo>
                                <a:lnTo>
                                  <a:pt x="249" y="112"/>
                                </a:lnTo>
                                <a:lnTo>
                                  <a:pt x="231" y="128"/>
                                </a:lnTo>
                                <a:lnTo>
                                  <a:pt x="212" y="142"/>
                                </a:lnTo>
                                <a:lnTo>
                                  <a:pt x="194" y="158"/>
                                </a:lnTo>
                                <a:lnTo>
                                  <a:pt x="177" y="176"/>
                                </a:lnTo>
                                <a:lnTo>
                                  <a:pt x="159" y="194"/>
                                </a:lnTo>
                                <a:lnTo>
                                  <a:pt x="143" y="212"/>
                                </a:lnTo>
                                <a:lnTo>
                                  <a:pt x="128" y="232"/>
                                </a:lnTo>
                                <a:lnTo>
                                  <a:pt x="113" y="250"/>
                                </a:lnTo>
                                <a:lnTo>
                                  <a:pt x="75" y="310"/>
                                </a:lnTo>
                                <a:lnTo>
                                  <a:pt x="44" y="372"/>
                                </a:lnTo>
                                <a:lnTo>
                                  <a:pt x="22" y="438"/>
                                </a:lnTo>
                                <a:lnTo>
                                  <a:pt x="7" y="506"/>
                                </a:lnTo>
                                <a:lnTo>
                                  <a:pt x="0" y="576"/>
                                </a:lnTo>
                                <a:lnTo>
                                  <a:pt x="0" y="606"/>
                                </a:lnTo>
                                <a:lnTo>
                                  <a:pt x="0" y="626"/>
                                </a:lnTo>
                                <a:lnTo>
                                  <a:pt x="7" y="696"/>
                                </a:lnTo>
                                <a:lnTo>
                                  <a:pt x="22" y="764"/>
                                </a:lnTo>
                                <a:lnTo>
                                  <a:pt x="44" y="830"/>
                                </a:lnTo>
                                <a:lnTo>
                                  <a:pt x="75" y="892"/>
                                </a:lnTo>
                                <a:lnTo>
                                  <a:pt x="113" y="950"/>
                                </a:lnTo>
                                <a:lnTo>
                                  <a:pt x="128" y="970"/>
                                </a:lnTo>
                                <a:lnTo>
                                  <a:pt x="177" y="1024"/>
                                </a:lnTo>
                                <a:lnTo>
                                  <a:pt x="232" y="1074"/>
                                </a:lnTo>
                                <a:lnTo>
                                  <a:pt x="290" y="1114"/>
                                </a:lnTo>
                                <a:lnTo>
                                  <a:pt x="351" y="1148"/>
                                </a:lnTo>
                                <a:lnTo>
                                  <a:pt x="372" y="1156"/>
                                </a:lnTo>
                                <a:lnTo>
                                  <a:pt x="393" y="1166"/>
                                </a:lnTo>
                                <a:lnTo>
                                  <a:pt x="415" y="1172"/>
                                </a:lnTo>
                                <a:lnTo>
                                  <a:pt x="436" y="1180"/>
                                </a:lnTo>
                                <a:lnTo>
                                  <a:pt x="459" y="1186"/>
                                </a:lnTo>
                                <a:lnTo>
                                  <a:pt x="527" y="1198"/>
                                </a:lnTo>
                                <a:lnTo>
                                  <a:pt x="551" y="1200"/>
                                </a:lnTo>
                                <a:lnTo>
                                  <a:pt x="648" y="1200"/>
                                </a:lnTo>
                                <a:lnTo>
                                  <a:pt x="672" y="1196"/>
                                </a:lnTo>
                                <a:lnTo>
                                  <a:pt x="696" y="1194"/>
                                </a:lnTo>
                                <a:lnTo>
                                  <a:pt x="719" y="1190"/>
                                </a:lnTo>
                                <a:lnTo>
                                  <a:pt x="742" y="1184"/>
                                </a:lnTo>
                                <a:lnTo>
                                  <a:pt x="765" y="1180"/>
                                </a:lnTo>
                                <a:lnTo>
                                  <a:pt x="831" y="1156"/>
                                </a:lnTo>
                                <a:lnTo>
                                  <a:pt x="852" y="1148"/>
                                </a:lnTo>
                                <a:lnTo>
                                  <a:pt x="873" y="1136"/>
                                </a:lnTo>
                                <a:lnTo>
                                  <a:pt x="893" y="1126"/>
                                </a:lnTo>
                                <a:lnTo>
                                  <a:pt x="914" y="1114"/>
                                </a:lnTo>
                                <a:lnTo>
                                  <a:pt x="934" y="1100"/>
                                </a:lnTo>
                                <a:lnTo>
                                  <a:pt x="947" y="1092"/>
                                </a:lnTo>
                                <a:lnTo>
                                  <a:pt x="578" y="1092"/>
                                </a:lnTo>
                                <a:lnTo>
                                  <a:pt x="537" y="1088"/>
                                </a:lnTo>
                                <a:lnTo>
                                  <a:pt x="517" y="1084"/>
                                </a:lnTo>
                                <a:lnTo>
                                  <a:pt x="497" y="1082"/>
                                </a:lnTo>
                                <a:lnTo>
                                  <a:pt x="478" y="1076"/>
                                </a:lnTo>
                                <a:lnTo>
                                  <a:pt x="459" y="1072"/>
                                </a:lnTo>
                                <a:lnTo>
                                  <a:pt x="440" y="1066"/>
                                </a:lnTo>
                                <a:lnTo>
                                  <a:pt x="350" y="1022"/>
                                </a:lnTo>
                                <a:lnTo>
                                  <a:pt x="298" y="986"/>
                                </a:lnTo>
                                <a:lnTo>
                                  <a:pt x="250" y="942"/>
                                </a:lnTo>
                                <a:lnTo>
                                  <a:pt x="221" y="910"/>
                                </a:lnTo>
                                <a:lnTo>
                                  <a:pt x="208" y="896"/>
                                </a:lnTo>
                                <a:lnTo>
                                  <a:pt x="196" y="878"/>
                                </a:lnTo>
                                <a:lnTo>
                                  <a:pt x="185" y="862"/>
                                </a:lnTo>
                                <a:lnTo>
                                  <a:pt x="174" y="846"/>
                                </a:lnTo>
                                <a:lnTo>
                                  <a:pt x="147" y="792"/>
                                </a:lnTo>
                                <a:lnTo>
                                  <a:pt x="122" y="716"/>
                                </a:lnTo>
                                <a:lnTo>
                                  <a:pt x="112" y="654"/>
                                </a:lnTo>
                                <a:lnTo>
                                  <a:pt x="108" y="600"/>
                                </a:lnTo>
                                <a:lnTo>
                                  <a:pt x="109" y="580"/>
                                </a:lnTo>
                                <a:lnTo>
                                  <a:pt x="116" y="510"/>
                                </a:lnTo>
                                <a:lnTo>
                                  <a:pt x="137" y="436"/>
                                </a:lnTo>
                                <a:lnTo>
                                  <a:pt x="172" y="364"/>
                                </a:lnTo>
                                <a:lnTo>
                                  <a:pt x="207" y="310"/>
                                </a:lnTo>
                                <a:lnTo>
                                  <a:pt x="220" y="294"/>
                                </a:lnTo>
                                <a:lnTo>
                                  <a:pt x="235" y="276"/>
                                </a:lnTo>
                                <a:lnTo>
                                  <a:pt x="250" y="260"/>
                                </a:lnTo>
                                <a:lnTo>
                                  <a:pt x="266" y="242"/>
                                </a:lnTo>
                                <a:lnTo>
                                  <a:pt x="282" y="228"/>
                                </a:lnTo>
                                <a:lnTo>
                                  <a:pt x="331" y="190"/>
                                </a:lnTo>
                                <a:lnTo>
                                  <a:pt x="383" y="158"/>
                                </a:lnTo>
                                <a:lnTo>
                                  <a:pt x="477" y="124"/>
                                </a:lnTo>
                                <a:lnTo>
                                  <a:pt x="537" y="112"/>
                                </a:lnTo>
                                <a:lnTo>
                                  <a:pt x="558" y="110"/>
                                </a:lnTo>
                                <a:lnTo>
                                  <a:pt x="949" y="110"/>
                                </a:lnTo>
                                <a:lnTo>
                                  <a:pt x="933" y="100"/>
                                </a:lnTo>
                                <a:lnTo>
                                  <a:pt x="852" y="54"/>
                                </a:lnTo>
                                <a:lnTo>
                                  <a:pt x="788" y="28"/>
                                </a:lnTo>
                                <a:lnTo>
                                  <a:pt x="673" y="4"/>
                                </a:lnTo>
                                <a:lnTo>
                                  <a:pt x="648" y="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Freeform 840"/>
                        <wps:cNvSpPr>
                          <a:spLocks/>
                        </wps:cNvSpPr>
                        <wps:spPr bwMode="auto">
                          <a:xfrm>
                            <a:off x="567" y="249"/>
                            <a:ext cx="1200" cy="1200"/>
                          </a:xfrm>
                          <a:custGeom>
                            <a:avLst/>
                            <a:gdLst>
                              <a:gd name="T0" fmla="+- 0 1194 567"/>
                              <a:gd name="T1" fmla="*/ T0 w 1200"/>
                              <a:gd name="T2" fmla="+- 0 359 249"/>
                              <a:gd name="T3" fmla="*/ 359 h 1200"/>
                              <a:gd name="T4" fmla="+- 0 1294 567"/>
                              <a:gd name="T5" fmla="*/ T4 w 1200"/>
                              <a:gd name="T6" fmla="+- 0 373 249"/>
                              <a:gd name="T7" fmla="*/ 373 h 1200"/>
                              <a:gd name="T8" fmla="+- 0 1439 567"/>
                              <a:gd name="T9" fmla="*/ T8 w 1200"/>
                              <a:gd name="T10" fmla="+- 0 439 249"/>
                              <a:gd name="T11" fmla="*/ 439 h 1200"/>
                              <a:gd name="T12" fmla="+- 0 1473 567"/>
                              <a:gd name="T13" fmla="*/ T12 w 1200"/>
                              <a:gd name="T14" fmla="+- 0 465 249"/>
                              <a:gd name="T15" fmla="*/ 465 h 1200"/>
                              <a:gd name="T16" fmla="+- 0 1506 567"/>
                              <a:gd name="T17" fmla="*/ T16 w 1200"/>
                              <a:gd name="T18" fmla="+- 0 493 249"/>
                              <a:gd name="T19" fmla="*/ 493 h 1200"/>
                              <a:gd name="T20" fmla="+- 0 1536 567"/>
                              <a:gd name="T21" fmla="*/ T20 w 1200"/>
                              <a:gd name="T22" fmla="+- 0 525 249"/>
                              <a:gd name="T23" fmla="*/ 525 h 1200"/>
                              <a:gd name="T24" fmla="+- 0 1561 567"/>
                              <a:gd name="T25" fmla="*/ T24 w 1200"/>
                              <a:gd name="T26" fmla="+- 0 555 249"/>
                              <a:gd name="T27" fmla="*/ 555 h 1200"/>
                              <a:gd name="T28" fmla="+- 0 1584 567"/>
                              <a:gd name="T29" fmla="*/ T28 w 1200"/>
                              <a:gd name="T30" fmla="+- 0 587 249"/>
                              <a:gd name="T31" fmla="*/ 587 h 1200"/>
                              <a:gd name="T32" fmla="+- 0 1604 567"/>
                              <a:gd name="T33" fmla="*/ T32 w 1200"/>
                              <a:gd name="T34" fmla="+- 0 621 249"/>
                              <a:gd name="T35" fmla="*/ 621 h 1200"/>
                              <a:gd name="T36" fmla="+- 0 1649 567"/>
                              <a:gd name="T37" fmla="*/ T36 w 1200"/>
                              <a:gd name="T38" fmla="+- 0 755 249"/>
                              <a:gd name="T39" fmla="*/ 755 h 1200"/>
                              <a:gd name="T40" fmla="+- 0 1659 567"/>
                              <a:gd name="T41" fmla="*/ T40 w 1200"/>
                              <a:gd name="T42" fmla="+- 0 865 249"/>
                              <a:gd name="T43" fmla="*/ 865 h 1200"/>
                              <a:gd name="T44" fmla="+- 0 1650 567"/>
                              <a:gd name="T45" fmla="*/ T44 w 1200"/>
                              <a:gd name="T46" fmla="+- 0 949 249"/>
                              <a:gd name="T47" fmla="*/ 949 h 1200"/>
                              <a:gd name="T48" fmla="+- 0 1593 567"/>
                              <a:gd name="T49" fmla="*/ T48 w 1200"/>
                              <a:gd name="T50" fmla="+- 0 1099 249"/>
                              <a:gd name="T51" fmla="*/ 1099 h 1200"/>
                              <a:gd name="T52" fmla="+- 0 1571 567"/>
                              <a:gd name="T53" fmla="*/ T52 w 1200"/>
                              <a:gd name="T54" fmla="+- 0 1133 249"/>
                              <a:gd name="T55" fmla="*/ 1133 h 1200"/>
                              <a:gd name="T56" fmla="+- 0 1546 567"/>
                              <a:gd name="T57" fmla="*/ T56 w 1200"/>
                              <a:gd name="T58" fmla="+- 0 1165 249"/>
                              <a:gd name="T59" fmla="*/ 1165 h 1200"/>
                              <a:gd name="T60" fmla="+- 0 1517 567"/>
                              <a:gd name="T61" fmla="*/ T60 w 1200"/>
                              <a:gd name="T62" fmla="+- 0 1195 249"/>
                              <a:gd name="T63" fmla="*/ 1195 h 1200"/>
                              <a:gd name="T64" fmla="+- 0 1418 567"/>
                              <a:gd name="T65" fmla="*/ T64 w 1200"/>
                              <a:gd name="T66" fmla="+- 0 1273 249"/>
                              <a:gd name="T67" fmla="*/ 1273 h 1200"/>
                              <a:gd name="T68" fmla="+- 0 1364 567"/>
                              <a:gd name="T69" fmla="*/ T68 w 1200"/>
                              <a:gd name="T70" fmla="+- 0 1301 249"/>
                              <a:gd name="T71" fmla="*/ 1301 h 1200"/>
                              <a:gd name="T72" fmla="+- 0 1327 567"/>
                              <a:gd name="T73" fmla="*/ T72 w 1200"/>
                              <a:gd name="T74" fmla="+- 0 1315 249"/>
                              <a:gd name="T75" fmla="*/ 1315 h 1200"/>
                              <a:gd name="T76" fmla="+- 0 1249 567"/>
                              <a:gd name="T77" fmla="*/ T76 w 1200"/>
                              <a:gd name="T78" fmla="+- 0 1335 249"/>
                              <a:gd name="T79" fmla="*/ 1335 h 1200"/>
                              <a:gd name="T80" fmla="+- 0 1514 567"/>
                              <a:gd name="T81" fmla="*/ T80 w 1200"/>
                              <a:gd name="T82" fmla="+- 0 1341 249"/>
                              <a:gd name="T83" fmla="*/ 1341 h 1200"/>
                              <a:gd name="T84" fmla="+- 0 1628 567"/>
                              <a:gd name="T85" fmla="*/ T84 w 1200"/>
                              <a:gd name="T86" fmla="+- 0 1237 249"/>
                              <a:gd name="T87" fmla="*/ 1237 h 1200"/>
                              <a:gd name="T88" fmla="+- 0 1683 567"/>
                              <a:gd name="T89" fmla="*/ T88 w 1200"/>
                              <a:gd name="T90" fmla="+- 0 1163 249"/>
                              <a:gd name="T91" fmla="*/ 1163 h 1200"/>
                              <a:gd name="T92" fmla="+- 0 1740 567"/>
                              <a:gd name="T93" fmla="*/ T92 w 1200"/>
                              <a:gd name="T94" fmla="+- 0 1039 249"/>
                              <a:gd name="T95" fmla="*/ 1039 h 1200"/>
                              <a:gd name="T96" fmla="+- 0 1765 567"/>
                              <a:gd name="T97" fmla="*/ T96 w 1200"/>
                              <a:gd name="T98" fmla="+- 0 899 249"/>
                              <a:gd name="T99" fmla="*/ 899 h 1200"/>
                              <a:gd name="T100" fmla="+- 0 1767 567"/>
                              <a:gd name="T101" fmla="*/ T100 w 1200"/>
                              <a:gd name="T102" fmla="+- 0 833 249"/>
                              <a:gd name="T103" fmla="*/ 833 h 1200"/>
                              <a:gd name="T104" fmla="+- 0 1746 567"/>
                              <a:gd name="T105" fmla="*/ T104 w 1200"/>
                              <a:gd name="T106" fmla="+- 0 683 249"/>
                              <a:gd name="T107" fmla="*/ 683 h 1200"/>
                              <a:gd name="T108" fmla="+- 0 1704 567"/>
                              <a:gd name="T109" fmla="*/ T108 w 1200"/>
                              <a:gd name="T110" fmla="+- 0 577 249"/>
                              <a:gd name="T111" fmla="*/ 577 h 1200"/>
                              <a:gd name="T112" fmla="+- 0 1681 567"/>
                              <a:gd name="T113" fmla="*/ T112 w 1200"/>
                              <a:gd name="T114" fmla="+- 0 535 249"/>
                              <a:gd name="T115" fmla="*/ 535 h 1200"/>
                              <a:gd name="T116" fmla="+- 0 1655 567"/>
                              <a:gd name="T117" fmla="*/ T116 w 1200"/>
                              <a:gd name="T118" fmla="+- 0 497 249"/>
                              <a:gd name="T119" fmla="*/ 497 h 1200"/>
                              <a:gd name="T120" fmla="+- 0 1557 567"/>
                              <a:gd name="T121" fmla="*/ T120 w 1200"/>
                              <a:gd name="T122" fmla="+- 0 391 249"/>
                              <a:gd name="T123" fmla="*/ 391 h 1200"/>
                              <a:gd name="T124" fmla="+- 0 1519 567"/>
                              <a:gd name="T125" fmla="*/ T124 w 1200"/>
                              <a:gd name="T126" fmla="+- 0 361 249"/>
                              <a:gd name="T127" fmla="*/ 361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949" y="110"/>
                                </a:moveTo>
                                <a:lnTo>
                                  <a:pt x="627" y="110"/>
                                </a:lnTo>
                                <a:lnTo>
                                  <a:pt x="688" y="116"/>
                                </a:lnTo>
                                <a:lnTo>
                                  <a:pt x="727" y="124"/>
                                </a:lnTo>
                                <a:lnTo>
                                  <a:pt x="784" y="144"/>
                                </a:lnTo>
                                <a:lnTo>
                                  <a:pt x="872" y="190"/>
                                </a:lnTo>
                                <a:lnTo>
                                  <a:pt x="889" y="204"/>
                                </a:lnTo>
                                <a:lnTo>
                                  <a:pt x="906" y="216"/>
                                </a:lnTo>
                                <a:lnTo>
                                  <a:pt x="922" y="230"/>
                                </a:lnTo>
                                <a:lnTo>
                                  <a:pt x="939" y="244"/>
                                </a:lnTo>
                                <a:lnTo>
                                  <a:pt x="955" y="260"/>
                                </a:lnTo>
                                <a:lnTo>
                                  <a:pt x="969" y="276"/>
                                </a:lnTo>
                                <a:lnTo>
                                  <a:pt x="982" y="290"/>
                                </a:lnTo>
                                <a:lnTo>
                                  <a:pt x="994" y="306"/>
                                </a:lnTo>
                                <a:lnTo>
                                  <a:pt x="1006" y="322"/>
                                </a:lnTo>
                                <a:lnTo>
                                  <a:pt x="1017" y="338"/>
                                </a:lnTo>
                                <a:lnTo>
                                  <a:pt x="1027" y="356"/>
                                </a:lnTo>
                                <a:lnTo>
                                  <a:pt x="1037" y="372"/>
                                </a:lnTo>
                                <a:lnTo>
                                  <a:pt x="1067" y="446"/>
                                </a:lnTo>
                                <a:lnTo>
                                  <a:pt x="1082" y="506"/>
                                </a:lnTo>
                                <a:lnTo>
                                  <a:pt x="1090" y="570"/>
                                </a:lnTo>
                                <a:lnTo>
                                  <a:pt x="1092" y="616"/>
                                </a:lnTo>
                                <a:lnTo>
                                  <a:pt x="1091" y="636"/>
                                </a:lnTo>
                                <a:lnTo>
                                  <a:pt x="1083" y="700"/>
                                </a:lnTo>
                                <a:lnTo>
                                  <a:pt x="1061" y="778"/>
                                </a:lnTo>
                                <a:lnTo>
                                  <a:pt x="1026" y="850"/>
                                </a:lnTo>
                                <a:lnTo>
                                  <a:pt x="1016" y="866"/>
                                </a:lnTo>
                                <a:lnTo>
                                  <a:pt x="1004" y="884"/>
                                </a:lnTo>
                                <a:lnTo>
                                  <a:pt x="992" y="900"/>
                                </a:lnTo>
                                <a:lnTo>
                                  <a:pt x="979" y="916"/>
                                </a:lnTo>
                                <a:lnTo>
                                  <a:pt x="964" y="930"/>
                                </a:lnTo>
                                <a:lnTo>
                                  <a:pt x="950" y="946"/>
                                </a:lnTo>
                                <a:lnTo>
                                  <a:pt x="901" y="988"/>
                                </a:lnTo>
                                <a:lnTo>
                                  <a:pt x="851" y="1024"/>
                                </a:lnTo>
                                <a:lnTo>
                                  <a:pt x="815" y="1042"/>
                                </a:lnTo>
                                <a:lnTo>
                                  <a:pt x="797" y="1052"/>
                                </a:lnTo>
                                <a:lnTo>
                                  <a:pt x="779" y="1058"/>
                                </a:lnTo>
                                <a:lnTo>
                                  <a:pt x="760" y="1066"/>
                                </a:lnTo>
                                <a:lnTo>
                                  <a:pt x="721" y="1078"/>
                                </a:lnTo>
                                <a:lnTo>
                                  <a:pt x="682" y="1086"/>
                                </a:lnTo>
                                <a:lnTo>
                                  <a:pt x="620" y="1092"/>
                                </a:lnTo>
                                <a:lnTo>
                                  <a:pt x="947" y="1092"/>
                                </a:lnTo>
                                <a:lnTo>
                                  <a:pt x="1010" y="1040"/>
                                </a:lnTo>
                                <a:lnTo>
                                  <a:pt x="1061" y="988"/>
                                </a:lnTo>
                                <a:lnTo>
                                  <a:pt x="1104" y="932"/>
                                </a:lnTo>
                                <a:lnTo>
                                  <a:pt x="1116" y="914"/>
                                </a:lnTo>
                                <a:lnTo>
                                  <a:pt x="1148" y="854"/>
                                </a:lnTo>
                                <a:lnTo>
                                  <a:pt x="1173" y="790"/>
                                </a:lnTo>
                                <a:lnTo>
                                  <a:pt x="1189" y="722"/>
                                </a:lnTo>
                                <a:lnTo>
                                  <a:pt x="1198" y="650"/>
                                </a:lnTo>
                                <a:lnTo>
                                  <a:pt x="1200" y="606"/>
                                </a:lnTo>
                                <a:lnTo>
                                  <a:pt x="1200" y="584"/>
                                </a:lnTo>
                                <a:lnTo>
                                  <a:pt x="1193" y="504"/>
                                </a:lnTo>
                                <a:lnTo>
                                  <a:pt x="1179" y="434"/>
                                </a:lnTo>
                                <a:lnTo>
                                  <a:pt x="1156" y="368"/>
                                </a:lnTo>
                                <a:lnTo>
                                  <a:pt x="1137" y="328"/>
                                </a:lnTo>
                                <a:lnTo>
                                  <a:pt x="1126" y="306"/>
                                </a:lnTo>
                                <a:lnTo>
                                  <a:pt x="1114" y="286"/>
                                </a:lnTo>
                                <a:lnTo>
                                  <a:pt x="1102" y="268"/>
                                </a:lnTo>
                                <a:lnTo>
                                  <a:pt x="1088" y="248"/>
                                </a:lnTo>
                                <a:lnTo>
                                  <a:pt x="1042" y="194"/>
                                </a:lnTo>
                                <a:lnTo>
                                  <a:pt x="990" y="142"/>
                                </a:lnTo>
                                <a:lnTo>
                                  <a:pt x="971" y="128"/>
                                </a:lnTo>
                                <a:lnTo>
                                  <a:pt x="952" y="112"/>
                                </a:lnTo>
                                <a:lnTo>
                                  <a:pt x="949" y="11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Freeform 839"/>
                        <wps:cNvSpPr>
                          <a:spLocks/>
                        </wps:cNvSpPr>
                        <wps:spPr bwMode="auto">
                          <a:xfrm>
                            <a:off x="567" y="249"/>
                            <a:ext cx="1200" cy="1200"/>
                          </a:xfrm>
                          <a:custGeom>
                            <a:avLst/>
                            <a:gdLst>
                              <a:gd name="T0" fmla="+- 0 1047 567"/>
                              <a:gd name="T1" fmla="*/ T0 w 1200"/>
                              <a:gd name="T2" fmla="+- 0 945 249"/>
                              <a:gd name="T3" fmla="*/ 945 h 1200"/>
                              <a:gd name="T4" fmla="+- 0 898 567"/>
                              <a:gd name="T5" fmla="*/ T4 w 1200"/>
                              <a:gd name="T6" fmla="+- 0 957 249"/>
                              <a:gd name="T7" fmla="*/ 957 h 1200"/>
                              <a:gd name="T8" fmla="+- 0 902 567"/>
                              <a:gd name="T9" fmla="*/ T8 w 1200"/>
                              <a:gd name="T10" fmla="+- 0 977 249"/>
                              <a:gd name="T11" fmla="*/ 977 h 1200"/>
                              <a:gd name="T12" fmla="+- 0 907 567"/>
                              <a:gd name="T13" fmla="*/ T12 w 1200"/>
                              <a:gd name="T14" fmla="+- 0 997 249"/>
                              <a:gd name="T15" fmla="*/ 997 h 1200"/>
                              <a:gd name="T16" fmla="+- 0 941 567"/>
                              <a:gd name="T17" fmla="*/ T16 w 1200"/>
                              <a:gd name="T18" fmla="+- 0 1067 249"/>
                              <a:gd name="T19" fmla="*/ 1067 h 1200"/>
                              <a:gd name="T20" fmla="+- 0 966 567"/>
                              <a:gd name="T21" fmla="*/ T20 w 1200"/>
                              <a:gd name="T22" fmla="+- 0 1099 249"/>
                              <a:gd name="T23" fmla="*/ 1099 h 1200"/>
                              <a:gd name="T24" fmla="+- 0 982 567"/>
                              <a:gd name="T25" fmla="*/ T24 w 1200"/>
                              <a:gd name="T26" fmla="+- 0 1115 249"/>
                              <a:gd name="T27" fmla="*/ 1115 h 1200"/>
                              <a:gd name="T28" fmla="+- 0 1048 567"/>
                              <a:gd name="T29" fmla="*/ T28 w 1200"/>
                              <a:gd name="T30" fmla="+- 0 1157 249"/>
                              <a:gd name="T31" fmla="*/ 1157 h 1200"/>
                              <a:gd name="T32" fmla="+- 0 1106 567"/>
                              <a:gd name="T33" fmla="*/ T32 w 1200"/>
                              <a:gd name="T34" fmla="+- 0 1175 249"/>
                              <a:gd name="T35" fmla="*/ 1175 h 1200"/>
                              <a:gd name="T36" fmla="+- 0 1150 567"/>
                              <a:gd name="T37" fmla="*/ T36 w 1200"/>
                              <a:gd name="T38" fmla="+- 0 1179 249"/>
                              <a:gd name="T39" fmla="*/ 1179 h 1200"/>
                              <a:gd name="T40" fmla="+- 0 1195 567"/>
                              <a:gd name="T41" fmla="*/ T40 w 1200"/>
                              <a:gd name="T42" fmla="+- 0 1179 249"/>
                              <a:gd name="T43" fmla="*/ 1179 h 1200"/>
                              <a:gd name="T44" fmla="+- 0 1274 567"/>
                              <a:gd name="T45" fmla="*/ T44 w 1200"/>
                              <a:gd name="T46" fmla="+- 0 1161 249"/>
                              <a:gd name="T47" fmla="*/ 1161 h 1200"/>
                              <a:gd name="T48" fmla="+- 0 1344 567"/>
                              <a:gd name="T49" fmla="*/ T48 w 1200"/>
                              <a:gd name="T50" fmla="+- 0 1123 249"/>
                              <a:gd name="T51" fmla="*/ 1123 h 1200"/>
                              <a:gd name="T52" fmla="+- 0 1392 567"/>
                              <a:gd name="T53" fmla="*/ T52 w 1200"/>
                              <a:gd name="T54" fmla="+- 0 1081 249"/>
                              <a:gd name="T55" fmla="*/ 1081 h 1200"/>
                              <a:gd name="T56" fmla="+- 0 1412 567"/>
                              <a:gd name="T57" fmla="*/ T56 w 1200"/>
                              <a:gd name="T58" fmla="+- 0 1055 249"/>
                              <a:gd name="T59" fmla="*/ 1055 h 1200"/>
                              <a:gd name="T60" fmla="+- 0 1163 567"/>
                              <a:gd name="T61" fmla="*/ T60 w 1200"/>
                              <a:gd name="T62" fmla="+- 0 1055 249"/>
                              <a:gd name="T63" fmla="*/ 1055 h 1200"/>
                              <a:gd name="T64" fmla="+- 0 1137 567"/>
                              <a:gd name="T65" fmla="*/ T64 w 1200"/>
                              <a:gd name="T66" fmla="+- 0 1051 249"/>
                              <a:gd name="T67" fmla="*/ 1051 h 1200"/>
                              <a:gd name="T68" fmla="+- 0 1078 567"/>
                              <a:gd name="T69" fmla="*/ T68 w 1200"/>
                              <a:gd name="T70" fmla="+- 0 1023 249"/>
                              <a:gd name="T71" fmla="*/ 1023 h 1200"/>
                              <a:gd name="T72" fmla="+- 0 1050 567"/>
                              <a:gd name="T73" fmla="*/ T72 w 1200"/>
                              <a:gd name="T74" fmla="+- 0 969 249"/>
                              <a:gd name="T75" fmla="*/ 969 h 1200"/>
                              <a:gd name="T76" fmla="+- 0 1047 567"/>
                              <a:gd name="T77" fmla="*/ T76 w 1200"/>
                              <a:gd name="T78" fmla="+- 0 945 249"/>
                              <a:gd name="T79" fmla="*/ 945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480" y="696"/>
                                </a:moveTo>
                                <a:lnTo>
                                  <a:pt x="331" y="708"/>
                                </a:lnTo>
                                <a:lnTo>
                                  <a:pt x="335" y="728"/>
                                </a:lnTo>
                                <a:lnTo>
                                  <a:pt x="340" y="748"/>
                                </a:lnTo>
                                <a:lnTo>
                                  <a:pt x="374" y="818"/>
                                </a:lnTo>
                                <a:lnTo>
                                  <a:pt x="399" y="850"/>
                                </a:lnTo>
                                <a:lnTo>
                                  <a:pt x="415" y="866"/>
                                </a:lnTo>
                                <a:lnTo>
                                  <a:pt x="481" y="908"/>
                                </a:lnTo>
                                <a:lnTo>
                                  <a:pt x="539" y="926"/>
                                </a:lnTo>
                                <a:lnTo>
                                  <a:pt x="583" y="930"/>
                                </a:lnTo>
                                <a:lnTo>
                                  <a:pt x="628" y="930"/>
                                </a:lnTo>
                                <a:lnTo>
                                  <a:pt x="707" y="912"/>
                                </a:lnTo>
                                <a:lnTo>
                                  <a:pt x="777" y="874"/>
                                </a:lnTo>
                                <a:lnTo>
                                  <a:pt x="825" y="832"/>
                                </a:lnTo>
                                <a:lnTo>
                                  <a:pt x="845" y="806"/>
                                </a:lnTo>
                                <a:lnTo>
                                  <a:pt x="596" y="806"/>
                                </a:lnTo>
                                <a:lnTo>
                                  <a:pt x="570" y="802"/>
                                </a:lnTo>
                                <a:lnTo>
                                  <a:pt x="511" y="774"/>
                                </a:lnTo>
                                <a:lnTo>
                                  <a:pt x="483" y="720"/>
                                </a:lnTo>
                                <a:lnTo>
                                  <a:pt x="480" y="69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Freeform 838"/>
                        <wps:cNvSpPr>
                          <a:spLocks/>
                        </wps:cNvSpPr>
                        <wps:spPr bwMode="auto">
                          <a:xfrm>
                            <a:off x="567" y="249"/>
                            <a:ext cx="1200" cy="1200"/>
                          </a:xfrm>
                          <a:custGeom>
                            <a:avLst/>
                            <a:gdLst>
                              <a:gd name="T0" fmla="+- 0 1414 567"/>
                              <a:gd name="T1" fmla="*/ T0 w 1200"/>
                              <a:gd name="T2" fmla="+- 0 659 249"/>
                              <a:gd name="T3" fmla="*/ 659 h 1200"/>
                              <a:gd name="T4" fmla="+- 0 1182 567"/>
                              <a:gd name="T5" fmla="*/ T4 w 1200"/>
                              <a:gd name="T6" fmla="+- 0 659 249"/>
                              <a:gd name="T7" fmla="*/ 659 h 1200"/>
                              <a:gd name="T8" fmla="+- 0 1203 567"/>
                              <a:gd name="T9" fmla="*/ T8 w 1200"/>
                              <a:gd name="T10" fmla="+- 0 661 249"/>
                              <a:gd name="T11" fmla="*/ 661 h 1200"/>
                              <a:gd name="T12" fmla="+- 0 1223 567"/>
                              <a:gd name="T13" fmla="*/ T12 w 1200"/>
                              <a:gd name="T14" fmla="+- 0 665 249"/>
                              <a:gd name="T15" fmla="*/ 665 h 1200"/>
                              <a:gd name="T16" fmla="+- 0 1288 567"/>
                              <a:gd name="T17" fmla="*/ T16 w 1200"/>
                              <a:gd name="T18" fmla="+- 0 715 249"/>
                              <a:gd name="T19" fmla="*/ 715 h 1200"/>
                              <a:gd name="T20" fmla="+- 0 1313 567"/>
                              <a:gd name="T21" fmla="*/ T20 w 1200"/>
                              <a:gd name="T22" fmla="+- 0 785 249"/>
                              <a:gd name="T23" fmla="*/ 785 h 1200"/>
                              <a:gd name="T24" fmla="+- 0 1319 567"/>
                              <a:gd name="T25" fmla="*/ T24 w 1200"/>
                              <a:gd name="T26" fmla="+- 0 861 249"/>
                              <a:gd name="T27" fmla="*/ 861 h 1200"/>
                              <a:gd name="T28" fmla="+- 0 1318 567"/>
                              <a:gd name="T29" fmla="*/ T28 w 1200"/>
                              <a:gd name="T30" fmla="+- 0 877 249"/>
                              <a:gd name="T31" fmla="*/ 877 h 1200"/>
                              <a:gd name="T32" fmla="+- 0 1309 567"/>
                              <a:gd name="T33" fmla="*/ T32 w 1200"/>
                              <a:gd name="T34" fmla="+- 0 937 249"/>
                              <a:gd name="T35" fmla="*/ 937 h 1200"/>
                              <a:gd name="T36" fmla="+- 0 1274 567"/>
                              <a:gd name="T37" fmla="*/ T36 w 1200"/>
                              <a:gd name="T38" fmla="+- 0 1009 249"/>
                              <a:gd name="T39" fmla="*/ 1009 h 1200"/>
                              <a:gd name="T40" fmla="+- 0 1210 567"/>
                              <a:gd name="T41" fmla="*/ T40 w 1200"/>
                              <a:gd name="T42" fmla="+- 0 1049 249"/>
                              <a:gd name="T43" fmla="*/ 1049 h 1200"/>
                              <a:gd name="T44" fmla="+- 0 1163 567"/>
                              <a:gd name="T45" fmla="*/ T44 w 1200"/>
                              <a:gd name="T46" fmla="+- 0 1055 249"/>
                              <a:gd name="T47" fmla="*/ 1055 h 1200"/>
                              <a:gd name="T48" fmla="+- 0 1412 567"/>
                              <a:gd name="T49" fmla="*/ T48 w 1200"/>
                              <a:gd name="T50" fmla="+- 0 1055 249"/>
                              <a:gd name="T51" fmla="*/ 1055 h 1200"/>
                              <a:gd name="T52" fmla="+- 0 1445 567"/>
                              <a:gd name="T53" fmla="*/ T52 w 1200"/>
                              <a:gd name="T54" fmla="+- 0 999 249"/>
                              <a:gd name="T55" fmla="*/ 999 h 1200"/>
                              <a:gd name="T56" fmla="+- 0 1463 567"/>
                              <a:gd name="T57" fmla="*/ T56 w 1200"/>
                              <a:gd name="T58" fmla="+- 0 941 249"/>
                              <a:gd name="T59" fmla="*/ 941 h 1200"/>
                              <a:gd name="T60" fmla="+- 0 1472 567"/>
                              <a:gd name="T61" fmla="*/ T60 w 1200"/>
                              <a:gd name="T62" fmla="+- 0 877 249"/>
                              <a:gd name="T63" fmla="*/ 877 h 1200"/>
                              <a:gd name="T64" fmla="+- 0 1472 567"/>
                              <a:gd name="T65" fmla="*/ T64 w 1200"/>
                              <a:gd name="T66" fmla="+- 0 861 249"/>
                              <a:gd name="T67" fmla="*/ 861 h 1200"/>
                              <a:gd name="T68" fmla="+- 0 1472 567"/>
                              <a:gd name="T69" fmla="*/ T68 w 1200"/>
                              <a:gd name="T70" fmla="+- 0 849 249"/>
                              <a:gd name="T71" fmla="*/ 849 h 1200"/>
                              <a:gd name="T72" fmla="+- 0 1463 567"/>
                              <a:gd name="T73" fmla="*/ T72 w 1200"/>
                              <a:gd name="T74" fmla="+- 0 773 249"/>
                              <a:gd name="T75" fmla="*/ 773 h 1200"/>
                              <a:gd name="T76" fmla="+- 0 1437 567"/>
                              <a:gd name="T77" fmla="*/ T76 w 1200"/>
                              <a:gd name="T78" fmla="+- 0 699 249"/>
                              <a:gd name="T79" fmla="*/ 699 h 1200"/>
                              <a:gd name="T80" fmla="+- 0 1417 567"/>
                              <a:gd name="T81" fmla="*/ T80 w 1200"/>
                              <a:gd name="T82" fmla="+- 0 663 249"/>
                              <a:gd name="T83" fmla="*/ 663 h 1200"/>
                              <a:gd name="T84" fmla="+- 0 1414 567"/>
                              <a:gd name="T85" fmla="*/ T84 w 1200"/>
                              <a:gd name="T86" fmla="+- 0 659 249"/>
                              <a:gd name="T87" fmla="*/ 659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847" y="410"/>
                                </a:moveTo>
                                <a:lnTo>
                                  <a:pt x="615" y="410"/>
                                </a:lnTo>
                                <a:lnTo>
                                  <a:pt x="636" y="412"/>
                                </a:lnTo>
                                <a:lnTo>
                                  <a:pt x="656" y="416"/>
                                </a:lnTo>
                                <a:lnTo>
                                  <a:pt x="721" y="466"/>
                                </a:lnTo>
                                <a:lnTo>
                                  <a:pt x="746" y="536"/>
                                </a:lnTo>
                                <a:lnTo>
                                  <a:pt x="752" y="612"/>
                                </a:lnTo>
                                <a:lnTo>
                                  <a:pt x="751" y="628"/>
                                </a:lnTo>
                                <a:lnTo>
                                  <a:pt x="742" y="688"/>
                                </a:lnTo>
                                <a:lnTo>
                                  <a:pt x="707" y="760"/>
                                </a:lnTo>
                                <a:lnTo>
                                  <a:pt x="643" y="800"/>
                                </a:lnTo>
                                <a:lnTo>
                                  <a:pt x="596" y="806"/>
                                </a:lnTo>
                                <a:lnTo>
                                  <a:pt x="845" y="806"/>
                                </a:lnTo>
                                <a:lnTo>
                                  <a:pt x="878" y="750"/>
                                </a:lnTo>
                                <a:lnTo>
                                  <a:pt x="896" y="692"/>
                                </a:lnTo>
                                <a:lnTo>
                                  <a:pt x="905" y="628"/>
                                </a:lnTo>
                                <a:lnTo>
                                  <a:pt x="905" y="612"/>
                                </a:lnTo>
                                <a:lnTo>
                                  <a:pt x="905" y="600"/>
                                </a:lnTo>
                                <a:lnTo>
                                  <a:pt x="896" y="524"/>
                                </a:lnTo>
                                <a:lnTo>
                                  <a:pt x="870" y="450"/>
                                </a:lnTo>
                                <a:lnTo>
                                  <a:pt x="850" y="414"/>
                                </a:lnTo>
                                <a:lnTo>
                                  <a:pt x="847" y="41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Freeform 837"/>
                        <wps:cNvSpPr>
                          <a:spLocks/>
                        </wps:cNvSpPr>
                        <wps:spPr bwMode="auto">
                          <a:xfrm>
                            <a:off x="567" y="249"/>
                            <a:ext cx="1200" cy="1200"/>
                          </a:xfrm>
                          <a:custGeom>
                            <a:avLst/>
                            <a:gdLst>
                              <a:gd name="T0" fmla="+- 0 1172 567"/>
                              <a:gd name="T1" fmla="*/ T0 w 1200"/>
                              <a:gd name="T2" fmla="+- 0 535 249"/>
                              <a:gd name="T3" fmla="*/ 535 h 1200"/>
                              <a:gd name="T4" fmla="+- 0 1147 567"/>
                              <a:gd name="T5" fmla="*/ T4 w 1200"/>
                              <a:gd name="T6" fmla="+- 0 535 249"/>
                              <a:gd name="T7" fmla="*/ 535 h 1200"/>
                              <a:gd name="T8" fmla="+- 0 1107 567"/>
                              <a:gd name="T9" fmla="*/ T8 w 1200"/>
                              <a:gd name="T10" fmla="+- 0 539 249"/>
                              <a:gd name="T11" fmla="*/ 539 h 1200"/>
                              <a:gd name="T12" fmla="+- 0 1033 567"/>
                              <a:gd name="T13" fmla="*/ T12 w 1200"/>
                              <a:gd name="T14" fmla="+- 0 565 249"/>
                              <a:gd name="T15" fmla="*/ 565 h 1200"/>
                              <a:gd name="T16" fmla="+- 0 980 567"/>
                              <a:gd name="T17" fmla="*/ T16 w 1200"/>
                              <a:gd name="T18" fmla="+- 0 603 249"/>
                              <a:gd name="T19" fmla="*/ 603 h 1200"/>
                              <a:gd name="T20" fmla="+- 0 933 567"/>
                              <a:gd name="T21" fmla="*/ T20 w 1200"/>
                              <a:gd name="T22" fmla="+- 0 665 249"/>
                              <a:gd name="T23" fmla="*/ 665 h 1200"/>
                              <a:gd name="T24" fmla="+- 0 910 567"/>
                              <a:gd name="T25" fmla="*/ T24 w 1200"/>
                              <a:gd name="T26" fmla="+- 0 721 249"/>
                              <a:gd name="T27" fmla="*/ 721 h 1200"/>
                              <a:gd name="T28" fmla="+- 0 900 567"/>
                              <a:gd name="T29" fmla="*/ T28 w 1200"/>
                              <a:gd name="T30" fmla="+- 0 765 249"/>
                              <a:gd name="T31" fmla="*/ 765 h 1200"/>
                              <a:gd name="T32" fmla="+- 0 853 567"/>
                              <a:gd name="T33" fmla="*/ T32 w 1200"/>
                              <a:gd name="T34" fmla="+- 0 765 249"/>
                              <a:gd name="T35" fmla="*/ 765 h 1200"/>
                              <a:gd name="T36" fmla="+- 0 972 567"/>
                              <a:gd name="T37" fmla="*/ T36 w 1200"/>
                              <a:gd name="T38" fmla="+- 0 885 249"/>
                              <a:gd name="T39" fmla="*/ 885 h 1200"/>
                              <a:gd name="T40" fmla="+- 0 1091 567"/>
                              <a:gd name="T41" fmla="*/ T40 w 1200"/>
                              <a:gd name="T42" fmla="+- 0 765 249"/>
                              <a:gd name="T43" fmla="*/ 765 h 1200"/>
                              <a:gd name="T44" fmla="+- 0 1050 567"/>
                              <a:gd name="T45" fmla="*/ T44 w 1200"/>
                              <a:gd name="T46" fmla="+- 0 751 249"/>
                              <a:gd name="T47" fmla="*/ 751 h 1200"/>
                              <a:gd name="T48" fmla="+- 0 1056 567"/>
                              <a:gd name="T49" fmla="*/ T48 w 1200"/>
                              <a:gd name="T50" fmla="+- 0 729 249"/>
                              <a:gd name="T51" fmla="*/ 729 h 1200"/>
                              <a:gd name="T52" fmla="+- 0 1111 567"/>
                              <a:gd name="T53" fmla="*/ T52 w 1200"/>
                              <a:gd name="T54" fmla="+- 0 673 249"/>
                              <a:gd name="T55" fmla="*/ 673 h 1200"/>
                              <a:gd name="T56" fmla="+- 0 1182 567"/>
                              <a:gd name="T57" fmla="*/ T56 w 1200"/>
                              <a:gd name="T58" fmla="+- 0 659 249"/>
                              <a:gd name="T59" fmla="*/ 659 h 1200"/>
                              <a:gd name="T60" fmla="+- 0 1414 567"/>
                              <a:gd name="T61" fmla="*/ T60 w 1200"/>
                              <a:gd name="T62" fmla="+- 0 659 249"/>
                              <a:gd name="T63" fmla="*/ 659 h 1200"/>
                              <a:gd name="T64" fmla="+- 0 1405 567"/>
                              <a:gd name="T65" fmla="*/ T64 w 1200"/>
                              <a:gd name="T66" fmla="+- 0 647 249"/>
                              <a:gd name="T67" fmla="*/ 647 h 1200"/>
                              <a:gd name="T68" fmla="+- 0 1362 567"/>
                              <a:gd name="T69" fmla="*/ T68 w 1200"/>
                              <a:gd name="T70" fmla="+- 0 599 249"/>
                              <a:gd name="T71" fmla="*/ 599 h 1200"/>
                              <a:gd name="T72" fmla="+- 0 1298 567"/>
                              <a:gd name="T73" fmla="*/ T72 w 1200"/>
                              <a:gd name="T74" fmla="+- 0 561 249"/>
                              <a:gd name="T75" fmla="*/ 561 h 1200"/>
                              <a:gd name="T76" fmla="+- 0 1240 567"/>
                              <a:gd name="T77" fmla="*/ T76 w 1200"/>
                              <a:gd name="T78" fmla="+- 0 543 249"/>
                              <a:gd name="T79" fmla="*/ 543 h 1200"/>
                              <a:gd name="T80" fmla="+- 0 1219 567"/>
                              <a:gd name="T81" fmla="*/ T80 w 1200"/>
                              <a:gd name="T82" fmla="+- 0 539 249"/>
                              <a:gd name="T83" fmla="*/ 539 h 1200"/>
                              <a:gd name="T84" fmla="+- 0 1172 567"/>
                              <a:gd name="T85" fmla="*/ T84 w 1200"/>
                              <a:gd name="T86" fmla="+- 0 535 249"/>
                              <a:gd name="T87" fmla="*/ 535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605" y="286"/>
                                </a:moveTo>
                                <a:lnTo>
                                  <a:pt x="580" y="286"/>
                                </a:lnTo>
                                <a:lnTo>
                                  <a:pt x="540" y="290"/>
                                </a:lnTo>
                                <a:lnTo>
                                  <a:pt x="466" y="316"/>
                                </a:lnTo>
                                <a:lnTo>
                                  <a:pt x="413" y="354"/>
                                </a:lnTo>
                                <a:lnTo>
                                  <a:pt x="366" y="416"/>
                                </a:lnTo>
                                <a:lnTo>
                                  <a:pt x="343" y="472"/>
                                </a:lnTo>
                                <a:lnTo>
                                  <a:pt x="333" y="516"/>
                                </a:lnTo>
                                <a:lnTo>
                                  <a:pt x="286" y="516"/>
                                </a:lnTo>
                                <a:lnTo>
                                  <a:pt x="405" y="636"/>
                                </a:lnTo>
                                <a:lnTo>
                                  <a:pt x="524" y="516"/>
                                </a:lnTo>
                                <a:lnTo>
                                  <a:pt x="483" y="502"/>
                                </a:lnTo>
                                <a:lnTo>
                                  <a:pt x="489" y="480"/>
                                </a:lnTo>
                                <a:lnTo>
                                  <a:pt x="544" y="424"/>
                                </a:lnTo>
                                <a:lnTo>
                                  <a:pt x="615" y="410"/>
                                </a:lnTo>
                                <a:lnTo>
                                  <a:pt x="847" y="410"/>
                                </a:lnTo>
                                <a:lnTo>
                                  <a:pt x="838" y="398"/>
                                </a:lnTo>
                                <a:lnTo>
                                  <a:pt x="795" y="350"/>
                                </a:lnTo>
                                <a:lnTo>
                                  <a:pt x="731" y="312"/>
                                </a:lnTo>
                                <a:lnTo>
                                  <a:pt x="673" y="294"/>
                                </a:lnTo>
                                <a:lnTo>
                                  <a:pt x="652" y="290"/>
                                </a:lnTo>
                                <a:lnTo>
                                  <a:pt x="605" y="28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Freeform 836"/>
                        <wps:cNvSpPr>
                          <a:spLocks/>
                        </wps:cNvSpPr>
                        <wps:spPr bwMode="auto">
                          <a:xfrm>
                            <a:off x="567" y="249"/>
                            <a:ext cx="1200" cy="1200"/>
                          </a:xfrm>
                          <a:custGeom>
                            <a:avLst/>
                            <a:gdLst>
                              <a:gd name="T0" fmla="+- 0 1166 567"/>
                              <a:gd name="T1" fmla="*/ T0 w 1200"/>
                              <a:gd name="T2" fmla="+- 0 249 249"/>
                              <a:gd name="T3" fmla="*/ 249 h 1200"/>
                              <a:gd name="T4" fmla="+- 0 1141 567"/>
                              <a:gd name="T5" fmla="*/ T4 w 1200"/>
                              <a:gd name="T6" fmla="+- 0 251 249"/>
                              <a:gd name="T7" fmla="*/ 251 h 1200"/>
                              <a:gd name="T8" fmla="+- 0 1191 567"/>
                              <a:gd name="T9" fmla="*/ T8 w 1200"/>
                              <a:gd name="T10" fmla="+- 0 251 249"/>
                              <a:gd name="T11" fmla="*/ 251 h 1200"/>
                              <a:gd name="T12" fmla="+- 0 1166 567"/>
                              <a:gd name="T13" fmla="*/ T12 w 1200"/>
                              <a:gd name="T14" fmla="+- 0 249 249"/>
                              <a:gd name="T15" fmla="*/ 249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599" y="0"/>
                                </a:moveTo>
                                <a:lnTo>
                                  <a:pt x="574" y="2"/>
                                </a:lnTo>
                                <a:lnTo>
                                  <a:pt x="624" y="2"/>
                                </a:lnTo>
                                <a:lnTo>
                                  <a:pt x="59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5" o:spid="_x0000_s1026" style="position:absolute;margin-left:28.35pt;margin-top:4.6pt;width:60pt;height:60pt;z-index:-1860;mso-position-horizontal-relative:page" coordorigin="567,249" coordsize="1200,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">
                <v:shape id="Freeform 841" o:spid="_x0000_s1027" style="position:absolute;left:567;top:249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uHrsQA&#10;AADcAAAADwAAAGRycy9kb3ducmV2LnhtbESPW4vCMBSE3xf8D+EIvq1pdVGpRhEvsOCTF5Z9PDTH&#10;tticlCRq/fdGEHwcZuYbZrZoTS1u5HxlWUHaT0AQ51ZXXCg4HbffExA+IGusLZOCB3lYzDtfM8y0&#10;vfOebodQiAhhn6GCMoQmk9LnJRn0fdsQR+9sncEQpSukdniPcFPLQZKMpMGK40KJDa1Kyi+Hq1Fw&#10;Sflv3Q5O4XrcbJvVo9ql/2OnVK/bLqcgArXhE363f7WCyc8QXm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bh67EAAAA3AAAAA8AAAAAAAAAAAAAAAAAmAIAAGRycy9k&#10;b3ducmV2LnhtbFBLBQYAAAAABAAEAPUAAACJAwAAAAA=&#10;" path="m648,2r-98,l526,4,457,16,370,44,308,74r-39,26l249,112r-18,16l212,142r-18,16l177,176r-18,18l143,212r-15,20l113,250,75,310,44,372,22,438,7,506,,576r,30l,626r7,70l22,764r22,66l75,892r38,58l128,970r49,54l232,1074r58,40l351,1148r21,8l393,1166r22,6l436,1180r23,6l527,1198r24,2l648,1200r24,-4l696,1194r23,-4l742,1184r23,-4l831,1156r21,-8l873,1136r20,-10l914,1114r20,-14l947,1092r-369,l537,1088r-20,-4l497,1082r-19,-6l459,1072r-19,-6l350,1022,298,986,250,942,221,910,208,896,196,878,185,862,174,846,147,792,122,716,112,654r-4,-54l109,580r7,-70l137,436r35,-72l207,310r13,-16l235,276r15,-16l266,242r16,-14l331,190r52,-32l477,124r60,-12l558,110r391,l933,100,852,54,788,28,673,4,648,2e" fillcolor="black" stroked="f">
                  <v:path arrowok="t" o:connecttype="custom" o:connectlocs="550,251;457,265;308,323;249,361;212,391;177,425;143,461;113,499;44,621;7,755;0,855;7,945;44,1079;113,1199;177,1273;290,1363;372,1405;415,1421;459,1435;551,1449;672,1445;719,1439;765,1429;852,1397;893,1375;934,1349;578,1341;517,1333;478,1325;440,1315;298,1235;221,1159;196,1127;174,1095;122,965;108,849;116,759;172,613;220,543;250,509;282,477;383,407;537,361;949,359;852,303;673,253" o:connectangles="0,0,0,0,0,0,0,0,0,0,0,0,0,0,0,0,0,0,0,0,0,0,0,0,0,0,0,0,0,0,0,0,0,0,0,0,0,0,0,0,0,0,0,0,0,0"/>
                </v:shape>
                <v:shape id="Freeform 840" o:spid="_x0000_s1028" style="position:absolute;left:567;top:249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If2sQA&#10;AADcAAAADwAAAGRycy9kb3ducmV2LnhtbESPQWvCQBSE74X+h+UVvNVNRFpJXUXUgOCpJkiPj+wz&#10;CWbfht1Vk3/vFgo9DjPzDbNcD6YTd3K+tawgnSYgiCurW64VlEX+vgDhA7LGzjIpGMnDevX6ssRM&#10;2wd/0/0UahEh7DNU0ITQZ1L6qiGDfmp74uhdrDMYonS11A4fEW46OUuSD2mw5bjQYE/bhqrr6WYU&#10;XFM+74ZZGW7FPu+3Y3tMfz6dUpO3YfMFItAQ/sN/7YNWsJjP4fdMP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yH9rEAAAA3AAAAA8AAAAAAAAAAAAAAAAAmAIAAGRycy9k&#10;b3ducmV2LnhtbFBLBQYAAAAABAAEAPUAAACJAwAAAAA=&#10;" path="m949,110r-322,l688,116r39,8l784,144r88,46l889,204r17,12l922,230r17,14l955,260r14,16l982,290r12,16l1006,322r11,16l1027,356r10,16l1067,446r15,60l1090,570r2,46l1091,636r-8,64l1061,778r-35,72l1016,866r-12,18l992,900r-13,16l964,930r-14,16l901,988r-50,36l815,1042r-18,10l779,1058r-19,8l721,1078r-39,8l620,1092r327,l1010,1040r51,-52l1104,932r12,-18l1148,854r25,-64l1189,722r9,-72l1200,606r,-22l1193,504r-14,-70l1156,368r-19,-40l1126,306r-12,-20l1102,268r-14,-20l1042,194,990,142,971,128,952,112r-3,-2e" fillcolor="black" stroked="f">
                  <v:path arrowok="t" o:connecttype="custom" o:connectlocs="627,359;727,373;872,439;906,465;939,493;969,525;994,555;1017,587;1037,621;1082,755;1092,865;1083,949;1026,1099;1004,1133;979,1165;950,1195;851,1273;797,1301;760,1315;682,1335;947,1341;1061,1237;1116,1163;1173,1039;1198,899;1200,833;1179,683;1137,577;1114,535;1088,497;990,391;952,361" o:connectangles="0,0,0,0,0,0,0,0,0,0,0,0,0,0,0,0,0,0,0,0,0,0,0,0,0,0,0,0,0,0,0,0"/>
                </v:shape>
                <v:shape id="Freeform 839" o:spid="_x0000_s1029" style="position:absolute;left:567;top:249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66QcQA&#10;AADcAAAADwAAAGRycy9kb3ducmV2LnhtbESPW4vCMBSE3xf8D+EIvq1pxVWpRhEvsOCTF5Z9PDTH&#10;tticlCRq/fdGEHwcZuYbZrZoTS1u5HxlWUHaT0AQ51ZXXCg4HbffExA+IGusLZOCB3lYzDtfM8y0&#10;vfOebodQiAhhn6GCMoQmk9LnJRn0fdsQR+9sncEQpSukdniPcFPLQZKMpMGK40KJDa1Kyi+Hq1Fw&#10;Sflv3Q5O4XrcbJvVo9ql/2OnVK/bLqcgArXhE363f7WCyfAHXm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+ukHEAAAA3AAAAA8AAAAAAAAAAAAAAAAAmAIAAGRycy9k&#10;b3ducmV2LnhtbFBLBQYAAAAABAAEAPUAAACJAwAAAAA=&#10;" path="m480,696l331,708r4,20l340,748r34,70l399,850r16,16l481,908r58,18l583,930r45,l707,912r70,-38l825,832r20,-26l596,806r-26,-4l511,774,483,720r-3,-24e" fillcolor="black" stroked="f">
                  <v:path arrowok="t" o:connecttype="custom" o:connectlocs="480,945;331,957;335,977;340,997;374,1067;399,1099;415,1115;481,1157;539,1175;583,1179;628,1179;707,1161;777,1123;825,1081;845,1055;596,1055;570,1051;511,1023;483,969;480,945" o:connectangles="0,0,0,0,0,0,0,0,0,0,0,0,0,0,0,0,0,0,0,0"/>
                </v:shape>
                <v:shape id="Freeform 838" o:spid="_x0000_s1030" style="position:absolute;left:567;top:249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kNsQA&#10;AADcAAAADwAAAGRycy9kb3ducmV2LnhtbESPT2vCQBTE74V+h+UVvNVNRKykriJqQOipKtLjI/tM&#10;gtm3YXfzx2/vFgo9DjPzG2a1GU0jenK+tqwgnSYgiAuray4VXM75+xKED8gaG8uk4EEeNuvXlxVm&#10;2g78Tf0plCJC2GeooAqhzaT0RUUG/dS2xNG7WWcwROlKqR0OEW4aOUuShTRYc1yosKVdRcX91BkF&#10;95Sv+3F2Cd35kLe7R/2V/nw4pSZv4/YTRKAx/If/2ketYDlfwO+Ze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sJDbEAAAA3AAAAA8AAAAAAAAAAAAAAAAAmAIAAGRycy9k&#10;b3ducmV2LnhtbFBLBQYAAAAABAAEAPUAAACJAwAAAAA=&#10;" path="m847,410r-232,l636,412r20,4l721,466r25,70l752,612r-1,16l742,688r-35,72l643,800r-47,6l845,806r33,-56l896,692r9,-64l905,612r,-12l896,524,870,450,850,414r-3,-4e" fillcolor="black" stroked="f">
                  <v:path arrowok="t" o:connecttype="custom" o:connectlocs="847,659;615,659;636,661;656,665;721,715;746,785;752,861;751,877;742,937;707,1009;643,1049;596,1055;845,1055;878,999;896,941;905,877;905,861;905,849;896,773;870,699;850,663;847,659" o:connectangles="0,0,0,0,0,0,0,0,0,0,0,0,0,0,0,0,0,0,0,0,0,0"/>
                </v:shape>
                <v:shape id="Freeform 837" o:spid="_x0000_s1031" style="position:absolute;left:567;top:249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CBrcMA&#10;AADcAAAADwAAAGRycy9kb3ducmV2LnhtbESPQYvCMBSE78L+h/AWvGlaEZVqLOKusOBpVcTjo3m2&#10;pc1LSaLWf78RhD0OM/MNs8p704o7OV9bVpCOExDEhdU1lwpOx91oAcIHZI2tZVLwJA/5+mOwwkzb&#10;B//S/RBKESHsM1RQhdBlUvqiIoN+bDvi6F2tMxiidKXUDh8Rblo5SZKZNFhzXKiwo21FRXO4GQVN&#10;yuevfnIKt+P3rts+6316mTulhp/9ZgkiUB/+w+/2j1awmM7hdSYeAb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CBrcMAAADcAAAADwAAAAAAAAAAAAAAAACYAgAAZHJzL2Rv&#10;d25yZXYueG1sUEsFBgAAAAAEAAQA9QAAAIgDAAAAAA==&#10;" path="m605,286r-25,l540,290r-74,26l413,354r-47,62l343,472r-10,44l286,516,405,636,524,516,483,502r6,-22l544,424r71,-14l847,410r-9,-12l795,350,731,312,673,294r-21,-4l605,286e" fillcolor="black" stroked="f">
                  <v:path arrowok="t" o:connecttype="custom" o:connectlocs="605,535;580,535;540,539;466,565;413,603;366,665;343,721;333,765;286,765;405,885;524,765;483,751;489,729;544,673;615,659;847,659;838,647;795,599;731,561;673,543;652,539;605,535" o:connectangles="0,0,0,0,0,0,0,0,0,0,0,0,0,0,0,0,0,0,0,0,0,0"/>
                </v:shape>
                <v:shape id="Freeform 836" o:spid="_x0000_s1032" style="position:absolute;left:567;top:249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8V38AA&#10;AADcAAAADwAAAGRycy9kb3ducmV2LnhtbERPy4rCMBTdC/5DuII7TSsyI9VUxAcIsxoVcXlprm1p&#10;c1OSqPXvzWJglofzXq1704onOV9bVpBOExDEhdU1lwou58NkAcIHZI2tZVLwJg/rfDhYYabti3/p&#10;eQqliCHsM1RQhdBlUvqiIoN+ajviyN2tMxgidKXUDl8x3LRyliRf0mDNsaHCjrYVFc3pYRQ0KV93&#10;/ewSHuf9odu+65/09u2UGo/6zRJEoD78i//cR61gMY9r45l4BGT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8V38AAAADcAAAADwAAAAAAAAAAAAAAAACYAgAAZHJzL2Rvd25y&#10;ZXYueG1sUEsFBgAAAAAEAAQA9QAAAIUDAAAAAA==&#10;" path="m599,l574,2r50,l599,e" fillcolor="black" stroked="f">
                  <v:path arrowok="t" o:connecttype="custom" o:connectlocs="599,249;574,251;624,251;599,249" o:connectangles="0,0,0,0"/>
                </v:shape>
                <w10:wrap anchorx="page"/>
              </v:group>
            </w:pict>
          </mc:Fallback>
        </mc:AlternateContent>
      </w:r>
    </w:p>
    <w:p w:rsidR="008E418F" w:rsidRDefault="00C85D60">
      <w:pPr>
        <w:spacing w:after="0" w:line="240" w:lineRule="auto"/>
        <w:ind w:left="1607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pacing w:val="-6"/>
          <w:w w:val="92"/>
          <w:sz w:val="24"/>
          <w:szCs w:val="24"/>
        </w:rPr>
        <w:t>S</w:t>
      </w:r>
      <w:r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h</w:t>
      </w:r>
      <w:r>
        <w:rPr>
          <w:rFonts w:ascii="Arial" w:eastAsia="Arial" w:hAnsi="Arial" w:cs="Arial"/>
          <w:b/>
          <w:bCs/>
          <w:spacing w:val="-7"/>
          <w:w w:val="96"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-8"/>
          <w:w w:val="90"/>
          <w:sz w:val="24"/>
          <w:szCs w:val="24"/>
        </w:rPr>
        <w:t>r</w:t>
      </w:r>
      <w:r>
        <w:rPr>
          <w:rFonts w:ascii="Arial" w:eastAsia="Arial" w:hAnsi="Arial" w:cs="Arial"/>
          <w:b/>
          <w:bCs/>
          <w:spacing w:val="-6"/>
          <w:w w:val="94"/>
          <w:sz w:val="24"/>
          <w:szCs w:val="24"/>
        </w:rPr>
        <w:t>e</w:t>
      </w:r>
      <w:r>
        <w:rPr>
          <w:rFonts w:ascii="Arial" w:eastAsia="Arial" w:hAnsi="Arial" w:cs="Arial"/>
          <w:b/>
          <w:bCs/>
          <w:spacing w:val="-11"/>
          <w:w w:val="130"/>
          <w:sz w:val="24"/>
          <w:szCs w:val="24"/>
        </w:rPr>
        <w:t>-</w:t>
      </w:r>
      <w:r>
        <w:rPr>
          <w:rFonts w:ascii="Arial" w:eastAsia="Arial" w:hAnsi="Arial" w:cs="Arial"/>
          <w:b/>
          <w:bCs/>
          <w:spacing w:val="-7"/>
          <w:w w:val="96"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-9"/>
          <w:w w:val="96"/>
          <w:sz w:val="24"/>
          <w:szCs w:val="24"/>
        </w:rPr>
        <w:t>l</w:t>
      </w:r>
      <w:r>
        <w:rPr>
          <w:rFonts w:ascii="Arial" w:eastAsia="Arial" w:hAnsi="Arial" w:cs="Arial"/>
          <w:b/>
          <w:bCs/>
          <w:spacing w:val="-8"/>
          <w:w w:val="96"/>
          <w:sz w:val="24"/>
          <w:szCs w:val="24"/>
        </w:rPr>
        <w:t>i</w:t>
      </w:r>
      <w:r>
        <w:rPr>
          <w:rFonts w:ascii="Arial" w:eastAsia="Arial" w:hAnsi="Arial" w:cs="Arial"/>
          <w:b/>
          <w:bCs/>
          <w:spacing w:val="-12"/>
          <w:w w:val="96"/>
          <w:sz w:val="24"/>
          <w:szCs w:val="24"/>
        </w:rPr>
        <w:t>k</w:t>
      </w:r>
      <w:r>
        <w:rPr>
          <w:rFonts w:ascii="Arial" w:eastAsia="Arial" w:hAnsi="Arial" w:cs="Arial"/>
          <w:b/>
          <w:bCs/>
          <w:w w:val="94"/>
          <w:sz w:val="24"/>
          <w:szCs w:val="24"/>
        </w:rPr>
        <w:t>e</w:t>
      </w:r>
    </w:p>
    <w:p w:rsidR="008E418F" w:rsidRDefault="00C85D60">
      <w:pPr>
        <w:spacing w:before="24" w:after="0" w:line="260" w:lineRule="auto"/>
        <w:ind w:left="1607" w:right="-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5"/>
          <w:w w:val="97"/>
          <w:sz w:val="24"/>
          <w:szCs w:val="24"/>
        </w:rPr>
        <w:t>T</w:t>
      </w:r>
      <w:r>
        <w:rPr>
          <w:rFonts w:ascii="Arial" w:eastAsia="Arial" w:hAnsi="Arial" w:cs="Arial"/>
          <w:spacing w:val="-7"/>
          <w:w w:val="97"/>
          <w:sz w:val="24"/>
          <w:szCs w:val="24"/>
        </w:rPr>
        <w:t>h</w:t>
      </w:r>
      <w:r>
        <w:rPr>
          <w:rFonts w:ascii="Arial" w:eastAsia="Arial" w:hAnsi="Arial" w:cs="Arial"/>
          <w:w w:val="97"/>
          <w:sz w:val="24"/>
          <w:szCs w:val="24"/>
        </w:rPr>
        <w:t>e</w:t>
      </w:r>
      <w:r>
        <w:rPr>
          <w:rFonts w:ascii="Arial" w:eastAsia="Arial" w:hAnsi="Arial" w:cs="Arial"/>
          <w:spacing w:val="-17"/>
          <w:w w:val="9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con</w:t>
      </w:r>
      <w:r>
        <w:rPr>
          <w:rFonts w:ascii="Arial" w:eastAsia="Arial" w:hAnsi="Arial" w:cs="Arial"/>
          <w:spacing w:val="-8"/>
          <w:sz w:val="24"/>
          <w:szCs w:val="24"/>
        </w:rPr>
        <w:t>diti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m</w:t>
      </w:r>
      <w:r>
        <w:rPr>
          <w:rFonts w:ascii="Arial" w:eastAsia="Arial" w:hAnsi="Arial" w:cs="Arial"/>
          <w:spacing w:val="-8"/>
          <w:sz w:val="24"/>
          <w:szCs w:val="24"/>
        </w:rPr>
        <w:t>e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th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l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99"/>
          <w:sz w:val="24"/>
          <w:szCs w:val="24"/>
        </w:rPr>
        <w:t>c</w:t>
      </w:r>
      <w:r>
        <w:rPr>
          <w:rFonts w:ascii="Arial" w:eastAsia="Arial" w:hAnsi="Arial" w:cs="Arial"/>
          <w:spacing w:val="-6"/>
          <w:w w:val="99"/>
          <w:sz w:val="24"/>
          <w:szCs w:val="24"/>
        </w:rPr>
        <w:t>e</w:t>
      </w:r>
      <w:r>
        <w:rPr>
          <w:rFonts w:ascii="Arial" w:eastAsia="Arial" w:hAnsi="Arial" w:cs="Arial"/>
          <w:spacing w:val="-9"/>
          <w:w w:val="102"/>
          <w:sz w:val="24"/>
          <w:szCs w:val="24"/>
        </w:rPr>
        <w:t>n</w:t>
      </w:r>
      <w:r>
        <w:rPr>
          <w:rFonts w:ascii="Arial" w:eastAsia="Arial" w:hAnsi="Arial" w:cs="Arial"/>
          <w:spacing w:val="-8"/>
          <w:w w:val="104"/>
          <w:sz w:val="24"/>
          <w:szCs w:val="24"/>
        </w:rPr>
        <w:t>s</w:t>
      </w:r>
      <w:r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>
        <w:rPr>
          <w:rFonts w:ascii="Arial" w:eastAsia="Arial" w:hAnsi="Arial" w:cs="Arial"/>
          <w:spacing w:val="-8"/>
          <w:w w:val="94"/>
          <w:sz w:val="24"/>
          <w:szCs w:val="24"/>
        </w:rPr>
        <w:t>e</w:t>
      </w:r>
      <w:r>
        <w:rPr>
          <w:rFonts w:ascii="Arial" w:eastAsia="Arial" w:hAnsi="Arial" w:cs="Arial"/>
          <w:w w:val="104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9"/>
          <w:sz w:val="24"/>
          <w:szCs w:val="24"/>
        </w:rPr>
        <w:t>m</w:t>
      </w:r>
      <w:r>
        <w:rPr>
          <w:rFonts w:ascii="Arial" w:eastAsia="Arial" w:hAnsi="Arial" w:cs="Arial"/>
          <w:spacing w:val="-1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d</w:t>
      </w:r>
      <w:r>
        <w:rPr>
          <w:rFonts w:ascii="Arial" w:eastAsia="Arial" w:hAnsi="Arial" w:cs="Arial"/>
          <w:spacing w:val="-9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str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bu</w:t>
      </w:r>
      <w:r>
        <w:rPr>
          <w:rFonts w:ascii="Arial" w:eastAsia="Arial" w:hAnsi="Arial" w:cs="Arial"/>
          <w:spacing w:val="-1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d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7"/>
          <w:sz w:val="24"/>
          <w:szCs w:val="24"/>
        </w:rPr>
        <w:t>r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sz w:val="24"/>
          <w:szCs w:val="24"/>
        </w:rPr>
        <w:t>w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pacing w:val="-11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>
        <w:rPr>
          <w:rFonts w:ascii="Arial" w:eastAsia="Arial" w:hAnsi="Arial" w:cs="Arial"/>
          <w:spacing w:val="-8"/>
          <w:w w:val="102"/>
          <w:sz w:val="24"/>
          <w:szCs w:val="24"/>
        </w:rPr>
        <w:t>n</w:t>
      </w:r>
      <w:r>
        <w:rPr>
          <w:rFonts w:ascii="Arial" w:eastAsia="Arial" w:hAnsi="Arial" w:cs="Arial"/>
          <w:spacing w:val="-7"/>
          <w:w w:val="11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ascii="Arial" w:eastAsia="Arial" w:hAnsi="Arial" w:cs="Arial"/>
          <w:spacing w:val="-7"/>
          <w:sz w:val="24"/>
          <w:szCs w:val="24"/>
        </w:rPr>
        <w:t>und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sz w:val="24"/>
          <w:szCs w:val="24"/>
        </w:rPr>
        <w:t>l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c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pacing w:val="-8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d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pacing w:val="-7"/>
          <w:sz w:val="24"/>
          <w:szCs w:val="24"/>
        </w:rPr>
        <w:t>c</w:t>
      </w:r>
      <w:r>
        <w:rPr>
          <w:rFonts w:ascii="Arial" w:eastAsia="Arial" w:hAnsi="Arial" w:cs="Arial"/>
          <w:spacing w:val="-8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li</w:t>
      </w:r>
      <w:r>
        <w:rPr>
          <w:rFonts w:ascii="Arial" w:eastAsia="Arial" w:hAnsi="Arial" w:cs="Arial"/>
          <w:spacing w:val="-7"/>
          <w:sz w:val="24"/>
          <w:szCs w:val="24"/>
        </w:rPr>
        <w:t>c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pacing w:val="-8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th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g</w:t>
      </w:r>
      <w:r>
        <w:rPr>
          <w:rFonts w:ascii="Arial" w:eastAsia="Arial" w:hAnsi="Arial" w:cs="Arial"/>
          <w:spacing w:val="-12"/>
          <w:sz w:val="24"/>
          <w:szCs w:val="24"/>
        </w:rPr>
        <w:t>o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pacing w:val="-6"/>
          <w:sz w:val="24"/>
          <w:szCs w:val="24"/>
        </w:rPr>
        <w:t>er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or</w:t>
      </w:r>
      <w:r>
        <w:rPr>
          <w:rFonts w:ascii="Arial" w:eastAsia="Arial" w:hAnsi="Arial" w:cs="Arial"/>
          <w:spacing w:val="-8"/>
          <w:sz w:val="24"/>
          <w:szCs w:val="24"/>
        </w:rPr>
        <w:t>igi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pacing w:val="-8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w w:val="104"/>
          <w:sz w:val="24"/>
          <w:szCs w:val="24"/>
        </w:rPr>
        <w:t>w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>
        <w:rPr>
          <w:rFonts w:ascii="Arial" w:eastAsia="Arial" w:hAnsi="Arial" w:cs="Arial"/>
          <w:spacing w:val="-6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5"/>
          <w:w w:val="102"/>
          <w:sz w:val="24"/>
          <w:szCs w:val="24"/>
        </w:rPr>
        <w:t>k</w:t>
      </w:r>
      <w:r>
        <w:rPr>
          <w:rFonts w:ascii="Arial" w:eastAsia="Arial" w:hAnsi="Arial" w:cs="Arial"/>
          <w:w w:val="96"/>
          <w:sz w:val="24"/>
          <w:szCs w:val="24"/>
        </w:rPr>
        <w:t>.</w:t>
      </w: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AA02C7">
      <w:pPr>
        <w:spacing w:before="1" w:after="0" w:line="200" w:lineRule="exact"/>
        <w:rPr>
          <w:sz w:val="20"/>
          <w:szCs w:val="20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27211B2" wp14:editId="2D1DB7B3">
                <wp:simplePos x="0" y="0"/>
                <wp:positionH relativeFrom="page">
                  <wp:posOffset>360045</wp:posOffset>
                </wp:positionH>
                <wp:positionV relativeFrom="paragraph">
                  <wp:posOffset>76200</wp:posOffset>
                </wp:positionV>
                <wp:extent cx="762000" cy="762000"/>
                <wp:effectExtent l="0" t="0" r="0" b="0"/>
                <wp:wrapNone/>
                <wp:docPr id="836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0" cy="762000"/>
                          <a:chOff x="567" y="225"/>
                          <a:chExt cx="1200" cy="1200"/>
                        </a:xfrm>
                      </wpg:grpSpPr>
                      <wps:wsp>
                        <wps:cNvPr id="837" name="Freeform 834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117 567"/>
                              <a:gd name="T1" fmla="*/ T0 w 1200"/>
                              <a:gd name="T2" fmla="+- 0 227 225"/>
                              <a:gd name="T3" fmla="*/ 227 h 1200"/>
                              <a:gd name="T4" fmla="+- 0 1024 567"/>
                              <a:gd name="T5" fmla="*/ T4 w 1200"/>
                              <a:gd name="T6" fmla="+- 0 241 225"/>
                              <a:gd name="T7" fmla="*/ 241 h 1200"/>
                              <a:gd name="T8" fmla="+- 0 875 567"/>
                              <a:gd name="T9" fmla="*/ T8 w 1200"/>
                              <a:gd name="T10" fmla="+- 0 299 225"/>
                              <a:gd name="T11" fmla="*/ 299 h 1200"/>
                              <a:gd name="T12" fmla="+- 0 816 567"/>
                              <a:gd name="T13" fmla="*/ T12 w 1200"/>
                              <a:gd name="T14" fmla="+- 0 337 225"/>
                              <a:gd name="T15" fmla="*/ 337 h 1200"/>
                              <a:gd name="T16" fmla="+- 0 779 567"/>
                              <a:gd name="T17" fmla="*/ T16 w 1200"/>
                              <a:gd name="T18" fmla="+- 0 367 225"/>
                              <a:gd name="T19" fmla="*/ 367 h 1200"/>
                              <a:gd name="T20" fmla="+- 0 744 567"/>
                              <a:gd name="T21" fmla="*/ T20 w 1200"/>
                              <a:gd name="T22" fmla="+- 0 401 225"/>
                              <a:gd name="T23" fmla="*/ 401 h 1200"/>
                              <a:gd name="T24" fmla="+- 0 710 567"/>
                              <a:gd name="T25" fmla="*/ T24 w 1200"/>
                              <a:gd name="T26" fmla="+- 0 437 225"/>
                              <a:gd name="T27" fmla="*/ 437 h 1200"/>
                              <a:gd name="T28" fmla="+- 0 680 567"/>
                              <a:gd name="T29" fmla="*/ T28 w 1200"/>
                              <a:gd name="T30" fmla="+- 0 475 225"/>
                              <a:gd name="T31" fmla="*/ 475 h 1200"/>
                              <a:gd name="T32" fmla="+- 0 611 567"/>
                              <a:gd name="T33" fmla="*/ T32 w 1200"/>
                              <a:gd name="T34" fmla="+- 0 597 225"/>
                              <a:gd name="T35" fmla="*/ 597 h 1200"/>
                              <a:gd name="T36" fmla="+- 0 574 567"/>
                              <a:gd name="T37" fmla="*/ T36 w 1200"/>
                              <a:gd name="T38" fmla="+- 0 731 225"/>
                              <a:gd name="T39" fmla="*/ 731 h 1200"/>
                              <a:gd name="T40" fmla="+- 0 567 567"/>
                              <a:gd name="T41" fmla="*/ T40 w 1200"/>
                              <a:gd name="T42" fmla="+- 0 825 225"/>
                              <a:gd name="T43" fmla="*/ 825 h 1200"/>
                              <a:gd name="T44" fmla="+- 0 574 567"/>
                              <a:gd name="T45" fmla="*/ T44 w 1200"/>
                              <a:gd name="T46" fmla="+- 0 921 225"/>
                              <a:gd name="T47" fmla="*/ 921 h 1200"/>
                              <a:gd name="T48" fmla="+- 0 611 567"/>
                              <a:gd name="T49" fmla="*/ T48 w 1200"/>
                              <a:gd name="T50" fmla="+- 0 1055 225"/>
                              <a:gd name="T51" fmla="*/ 1055 h 1200"/>
                              <a:gd name="T52" fmla="+- 0 680 567"/>
                              <a:gd name="T53" fmla="*/ T52 w 1200"/>
                              <a:gd name="T54" fmla="+- 0 1175 225"/>
                              <a:gd name="T55" fmla="*/ 1175 h 1200"/>
                              <a:gd name="T56" fmla="+- 0 744 567"/>
                              <a:gd name="T57" fmla="*/ T56 w 1200"/>
                              <a:gd name="T58" fmla="+- 0 1249 225"/>
                              <a:gd name="T59" fmla="*/ 1249 h 1200"/>
                              <a:gd name="T60" fmla="+- 0 857 567"/>
                              <a:gd name="T61" fmla="*/ T60 w 1200"/>
                              <a:gd name="T62" fmla="+- 0 1339 225"/>
                              <a:gd name="T63" fmla="*/ 1339 h 1200"/>
                              <a:gd name="T64" fmla="+- 0 939 567"/>
                              <a:gd name="T65" fmla="*/ T64 w 1200"/>
                              <a:gd name="T66" fmla="+- 0 1381 225"/>
                              <a:gd name="T67" fmla="*/ 1381 h 1200"/>
                              <a:gd name="T68" fmla="+- 0 982 567"/>
                              <a:gd name="T69" fmla="*/ T68 w 1200"/>
                              <a:gd name="T70" fmla="+- 0 1397 225"/>
                              <a:gd name="T71" fmla="*/ 1397 h 1200"/>
                              <a:gd name="T72" fmla="+- 0 1026 567"/>
                              <a:gd name="T73" fmla="*/ T72 w 1200"/>
                              <a:gd name="T74" fmla="+- 0 1411 225"/>
                              <a:gd name="T75" fmla="*/ 1411 h 1200"/>
                              <a:gd name="T76" fmla="+- 0 1118 567"/>
                              <a:gd name="T77" fmla="*/ T76 w 1200"/>
                              <a:gd name="T78" fmla="+- 0 1425 225"/>
                              <a:gd name="T79" fmla="*/ 1425 h 1200"/>
                              <a:gd name="T80" fmla="+- 0 1239 567"/>
                              <a:gd name="T81" fmla="*/ T80 w 1200"/>
                              <a:gd name="T82" fmla="+- 0 1421 225"/>
                              <a:gd name="T83" fmla="*/ 1421 h 1200"/>
                              <a:gd name="T84" fmla="+- 0 1286 567"/>
                              <a:gd name="T85" fmla="*/ T84 w 1200"/>
                              <a:gd name="T86" fmla="+- 0 1415 225"/>
                              <a:gd name="T87" fmla="*/ 1415 h 1200"/>
                              <a:gd name="T88" fmla="+- 0 1332 567"/>
                              <a:gd name="T89" fmla="*/ T88 w 1200"/>
                              <a:gd name="T90" fmla="+- 0 1405 225"/>
                              <a:gd name="T91" fmla="*/ 1405 h 1200"/>
                              <a:gd name="T92" fmla="+- 0 1419 567"/>
                              <a:gd name="T93" fmla="*/ T92 w 1200"/>
                              <a:gd name="T94" fmla="+- 0 1373 225"/>
                              <a:gd name="T95" fmla="*/ 1373 h 1200"/>
                              <a:gd name="T96" fmla="+- 0 1460 567"/>
                              <a:gd name="T97" fmla="*/ T96 w 1200"/>
                              <a:gd name="T98" fmla="+- 0 1351 225"/>
                              <a:gd name="T99" fmla="*/ 1351 h 1200"/>
                              <a:gd name="T100" fmla="+- 0 1501 567"/>
                              <a:gd name="T101" fmla="*/ T100 w 1200"/>
                              <a:gd name="T102" fmla="+- 0 1325 225"/>
                              <a:gd name="T103" fmla="*/ 1325 h 1200"/>
                              <a:gd name="T104" fmla="+- 0 1145 567"/>
                              <a:gd name="T105" fmla="*/ T104 w 1200"/>
                              <a:gd name="T106" fmla="+- 0 1317 225"/>
                              <a:gd name="T107" fmla="*/ 1317 h 1200"/>
                              <a:gd name="T108" fmla="+- 0 1084 567"/>
                              <a:gd name="T109" fmla="*/ T108 w 1200"/>
                              <a:gd name="T110" fmla="+- 0 1309 225"/>
                              <a:gd name="T111" fmla="*/ 1309 h 1200"/>
                              <a:gd name="T112" fmla="+- 0 1045 567"/>
                              <a:gd name="T113" fmla="*/ T112 w 1200"/>
                              <a:gd name="T114" fmla="+- 0 1301 225"/>
                              <a:gd name="T115" fmla="*/ 1301 h 1200"/>
                              <a:gd name="T116" fmla="+- 0 1007 567"/>
                              <a:gd name="T117" fmla="*/ T116 w 1200"/>
                              <a:gd name="T118" fmla="+- 0 1291 225"/>
                              <a:gd name="T119" fmla="*/ 1291 h 1200"/>
                              <a:gd name="T120" fmla="+- 0 865 567"/>
                              <a:gd name="T121" fmla="*/ T120 w 1200"/>
                              <a:gd name="T122" fmla="+- 0 1211 225"/>
                              <a:gd name="T123" fmla="*/ 1211 h 1200"/>
                              <a:gd name="T124" fmla="+- 0 788 567"/>
                              <a:gd name="T125" fmla="*/ T124 w 1200"/>
                              <a:gd name="T126" fmla="+- 0 1135 225"/>
                              <a:gd name="T127" fmla="*/ 1135 h 1200"/>
                              <a:gd name="T128" fmla="+- 0 763 567"/>
                              <a:gd name="T129" fmla="*/ T128 w 1200"/>
                              <a:gd name="T130" fmla="+- 0 1103 225"/>
                              <a:gd name="T131" fmla="*/ 1103 h 1200"/>
                              <a:gd name="T132" fmla="+- 0 741 567"/>
                              <a:gd name="T133" fmla="*/ T132 w 1200"/>
                              <a:gd name="T134" fmla="+- 0 1071 225"/>
                              <a:gd name="T135" fmla="*/ 1071 h 1200"/>
                              <a:gd name="T136" fmla="+- 0 689 567"/>
                              <a:gd name="T137" fmla="*/ T136 w 1200"/>
                              <a:gd name="T138" fmla="+- 0 941 225"/>
                              <a:gd name="T139" fmla="*/ 941 h 1200"/>
                              <a:gd name="T140" fmla="+- 0 675 567"/>
                              <a:gd name="T141" fmla="*/ T140 w 1200"/>
                              <a:gd name="T142" fmla="+- 0 813 225"/>
                              <a:gd name="T143" fmla="*/ 813 h 1200"/>
                              <a:gd name="T144" fmla="+- 0 683 567"/>
                              <a:gd name="T145" fmla="*/ T144 w 1200"/>
                              <a:gd name="T146" fmla="+- 0 735 225"/>
                              <a:gd name="T147" fmla="*/ 735 h 1200"/>
                              <a:gd name="T148" fmla="+- 0 739 567"/>
                              <a:gd name="T149" fmla="*/ T148 w 1200"/>
                              <a:gd name="T150" fmla="+- 0 589 225"/>
                              <a:gd name="T151" fmla="*/ 589 h 1200"/>
                              <a:gd name="T152" fmla="+- 0 787 567"/>
                              <a:gd name="T153" fmla="*/ T152 w 1200"/>
                              <a:gd name="T154" fmla="+- 0 519 225"/>
                              <a:gd name="T155" fmla="*/ 519 h 1200"/>
                              <a:gd name="T156" fmla="+- 0 817 567"/>
                              <a:gd name="T157" fmla="*/ T156 w 1200"/>
                              <a:gd name="T158" fmla="+- 0 485 225"/>
                              <a:gd name="T159" fmla="*/ 485 h 1200"/>
                              <a:gd name="T160" fmla="+- 0 849 567"/>
                              <a:gd name="T161" fmla="*/ T160 w 1200"/>
                              <a:gd name="T162" fmla="+- 0 453 225"/>
                              <a:gd name="T163" fmla="*/ 453 h 1200"/>
                              <a:gd name="T164" fmla="+- 0 950 567"/>
                              <a:gd name="T165" fmla="*/ T164 w 1200"/>
                              <a:gd name="T166" fmla="+- 0 383 225"/>
                              <a:gd name="T167" fmla="*/ 383 h 1200"/>
                              <a:gd name="T168" fmla="+- 0 1104 567"/>
                              <a:gd name="T169" fmla="*/ T168 w 1200"/>
                              <a:gd name="T170" fmla="+- 0 337 225"/>
                              <a:gd name="T171" fmla="*/ 337 h 1200"/>
                              <a:gd name="T172" fmla="+- 0 1516 567"/>
                              <a:gd name="T173" fmla="*/ T172 w 1200"/>
                              <a:gd name="T174" fmla="+- 0 335 225"/>
                              <a:gd name="T175" fmla="*/ 335 h 1200"/>
                              <a:gd name="T176" fmla="+- 0 1419 567"/>
                              <a:gd name="T177" fmla="*/ T176 w 1200"/>
                              <a:gd name="T178" fmla="+- 0 279 225"/>
                              <a:gd name="T179" fmla="*/ 279 h 1200"/>
                              <a:gd name="T180" fmla="+- 0 1240 567"/>
                              <a:gd name="T181" fmla="*/ T180 w 1200"/>
                              <a:gd name="T182" fmla="+- 0 229 225"/>
                              <a:gd name="T183" fmla="*/ 229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648" y="2"/>
                                </a:moveTo>
                                <a:lnTo>
                                  <a:pt x="550" y="2"/>
                                </a:lnTo>
                                <a:lnTo>
                                  <a:pt x="526" y="4"/>
                                </a:lnTo>
                                <a:lnTo>
                                  <a:pt x="457" y="16"/>
                                </a:lnTo>
                                <a:lnTo>
                                  <a:pt x="370" y="44"/>
                                </a:lnTo>
                                <a:lnTo>
                                  <a:pt x="308" y="74"/>
                                </a:lnTo>
                                <a:lnTo>
                                  <a:pt x="269" y="100"/>
                                </a:lnTo>
                                <a:lnTo>
                                  <a:pt x="249" y="112"/>
                                </a:lnTo>
                                <a:lnTo>
                                  <a:pt x="231" y="128"/>
                                </a:lnTo>
                                <a:lnTo>
                                  <a:pt x="212" y="142"/>
                                </a:lnTo>
                                <a:lnTo>
                                  <a:pt x="194" y="158"/>
                                </a:lnTo>
                                <a:lnTo>
                                  <a:pt x="177" y="176"/>
                                </a:lnTo>
                                <a:lnTo>
                                  <a:pt x="159" y="194"/>
                                </a:lnTo>
                                <a:lnTo>
                                  <a:pt x="143" y="212"/>
                                </a:lnTo>
                                <a:lnTo>
                                  <a:pt x="128" y="232"/>
                                </a:lnTo>
                                <a:lnTo>
                                  <a:pt x="113" y="250"/>
                                </a:lnTo>
                                <a:lnTo>
                                  <a:pt x="75" y="310"/>
                                </a:lnTo>
                                <a:lnTo>
                                  <a:pt x="44" y="372"/>
                                </a:lnTo>
                                <a:lnTo>
                                  <a:pt x="22" y="438"/>
                                </a:lnTo>
                                <a:lnTo>
                                  <a:pt x="7" y="506"/>
                                </a:lnTo>
                                <a:lnTo>
                                  <a:pt x="0" y="576"/>
                                </a:lnTo>
                                <a:lnTo>
                                  <a:pt x="0" y="600"/>
                                </a:lnTo>
                                <a:lnTo>
                                  <a:pt x="0" y="626"/>
                                </a:lnTo>
                                <a:lnTo>
                                  <a:pt x="7" y="696"/>
                                </a:lnTo>
                                <a:lnTo>
                                  <a:pt x="22" y="764"/>
                                </a:lnTo>
                                <a:lnTo>
                                  <a:pt x="44" y="830"/>
                                </a:lnTo>
                                <a:lnTo>
                                  <a:pt x="75" y="892"/>
                                </a:lnTo>
                                <a:lnTo>
                                  <a:pt x="113" y="950"/>
                                </a:lnTo>
                                <a:lnTo>
                                  <a:pt x="128" y="970"/>
                                </a:lnTo>
                                <a:lnTo>
                                  <a:pt x="177" y="1024"/>
                                </a:lnTo>
                                <a:lnTo>
                                  <a:pt x="232" y="1074"/>
                                </a:lnTo>
                                <a:lnTo>
                                  <a:pt x="290" y="1114"/>
                                </a:lnTo>
                                <a:lnTo>
                                  <a:pt x="351" y="1148"/>
                                </a:lnTo>
                                <a:lnTo>
                                  <a:pt x="372" y="1156"/>
                                </a:lnTo>
                                <a:lnTo>
                                  <a:pt x="393" y="1166"/>
                                </a:lnTo>
                                <a:lnTo>
                                  <a:pt x="415" y="1172"/>
                                </a:lnTo>
                                <a:lnTo>
                                  <a:pt x="436" y="1180"/>
                                </a:lnTo>
                                <a:lnTo>
                                  <a:pt x="459" y="1186"/>
                                </a:lnTo>
                                <a:lnTo>
                                  <a:pt x="527" y="1198"/>
                                </a:lnTo>
                                <a:lnTo>
                                  <a:pt x="551" y="1200"/>
                                </a:lnTo>
                                <a:lnTo>
                                  <a:pt x="648" y="1200"/>
                                </a:lnTo>
                                <a:lnTo>
                                  <a:pt x="672" y="1196"/>
                                </a:lnTo>
                                <a:lnTo>
                                  <a:pt x="696" y="1194"/>
                                </a:lnTo>
                                <a:lnTo>
                                  <a:pt x="719" y="1190"/>
                                </a:lnTo>
                                <a:lnTo>
                                  <a:pt x="742" y="1184"/>
                                </a:lnTo>
                                <a:lnTo>
                                  <a:pt x="765" y="1180"/>
                                </a:lnTo>
                                <a:lnTo>
                                  <a:pt x="831" y="1156"/>
                                </a:lnTo>
                                <a:lnTo>
                                  <a:pt x="852" y="1148"/>
                                </a:lnTo>
                                <a:lnTo>
                                  <a:pt x="873" y="1136"/>
                                </a:lnTo>
                                <a:lnTo>
                                  <a:pt x="893" y="1126"/>
                                </a:lnTo>
                                <a:lnTo>
                                  <a:pt x="914" y="1114"/>
                                </a:lnTo>
                                <a:lnTo>
                                  <a:pt x="934" y="1100"/>
                                </a:lnTo>
                                <a:lnTo>
                                  <a:pt x="947" y="1092"/>
                                </a:lnTo>
                                <a:lnTo>
                                  <a:pt x="578" y="1092"/>
                                </a:lnTo>
                                <a:lnTo>
                                  <a:pt x="537" y="1088"/>
                                </a:lnTo>
                                <a:lnTo>
                                  <a:pt x="517" y="1084"/>
                                </a:lnTo>
                                <a:lnTo>
                                  <a:pt x="497" y="1082"/>
                                </a:lnTo>
                                <a:lnTo>
                                  <a:pt x="478" y="1076"/>
                                </a:lnTo>
                                <a:lnTo>
                                  <a:pt x="459" y="1072"/>
                                </a:lnTo>
                                <a:lnTo>
                                  <a:pt x="440" y="1066"/>
                                </a:lnTo>
                                <a:lnTo>
                                  <a:pt x="350" y="1022"/>
                                </a:lnTo>
                                <a:lnTo>
                                  <a:pt x="298" y="986"/>
                                </a:lnTo>
                                <a:lnTo>
                                  <a:pt x="250" y="942"/>
                                </a:lnTo>
                                <a:lnTo>
                                  <a:pt x="221" y="910"/>
                                </a:lnTo>
                                <a:lnTo>
                                  <a:pt x="208" y="896"/>
                                </a:lnTo>
                                <a:lnTo>
                                  <a:pt x="196" y="878"/>
                                </a:lnTo>
                                <a:lnTo>
                                  <a:pt x="185" y="862"/>
                                </a:lnTo>
                                <a:lnTo>
                                  <a:pt x="174" y="846"/>
                                </a:lnTo>
                                <a:lnTo>
                                  <a:pt x="147" y="792"/>
                                </a:lnTo>
                                <a:lnTo>
                                  <a:pt x="122" y="716"/>
                                </a:lnTo>
                                <a:lnTo>
                                  <a:pt x="112" y="654"/>
                                </a:lnTo>
                                <a:lnTo>
                                  <a:pt x="108" y="588"/>
                                </a:lnTo>
                                <a:lnTo>
                                  <a:pt x="109" y="570"/>
                                </a:lnTo>
                                <a:lnTo>
                                  <a:pt x="116" y="510"/>
                                </a:lnTo>
                                <a:lnTo>
                                  <a:pt x="137" y="436"/>
                                </a:lnTo>
                                <a:lnTo>
                                  <a:pt x="172" y="364"/>
                                </a:lnTo>
                                <a:lnTo>
                                  <a:pt x="207" y="310"/>
                                </a:lnTo>
                                <a:lnTo>
                                  <a:pt x="220" y="294"/>
                                </a:lnTo>
                                <a:lnTo>
                                  <a:pt x="235" y="276"/>
                                </a:lnTo>
                                <a:lnTo>
                                  <a:pt x="250" y="260"/>
                                </a:lnTo>
                                <a:lnTo>
                                  <a:pt x="266" y="242"/>
                                </a:lnTo>
                                <a:lnTo>
                                  <a:pt x="282" y="228"/>
                                </a:lnTo>
                                <a:lnTo>
                                  <a:pt x="331" y="190"/>
                                </a:lnTo>
                                <a:lnTo>
                                  <a:pt x="383" y="158"/>
                                </a:lnTo>
                                <a:lnTo>
                                  <a:pt x="477" y="124"/>
                                </a:lnTo>
                                <a:lnTo>
                                  <a:pt x="537" y="112"/>
                                </a:lnTo>
                                <a:lnTo>
                                  <a:pt x="558" y="110"/>
                                </a:lnTo>
                                <a:lnTo>
                                  <a:pt x="949" y="110"/>
                                </a:lnTo>
                                <a:lnTo>
                                  <a:pt x="933" y="100"/>
                                </a:lnTo>
                                <a:lnTo>
                                  <a:pt x="852" y="54"/>
                                </a:lnTo>
                                <a:lnTo>
                                  <a:pt x="788" y="28"/>
                                </a:lnTo>
                                <a:lnTo>
                                  <a:pt x="673" y="4"/>
                                </a:lnTo>
                                <a:lnTo>
                                  <a:pt x="648" y="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833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194 567"/>
                              <a:gd name="T1" fmla="*/ T0 w 1200"/>
                              <a:gd name="T2" fmla="+- 0 335 225"/>
                              <a:gd name="T3" fmla="*/ 335 h 1200"/>
                              <a:gd name="T4" fmla="+- 0 1294 567"/>
                              <a:gd name="T5" fmla="*/ T4 w 1200"/>
                              <a:gd name="T6" fmla="+- 0 349 225"/>
                              <a:gd name="T7" fmla="*/ 349 h 1200"/>
                              <a:gd name="T8" fmla="+- 0 1439 567"/>
                              <a:gd name="T9" fmla="*/ T8 w 1200"/>
                              <a:gd name="T10" fmla="+- 0 415 225"/>
                              <a:gd name="T11" fmla="*/ 415 h 1200"/>
                              <a:gd name="T12" fmla="+- 0 1473 567"/>
                              <a:gd name="T13" fmla="*/ T12 w 1200"/>
                              <a:gd name="T14" fmla="+- 0 441 225"/>
                              <a:gd name="T15" fmla="*/ 441 h 1200"/>
                              <a:gd name="T16" fmla="+- 0 1506 567"/>
                              <a:gd name="T17" fmla="*/ T16 w 1200"/>
                              <a:gd name="T18" fmla="+- 0 469 225"/>
                              <a:gd name="T19" fmla="*/ 469 h 1200"/>
                              <a:gd name="T20" fmla="+- 0 1536 567"/>
                              <a:gd name="T21" fmla="*/ T20 w 1200"/>
                              <a:gd name="T22" fmla="+- 0 501 225"/>
                              <a:gd name="T23" fmla="*/ 501 h 1200"/>
                              <a:gd name="T24" fmla="+- 0 1561 567"/>
                              <a:gd name="T25" fmla="*/ T24 w 1200"/>
                              <a:gd name="T26" fmla="+- 0 531 225"/>
                              <a:gd name="T27" fmla="*/ 531 h 1200"/>
                              <a:gd name="T28" fmla="+- 0 1584 567"/>
                              <a:gd name="T29" fmla="*/ T28 w 1200"/>
                              <a:gd name="T30" fmla="+- 0 563 225"/>
                              <a:gd name="T31" fmla="*/ 563 h 1200"/>
                              <a:gd name="T32" fmla="+- 0 1604 567"/>
                              <a:gd name="T33" fmla="*/ T32 w 1200"/>
                              <a:gd name="T34" fmla="+- 0 597 225"/>
                              <a:gd name="T35" fmla="*/ 597 h 1200"/>
                              <a:gd name="T36" fmla="+- 0 1649 567"/>
                              <a:gd name="T37" fmla="*/ T36 w 1200"/>
                              <a:gd name="T38" fmla="+- 0 731 225"/>
                              <a:gd name="T39" fmla="*/ 731 h 1200"/>
                              <a:gd name="T40" fmla="+- 0 1659 567"/>
                              <a:gd name="T41" fmla="*/ T40 w 1200"/>
                              <a:gd name="T42" fmla="+- 0 841 225"/>
                              <a:gd name="T43" fmla="*/ 841 h 1200"/>
                              <a:gd name="T44" fmla="+- 0 1650 567"/>
                              <a:gd name="T45" fmla="*/ T44 w 1200"/>
                              <a:gd name="T46" fmla="+- 0 925 225"/>
                              <a:gd name="T47" fmla="*/ 925 h 1200"/>
                              <a:gd name="T48" fmla="+- 0 1593 567"/>
                              <a:gd name="T49" fmla="*/ T48 w 1200"/>
                              <a:gd name="T50" fmla="+- 0 1075 225"/>
                              <a:gd name="T51" fmla="*/ 1075 h 1200"/>
                              <a:gd name="T52" fmla="+- 0 1571 567"/>
                              <a:gd name="T53" fmla="*/ T52 w 1200"/>
                              <a:gd name="T54" fmla="+- 0 1109 225"/>
                              <a:gd name="T55" fmla="*/ 1109 h 1200"/>
                              <a:gd name="T56" fmla="+- 0 1546 567"/>
                              <a:gd name="T57" fmla="*/ T56 w 1200"/>
                              <a:gd name="T58" fmla="+- 0 1141 225"/>
                              <a:gd name="T59" fmla="*/ 1141 h 1200"/>
                              <a:gd name="T60" fmla="+- 0 1517 567"/>
                              <a:gd name="T61" fmla="*/ T60 w 1200"/>
                              <a:gd name="T62" fmla="+- 0 1171 225"/>
                              <a:gd name="T63" fmla="*/ 1171 h 1200"/>
                              <a:gd name="T64" fmla="+- 0 1418 567"/>
                              <a:gd name="T65" fmla="*/ T64 w 1200"/>
                              <a:gd name="T66" fmla="+- 0 1249 225"/>
                              <a:gd name="T67" fmla="*/ 1249 h 1200"/>
                              <a:gd name="T68" fmla="+- 0 1364 567"/>
                              <a:gd name="T69" fmla="*/ T68 w 1200"/>
                              <a:gd name="T70" fmla="+- 0 1277 225"/>
                              <a:gd name="T71" fmla="*/ 1277 h 1200"/>
                              <a:gd name="T72" fmla="+- 0 1327 567"/>
                              <a:gd name="T73" fmla="*/ T72 w 1200"/>
                              <a:gd name="T74" fmla="+- 0 1291 225"/>
                              <a:gd name="T75" fmla="*/ 1291 h 1200"/>
                              <a:gd name="T76" fmla="+- 0 1249 567"/>
                              <a:gd name="T77" fmla="*/ T76 w 1200"/>
                              <a:gd name="T78" fmla="+- 0 1311 225"/>
                              <a:gd name="T79" fmla="*/ 1311 h 1200"/>
                              <a:gd name="T80" fmla="+- 0 1514 567"/>
                              <a:gd name="T81" fmla="*/ T80 w 1200"/>
                              <a:gd name="T82" fmla="+- 0 1317 225"/>
                              <a:gd name="T83" fmla="*/ 1317 h 1200"/>
                              <a:gd name="T84" fmla="+- 0 1628 567"/>
                              <a:gd name="T85" fmla="*/ T84 w 1200"/>
                              <a:gd name="T86" fmla="+- 0 1213 225"/>
                              <a:gd name="T87" fmla="*/ 1213 h 1200"/>
                              <a:gd name="T88" fmla="+- 0 1683 567"/>
                              <a:gd name="T89" fmla="*/ T88 w 1200"/>
                              <a:gd name="T90" fmla="+- 0 1139 225"/>
                              <a:gd name="T91" fmla="*/ 1139 h 1200"/>
                              <a:gd name="T92" fmla="+- 0 1740 567"/>
                              <a:gd name="T93" fmla="*/ T92 w 1200"/>
                              <a:gd name="T94" fmla="+- 0 1015 225"/>
                              <a:gd name="T95" fmla="*/ 1015 h 1200"/>
                              <a:gd name="T96" fmla="+- 0 1765 567"/>
                              <a:gd name="T97" fmla="*/ T96 w 1200"/>
                              <a:gd name="T98" fmla="+- 0 875 225"/>
                              <a:gd name="T99" fmla="*/ 875 h 1200"/>
                              <a:gd name="T100" fmla="+- 0 1767 567"/>
                              <a:gd name="T101" fmla="*/ T100 w 1200"/>
                              <a:gd name="T102" fmla="+- 0 813 225"/>
                              <a:gd name="T103" fmla="*/ 813 h 1200"/>
                              <a:gd name="T104" fmla="+- 0 1751 567"/>
                              <a:gd name="T105" fmla="*/ T104 w 1200"/>
                              <a:gd name="T106" fmla="+- 0 681 225"/>
                              <a:gd name="T107" fmla="*/ 681 h 1200"/>
                              <a:gd name="T108" fmla="+- 0 1704 567"/>
                              <a:gd name="T109" fmla="*/ T108 w 1200"/>
                              <a:gd name="T110" fmla="+- 0 553 225"/>
                              <a:gd name="T111" fmla="*/ 553 h 1200"/>
                              <a:gd name="T112" fmla="+- 0 1681 567"/>
                              <a:gd name="T113" fmla="*/ T112 w 1200"/>
                              <a:gd name="T114" fmla="+- 0 511 225"/>
                              <a:gd name="T115" fmla="*/ 511 h 1200"/>
                              <a:gd name="T116" fmla="+- 0 1655 567"/>
                              <a:gd name="T117" fmla="*/ T116 w 1200"/>
                              <a:gd name="T118" fmla="+- 0 473 225"/>
                              <a:gd name="T119" fmla="*/ 473 h 1200"/>
                              <a:gd name="T120" fmla="+- 0 1557 567"/>
                              <a:gd name="T121" fmla="*/ T120 w 1200"/>
                              <a:gd name="T122" fmla="+- 0 367 225"/>
                              <a:gd name="T123" fmla="*/ 367 h 1200"/>
                              <a:gd name="T124" fmla="+- 0 1519 567"/>
                              <a:gd name="T125" fmla="*/ T124 w 1200"/>
                              <a:gd name="T126" fmla="+- 0 337 225"/>
                              <a:gd name="T127" fmla="*/ 337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949" y="110"/>
                                </a:moveTo>
                                <a:lnTo>
                                  <a:pt x="627" y="110"/>
                                </a:lnTo>
                                <a:lnTo>
                                  <a:pt x="688" y="116"/>
                                </a:lnTo>
                                <a:lnTo>
                                  <a:pt x="727" y="124"/>
                                </a:lnTo>
                                <a:lnTo>
                                  <a:pt x="784" y="144"/>
                                </a:lnTo>
                                <a:lnTo>
                                  <a:pt x="872" y="190"/>
                                </a:lnTo>
                                <a:lnTo>
                                  <a:pt x="889" y="204"/>
                                </a:lnTo>
                                <a:lnTo>
                                  <a:pt x="906" y="216"/>
                                </a:lnTo>
                                <a:lnTo>
                                  <a:pt x="922" y="230"/>
                                </a:lnTo>
                                <a:lnTo>
                                  <a:pt x="939" y="244"/>
                                </a:lnTo>
                                <a:lnTo>
                                  <a:pt x="955" y="260"/>
                                </a:lnTo>
                                <a:lnTo>
                                  <a:pt x="969" y="276"/>
                                </a:lnTo>
                                <a:lnTo>
                                  <a:pt x="982" y="290"/>
                                </a:lnTo>
                                <a:lnTo>
                                  <a:pt x="994" y="306"/>
                                </a:lnTo>
                                <a:lnTo>
                                  <a:pt x="1006" y="322"/>
                                </a:lnTo>
                                <a:lnTo>
                                  <a:pt x="1017" y="338"/>
                                </a:lnTo>
                                <a:lnTo>
                                  <a:pt x="1027" y="356"/>
                                </a:lnTo>
                                <a:lnTo>
                                  <a:pt x="1037" y="372"/>
                                </a:lnTo>
                                <a:lnTo>
                                  <a:pt x="1067" y="446"/>
                                </a:lnTo>
                                <a:lnTo>
                                  <a:pt x="1082" y="506"/>
                                </a:lnTo>
                                <a:lnTo>
                                  <a:pt x="1090" y="570"/>
                                </a:lnTo>
                                <a:lnTo>
                                  <a:pt x="1092" y="616"/>
                                </a:lnTo>
                                <a:lnTo>
                                  <a:pt x="1091" y="636"/>
                                </a:lnTo>
                                <a:lnTo>
                                  <a:pt x="1083" y="700"/>
                                </a:lnTo>
                                <a:lnTo>
                                  <a:pt x="1061" y="778"/>
                                </a:lnTo>
                                <a:lnTo>
                                  <a:pt x="1026" y="850"/>
                                </a:lnTo>
                                <a:lnTo>
                                  <a:pt x="1016" y="866"/>
                                </a:lnTo>
                                <a:lnTo>
                                  <a:pt x="1004" y="884"/>
                                </a:lnTo>
                                <a:lnTo>
                                  <a:pt x="992" y="900"/>
                                </a:lnTo>
                                <a:lnTo>
                                  <a:pt x="979" y="916"/>
                                </a:lnTo>
                                <a:lnTo>
                                  <a:pt x="964" y="930"/>
                                </a:lnTo>
                                <a:lnTo>
                                  <a:pt x="950" y="946"/>
                                </a:lnTo>
                                <a:lnTo>
                                  <a:pt x="901" y="988"/>
                                </a:lnTo>
                                <a:lnTo>
                                  <a:pt x="851" y="1024"/>
                                </a:lnTo>
                                <a:lnTo>
                                  <a:pt x="815" y="1042"/>
                                </a:lnTo>
                                <a:lnTo>
                                  <a:pt x="797" y="1052"/>
                                </a:lnTo>
                                <a:lnTo>
                                  <a:pt x="779" y="1058"/>
                                </a:lnTo>
                                <a:lnTo>
                                  <a:pt x="760" y="1066"/>
                                </a:lnTo>
                                <a:lnTo>
                                  <a:pt x="721" y="1078"/>
                                </a:lnTo>
                                <a:lnTo>
                                  <a:pt x="682" y="1086"/>
                                </a:lnTo>
                                <a:lnTo>
                                  <a:pt x="620" y="1092"/>
                                </a:lnTo>
                                <a:lnTo>
                                  <a:pt x="947" y="1092"/>
                                </a:lnTo>
                                <a:lnTo>
                                  <a:pt x="1010" y="1040"/>
                                </a:lnTo>
                                <a:lnTo>
                                  <a:pt x="1061" y="988"/>
                                </a:lnTo>
                                <a:lnTo>
                                  <a:pt x="1104" y="932"/>
                                </a:lnTo>
                                <a:lnTo>
                                  <a:pt x="1116" y="914"/>
                                </a:lnTo>
                                <a:lnTo>
                                  <a:pt x="1148" y="854"/>
                                </a:lnTo>
                                <a:lnTo>
                                  <a:pt x="1173" y="790"/>
                                </a:lnTo>
                                <a:lnTo>
                                  <a:pt x="1189" y="722"/>
                                </a:lnTo>
                                <a:lnTo>
                                  <a:pt x="1198" y="650"/>
                                </a:lnTo>
                                <a:lnTo>
                                  <a:pt x="1200" y="612"/>
                                </a:lnTo>
                                <a:lnTo>
                                  <a:pt x="1200" y="588"/>
                                </a:lnTo>
                                <a:lnTo>
                                  <a:pt x="1196" y="528"/>
                                </a:lnTo>
                                <a:lnTo>
                                  <a:pt x="1184" y="456"/>
                                </a:lnTo>
                                <a:lnTo>
                                  <a:pt x="1165" y="390"/>
                                </a:lnTo>
                                <a:lnTo>
                                  <a:pt x="1137" y="328"/>
                                </a:lnTo>
                                <a:lnTo>
                                  <a:pt x="1126" y="306"/>
                                </a:lnTo>
                                <a:lnTo>
                                  <a:pt x="1114" y="286"/>
                                </a:lnTo>
                                <a:lnTo>
                                  <a:pt x="1102" y="268"/>
                                </a:lnTo>
                                <a:lnTo>
                                  <a:pt x="1088" y="248"/>
                                </a:lnTo>
                                <a:lnTo>
                                  <a:pt x="1042" y="194"/>
                                </a:lnTo>
                                <a:lnTo>
                                  <a:pt x="990" y="142"/>
                                </a:lnTo>
                                <a:lnTo>
                                  <a:pt x="971" y="128"/>
                                </a:lnTo>
                                <a:lnTo>
                                  <a:pt x="952" y="112"/>
                                </a:lnTo>
                                <a:lnTo>
                                  <a:pt x="949" y="11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reeform 832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394 567"/>
                              <a:gd name="T1" fmla="*/ T0 w 1200"/>
                              <a:gd name="T2" fmla="+- 0 877 225"/>
                              <a:gd name="T3" fmla="*/ 877 h 1200"/>
                              <a:gd name="T4" fmla="+- 0 958 567"/>
                              <a:gd name="T5" fmla="*/ T4 w 1200"/>
                              <a:gd name="T6" fmla="+- 0 877 225"/>
                              <a:gd name="T7" fmla="*/ 877 h 1200"/>
                              <a:gd name="T8" fmla="+- 0 958 567"/>
                              <a:gd name="T9" fmla="*/ T8 w 1200"/>
                              <a:gd name="T10" fmla="+- 0 981 225"/>
                              <a:gd name="T11" fmla="*/ 981 h 1200"/>
                              <a:gd name="T12" fmla="+- 0 1394 567"/>
                              <a:gd name="T13" fmla="*/ T12 w 1200"/>
                              <a:gd name="T14" fmla="+- 0 981 225"/>
                              <a:gd name="T15" fmla="*/ 981 h 1200"/>
                              <a:gd name="T16" fmla="+- 0 1394 567"/>
                              <a:gd name="T17" fmla="*/ T16 w 1200"/>
                              <a:gd name="T18" fmla="+- 0 877 225"/>
                              <a:gd name="T19" fmla="*/ 877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827" y="652"/>
                                </a:moveTo>
                                <a:lnTo>
                                  <a:pt x="391" y="652"/>
                                </a:lnTo>
                                <a:lnTo>
                                  <a:pt x="391" y="756"/>
                                </a:lnTo>
                                <a:lnTo>
                                  <a:pt x="827" y="756"/>
                                </a:lnTo>
                                <a:lnTo>
                                  <a:pt x="827" y="65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831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394 567"/>
                              <a:gd name="T1" fmla="*/ T0 w 1200"/>
                              <a:gd name="T2" fmla="+- 0 685 225"/>
                              <a:gd name="T3" fmla="*/ 685 h 1200"/>
                              <a:gd name="T4" fmla="+- 0 958 567"/>
                              <a:gd name="T5" fmla="*/ T4 w 1200"/>
                              <a:gd name="T6" fmla="+- 0 685 225"/>
                              <a:gd name="T7" fmla="*/ 685 h 1200"/>
                              <a:gd name="T8" fmla="+- 0 958 567"/>
                              <a:gd name="T9" fmla="*/ T8 w 1200"/>
                              <a:gd name="T10" fmla="+- 0 787 225"/>
                              <a:gd name="T11" fmla="*/ 787 h 1200"/>
                              <a:gd name="T12" fmla="+- 0 1394 567"/>
                              <a:gd name="T13" fmla="*/ T12 w 1200"/>
                              <a:gd name="T14" fmla="+- 0 787 225"/>
                              <a:gd name="T15" fmla="*/ 787 h 1200"/>
                              <a:gd name="T16" fmla="+- 0 1394 567"/>
                              <a:gd name="T17" fmla="*/ T16 w 1200"/>
                              <a:gd name="T18" fmla="+- 0 685 225"/>
                              <a:gd name="T19" fmla="*/ 685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827" y="460"/>
                                </a:moveTo>
                                <a:lnTo>
                                  <a:pt x="391" y="460"/>
                                </a:lnTo>
                                <a:lnTo>
                                  <a:pt x="391" y="562"/>
                                </a:lnTo>
                                <a:lnTo>
                                  <a:pt x="827" y="562"/>
                                </a:lnTo>
                                <a:lnTo>
                                  <a:pt x="827" y="46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Freeform 830"/>
                        <wps:cNvSpPr>
                          <a:spLocks/>
                        </wps:cNvSpPr>
                        <wps:spPr bwMode="auto">
                          <a:xfrm>
                            <a:off x="567" y="225"/>
                            <a:ext cx="1200" cy="1200"/>
                          </a:xfrm>
                          <a:custGeom>
                            <a:avLst/>
                            <a:gdLst>
                              <a:gd name="T0" fmla="+- 0 1166 567"/>
                              <a:gd name="T1" fmla="*/ T0 w 1200"/>
                              <a:gd name="T2" fmla="+- 0 225 225"/>
                              <a:gd name="T3" fmla="*/ 225 h 1200"/>
                              <a:gd name="T4" fmla="+- 0 1141 567"/>
                              <a:gd name="T5" fmla="*/ T4 w 1200"/>
                              <a:gd name="T6" fmla="+- 0 227 225"/>
                              <a:gd name="T7" fmla="*/ 227 h 1200"/>
                              <a:gd name="T8" fmla="+- 0 1191 567"/>
                              <a:gd name="T9" fmla="*/ T8 w 1200"/>
                              <a:gd name="T10" fmla="+- 0 227 225"/>
                              <a:gd name="T11" fmla="*/ 227 h 1200"/>
                              <a:gd name="T12" fmla="+- 0 1166 567"/>
                              <a:gd name="T13" fmla="*/ T12 w 1200"/>
                              <a:gd name="T14" fmla="+- 0 225 225"/>
                              <a:gd name="T15" fmla="*/ 225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0" h="1200">
                                <a:moveTo>
                                  <a:pt x="599" y="0"/>
                                </a:moveTo>
                                <a:lnTo>
                                  <a:pt x="574" y="2"/>
                                </a:lnTo>
                                <a:lnTo>
                                  <a:pt x="624" y="2"/>
                                </a:lnTo>
                                <a:lnTo>
                                  <a:pt x="59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9" o:spid="_x0000_s1026" style="position:absolute;margin-left:28.35pt;margin-top:6pt;width:60pt;height:60pt;z-index:-1861;mso-position-horizontal-relative:page" coordorigin="567,225" coordsize="1200,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">
                <v:shape id="Freeform 834" o:spid="_x0000_s1027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by0MMA&#10;AADcAAAADwAAAGRycy9kb3ducmV2LnhtbESPQYvCMBSE78L+h/AWvGlaBZVqLOKusOBpVcTjo3m2&#10;pc1LSaLWf78RhD0OM/MNs8p704o7OV9bVpCOExDEhdU1lwpOx91oAcIHZI2tZVLwJA/5+mOwwkzb&#10;B//S/RBKESHsM1RQhdBlUvqiIoN+bDvi6F2tMxiidKXUDh8Rblo5SZKZNFhzXKiwo21FRXO4GQVN&#10;yuevfnIKt+P3rts+6316mTulhp/9ZgkiUB/+w+/2j1awmM7hdSYeAb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by0MMAAADcAAAADwAAAAAAAAAAAAAAAACYAgAAZHJzL2Rv&#10;d25yZXYueG1sUEsFBgAAAAAEAAQA9QAAAIgDAAAAAA==&#10;" path="m648,2r-98,l526,4,457,16,370,44,308,74r-39,26l249,112r-18,16l212,142r-18,16l177,176r-18,18l143,212r-15,20l113,250,75,310,44,372,22,438,7,506,,576r,24l,626r7,70l22,764r22,66l75,892r38,58l128,970r49,54l232,1074r58,40l351,1148r21,8l393,1166r22,6l436,1180r23,6l527,1198r24,2l648,1200r24,-4l696,1194r23,-4l742,1184r23,-4l831,1156r21,-8l873,1136r20,-10l914,1114r20,-14l947,1092r-369,l537,1088r-20,-4l497,1082r-19,-6l459,1072r-19,-6l350,1022,298,986,250,942,221,910,208,896,196,878,185,862,174,846,147,792,122,716,112,654r-4,-66l109,570r7,-60l137,436r35,-72l207,310r13,-16l235,276r15,-16l266,242r16,-14l331,190r52,-32l477,124r60,-12l558,110r391,l933,100,852,54,788,28,673,4,648,2e" fillcolor="black" stroked="f">
                  <v:path arrowok="t" o:connecttype="custom" o:connectlocs="550,227;457,241;308,299;249,337;212,367;177,401;143,437;113,475;44,597;7,731;0,825;7,921;44,1055;113,1175;177,1249;290,1339;372,1381;415,1397;459,1411;551,1425;672,1421;719,1415;765,1405;852,1373;893,1351;934,1325;578,1317;517,1309;478,1301;440,1291;298,1211;221,1135;196,1103;174,1071;122,941;108,813;116,735;172,589;220,519;250,485;282,453;383,383;537,337;949,335;852,279;673,229" o:connectangles="0,0,0,0,0,0,0,0,0,0,0,0,0,0,0,0,0,0,0,0,0,0,0,0,0,0,0,0,0,0,0,0,0,0,0,0,0,0,0,0,0,0,0,0,0,0"/>
                </v:shape>
                <v:shape id="Freeform 833" o:spid="_x0000_s1028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lmosAA&#10;AADcAAAADwAAAGRycy9kb3ducmV2LnhtbERPy4rCMBTdC/5DuII7TaswI9VUxAcIsxoVcXlprm1p&#10;c1OSqPXvzWJglofzXq1704onOV9bVpBOExDEhdU1lwou58NkAcIHZI2tZVLwJg/rfDhYYabti3/p&#10;eQqliCHsM1RQhdBlUvqiIoN+ajviyN2tMxgidKXUDl8x3LRyliRf0mDNsaHCjrYVFc3pYRQ0KV93&#10;/ewSHuf9odu+65/09u2UGo/6zRJEoD78i//cR61gMY9r45l4BGT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lmosAAAADcAAAADwAAAAAAAAAAAAAAAACYAgAAZHJzL2Rvd25y&#10;ZXYueG1sUEsFBgAAAAAEAAQA9QAAAIUDAAAAAA==&#10;" path="m949,110r-322,l688,116r39,8l784,144r88,46l889,204r17,12l922,230r17,14l955,260r14,16l982,290r12,16l1006,322r11,16l1027,356r10,16l1067,446r15,60l1090,570r2,46l1091,636r-8,64l1061,778r-35,72l1016,866r-12,18l992,900r-13,16l964,930r-14,16l901,988r-50,36l815,1042r-18,10l779,1058r-19,8l721,1078r-39,8l620,1092r327,l1010,1040r51,-52l1104,932r12,-18l1148,854r25,-64l1189,722r9,-72l1200,612r,-24l1196,528r-12,-72l1165,390r-28,-62l1126,306r-12,-20l1102,268r-14,-20l1042,194,990,142,971,128,952,112r-3,-2e" fillcolor="black" stroked="f">
                  <v:path arrowok="t" o:connecttype="custom" o:connectlocs="627,335;727,349;872,415;906,441;939,469;969,501;994,531;1017,563;1037,597;1082,731;1092,841;1083,925;1026,1075;1004,1109;979,1141;950,1171;851,1249;797,1277;760,1291;682,1311;947,1317;1061,1213;1116,1139;1173,1015;1198,875;1200,813;1184,681;1137,553;1114,511;1088,473;990,367;952,337" o:connectangles="0,0,0,0,0,0,0,0,0,0,0,0,0,0,0,0,0,0,0,0,0,0,0,0,0,0,0,0,0,0,0,0"/>
                </v:shape>
                <v:shape id="Freeform 832" o:spid="_x0000_s1029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XDOcUA&#10;AADcAAAADwAAAGRycy9kb3ducmV2LnhtbESPT2vCQBTE7wW/w/KE3uomFqymriLagNBTVcTjI/ua&#10;BLNvw+7mj9++Wyj0OMzMb5j1djSN6Mn52rKCdJaAIC6srrlUcDnnL0sQPiBrbCyTggd52G4mT2vM&#10;tB34i/pTKEWEsM9QQRVCm0npi4oM+pltiaP3bZ3BEKUrpXY4RLhp5DxJFtJgzXGhwpb2FRX3U2cU&#10;3FO+Hsb5JXTnj7zdP+rP9PbmlHqejrt3EIHG8B/+ax+1guXrCn7Px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9cM5xQAAANwAAAAPAAAAAAAAAAAAAAAAAJgCAABkcnMv&#10;ZG93bnJldi54bWxQSwUGAAAAAAQABAD1AAAAigMAAAAA&#10;" path="m827,652r-436,l391,756r436,l827,652e" fillcolor="black" stroked="f">
                  <v:path arrowok="t" o:connecttype="custom" o:connectlocs="827,877;391,877;391,981;827,981;827,877" o:connectangles="0,0,0,0,0"/>
                </v:shape>
                <v:shape id="Freeform 831" o:spid="_x0000_s1030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kZ2cAA&#10;AADcAAAADwAAAGRycy9kb3ducmV2LnhtbERPy4rCMBTdC/5DuII7TSsyI9VUxAcIsxoVcXlprm1p&#10;c1OSqPXvzWJglofzXq1704onOV9bVpBOExDEhdU1lwou58NkAcIHZI2tZVLwJg/rfDhYYabti3/p&#10;eQqliCHsM1RQhdBlUvqiIoN+ajviyN2tMxgidKXUDl8x3LRyliRf0mDNsaHCjrYVFc3pYRQ0KV93&#10;/ewSHuf9odu+65/09u2UGo/6zRJEoD78i//cR61gMY/z45l4BGT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ckZ2cAAAADcAAAADwAAAAAAAAAAAAAAAACYAgAAZHJzL2Rvd25y&#10;ZXYueG1sUEsFBgAAAAAEAAQA9QAAAIUDAAAAAA==&#10;" path="m827,460r-436,l391,562r436,l827,460e" fillcolor="black" stroked="f">
                  <v:path arrowok="t" o:connecttype="custom" o:connectlocs="827,685;391,685;391,787;827,787;827,685" o:connectangles="0,0,0,0,0"/>
                </v:shape>
                <v:shape id="Freeform 830" o:spid="_x0000_s1031" style="position:absolute;left:567;top:225;width:1200;height:1200;visibility:visible;mso-wrap-style:square;v-text-anchor:top" coordsize="1200,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8QsUA&#10;AADcAAAADwAAAGRycy9kb3ducmV2LnhtbESPS2vDMBCE74X+B7GB3hrZoaTBjWJCWkOhpzwoPS7W&#10;1ja2VkaSH/n3VSDQ4zAz3zDbfDadGMn5xrKCdJmAIC6tbrhScDkXzxsQPiBr7CyTgit5yHePD1vM&#10;tJ34SOMpVCJC2GeooA6hz6T0ZU0G/dL2xNH7tc5giNJVUjucItx0cpUka2mw4bhQY0+Hmsr2NBgF&#10;bcrf7/PqEobzR9Efrs1X+vPqlHpazPs3EIHm8B++tz+1gs1LCrc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hbxCxQAAANwAAAAPAAAAAAAAAAAAAAAAAJgCAABkcnMv&#10;ZG93bnJldi54bWxQSwUGAAAAAAQABAD1AAAAigMAAAAA&#10;" path="m599,l574,2r50,l599,e" fillcolor="black" stroked="f">
                  <v:path arrowok="t" o:connecttype="custom" o:connectlocs="599,225;574,227;624,227;599,225" o:connectangles="0,0,0,0"/>
                </v:shape>
                <w10:wrap anchorx="page"/>
              </v:group>
            </w:pict>
          </mc:Fallback>
        </mc:AlternateContent>
      </w:r>
    </w:p>
    <w:p w:rsidR="008E418F" w:rsidRDefault="00C85D60">
      <w:pPr>
        <w:spacing w:after="0" w:line="240" w:lineRule="auto"/>
        <w:ind w:left="1607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N</w:t>
      </w:r>
      <w:r>
        <w:rPr>
          <w:rFonts w:ascii="Arial" w:eastAsia="Arial" w:hAnsi="Arial" w:cs="Arial"/>
          <w:b/>
          <w:bCs/>
          <w:w w:val="93"/>
          <w:sz w:val="24"/>
          <w:szCs w:val="24"/>
        </w:rPr>
        <w:t>o</w:t>
      </w:r>
      <w:r>
        <w:rPr>
          <w:rFonts w:ascii="Arial" w:eastAsia="Arial" w:hAnsi="Arial" w:cs="Arial"/>
          <w:b/>
          <w:bCs/>
          <w:spacing w:val="-11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D</w:t>
      </w:r>
      <w:r>
        <w:rPr>
          <w:rFonts w:ascii="Arial" w:eastAsia="Arial" w:hAnsi="Arial" w:cs="Arial"/>
          <w:b/>
          <w:bCs/>
          <w:spacing w:val="-5"/>
          <w:w w:val="93"/>
          <w:sz w:val="24"/>
          <w:szCs w:val="24"/>
        </w:rPr>
        <w:t>e</w:t>
      </w:r>
      <w:r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r</w:t>
      </w:r>
      <w:r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>
        <w:rPr>
          <w:rFonts w:ascii="Arial" w:eastAsia="Arial" w:hAnsi="Arial" w:cs="Arial"/>
          <w:b/>
          <w:bCs/>
          <w:spacing w:val="-10"/>
          <w:w w:val="93"/>
          <w:sz w:val="24"/>
          <w:szCs w:val="24"/>
        </w:rPr>
        <w:t>v</w:t>
      </w:r>
      <w:r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-8"/>
          <w:w w:val="93"/>
          <w:sz w:val="24"/>
          <w:szCs w:val="24"/>
        </w:rPr>
        <w:t>t</w:t>
      </w:r>
      <w:r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>
        <w:rPr>
          <w:rFonts w:ascii="Arial" w:eastAsia="Arial" w:hAnsi="Arial" w:cs="Arial"/>
          <w:b/>
          <w:bCs/>
          <w:spacing w:val="-10"/>
          <w:w w:val="93"/>
          <w:sz w:val="24"/>
          <w:szCs w:val="24"/>
        </w:rPr>
        <w:t>v</w:t>
      </w:r>
      <w:r>
        <w:rPr>
          <w:rFonts w:ascii="Arial" w:eastAsia="Arial" w:hAnsi="Arial" w:cs="Arial"/>
          <w:b/>
          <w:bCs/>
          <w:w w:val="93"/>
          <w:sz w:val="24"/>
          <w:szCs w:val="24"/>
        </w:rPr>
        <w:t>e</w:t>
      </w:r>
      <w:r>
        <w:rPr>
          <w:rFonts w:ascii="Arial" w:eastAsia="Arial" w:hAnsi="Arial" w:cs="Arial"/>
          <w:b/>
          <w:bCs/>
          <w:spacing w:val="-14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pacing w:val="-13"/>
          <w:sz w:val="24"/>
          <w:szCs w:val="24"/>
        </w:rPr>
        <w:t>W</w:t>
      </w:r>
      <w:r>
        <w:rPr>
          <w:rFonts w:ascii="Arial" w:eastAsia="Arial" w:hAnsi="Arial" w:cs="Arial"/>
          <w:b/>
          <w:bCs/>
          <w:spacing w:val="-7"/>
          <w:sz w:val="24"/>
          <w:szCs w:val="24"/>
        </w:rPr>
        <w:t>o</w:t>
      </w:r>
      <w:r>
        <w:rPr>
          <w:rFonts w:ascii="Arial" w:eastAsia="Arial" w:hAnsi="Arial" w:cs="Arial"/>
          <w:b/>
          <w:bCs/>
          <w:spacing w:val="-6"/>
          <w:sz w:val="24"/>
          <w:szCs w:val="24"/>
        </w:rPr>
        <w:t>r</w:t>
      </w:r>
      <w:r>
        <w:rPr>
          <w:rFonts w:ascii="Arial" w:eastAsia="Arial" w:hAnsi="Arial" w:cs="Arial"/>
          <w:b/>
          <w:bCs/>
          <w:spacing w:val="-10"/>
          <w:sz w:val="24"/>
          <w:szCs w:val="24"/>
        </w:rPr>
        <w:t>k</w:t>
      </w:r>
      <w:r>
        <w:rPr>
          <w:rFonts w:ascii="Arial" w:eastAsia="Arial" w:hAnsi="Arial" w:cs="Arial"/>
          <w:b/>
          <w:bCs/>
          <w:sz w:val="24"/>
          <w:szCs w:val="24"/>
        </w:rPr>
        <w:t>s</w:t>
      </w:r>
    </w:p>
    <w:p w:rsidR="008E418F" w:rsidRDefault="00C85D60">
      <w:pPr>
        <w:spacing w:before="24" w:after="0" w:line="260" w:lineRule="auto"/>
        <w:ind w:left="1607" w:right="10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5"/>
          <w:w w:val="97"/>
          <w:sz w:val="24"/>
          <w:szCs w:val="24"/>
        </w:rPr>
        <w:t>T</w:t>
      </w:r>
      <w:r>
        <w:rPr>
          <w:rFonts w:ascii="Arial" w:eastAsia="Arial" w:hAnsi="Arial" w:cs="Arial"/>
          <w:spacing w:val="-7"/>
          <w:w w:val="97"/>
          <w:sz w:val="24"/>
          <w:szCs w:val="24"/>
        </w:rPr>
        <w:t>h</w:t>
      </w:r>
      <w:r>
        <w:rPr>
          <w:rFonts w:ascii="Arial" w:eastAsia="Arial" w:hAnsi="Arial" w:cs="Arial"/>
          <w:w w:val="97"/>
          <w:sz w:val="24"/>
          <w:szCs w:val="24"/>
        </w:rPr>
        <w:t>e</w:t>
      </w:r>
      <w:r>
        <w:rPr>
          <w:rFonts w:ascii="Arial" w:eastAsia="Arial" w:hAnsi="Arial" w:cs="Arial"/>
          <w:spacing w:val="-17"/>
          <w:w w:val="9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con</w:t>
      </w:r>
      <w:r>
        <w:rPr>
          <w:rFonts w:ascii="Arial" w:eastAsia="Arial" w:hAnsi="Arial" w:cs="Arial"/>
          <w:spacing w:val="-8"/>
          <w:sz w:val="24"/>
          <w:szCs w:val="24"/>
        </w:rPr>
        <w:t>diti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m</w:t>
      </w:r>
      <w:r>
        <w:rPr>
          <w:rFonts w:ascii="Arial" w:eastAsia="Arial" w:hAnsi="Arial" w:cs="Arial"/>
          <w:spacing w:val="-8"/>
          <w:sz w:val="24"/>
          <w:szCs w:val="24"/>
        </w:rPr>
        <w:t>e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th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l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99"/>
          <w:sz w:val="24"/>
          <w:szCs w:val="24"/>
        </w:rPr>
        <w:t>c</w:t>
      </w:r>
      <w:r>
        <w:rPr>
          <w:rFonts w:ascii="Arial" w:eastAsia="Arial" w:hAnsi="Arial" w:cs="Arial"/>
          <w:spacing w:val="-6"/>
          <w:w w:val="99"/>
          <w:sz w:val="24"/>
          <w:szCs w:val="24"/>
        </w:rPr>
        <w:t>e</w:t>
      </w:r>
      <w:r>
        <w:rPr>
          <w:rFonts w:ascii="Arial" w:eastAsia="Arial" w:hAnsi="Arial" w:cs="Arial"/>
          <w:spacing w:val="-9"/>
          <w:w w:val="102"/>
          <w:sz w:val="24"/>
          <w:szCs w:val="24"/>
        </w:rPr>
        <w:t>n</w:t>
      </w:r>
      <w:r>
        <w:rPr>
          <w:rFonts w:ascii="Arial" w:eastAsia="Arial" w:hAnsi="Arial" w:cs="Arial"/>
          <w:spacing w:val="-8"/>
          <w:w w:val="104"/>
          <w:sz w:val="24"/>
          <w:szCs w:val="24"/>
        </w:rPr>
        <w:t>s</w:t>
      </w:r>
      <w:r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>
        <w:rPr>
          <w:rFonts w:ascii="Arial" w:eastAsia="Arial" w:hAnsi="Arial" w:cs="Arial"/>
          <w:spacing w:val="-8"/>
          <w:w w:val="94"/>
          <w:sz w:val="24"/>
          <w:szCs w:val="24"/>
        </w:rPr>
        <w:t>e</w:t>
      </w:r>
      <w:r>
        <w:rPr>
          <w:rFonts w:ascii="Arial" w:eastAsia="Arial" w:hAnsi="Arial" w:cs="Arial"/>
          <w:w w:val="104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9"/>
          <w:sz w:val="24"/>
          <w:szCs w:val="24"/>
        </w:rPr>
        <w:t>m</w:t>
      </w:r>
      <w:r>
        <w:rPr>
          <w:rFonts w:ascii="Arial" w:eastAsia="Arial" w:hAnsi="Arial" w:cs="Arial"/>
          <w:spacing w:val="-1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103"/>
          <w:sz w:val="24"/>
          <w:szCs w:val="24"/>
        </w:rPr>
        <w:t>co</w:t>
      </w:r>
      <w:r>
        <w:rPr>
          <w:rFonts w:ascii="Arial" w:eastAsia="Arial" w:hAnsi="Arial" w:cs="Arial"/>
          <w:spacing w:val="-11"/>
          <w:w w:val="102"/>
          <w:sz w:val="24"/>
          <w:szCs w:val="24"/>
        </w:rPr>
        <w:t>p</w:t>
      </w:r>
      <w:r>
        <w:rPr>
          <w:rFonts w:ascii="Arial" w:eastAsia="Arial" w:hAnsi="Arial" w:cs="Arial"/>
          <w:spacing w:val="-18"/>
          <w:sz w:val="24"/>
          <w:szCs w:val="24"/>
        </w:rPr>
        <w:t>y</w:t>
      </w:r>
      <w:r>
        <w:rPr>
          <w:rFonts w:ascii="Arial" w:eastAsia="Arial" w:hAnsi="Arial" w:cs="Arial"/>
          <w:w w:val="70"/>
          <w:sz w:val="24"/>
          <w:szCs w:val="24"/>
        </w:rPr>
        <w:t>,</w:t>
      </w:r>
      <w:r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10"/>
          <w:sz w:val="24"/>
          <w:szCs w:val="24"/>
        </w:rPr>
        <w:t>s</w:t>
      </w:r>
      <w:r>
        <w:rPr>
          <w:rFonts w:ascii="Arial" w:eastAsia="Arial" w:hAnsi="Arial" w:cs="Arial"/>
          <w:spacing w:val="-8"/>
          <w:w w:val="110"/>
          <w:sz w:val="24"/>
          <w:szCs w:val="24"/>
        </w:rPr>
        <w:t>t</w:t>
      </w:r>
      <w:r>
        <w:rPr>
          <w:rFonts w:ascii="Arial" w:eastAsia="Arial" w:hAnsi="Arial" w:cs="Arial"/>
          <w:spacing w:val="-7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bu</w:t>
      </w:r>
      <w:r>
        <w:rPr>
          <w:rFonts w:ascii="Arial" w:eastAsia="Arial" w:hAnsi="Arial" w:cs="Arial"/>
          <w:spacing w:val="-11"/>
          <w:w w:val="121"/>
          <w:sz w:val="24"/>
          <w:szCs w:val="24"/>
        </w:rPr>
        <w:t>t</w:t>
      </w:r>
      <w:r>
        <w:rPr>
          <w:rFonts w:ascii="Arial" w:eastAsia="Arial" w:hAnsi="Arial" w:cs="Arial"/>
          <w:spacing w:val="-4"/>
          <w:w w:val="94"/>
          <w:sz w:val="24"/>
          <w:szCs w:val="24"/>
        </w:rPr>
        <w:t>e</w:t>
      </w:r>
      <w:r>
        <w:rPr>
          <w:rFonts w:ascii="Arial" w:eastAsia="Arial" w:hAnsi="Arial" w:cs="Arial"/>
          <w:w w:val="70"/>
          <w:sz w:val="24"/>
          <w:szCs w:val="24"/>
        </w:rPr>
        <w:t>,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d</w:t>
      </w:r>
      <w:r>
        <w:rPr>
          <w:rFonts w:ascii="Arial" w:eastAsia="Arial" w:hAnsi="Arial" w:cs="Arial"/>
          <w:spacing w:val="-9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sp</w:t>
      </w:r>
      <w:r>
        <w:rPr>
          <w:rFonts w:ascii="Arial" w:eastAsia="Arial" w:hAnsi="Arial" w:cs="Arial"/>
          <w:spacing w:val="-9"/>
          <w:sz w:val="24"/>
          <w:szCs w:val="24"/>
        </w:rPr>
        <w:t>l</w:t>
      </w:r>
      <w:r>
        <w:rPr>
          <w:rFonts w:ascii="Arial" w:eastAsia="Arial" w:hAnsi="Arial" w:cs="Arial"/>
          <w:spacing w:val="-1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ascii="Arial" w:eastAsia="Arial" w:hAnsi="Arial" w:cs="Arial"/>
          <w:spacing w:val="-7"/>
          <w:sz w:val="24"/>
          <w:szCs w:val="24"/>
        </w:rPr>
        <w:t>an</w:t>
      </w:r>
      <w:r>
        <w:rPr>
          <w:rFonts w:ascii="Arial" w:eastAsia="Arial" w:hAnsi="Arial" w:cs="Arial"/>
          <w:w w:val="102"/>
          <w:sz w:val="24"/>
          <w:szCs w:val="24"/>
        </w:rPr>
        <w:t xml:space="preserve">d </w:t>
      </w:r>
      <w:r>
        <w:rPr>
          <w:rFonts w:ascii="Arial" w:eastAsia="Arial" w:hAnsi="Arial" w:cs="Arial"/>
          <w:spacing w:val="-7"/>
          <w:sz w:val="24"/>
          <w:szCs w:val="24"/>
        </w:rPr>
        <w:t>p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-10"/>
          <w:sz w:val="24"/>
          <w:szCs w:val="24"/>
        </w:rPr>
        <w:t>f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8"/>
          <w:sz w:val="24"/>
          <w:szCs w:val="24"/>
        </w:rPr>
        <w:t>n</w:t>
      </w:r>
      <w:r>
        <w:rPr>
          <w:rFonts w:ascii="Arial" w:eastAsia="Arial" w:hAnsi="Arial" w:cs="Arial"/>
          <w:spacing w:val="-7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pacing w:val="-6"/>
          <w:sz w:val="24"/>
          <w:szCs w:val="24"/>
        </w:rPr>
        <w:t>er</w:t>
      </w:r>
      <w:r>
        <w:rPr>
          <w:rFonts w:ascii="Arial" w:eastAsia="Arial" w:hAnsi="Arial" w:cs="Arial"/>
          <w:spacing w:val="-8"/>
          <w:sz w:val="24"/>
          <w:szCs w:val="24"/>
        </w:rPr>
        <w:t>b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cop</w:t>
      </w:r>
      <w:r>
        <w:rPr>
          <w:rFonts w:ascii="Arial" w:eastAsia="Arial" w:hAnsi="Arial" w:cs="Arial"/>
          <w:spacing w:val="-8"/>
          <w:sz w:val="24"/>
          <w:szCs w:val="24"/>
        </w:rPr>
        <w:t>ie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0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w w:val="121"/>
          <w:sz w:val="24"/>
          <w:szCs w:val="24"/>
        </w:rPr>
        <w:t>t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h</w:t>
      </w:r>
      <w:r>
        <w:rPr>
          <w:rFonts w:ascii="Arial" w:eastAsia="Arial" w:hAnsi="Arial" w:cs="Arial"/>
          <w:w w:val="94"/>
          <w:sz w:val="24"/>
          <w:szCs w:val="24"/>
        </w:rPr>
        <w:t xml:space="preserve">e </w:t>
      </w:r>
      <w:r>
        <w:rPr>
          <w:rFonts w:ascii="Arial" w:eastAsia="Arial" w:hAnsi="Arial" w:cs="Arial"/>
          <w:spacing w:val="-11"/>
          <w:w w:val="104"/>
          <w:sz w:val="24"/>
          <w:szCs w:val="24"/>
        </w:rPr>
        <w:t>w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>
        <w:rPr>
          <w:rFonts w:ascii="Arial" w:eastAsia="Arial" w:hAnsi="Arial" w:cs="Arial"/>
          <w:spacing w:val="-6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1"/>
          <w:w w:val="102"/>
          <w:sz w:val="24"/>
          <w:szCs w:val="24"/>
        </w:rPr>
        <w:t>k</w:t>
      </w:r>
      <w:r>
        <w:rPr>
          <w:rFonts w:ascii="Arial" w:eastAsia="Arial" w:hAnsi="Arial" w:cs="Arial"/>
          <w:w w:val="70"/>
          <w:sz w:val="24"/>
          <w:szCs w:val="24"/>
        </w:rPr>
        <w:t>,</w:t>
      </w:r>
      <w:r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n</w:t>
      </w:r>
      <w:r>
        <w:rPr>
          <w:rFonts w:ascii="Arial" w:eastAsia="Arial" w:hAnsi="Arial" w:cs="Arial"/>
          <w:spacing w:val="-10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d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7"/>
          <w:sz w:val="24"/>
          <w:szCs w:val="24"/>
        </w:rPr>
        <w:t>r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sz w:val="24"/>
          <w:szCs w:val="24"/>
        </w:rPr>
        <w:t>w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pacing w:val="-11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8"/>
          <w:sz w:val="24"/>
          <w:szCs w:val="24"/>
        </w:rPr>
        <w:t>b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s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>
        <w:rPr>
          <w:rFonts w:ascii="Arial" w:eastAsia="Arial" w:hAnsi="Arial" w:cs="Arial"/>
          <w:w w:val="102"/>
          <w:sz w:val="24"/>
          <w:szCs w:val="24"/>
        </w:rPr>
        <w:t xml:space="preserve">n </w:t>
      </w:r>
      <w:r>
        <w:rPr>
          <w:rFonts w:ascii="Arial" w:eastAsia="Arial" w:hAnsi="Arial" w:cs="Arial"/>
          <w:spacing w:val="-8"/>
          <w:w w:val="117"/>
          <w:sz w:val="24"/>
          <w:szCs w:val="24"/>
        </w:rPr>
        <w:t>i</w:t>
      </w:r>
      <w:r>
        <w:rPr>
          <w:rFonts w:ascii="Arial" w:eastAsia="Arial" w:hAnsi="Arial" w:cs="Arial"/>
          <w:spacing w:val="-6"/>
          <w:w w:val="117"/>
          <w:sz w:val="24"/>
          <w:szCs w:val="24"/>
        </w:rPr>
        <w:t>t</w:t>
      </w:r>
      <w:r>
        <w:rPr>
          <w:rFonts w:ascii="Arial" w:eastAsia="Arial" w:hAnsi="Arial" w:cs="Arial"/>
          <w:w w:val="96"/>
          <w:sz w:val="24"/>
          <w:szCs w:val="24"/>
        </w:rPr>
        <w:t>.</w:t>
      </w:r>
    </w:p>
    <w:p w:rsidR="008E418F" w:rsidRDefault="008E418F">
      <w:pPr>
        <w:spacing w:before="1" w:after="0" w:line="100" w:lineRule="exact"/>
        <w:rPr>
          <w:sz w:val="10"/>
          <w:szCs w:val="10"/>
        </w:rPr>
      </w:pPr>
    </w:p>
    <w:p w:rsidR="008E418F" w:rsidRDefault="00C85D60" w:rsidP="00C10E51">
      <w:pPr>
        <w:spacing w:after="0" w:line="260" w:lineRule="auto"/>
        <w:ind w:left="887" w:right="554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5"/>
          <w:w w:val="86"/>
          <w:sz w:val="24"/>
          <w:szCs w:val="24"/>
        </w:rPr>
        <w:t>C</w:t>
      </w:r>
      <w:r>
        <w:rPr>
          <w:rFonts w:ascii="Arial" w:eastAsia="Arial" w:hAnsi="Arial" w:cs="Arial"/>
          <w:w w:val="86"/>
          <w:sz w:val="24"/>
          <w:szCs w:val="24"/>
        </w:rPr>
        <w:t>C</w:t>
      </w:r>
      <w:r>
        <w:rPr>
          <w:rFonts w:ascii="Arial" w:eastAsia="Arial" w:hAnsi="Arial" w:cs="Arial"/>
          <w:spacing w:val="-10"/>
          <w:w w:val="8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sz w:val="24"/>
          <w:szCs w:val="24"/>
        </w:rPr>
        <w:t>l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c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pacing w:val="-8"/>
          <w:sz w:val="24"/>
          <w:szCs w:val="24"/>
        </w:rPr>
        <w:t>s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8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98"/>
          <w:sz w:val="24"/>
          <w:szCs w:val="24"/>
        </w:rPr>
        <w:t>a</w:t>
      </w:r>
      <w:r>
        <w:rPr>
          <w:rFonts w:ascii="Arial" w:eastAsia="Arial" w:hAnsi="Arial" w:cs="Arial"/>
          <w:spacing w:val="-10"/>
          <w:w w:val="98"/>
          <w:sz w:val="24"/>
          <w:szCs w:val="24"/>
        </w:rPr>
        <w:t>r</w:t>
      </w:r>
      <w:r>
        <w:rPr>
          <w:rFonts w:ascii="Arial" w:eastAsia="Arial" w:hAnsi="Arial" w:cs="Arial"/>
          <w:w w:val="98"/>
          <w:sz w:val="24"/>
          <w:szCs w:val="24"/>
        </w:rPr>
        <w:t>e</w:t>
      </w:r>
      <w:r>
        <w:rPr>
          <w:rFonts w:ascii="Arial" w:eastAsia="Arial" w:hAnsi="Arial" w:cs="Arial"/>
          <w:spacing w:val="-20"/>
          <w:w w:val="9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di</w:t>
      </w:r>
      <w:r>
        <w:rPr>
          <w:rFonts w:ascii="Arial" w:eastAsia="Arial" w:hAnsi="Arial" w:cs="Arial"/>
          <w:spacing w:val="-2"/>
          <w:sz w:val="24"/>
          <w:szCs w:val="24"/>
        </w:rPr>
        <w:t>f</w:t>
      </w:r>
      <w:r>
        <w:rPr>
          <w:rFonts w:ascii="Arial" w:eastAsia="Arial" w:hAnsi="Arial" w:cs="Arial"/>
          <w:spacing w:val="-10"/>
          <w:sz w:val="24"/>
          <w:szCs w:val="24"/>
        </w:rPr>
        <w:t>f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10"/>
          <w:sz w:val="24"/>
          <w:szCs w:val="24"/>
        </w:rPr>
        <w:t>r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comb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9"/>
          <w:sz w:val="24"/>
          <w:szCs w:val="24"/>
        </w:rPr>
        <w:t>na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0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w w:val="121"/>
          <w:sz w:val="24"/>
          <w:szCs w:val="24"/>
        </w:rPr>
        <w:t>t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h</w:t>
      </w:r>
      <w:r>
        <w:rPr>
          <w:rFonts w:ascii="Arial" w:eastAsia="Arial" w:hAnsi="Arial" w:cs="Arial"/>
          <w:w w:val="94"/>
          <w:sz w:val="24"/>
          <w:szCs w:val="24"/>
        </w:rPr>
        <w:t xml:space="preserve">e </w:t>
      </w:r>
      <w:r>
        <w:rPr>
          <w:rFonts w:ascii="Arial" w:eastAsia="Arial" w:hAnsi="Arial" w:cs="Arial"/>
          <w:spacing w:val="-7"/>
          <w:w w:val="99"/>
          <w:sz w:val="24"/>
          <w:szCs w:val="24"/>
        </w:rPr>
        <w:t>ab</w:t>
      </w:r>
      <w:r>
        <w:rPr>
          <w:rFonts w:ascii="Arial" w:eastAsia="Arial" w:hAnsi="Arial" w:cs="Arial"/>
          <w:spacing w:val="-12"/>
          <w:w w:val="99"/>
          <w:sz w:val="24"/>
          <w:szCs w:val="24"/>
        </w:rPr>
        <w:t>o</w:t>
      </w:r>
      <w:r>
        <w:rPr>
          <w:rFonts w:ascii="Arial" w:eastAsia="Arial" w:hAnsi="Arial" w:cs="Arial"/>
          <w:spacing w:val="-11"/>
          <w:w w:val="99"/>
          <w:sz w:val="24"/>
          <w:szCs w:val="24"/>
        </w:rPr>
        <w:t>v</w:t>
      </w:r>
      <w:r>
        <w:rPr>
          <w:rFonts w:ascii="Arial" w:eastAsia="Arial" w:hAnsi="Arial" w:cs="Arial"/>
          <w:w w:val="99"/>
          <w:sz w:val="24"/>
          <w:szCs w:val="24"/>
        </w:rPr>
        <w:t>e</w:t>
      </w:r>
      <w:r>
        <w:rPr>
          <w:rFonts w:ascii="Arial" w:eastAsia="Arial" w:hAnsi="Arial" w:cs="Arial"/>
          <w:spacing w:val="-20"/>
          <w:w w:val="9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103"/>
          <w:sz w:val="24"/>
          <w:szCs w:val="24"/>
        </w:rPr>
        <w:t>co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n</w:t>
      </w:r>
      <w:r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8"/>
          <w:w w:val="121"/>
          <w:sz w:val="24"/>
          <w:szCs w:val="24"/>
        </w:rPr>
        <w:t>t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>
        <w:rPr>
          <w:rFonts w:ascii="Arial" w:eastAsia="Arial" w:hAnsi="Arial" w:cs="Arial"/>
          <w:spacing w:val="-9"/>
          <w:w w:val="102"/>
          <w:sz w:val="24"/>
          <w:szCs w:val="24"/>
        </w:rPr>
        <w:t>n</w:t>
      </w:r>
      <w:r>
        <w:rPr>
          <w:rFonts w:ascii="Arial" w:eastAsia="Arial" w:hAnsi="Arial" w:cs="Arial"/>
          <w:spacing w:val="-7"/>
          <w:w w:val="101"/>
          <w:sz w:val="24"/>
          <w:szCs w:val="24"/>
        </w:rPr>
        <w:t>s.</w:t>
      </w:r>
    </w:p>
    <w:p w:rsidR="00AA02C7" w:rsidRDefault="00AA02C7">
      <w:pPr>
        <w:spacing w:before="5" w:after="0" w:line="240" w:lineRule="exact"/>
        <w:rPr>
          <w:sz w:val="24"/>
          <w:szCs w:val="24"/>
        </w:rPr>
        <w:sectPr w:rsidR="00AA02C7" w:rsidSect="002A3841">
          <w:type w:val="continuous"/>
          <w:pgSz w:w="11920" w:h="16840"/>
          <w:pgMar w:top="1560" w:right="460" w:bottom="280" w:left="440" w:header="720" w:footer="720" w:gutter="0"/>
          <w:cols w:space="720"/>
        </w:sectPr>
      </w:pPr>
    </w:p>
    <w:p w:rsidR="00344117" w:rsidRDefault="00344117">
      <w:pPr>
        <w:spacing w:after="0" w:line="240" w:lineRule="auto"/>
        <w:ind w:left="127" w:right="-20"/>
        <w:rPr>
          <w:rFonts w:ascii="Arial" w:eastAsia="Arial" w:hAnsi="Arial" w:cs="Arial"/>
          <w:b/>
          <w:bCs/>
          <w:color w:val="454545"/>
          <w:spacing w:val="-11"/>
          <w:sz w:val="30"/>
          <w:szCs w:val="30"/>
        </w:rPr>
        <w:sectPr w:rsidR="00344117" w:rsidSect="002A3841">
          <w:type w:val="continuous"/>
          <w:pgSz w:w="11920" w:h="16840"/>
          <w:pgMar w:top="1560" w:right="460" w:bottom="280" w:left="440" w:header="720" w:footer="720" w:gutter="0"/>
          <w:cols w:space="720"/>
        </w:sectPr>
      </w:pPr>
    </w:p>
    <w:p w:rsidR="008E418F" w:rsidRDefault="00C85D60">
      <w:pPr>
        <w:spacing w:after="0" w:line="240" w:lineRule="auto"/>
        <w:ind w:left="127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color w:val="454545"/>
          <w:spacing w:val="-11"/>
          <w:sz w:val="30"/>
          <w:szCs w:val="30"/>
        </w:rPr>
        <w:t>L</w:t>
      </w:r>
      <w:r>
        <w:rPr>
          <w:rFonts w:ascii="Arial" w:eastAsia="Arial" w:hAnsi="Arial" w:cs="Arial"/>
          <w:b/>
          <w:bCs/>
          <w:color w:val="454545"/>
          <w:spacing w:val="-9"/>
          <w:sz w:val="30"/>
          <w:szCs w:val="30"/>
        </w:rPr>
        <w:t>ic</w:t>
      </w:r>
      <w:r>
        <w:rPr>
          <w:rFonts w:ascii="Arial" w:eastAsia="Arial" w:hAnsi="Arial" w:cs="Arial"/>
          <w:b/>
          <w:bCs/>
          <w:color w:val="454545"/>
          <w:spacing w:val="-7"/>
          <w:sz w:val="30"/>
          <w:szCs w:val="30"/>
        </w:rPr>
        <w:t>e</w:t>
      </w:r>
      <w:r>
        <w:rPr>
          <w:rFonts w:ascii="Arial" w:eastAsia="Arial" w:hAnsi="Arial" w:cs="Arial"/>
          <w:b/>
          <w:bCs/>
          <w:color w:val="454545"/>
          <w:spacing w:val="-10"/>
          <w:sz w:val="30"/>
          <w:szCs w:val="30"/>
        </w:rPr>
        <w:t>n</w:t>
      </w:r>
      <w:r>
        <w:rPr>
          <w:rFonts w:ascii="Arial" w:eastAsia="Arial" w:hAnsi="Arial" w:cs="Arial"/>
          <w:b/>
          <w:bCs/>
          <w:color w:val="454545"/>
          <w:spacing w:val="-11"/>
          <w:sz w:val="30"/>
          <w:szCs w:val="30"/>
        </w:rPr>
        <w:t>s</w:t>
      </w:r>
      <w:r>
        <w:rPr>
          <w:rFonts w:ascii="Arial" w:eastAsia="Arial" w:hAnsi="Arial" w:cs="Arial"/>
          <w:b/>
          <w:bCs/>
          <w:color w:val="454545"/>
          <w:spacing w:val="-10"/>
          <w:sz w:val="30"/>
          <w:szCs w:val="30"/>
        </w:rPr>
        <w:t>e</w:t>
      </w:r>
      <w:r>
        <w:rPr>
          <w:rFonts w:ascii="Arial" w:eastAsia="Arial" w:hAnsi="Arial" w:cs="Arial"/>
          <w:b/>
          <w:bCs/>
          <w:color w:val="454545"/>
          <w:sz w:val="30"/>
          <w:szCs w:val="30"/>
        </w:rPr>
        <w:t>s</w:t>
      </w:r>
    </w:p>
    <w:p w:rsidR="008E418F" w:rsidRDefault="008E418F">
      <w:pPr>
        <w:spacing w:before="1" w:after="0" w:line="110" w:lineRule="exact"/>
        <w:rPr>
          <w:sz w:val="11"/>
          <w:szCs w:val="11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4D477D" w:rsidP="00344117">
      <w:pPr>
        <w:spacing w:after="0" w:line="260" w:lineRule="auto"/>
        <w:ind w:left="2807" w:right="31"/>
        <w:jc w:val="both"/>
        <w:rPr>
          <w:rFonts w:ascii="Arial" w:eastAsia="Arial" w:hAnsi="Arial" w:cs="Arial"/>
          <w:sz w:val="24"/>
          <w:szCs w:val="24"/>
        </w:rPr>
      </w:pPr>
      <w:r w:rsidRPr="00344117">
        <w:rPr>
          <w:b/>
          <w:noProof/>
          <w:lang w:val="en-AU" w:eastAsia="en-AU"/>
        </w:rPr>
        <w:drawing>
          <wp:anchor distT="0" distB="0" distL="114300" distR="114300" simplePos="0" relativeHeight="251663360" behindDoc="1" locked="0" layoutInCell="1" allowOverlap="1" wp14:anchorId="681D264A" wp14:editId="4152E409">
            <wp:simplePos x="0" y="0"/>
            <wp:positionH relativeFrom="page">
              <wp:posOffset>337185</wp:posOffset>
            </wp:positionH>
            <wp:positionV relativeFrom="paragraph">
              <wp:posOffset>42545</wp:posOffset>
            </wp:positionV>
            <wp:extent cx="1536700" cy="546100"/>
            <wp:effectExtent l="0" t="0" r="6350" b="6350"/>
            <wp:wrapSquare wrapText="bothSides"/>
            <wp:docPr id="835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85D60" w:rsidRPr="00344117">
        <w:rPr>
          <w:rFonts w:ascii="Arial" w:eastAsia="Arial" w:hAnsi="Arial" w:cs="Arial"/>
          <w:b/>
          <w:spacing w:val="-13"/>
          <w:w w:val="94"/>
          <w:sz w:val="24"/>
          <w:szCs w:val="24"/>
        </w:rPr>
        <w:t>A</w:t>
      </w:r>
      <w:r w:rsidR="00C85D60" w:rsidRPr="00344117">
        <w:rPr>
          <w:rFonts w:ascii="Arial" w:eastAsia="Arial" w:hAnsi="Arial" w:cs="Arial"/>
          <w:b/>
          <w:spacing w:val="-3"/>
          <w:w w:val="121"/>
          <w:sz w:val="24"/>
          <w:szCs w:val="24"/>
        </w:rPr>
        <w:t>t</w:t>
      </w:r>
      <w:r w:rsidR="00C85D60" w:rsidRPr="00344117">
        <w:rPr>
          <w:rFonts w:ascii="Arial" w:eastAsia="Arial" w:hAnsi="Arial" w:cs="Arial"/>
          <w:b/>
          <w:spacing w:val="-7"/>
          <w:w w:val="121"/>
          <w:sz w:val="24"/>
          <w:szCs w:val="24"/>
        </w:rPr>
        <w:t>t</w:t>
      </w:r>
      <w:r w:rsidR="00C85D60" w:rsidRPr="00344117">
        <w:rPr>
          <w:rFonts w:ascii="Arial" w:eastAsia="Arial" w:hAnsi="Arial" w:cs="Arial"/>
          <w:b/>
          <w:spacing w:val="-7"/>
          <w:w w:val="108"/>
          <w:sz w:val="24"/>
          <w:szCs w:val="24"/>
        </w:rPr>
        <w:t>r</w:t>
      </w:r>
      <w:r w:rsidR="00C85D60" w:rsidRPr="00344117">
        <w:rPr>
          <w:rFonts w:ascii="Arial" w:eastAsia="Arial" w:hAnsi="Arial" w:cs="Arial"/>
          <w:b/>
          <w:spacing w:val="-8"/>
          <w:w w:val="108"/>
          <w:sz w:val="24"/>
          <w:szCs w:val="24"/>
        </w:rPr>
        <w:t>i</w:t>
      </w:r>
      <w:r w:rsidR="00C85D60" w:rsidRPr="00344117">
        <w:rPr>
          <w:rFonts w:ascii="Arial" w:eastAsia="Arial" w:hAnsi="Arial" w:cs="Arial"/>
          <w:b/>
          <w:spacing w:val="-7"/>
          <w:w w:val="102"/>
          <w:sz w:val="24"/>
          <w:szCs w:val="24"/>
        </w:rPr>
        <w:t>b</w:t>
      </w:r>
      <w:r w:rsidR="00C85D60" w:rsidRPr="00344117">
        <w:rPr>
          <w:rFonts w:ascii="Arial" w:eastAsia="Arial" w:hAnsi="Arial" w:cs="Arial"/>
          <w:b/>
          <w:spacing w:val="-7"/>
          <w:w w:val="108"/>
          <w:sz w:val="24"/>
          <w:szCs w:val="24"/>
        </w:rPr>
        <w:t>u</w:t>
      </w:r>
      <w:r w:rsidR="00C85D60" w:rsidRPr="00344117">
        <w:rPr>
          <w:rFonts w:ascii="Arial" w:eastAsia="Arial" w:hAnsi="Arial" w:cs="Arial"/>
          <w:b/>
          <w:spacing w:val="-9"/>
          <w:w w:val="108"/>
          <w:sz w:val="24"/>
          <w:szCs w:val="24"/>
        </w:rPr>
        <w:t>t</w:t>
      </w:r>
      <w:r w:rsidR="00C85D60" w:rsidRPr="00344117">
        <w:rPr>
          <w:rFonts w:ascii="Arial" w:eastAsia="Arial" w:hAnsi="Arial" w:cs="Arial"/>
          <w:b/>
          <w:spacing w:val="-8"/>
          <w:w w:val="113"/>
          <w:sz w:val="24"/>
          <w:szCs w:val="24"/>
        </w:rPr>
        <w:t>i</w:t>
      </w:r>
      <w:r w:rsidR="00C85D60" w:rsidRPr="00344117">
        <w:rPr>
          <w:rFonts w:ascii="Arial" w:eastAsia="Arial" w:hAnsi="Arial" w:cs="Arial"/>
          <w:b/>
          <w:spacing w:val="-7"/>
          <w:w w:val="102"/>
          <w:sz w:val="24"/>
          <w:szCs w:val="24"/>
        </w:rPr>
        <w:t>on</w:t>
      </w:r>
      <w:r w:rsidR="00C85D60" w:rsidRPr="00344117">
        <w:rPr>
          <w:rFonts w:ascii="Arial" w:eastAsia="Arial" w:hAnsi="Arial" w:cs="Arial"/>
          <w:b/>
          <w:w w:val="96"/>
          <w:sz w:val="24"/>
          <w:szCs w:val="24"/>
        </w:rPr>
        <w:t>.</w:t>
      </w:r>
      <w:proofErr w:type="gramEnd"/>
      <w:r w:rsidR="00C85D60">
        <w:rPr>
          <w:rFonts w:ascii="Arial" w:eastAsia="Arial" w:hAnsi="Arial" w:cs="Arial"/>
          <w:w w:val="96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5"/>
          <w:w w:val="97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w w:val="97"/>
          <w:sz w:val="24"/>
          <w:szCs w:val="24"/>
        </w:rPr>
        <w:t>h</w:t>
      </w:r>
      <w:r w:rsidR="00C85D60">
        <w:rPr>
          <w:rFonts w:ascii="Arial" w:eastAsia="Arial" w:hAnsi="Arial" w:cs="Arial"/>
          <w:w w:val="97"/>
          <w:sz w:val="24"/>
          <w:szCs w:val="24"/>
        </w:rPr>
        <w:t>e</w:t>
      </w:r>
      <w:r w:rsidR="00C85D60">
        <w:rPr>
          <w:rFonts w:ascii="Arial" w:eastAsia="Arial" w:hAnsi="Arial" w:cs="Arial"/>
          <w:spacing w:val="-17"/>
          <w:w w:val="97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s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l</w:t>
      </w:r>
      <w:r w:rsidR="00C85D60">
        <w:rPr>
          <w:rFonts w:ascii="Arial" w:eastAsia="Arial" w:hAnsi="Arial" w:cs="Arial"/>
          <w:spacing w:val="-11"/>
          <w:sz w:val="24"/>
          <w:szCs w:val="24"/>
        </w:rPr>
        <w:t>ow</w:t>
      </w:r>
      <w:r w:rsidR="00C85D60">
        <w:rPr>
          <w:rFonts w:ascii="Arial" w:eastAsia="Arial" w:hAnsi="Arial" w:cs="Arial"/>
          <w:sz w:val="24"/>
          <w:szCs w:val="24"/>
        </w:rPr>
        <w:t>s</w:t>
      </w:r>
      <w:r w:rsidR="00C85D60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u</w:t>
      </w:r>
      <w:r w:rsidR="00C85D60">
        <w:rPr>
          <w:rFonts w:ascii="Arial" w:eastAsia="Arial" w:hAnsi="Arial" w:cs="Arial"/>
          <w:spacing w:val="-8"/>
          <w:w w:val="104"/>
          <w:sz w:val="24"/>
          <w:szCs w:val="24"/>
        </w:rPr>
        <w:t>s</w:t>
      </w:r>
      <w:r w:rsidR="00C85D60"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w w:val="104"/>
          <w:sz w:val="24"/>
          <w:szCs w:val="24"/>
        </w:rPr>
        <w:t xml:space="preserve">s </w:t>
      </w:r>
      <w:r w:rsidR="00C85D60">
        <w:rPr>
          <w:rFonts w:ascii="Arial" w:eastAsia="Arial" w:hAnsi="Arial" w:cs="Arial"/>
          <w:spacing w:val="-11"/>
          <w:sz w:val="24"/>
          <w:szCs w:val="24"/>
        </w:rPr>
        <w:t>t</w:t>
      </w:r>
      <w:r w:rsidR="00C85D60">
        <w:rPr>
          <w:rFonts w:ascii="Arial" w:eastAsia="Arial" w:hAnsi="Arial" w:cs="Arial"/>
          <w:sz w:val="24"/>
          <w:szCs w:val="24"/>
        </w:rPr>
        <w:t>o</w:t>
      </w:r>
      <w:r w:rsidR="00C85D60"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103"/>
          <w:sz w:val="24"/>
          <w:szCs w:val="24"/>
        </w:rPr>
        <w:t>co</w:t>
      </w:r>
      <w:r w:rsidR="00C85D60">
        <w:rPr>
          <w:rFonts w:ascii="Arial" w:eastAsia="Arial" w:hAnsi="Arial" w:cs="Arial"/>
          <w:spacing w:val="-11"/>
          <w:w w:val="102"/>
          <w:sz w:val="24"/>
          <w:szCs w:val="24"/>
        </w:rPr>
        <w:t>p</w:t>
      </w:r>
      <w:r w:rsidR="00C85D60">
        <w:rPr>
          <w:rFonts w:ascii="Arial" w:eastAsia="Arial" w:hAnsi="Arial" w:cs="Arial"/>
          <w:spacing w:val="-18"/>
          <w:sz w:val="24"/>
          <w:szCs w:val="24"/>
        </w:rPr>
        <w:t>y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104"/>
          <w:sz w:val="24"/>
          <w:szCs w:val="24"/>
        </w:rPr>
        <w:t>m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1"/>
          <w:w w:val="118"/>
          <w:sz w:val="24"/>
          <w:szCs w:val="24"/>
        </w:rPr>
        <w:t>f</w:t>
      </w:r>
      <w:r w:rsidR="00C85D60">
        <w:rPr>
          <w:rFonts w:ascii="Arial" w:eastAsia="Arial" w:hAnsi="Arial" w:cs="Arial"/>
          <w:spacing w:val="-18"/>
          <w:sz w:val="24"/>
          <w:szCs w:val="24"/>
        </w:rPr>
        <w:t>y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 w:rsidR="00C85D60"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110"/>
          <w:sz w:val="24"/>
          <w:szCs w:val="24"/>
        </w:rPr>
        <w:t>s</w:t>
      </w:r>
      <w:r w:rsidR="00C85D60">
        <w:rPr>
          <w:rFonts w:ascii="Arial" w:eastAsia="Arial" w:hAnsi="Arial" w:cs="Arial"/>
          <w:spacing w:val="-8"/>
          <w:w w:val="110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bu</w:t>
      </w:r>
      <w:r w:rsidR="00C85D60">
        <w:rPr>
          <w:rFonts w:ascii="Arial" w:eastAsia="Arial" w:hAnsi="Arial" w:cs="Arial"/>
          <w:spacing w:val="-11"/>
          <w:w w:val="121"/>
          <w:sz w:val="24"/>
          <w:szCs w:val="24"/>
        </w:rPr>
        <w:t>t</w:t>
      </w:r>
      <w:r w:rsidR="00C85D60">
        <w:rPr>
          <w:rFonts w:ascii="Arial" w:eastAsia="Arial" w:hAnsi="Arial" w:cs="Arial"/>
          <w:spacing w:val="-4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d</w:t>
      </w:r>
      <w:r w:rsidR="00C85D60">
        <w:rPr>
          <w:rFonts w:ascii="Arial" w:eastAsia="Arial" w:hAnsi="Arial" w:cs="Arial"/>
          <w:spacing w:val="-9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sp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11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 xml:space="preserve">y </w:t>
      </w:r>
      <w:r w:rsidR="00C85D60">
        <w:rPr>
          <w:rFonts w:ascii="Arial" w:eastAsia="Arial" w:hAnsi="Arial" w:cs="Arial"/>
          <w:spacing w:val="-7"/>
          <w:sz w:val="24"/>
          <w:szCs w:val="24"/>
        </w:rPr>
        <w:t>an</w:t>
      </w:r>
      <w:r w:rsidR="00C85D60">
        <w:rPr>
          <w:rFonts w:ascii="Arial" w:eastAsia="Arial" w:hAnsi="Arial" w:cs="Arial"/>
          <w:sz w:val="24"/>
          <w:szCs w:val="24"/>
        </w:rPr>
        <w:t>d</w:t>
      </w:r>
      <w:r w:rsidR="00C85D60">
        <w:rPr>
          <w:rFonts w:ascii="Arial" w:eastAsia="Arial" w:hAnsi="Arial" w:cs="Arial"/>
          <w:spacing w:val="-1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p</w:t>
      </w:r>
      <w:r w:rsidR="00C85D60"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spacing w:val="-1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10"/>
          <w:w w:val="118"/>
          <w:sz w:val="24"/>
          <w:szCs w:val="24"/>
        </w:rPr>
        <w:t>f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w w:val="104"/>
          <w:sz w:val="24"/>
          <w:szCs w:val="24"/>
        </w:rPr>
        <w:t xml:space="preserve">m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sz w:val="24"/>
          <w:szCs w:val="24"/>
        </w:rPr>
        <w:t>w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sz w:val="24"/>
          <w:szCs w:val="24"/>
        </w:rPr>
        <w:t>r</w:t>
      </w:r>
      <w:r w:rsidR="00C85D60">
        <w:rPr>
          <w:rFonts w:ascii="Arial" w:eastAsia="Arial" w:hAnsi="Arial" w:cs="Arial"/>
          <w:sz w:val="24"/>
          <w:szCs w:val="24"/>
        </w:rPr>
        <w:t>k</w:t>
      </w:r>
      <w:r w:rsidR="00C85D60"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sz w:val="24"/>
          <w:szCs w:val="24"/>
        </w:rPr>
        <w:t>n</w:t>
      </w:r>
      <w:r w:rsidR="00C85D60">
        <w:rPr>
          <w:rFonts w:ascii="Arial" w:eastAsia="Arial" w:hAnsi="Arial" w:cs="Arial"/>
          <w:spacing w:val="-7"/>
          <w:sz w:val="24"/>
          <w:szCs w:val="24"/>
        </w:rPr>
        <w:t>l</w:t>
      </w:r>
      <w:r w:rsidR="00C85D60">
        <w:rPr>
          <w:rFonts w:ascii="Arial" w:eastAsia="Arial" w:hAnsi="Arial" w:cs="Arial"/>
          <w:sz w:val="24"/>
          <w:szCs w:val="24"/>
        </w:rPr>
        <w:t>y</w:t>
      </w:r>
      <w:r w:rsidR="00C85D60"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z w:val="24"/>
          <w:szCs w:val="24"/>
        </w:rPr>
        <w:t>f</w:t>
      </w:r>
      <w:r w:rsidR="00C85D60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98"/>
          <w:sz w:val="24"/>
          <w:szCs w:val="24"/>
        </w:rPr>
        <w:t>a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u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ho</w:t>
      </w:r>
      <w:r w:rsidR="00C85D60">
        <w:rPr>
          <w:rFonts w:ascii="Arial" w:eastAsia="Arial" w:hAnsi="Arial" w:cs="Arial"/>
          <w:sz w:val="24"/>
          <w:szCs w:val="24"/>
        </w:rPr>
        <w:t>r</w:t>
      </w:r>
      <w:r w:rsidR="00C85D60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sz w:val="24"/>
          <w:szCs w:val="24"/>
        </w:rPr>
        <w:t>i</w:t>
      </w:r>
      <w:r w:rsidR="00C85D60">
        <w:rPr>
          <w:rFonts w:ascii="Arial" w:eastAsia="Arial" w:hAnsi="Arial" w:cs="Arial"/>
          <w:sz w:val="24"/>
          <w:szCs w:val="24"/>
        </w:rPr>
        <w:t>s</w:t>
      </w:r>
      <w:r w:rsidR="00C85D60"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gi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z w:val="24"/>
          <w:szCs w:val="24"/>
        </w:rPr>
        <w:t>n</w:t>
      </w:r>
      <w:r w:rsidR="00C85D60"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10"/>
          <w:sz w:val="24"/>
          <w:szCs w:val="24"/>
        </w:rPr>
        <w:t>r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8"/>
          <w:sz w:val="24"/>
          <w:szCs w:val="24"/>
        </w:rPr>
        <w:t>di</w:t>
      </w:r>
      <w:r w:rsidR="00C85D60">
        <w:rPr>
          <w:rFonts w:ascii="Arial" w:eastAsia="Arial" w:hAnsi="Arial" w:cs="Arial"/>
          <w:spacing w:val="-9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s</w:t>
      </w:r>
      <w:r w:rsidR="00C85D60">
        <w:rPr>
          <w:rFonts w:ascii="Arial" w:eastAsia="Arial" w:hAnsi="Arial" w:cs="Arial"/>
          <w:sz w:val="24"/>
          <w:szCs w:val="24"/>
        </w:rPr>
        <w:t>.</w:t>
      </w:r>
      <w:r w:rsidR="00C85D60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98"/>
          <w:sz w:val="24"/>
          <w:szCs w:val="24"/>
        </w:rPr>
        <w:t>Und</w:t>
      </w:r>
      <w:r w:rsidR="00C85D60">
        <w:rPr>
          <w:rFonts w:ascii="Arial" w:eastAsia="Arial" w:hAnsi="Arial" w:cs="Arial"/>
          <w:spacing w:val="-6"/>
          <w:w w:val="98"/>
          <w:sz w:val="24"/>
          <w:szCs w:val="24"/>
        </w:rPr>
        <w:t>e</w:t>
      </w:r>
      <w:r w:rsidR="00C85D60">
        <w:rPr>
          <w:rFonts w:ascii="Arial" w:eastAsia="Arial" w:hAnsi="Arial" w:cs="Arial"/>
          <w:w w:val="98"/>
          <w:sz w:val="24"/>
          <w:szCs w:val="24"/>
        </w:rPr>
        <w:t>r</w:t>
      </w:r>
      <w:r w:rsidR="00C85D60">
        <w:rPr>
          <w:rFonts w:ascii="Arial" w:eastAsia="Arial" w:hAnsi="Arial" w:cs="Arial"/>
          <w:spacing w:val="-19"/>
          <w:w w:val="98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w w:val="113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99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w w:val="99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w w:val="102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w w:val="104"/>
          <w:sz w:val="24"/>
          <w:szCs w:val="24"/>
        </w:rPr>
        <w:t>s</w:t>
      </w:r>
      <w:r w:rsidR="00C85D60">
        <w:rPr>
          <w:rFonts w:ascii="Arial" w:eastAsia="Arial" w:hAnsi="Arial" w:cs="Arial"/>
          <w:spacing w:val="-4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w w:val="113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99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w w:val="99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w w:val="102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w w:val="104"/>
          <w:sz w:val="24"/>
          <w:szCs w:val="24"/>
        </w:rPr>
        <w:t>s</w:t>
      </w:r>
      <w:r w:rsidR="00C85D60"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spacing w:val="-8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w w:val="104"/>
          <w:sz w:val="24"/>
          <w:szCs w:val="24"/>
        </w:rPr>
        <w:t xml:space="preserve">s </w:t>
      </w:r>
      <w:r w:rsidR="00C85D60">
        <w:rPr>
          <w:rFonts w:ascii="Arial" w:eastAsia="Arial" w:hAnsi="Arial" w:cs="Arial"/>
          <w:spacing w:val="-8"/>
          <w:w w:val="98"/>
          <w:sz w:val="24"/>
          <w:szCs w:val="24"/>
        </w:rPr>
        <w:t>h</w:t>
      </w:r>
      <w:r w:rsidR="00C85D60">
        <w:rPr>
          <w:rFonts w:ascii="Arial" w:eastAsia="Arial" w:hAnsi="Arial" w:cs="Arial"/>
          <w:spacing w:val="-12"/>
          <w:w w:val="98"/>
          <w:sz w:val="24"/>
          <w:szCs w:val="24"/>
        </w:rPr>
        <w:t>a</w:t>
      </w:r>
      <w:r w:rsidR="00C85D60">
        <w:rPr>
          <w:rFonts w:ascii="Arial" w:eastAsia="Arial" w:hAnsi="Arial" w:cs="Arial"/>
          <w:spacing w:val="-11"/>
          <w:w w:val="98"/>
          <w:sz w:val="24"/>
          <w:szCs w:val="24"/>
        </w:rPr>
        <w:t>v</w:t>
      </w:r>
      <w:r w:rsidR="00C85D60">
        <w:rPr>
          <w:rFonts w:ascii="Arial" w:eastAsia="Arial" w:hAnsi="Arial" w:cs="Arial"/>
          <w:w w:val="98"/>
          <w:sz w:val="24"/>
          <w:szCs w:val="24"/>
        </w:rPr>
        <w:t>e</w:t>
      </w:r>
      <w:r w:rsidR="00C85D60">
        <w:rPr>
          <w:rFonts w:ascii="Arial" w:eastAsia="Arial" w:hAnsi="Arial" w:cs="Arial"/>
          <w:spacing w:val="-18"/>
          <w:w w:val="98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6"/>
          <w:sz w:val="24"/>
          <w:szCs w:val="24"/>
        </w:rPr>
        <w:t>b</w:t>
      </w:r>
      <w:r w:rsidR="00C85D60">
        <w:rPr>
          <w:rFonts w:ascii="Arial" w:eastAsia="Arial" w:hAnsi="Arial" w:cs="Arial"/>
          <w:spacing w:val="-10"/>
          <w:sz w:val="24"/>
          <w:szCs w:val="24"/>
        </w:rPr>
        <w:t>r</w:t>
      </w:r>
      <w:r w:rsidR="00C85D60">
        <w:rPr>
          <w:rFonts w:ascii="Arial" w:eastAsia="Arial" w:hAnsi="Arial" w:cs="Arial"/>
          <w:spacing w:val="-9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pacing w:val="-7"/>
          <w:sz w:val="24"/>
          <w:szCs w:val="24"/>
        </w:rPr>
        <w:t>d</w:t>
      </w:r>
      <w:r w:rsidR="00C85D60">
        <w:rPr>
          <w:rFonts w:ascii="Arial" w:eastAsia="Arial" w:hAnsi="Arial" w:cs="Arial"/>
          <w:spacing w:val="-8"/>
          <w:sz w:val="24"/>
          <w:szCs w:val="24"/>
        </w:rPr>
        <w:t>e</w:t>
      </w:r>
      <w:r w:rsidR="00C85D60">
        <w:rPr>
          <w:rFonts w:ascii="Arial" w:eastAsia="Arial" w:hAnsi="Arial" w:cs="Arial"/>
          <w:spacing w:val="-7"/>
          <w:sz w:val="24"/>
          <w:szCs w:val="24"/>
        </w:rPr>
        <w:t>s</w:t>
      </w:r>
      <w:r w:rsidR="00C85D60">
        <w:rPr>
          <w:rFonts w:ascii="Arial" w:eastAsia="Arial" w:hAnsi="Arial" w:cs="Arial"/>
          <w:sz w:val="24"/>
          <w:szCs w:val="24"/>
        </w:rPr>
        <w:t>t</w:t>
      </w:r>
      <w:r w:rsidR="00C85D60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s</w:t>
      </w:r>
      <w:r w:rsidR="00C85D60">
        <w:rPr>
          <w:rFonts w:ascii="Arial" w:eastAsia="Arial" w:hAnsi="Arial" w:cs="Arial"/>
          <w:spacing w:val="-7"/>
          <w:sz w:val="24"/>
          <w:szCs w:val="24"/>
        </w:rPr>
        <w:t>cop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0"/>
          <w:sz w:val="24"/>
          <w:szCs w:val="24"/>
        </w:rPr>
        <w:t>o</w:t>
      </w:r>
      <w:r w:rsidR="00C85D60">
        <w:rPr>
          <w:rFonts w:ascii="Arial" w:eastAsia="Arial" w:hAnsi="Arial" w:cs="Arial"/>
          <w:sz w:val="24"/>
          <w:szCs w:val="24"/>
        </w:rPr>
        <w:t>f</w:t>
      </w:r>
      <w:r w:rsidR="00C85D60"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118"/>
          <w:sz w:val="24"/>
          <w:szCs w:val="24"/>
        </w:rPr>
        <w:t>f</w:t>
      </w:r>
      <w:r w:rsidR="00C85D60">
        <w:rPr>
          <w:rFonts w:ascii="Arial" w:eastAsia="Arial" w:hAnsi="Arial" w:cs="Arial"/>
          <w:spacing w:val="-10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6"/>
          <w:w w:val="94"/>
          <w:sz w:val="24"/>
          <w:szCs w:val="24"/>
        </w:rPr>
        <w:t>ee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do</w:t>
      </w:r>
      <w:r w:rsidR="00C85D60">
        <w:rPr>
          <w:rFonts w:ascii="Arial" w:eastAsia="Arial" w:hAnsi="Arial" w:cs="Arial"/>
          <w:spacing w:val="-7"/>
          <w:w w:val="104"/>
          <w:sz w:val="24"/>
          <w:szCs w:val="24"/>
        </w:rPr>
        <w:t>m</w:t>
      </w:r>
      <w:r w:rsidR="00C85D60">
        <w:rPr>
          <w:rFonts w:ascii="Arial" w:eastAsia="Arial" w:hAnsi="Arial" w:cs="Arial"/>
          <w:w w:val="96"/>
          <w:sz w:val="24"/>
          <w:szCs w:val="24"/>
        </w:rPr>
        <w:t>.</w:t>
      </w:r>
    </w:p>
    <w:p w:rsidR="008E418F" w:rsidRDefault="00C85D60" w:rsidP="00C10E51">
      <w:pPr>
        <w:spacing w:after="0" w:line="260" w:lineRule="auto"/>
        <w:ind w:left="2807" w:right="-44"/>
        <w:rPr>
          <w:rFonts w:ascii="Arial" w:eastAsia="Arial" w:hAnsi="Arial" w:cs="Arial"/>
          <w:i/>
          <w:w w:val="96"/>
          <w:sz w:val="24"/>
          <w:szCs w:val="24"/>
        </w:rPr>
      </w:pPr>
      <w:r>
        <w:rPr>
          <w:rFonts w:ascii="Arial" w:eastAsia="Arial" w:hAnsi="Arial" w:cs="Arial"/>
          <w:i/>
          <w:spacing w:val="-9"/>
          <w:sz w:val="24"/>
          <w:szCs w:val="24"/>
        </w:rPr>
        <w:t>T</w:t>
      </w:r>
      <w:r>
        <w:rPr>
          <w:rFonts w:ascii="Arial" w:eastAsia="Arial" w:hAnsi="Arial" w:cs="Arial"/>
          <w:i/>
          <w:spacing w:val="-7"/>
          <w:sz w:val="24"/>
          <w:szCs w:val="24"/>
        </w:rPr>
        <w:t>h</w:t>
      </w:r>
      <w:r>
        <w:rPr>
          <w:rFonts w:ascii="Arial" w:eastAsia="Arial" w:hAnsi="Arial" w:cs="Arial"/>
          <w:i/>
          <w:spacing w:val="-9"/>
          <w:sz w:val="24"/>
          <w:szCs w:val="24"/>
        </w:rPr>
        <w:t>i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9"/>
          <w:sz w:val="24"/>
          <w:szCs w:val="24"/>
        </w:rPr>
        <w:t>i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a</w:t>
      </w:r>
      <w:r>
        <w:rPr>
          <w:rFonts w:ascii="Arial" w:eastAsia="Arial" w:hAnsi="Arial" w:cs="Arial"/>
          <w:i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popu</w:t>
      </w:r>
      <w:r>
        <w:rPr>
          <w:rFonts w:ascii="Arial" w:eastAsia="Arial" w:hAnsi="Arial" w:cs="Arial"/>
          <w:i/>
          <w:spacing w:val="-8"/>
          <w:sz w:val="24"/>
          <w:szCs w:val="24"/>
        </w:rPr>
        <w:t>l</w:t>
      </w:r>
      <w:r>
        <w:rPr>
          <w:rFonts w:ascii="Arial" w:eastAsia="Arial" w:hAnsi="Arial" w:cs="Arial"/>
          <w:i/>
          <w:spacing w:val="-7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i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l</w:t>
      </w:r>
      <w:r>
        <w:rPr>
          <w:rFonts w:ascii="Arial" w:eastAsia="Arial" w:hAnsi="Arial" w:cs="Arial"/>
          <w:i/>
          <w:spacing w:val="-8"/>
          <w:sz w:val="24"/>
          <w:szCs w:val="24"/>
        </w:rPr>
        <w:t>i</w:t>
      </w:r>
      <w:r>
        <w:rPr>
          <w:rFonts w:ascii="Arial" w:eastAsia="Arial" w:hAnsi="Arial" w:cs="Arial"/>
          <w:i/>
          <w:spacing w:val="-7"/>
          <w:sz w:val="24"/>
          <w:szCs w:val="24"/>
        </w:rPr>
        <w:t>c</w:t>
      </w:r>
      <w:r>
        <w:rPr>
          <w:rFonts w:ascii="Arial" w:eastAsia="Arial" w:hAnsi="Arial" w:cs="Arial"/>
          <w:i/>
          <w:spacing w:val="-5"/>
          <w:sz w:val="24"/>
          <w:szCs w:val="24"/>
        </w:rPr>
        <w:t>e</w:t>
      </w:r>
      <w:r>
        <w:rPr>
          <w:rFonts w:ascii="Arial" w:eastAsia="Arial" w:hAnsi="Arial" w:cs="Arial"/>
          <w:i/>
          <w:spacing w:val="-9"/>
          <w:sz w:val="24"/>
          <w:szCs w:val="24"/>
        </w:rPr>
        <w:t>n</w:t>
      </w:r>
      <w:r>
        <w:rPr>
          <w:rFonts w:ascii="Arial" w:eastAsia="Arial" w:hAnsi="Arial" w:cs="Arial"/>
          <w:i/>
          <w:spacing w:val="-8"/>
          <w:sz w:val="24"/>
          <w:szCs w:val="24"/>
        </w:rPr>
        <w:t>s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1"/>
          <w:sz w:val="24"/>
          <w:szCs w:val="24"/>
        </w:rPr>
        <w:t>f</w:t>
      </w:r>
      <w:r>
        <w:rPr>
          <w:rFonts w:ascii="Arial" w:eastAsia="Arial" w:hAnsi="Arial" w:cs="Arial"/>
          <w:i/>
          <w:spacing w:val="-7"/>
          <w:sz w:val="24"/>
          <w:szCs w:val="24"/>
        </w:rPr>
        <w:t>o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i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p</w:t>
      </w:r>
      <w:r>
        <w:rPr>
          <w:rFonts w:ascii="Arial" w:eastAsia="Arial" w:hAnsi="Arial" w:cs="Arial"/>
          <w:i/>
          <w:spacing w:val="-6"/>
          <w:sz w:val="24"/>
          <w:szCs w:val="24"/>
        </w:rPr>
        <w:t>u</w:t>
      </w:r>
      <w:r>
        <w:rPr>
          <w:rFonts w:ascii="Arial" w:eastAsia="Arial" w:hAnsi="Arial" w:cs="Arial"/>
          <w:i/>
          <w:spacing w:val="-7"/>
          <w:sz w:val="24"/>
          <w:szCs w:val="24"/>
        </w:rPr>
        <w:t>bl</w:t>
      </w:r>
      <w:r>
        <w:rPr>
          <w:rFonts w:ascii="Arial" w:eastAsia="Arial" w:hAnsi="Arial" w:cs="Arial"/>
          <w:i/>
          <w:spacing w:val="-8"/>
          <w:sz w:val="24"/>
          <w:szCs w:val="24"/>
        </w:rPr>
        <w:t>i</w:t>
      </w:r>
      <w:r>
        <w:rPr>
          <w:rFonts w:ascii="Arial" w:eastAsia="Arial" w:hAnsi="Arial" w:cs="Arial"/>
          <w:i/>
          <w:spacing w:val="-7"/>
          <w:sz w:val="24"/>
          <w:szCs w:val="24"/>
        </w:rPr>
        <w:t>c</w:t>
      </w:r>
      <w:r>
        <w:rPr>
          <w:rFonts w:ascii="Arial" w:eastAsia="Arial" w:hAnsi="Arial" w:cs="Arial"/>
          <w:i/>
          <w:spacing w:val="-10"/>
          <w:sz w:val="24"/>
          <w:szCs w:val="24"/>
        </w:rPr>
        <w:t>l</w:t>
      </w:r>
      <w:r>
        <w:rPr>
          <w:rFonts w:ascii="Arial" w:eastAsia="Arial" w:hAnsi="Arial" w:cs="Arial"/>
          <w:i/>
          <w:sz w:val="24"/>
          <w:szCs w:val="24"/>
        </w:rPr>
        <w:t>y</w:t>
      </w:r>
      <w:r>
        <w:rPr>
          <w:rFonts w:ascii="Arial" w:eastAsia="Arial" w:hAnsi="Arial" w:cs="Arial"/>
          <w:i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0"/>
          <w:sz w:val="24"/>
          <w:szCs w:val="24"/>
        </w:rPr>
        <w:t>f</w:t>
      </w:r>
      <w:r>
        <w:rPr>
          <w:rFonts w:ascii="Arial" w:eastAsia="Arial" w:hAnsi="Arial" w:cs="Arial"/>
          <w:i/>
          <w:spacing w:val="-6"/>
          <w:sz w:val="24"/>
          <w:szCs w:val="24"/>
        </w:rPr>
        <w:t>u</w:t>
      </w:r>
      <w:r>
        <w:rPr>
          <w:rFonts w:ascii="Arial" w:eastAsia="Arial" w:hAnsi="Arial" w:cs="Arial"/>
          <w:i/>
          <w:spacing w:val="-7"/>
          <w:sz w:val="24"/>
          <w:szCs w:val="24"/>
        </w:rPr>
        <w:t>nd</w:t>
      </w:r>
      <w:r>
        <w:rPr>
          <w:rFonts w:ascii="Arial" w:eastAsia="Arial" w:hAnsi="Arial" w:cs="Arial"/>
          <w:i/>
          <w:spacing w:val="-6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d</w:t>
      </w:r>
      <w:r>
        <w:rPr>
          <w:rFonts w:ascii="Arial" w:eastAsia="Arial" w:hAnsi="Arial" w:cs="Arial"/>
          <w:i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w w:val="104"/>
          <w:sz w:val="24"/>
          <w:szCs w:val="24"/>
        </w:rPr>
        <w:t>c</w:t>
      </w:r>
      <w:r>
        <w:rPr>
          <w:rFonts w:ascii="Arial" w:eastAsia="Arial" w:hAnsi="Arial" w:cs="Arial"/>
          <w:i/>
          <w:spacing w:val="-7"/>
          <w:w w:val="102"/>
          <w:sz w:val="24"/>
          <w:szCs w:val="24"/>
        </w:rPr>
        <w:t>o</w:t>
      </w:r>
      <w:r>
        <w:rPr>
          <w:rFonts w:ascii="Arial" w:eastAsia="Arial" w:hAnsi="Arial" w:cs="Arial"/>
          <w:i/>
          <w:spacing w:val="-10"/>
          <w:w w:val="102"/>
          <w:sz w:val="24"/>
          <w:szCs w:val="24"/>
        </w:rPr>
        <w:t>n</w:t>
      </w:r>
      <w:r>
        <w:rPr>
          <w:rFonts w:ascii="Arial" w:eastAsia="Arial" w:hAnsi="Arial" w:cs="Arial"/>
          <w:i/>
          <w:spacing w:val="-11"/>
          <w:w w:val="121"/>
          <w:sz w:val="24"/>
          <w:szCs w:val="24"/>
        </w:rPr>
        <w:t>t</w:t>
      </w:r>
      <w:r>
        <w:rPr>
          <w:rFonts w:ascii="Arial" w:eastAsia="Arial" w:hAnsi="Arial" w:cs="Arial"/>
          <w:i/>
          <w:spacing w:val="-5"/>
          <w:w w:val="94"/>
          <w:sz w:val="24"/>
          <w:szCs w:val="24"/>
        </w:rPr>
        <w:t>e</w:t>
      </w:r>
      <w:r>
        <w:rPr>
          <w:rFonts w:ascii="Arial" w:eastAsia="Arial" w:hAnsi="Arial" w:cs="Arial"/>
          <w:i/>
          <w:spacing w:val="-10"/>
          <w:w w:val="102"/>
          <w:sz w:val="24"/>
          <w:szCs w:val="24"/>
        </w:rPr>
        <w:t>n</w:t>
      </w:r>
      <w:r>
        <w:rPr>
          <w:rFonts w:ascii="Arial" w:eastAsia="Arial" w:hAnsi="Arial" w:cs="Arial"/>
          <w:i/>
          <w:spacing w:val="-8"/>
          <w:w w:val="121"/>
          <w:sz w:val="24"/>
          <w:szCs w:val="24"/>
        </w:rPr>
        <w:t>t</w:t>
      </w:r>
      <w:r>
        <w:rPr>
          <w:rFonts w:ascii="Arial" w:eastAsia="Arial" w:hAnsi="Arial" w:cs="Arial"/>
          <w:i/>
          <w:w w:val="96"/>
          <w:sz w:val="24"/>
          <w:szCs w:val="24"/>
        </w:rPr>
        <w:t xml:space="preserve">. </w:t>
      </w:r>
      <w:r>
        <w:rPr>
          <w:rFonts w:ascii="Arial" w:eastAsia="Arial" w:hAnsi="Arial" w:cs="Arial"/>
          <w:i/>
          <w:spacing w:val="-8"/>
          <w:w w:val="97"/>
          <w:sz w:val="24"/>
          <w:szCs w:val="24"/>
        </w:rPr>
        <w:t>Us</w:t>
      </w:r>
      <w:r>
        <w:rPr>
          <w:rFonts w:ascii="Arial" w:eastAsia="Arial" w:hAnsi="Arial" w:cs="Arial"/>
          <w:i/>
          <w:spacing w:val="-6"/>
          <w:w w:val="97"/>
          <w:sz w:val="24"/>
          <w:szCs w:val="24"/>
        </w:rPr>
        <w:t>e</w:t>
      </w:r>
      <w:r>
        <w:rPr>
          <w:rFonts w:ascii="Arial" w:eastAsia="Arial" w:hAnsi="Arial" w:cs="Arial"/>
          <w:i/>
          <w:w w:val="97"/>
          <w:sz w:val="24"/>
          <w:szCs w:val="24"/>
        </w:rPr>
        <w:t>d</w:t>
      </w:r>
      <w:r>
        <w:rPr>
          <w:rFonts w:ascii="Arial" w:eastAsia="Arial" w:hAnsi="Arial" w:cs="Arial"/>
          <w:i/>
          <w:spacing w:val="-17"/>
          <w:w w:val="9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1"/>
          <w:sz w:val="24"/>
          <w:szCs w:val="24"/>
        </w:rPr>
        <w:t>b</w:t>
      </w:r>
      <w:r>
        <w:rPr>
          <w:rFonts w:ascii="Arial" w:eastAsia="Arial" w:hAnsi="Arial" w:cs="Arial"/>
          <w:i/>
          <w:sz w:val="24"/>
          <w:szCs w:val="24"/>
        </w:rPr>
        <w:t>y</w:t>
      </w:r>
      <w:r>
        <w:rPr>
          <w:rFonts w:ascii="Arial" w:eastAsia="Arial" w:hAnsi="Arial" w:cs="Arial"/>
          <w:i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9"/>
          <w:sz w:val="24"/>
          <w:szCs w:val="24"/>
        </w:rPr>
        <w:t>t</w:t>
      </w:r>
      <w:r>
        <w:rPr>
          <w:rFonts w:ascii="Arial" w:eastAsia="Arial" w:hAnsi="Arial" w:cs="Arial"/>
          <w:i/>
          <w:spacing w:val="-7"/>
          <w:sz w:val="24"/>
          <w:szCs w:val="24"/>
        </w:rPr>
        <w:t>h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2"/>
          <w:sz w:val="24"/>
          <w:szCs w:val="24"/>
        </w:rPr>
        <w:t>W</w:t>
      </w:r>
      <w:r>
        <w:rPr>
          <w:rFonts w:ascii="Arial" w:eastAsia="Arial" w:hAnsi="Arial" w:cs="Arial"/>
          <w:i/>
          <w:spacing w:val="-7"/>
          <w:sz w:val="24"/>
          <w:szCs w:val="24"/>
        </w:rPr>
        <w:t>o</w:t>
      </w:r>
      <w:r>
        <w:rPr>
          <w:rFonts w:ascii="Arial" w:eastAsia="Arial" w:hAnsi="Arial" w:cs="Arial"/>
          <w:i/>
          <w:spacing w:val="-10"/>
          <w:sz w:val="24"/>
          <w:szCs w:val="24"/>
        </w:rPr>
        <w:t>r</w:t>
      </w:r>
      <w:r>
        <w:rPr>
          <w:rFonts w:ascii="Arial" w:eastAsia="Arial" w:hAnsi="Arial" w:cs="Arial"/>
          <w:i/>
          <w:spacing w:val="-8"/>
          <w:sz w:val="24"/>
          <w:szCs w:val="24"/>
        </w:rPr>
        <w:t>l</w:t>
      </w:r>
      <w:r>
        <w:rPr>
          <w:rFonts w:ascii="Arial" w:eastAsia="Arial" w:hAnsi="Arial" w:cs="Arial"/>
          <w:i/>
          <w:sz w:val="24"/>
          <w:szCs w:val="24"/>
        </w:rPr>
        <w:t>d</w:t>
      </w:r>
      <w:r>
        <w:rPr>
          <w:rFonts w:ascii="Arial" w:eastAsia="Arial" w:hAnsi="Arial" w:cs="Arial"/>
          <w:i/>
          <w:spacing w:val="-2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6"/>
          <w:w w:val="95"/>
          <w:sz w:val="24"/>
          <w:szCs w:val="24"/>
        </w:rPr>
        <w:t>B</w:t>
      </w:r>
      <w:r>
        <w:rPr>
          <w:rFonts w:ascii="Arial" w:eastAsia="Arial" w:hAnsi="Arial" w:cs="Arial"/>
          <w:i/>
          <w:spacing w:val="-7"/>
          <w:w w:val="98"/>
          <w:sz w:val="24"/>
          <w:szCs w:val="24"/>
        </w:rPr>
        <w:t>a</w:t>
      </w:r>
      <w:r>
        <w:rPr>
          <w:rFonts w:ascii="Arial" w:eastAsia="Arial" w:hAnsi="Arial" w:cs="Arial"/>
          <w:i/>
          <w:spacing w:val="-6"/>
          <w:w w:val="102"/>
          <w:sz w:val="24"/>
          <w:szCs w:val="24"/>
        </w:rPr>
        <w:t>n</w:t>
      </w:r>
      <w:r>
        <w:rPr>
          <w:rFonts w:ascii="Arial" w:eastAsia="Arial" w:hAnsi="Arial" w:cs="Arial"/>
          <w:i/>
          <w:spacing w:val="-3"/>
          <w:w w:val="102"/>
          <w:sz w:val="24"/>
          <w:szCs w:val="24"/>
        </w:rPr>
        <w:t>k</w:t>
      </w:r>
      <w:r>
        <w:rPr>
          <w:rFonts w:ascii="Arial" w:eastAsia="Arial" w:hAnsi="Arial" w:cs="Arial"/>
          <w:i/>
          <w:w w:val="70"/>
          <w:sz w:val="24"/>
          <w:szCs w:val="24"/>
        </w:rPr>
        <w:t>,</w:t>
      </w:r>
      <w:r>
        <w:rPr>
          <w:rFonts w:ascii="Arial" w:eastAsia="Arial" w:hAnsi="Arial" w:cs="Arial"/>
          <w:i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9"/>
          <w:sz w:val="24"/>
          <w:szCs w:val="24"/>
        </w:rPr>
        <w:t>t</w:t>
      </w:r>
      <w:r>
        <w:rPr>
          <w:rFonts w:ascii="Arial" w:eastAsia="Arial" w:hAnsi="Arial" w:cs="Arial"/>
          <w:i/>
          <w:spacing w:val="-7"/>
          <w:sz w:val="24"/>
          <w:szCs w:val="24"/>
        </w:rPr>
        <w:t>h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9"/>
          <w:w w:val="99"/>
          <w:sz w:val="24"/>
          <w:szCs w:val="24"/>
        </w:rPr>
        <w:t>W</w:t>
      </w:r>
      <w:r>
        <w:rPr>
          <w:rFonts w:ascii="Arial" w:eastAsia="Arial" w:hAnsi="Arial" w:cs="Arial"/>
          <w:i/>
          <w:spacing w:val="-7"/>
          <w:w w:val="99"/>
          <w:sz w:val="24"/>
          <w:szCs w:val="24"/>
        </w:rPr>
        <w:t>h</w:t>
      </w:r>
      <w:r>
        <w:rPr>
          <w:rFonts w:ascii="Arial" w:eastAsia="Arial" w:hAnsi="Arial" w:cs="Arial"/>
          <w:i/>
          <w:spacing w:val="-10"/>
          <w:w w:val="99"/>
          <w:sz w:val="24"/>
          <w:szCs w:val="24"/>
        </w:rPr>
        <w:t>i</w:t>
      </w:r>
      <w:r>
        <w:rPr>
          <w:rFonts w:ascii="Arial" w:eastAsia="Arial" w:hAnsi="Arial" w:cs="Arial"/>
          <w:i/>
          <w:spacing w:val="-11"/>
          <w:w w:val="99"/>
          <w:sz w:val="24"/>
          <w:szCs w:val="24"/>
        </w:rPr>
        <w:t>t</w:t>
      </w:r>
      <w:r>
        <w:rPr>
          <w:rFonts w:ascii="Arial" w:eastAsia="Arial" w:hAnsi="Arial" w:cs="Arial"/>
          <w:i/>
          <w:w w:val="99"/>
          <w:sz w:val="24"/>
          <w:szCs w:val="24"/>
        </w:rPr>
        <w:t>e</w:t>
      </w:r>
      <w:r>
        <w:rPr>
          <w:rFonts w:ascii="Arial" w:eastAsia="Arial" w:hAnsi="Arial" w:cs="Arial"/>
          <w:i/>
          <w:spacing w:val="-21"/>
          <w:w w:val="9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H</w:t>
      </w:r>
      <w:r>
        <w:rPr>
          <w:rFonts w:ascii="Arial" w:eastAsia="Arial" w:hAnsi="Arial" w:cs="Arial"/>
          <w:i/>
          <w:spacing w:val="-8"/>
          <w:sz w:val="24"/>
          <w:szCs w:val="24"/>
        </w:rPr>
        <w:t>ous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-2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an</w:t>
      </w:r>
      <w:r>
        <w:rPr>
          <w:rFonts w:ascii="Arial" w:eastAsia="Arial" w:hAnsi="Arial" w:cs="Arial"/>
          <w:i/>
          <w:sz w:val="24"/>
          <w:szCs w:val="24"/>
        </w:rPr>
        <w:t>d</w:t>
      </w:r>
      <w:r>
        <w:rPr>
          <w:rFonts w:ascii="Arial" w:eastAsia="Arial" w:hAnsi="Arial" w:cs="Arial"/>
          <w:i/>
          <w:spacing w:val="-1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9"/>
          <w:w w:val="121"/>
          <w:sz w:val="24"/>
          <w:szCs w:val="24"/>
        </w:rPr>
        <w:t>t</w:t>
      </w:r>
      <w:r>
        <w:rPr>
          <w:rFonts w:ascii="Arial" w:eastAsia="Arial" w:hAnsi="Arial" w:cs="Arial"/>
          <w:i/>
          <w:spacing w:val="-7"/>
          <w:w w:val="98"/>
          <w:sz w:val="24"/>
          <w:szCs w:val="24"/>
        </w:rPr>
        <w:t xml:space="preserve">he </w:t>
      </w:r>
      <w:r>
        <w:rPr>
          <w:rFonts w:ascii="Arial" w:eastAsia="Arial" w:hAnsi="Arial" w:cs="Arial"/>
          <w:i/>
          <w:spacing w:val="-13"/>
          <w:sz w:val="24"/>
          <w:szCs w:val="24"/>
        </w:rPr>
        <w:t>P</w:t>
      </w:r>
      <w:r>
        <w:rPr>
          <w:rFonts w:ascii="Arial" w:eastAsia="Arial" w:hAnsi="Arial" w:cs="Arial"/>
          <w:i/>
          <w:spacing w:val="-8"/>
          <w:sz w:val="24"/>
          <w:szCs w:val="24"/>
        </w:rPr>
        <w:t>o</w:t>
      </w:r>
      <w:r>
        <w:rPr>
          <w:rFonts w:ascii="Arial" w:eastAsia="Arial" w:hAnsi="Arial" w:cs="Arial"/>
          <w:i/>
          <w:spacing w:val="-7"/>
          <w:sz w:val="24"/>
          <w:szCs w:val="24"/>
        </w:rPr>
        <w:t>l</w:t>
      </w:r>
      <w:r>
        <w:rPr>
          <w:rFonts w:ascii="Arial" w:eastAsia="Arial" w:hAnsi="Arial" w:cs="Arial"/>
          <w:i/>
          <w:spacing w:val="-9"/>
          <w:sz w:val="24"/>
          <w:szCs w:val="24"/>
        </w:rPr>
        <w:t>i</w:t>
      </w:r>
      <w:r>
        <w:rPr>
          <w:rFonts w:ascii="Arial" w:eastAsia="Arial" w:hAnsi="Arial" w:cs="Arial"/>
          <w:i/>
          <w:spacing w:val="-7"/>
          <w:sz w:val="24"/>
          <w:szCs w:val="24"/>
        </w:rPr>
        <w:t>s</w:t>
      </w:r>
      <w:r>
        <w:rPr>
          <w:rFonts w:ascii="Arial" w:eastAsia="Arial" w:hAnsi="Arial" w:cs="Arial"/>
          <w:i/>
          <w:sz w:val="24"/>
          <w:szCs w:val="24"/>
        </w:rPr>
        <w:t>h</w:t>
      </w:r>
      <w:r>
        <w:rPr>
          <w:rFonts w:ascii="Arial" w:eastAsia="Arial" w:hAnsi="Arial" w:cs="Arial"/>
          <w:i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5"/>
          <w:w w:val="95"/>
          <w:sz w:val="24"/>
          <w:szCs w:val="24"/>
        </w:rPr>
        <w:t>O</w:t>
      </w:r>
      <w:r>
        <w:rPr>
          <w:rFonts w:ascii="Arial" w:eastAsia="Arial" w:hAnsi="Arial" w:cs="Arial"/>
          <w:i/>
          <w:spacing w:val="-7"/>
          <w:w w:val="95"/>
          <w:sz w:val="24"/>
          <w:szCs w:val="24"/>
        </w:rPr>
        <w:t>p</w:t>
      </w:r>
      <w:r>
        <w:rPr>
          <w:rFonts w:ascii="Arial" w:eastAsia="Arial" w:hAnsi="Arial" w:cs="Arial"/>
          <w:i/>
          <w:spacing w:val="-5"/>
          <w:w w:val="95"/>
          <w:sz w:val="24"/>
          <w:szCs w:val="24"/>
        </w:rPr>
        <w:t>e</w:t>
      </w:r>
      <w:r>
        <w:rPr>
          <w:rFonts w:ascii="Arial" w:eastAsia="Arial" w:hAnsi="Arial" w:cs="Arial"/>
          <w:i/>
          <w:w w:val="95"/>
          <w:sz w:val="24"/>
          <w:szCs w:val="24"/>
        </w:rPr>
        <w:t>n</w:t>
      </w:r>
      <w:r>
        <w:rPr>
          <w:rFonts w:ascii="Arial" w:eastAsia="Arial" w:hAnsi="Arial" w:cs="Arial"/>
          <w:i/>
          <w:spacing w:val="-16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w w:val="94"/>
          <w:sz w:val="24"/>
          <w:szCs w:val="24"/>
        </w:rPr>
        <w:t>e</w:t>
      </w:r>
      <w:r>
        <w:rPr>
          <w:rFonts w:ascii="Arial" w:eastAsia="Arial" w:hAnsi="Arial" w:cs="Arial"/>
          <w:i/>
          <w:spacing w:val="-27"/>
          <w:w w:val="135"/>
          <w:sz w:val="24"/>
          <w:szCs w:val="24"/>
        </w:rPr>
        <w:t>-</w:t>
      </w:r>
      <w:r>
        <w:rPr>
          <w:rFonts w:ascii="Arial" w:eastAsia="Arial" w:hAnsi="Arial" w:cs="Arial"/>
          <w:i/>
          <w:spacing w:val="-28"/>
          <w:w w:val="97"/>
          <w:sz w:val="24"/>
          <w:szCs w:val="24"/>
        </w:rPr>
        <w:t>T</w:t>
      </w:r>
      <w:r>
        <w:rPr>
          <w:rFonts w:ascii="Arial" w:eastAsia="Arial" w:hAnsi="Arial" w:cs="Arial"/>
          <w:i/>
          <w:spacing w:val="-9"/>
          <w:w w:val="94"/>
          <w:sz w:val="24"/>
          <w:szCs w:val="24"/>
        </w:rPr>
        <w:t>e</w:t>
      </w:r>
      <w:r>
        <w:rPr>
          <w:rFonts w:ascii="Arial" w:eastAsia="Arial" w:hAnsi="Arial" w:cs="Arial"/>
          <w:i/>
          <w:spacing w:val="-5"/>
          <w:sz w:val="24"/>
          <w:szCs w:val="24"/>
        </w:rPr>
        <w:t>x</w:t>
      </w:r>
      <w:r>
        <w:rPr>
          <w:rFonts w:ascii="Arial" w:eastAsia="Arial" w:hAnsi="Arial" w:cs="Arial"/>
          <w:i/>
          <w:spacing w:val="-9"/>
          <w:w w:val="121"/>
          <w:sz w:val="24"/>
          <w:szCs w:val="24"/>
        </w:rPr>
        <w:t>t</w:t>
      </w:r>
      <w:r>
        <w:rPr>
          <w:rFonts w:ascii="Arial" w:eastAsia="Arial" w:hAnsi="Arial" w:cs="Arial"/>
          <w:i/>
          <w:spacing w:val="-7"/>
          <w:w w:val="102"/>
          <w:sz w:val="24"/>
          <w:szCs w:val="24"/>
        </w:rPr>
        <w:t>boo</w:t>
      </w:r>
      <w:r>
        <w:rPr>
          <w:rFonts w:ascii="Arial" w:eastAsia="Arial" w:hAnsi="Arial" w:cs="Arial"/>
          <w:i/>
          <w:spacing w:val="-12"/>
          <w:w w:val="102"/>
          <w:sz w:val="24"/>
          <w:szCs w:val="24"/>
        </w:rPr>
        <w:t>k</w:t>
      </w:r>
      <w:r>
        <w:rPr>
          <w:rFonts w:ascii="Arial" w:eastAsia="Arial" w:hAnsi="Arial" w:cs="Arial"/>
          <w:i/>
          <w:w w:val="104"/>
          <w:sz w:val="24"/>
          <w:szCs w:val="24"/>
        </w:rPr>
        <w:t>s</w:t>
      </w:r>
      <w:r>
        <w:rPr>
          <w:rFonts w:ascii="Arial" w:eastAsia="Arial" w:hAnsi="Arial" w:cs="Arial"/>
          <w:i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6"/>
          <w:w w:val="102"/>
          <w:sz w:val="24"/>
          <w:szCs w:val="24"/>
        </w:rPr>
        <w:t>p</w:t>
      </w:r>
      <w:r>
        <w:rPr>
          <w:rFonts w:ascii="Arial" w:eastAsia="Arial" w:hAnsi="Arial" w:cs="Arial"/>
          <w:i/>
          <w:spacing w:val="-12"/>
          <w:w w:val="105"/>
          <w:sz w:val="24"/>
          <w:szCs w:val="24"/>
        </w:rPr>
        <w:t>r</w:t>
      </w:r>
      <w:r>
        <w:rPr>
          <w:rFonts w:ascii="Arial" w:eastAsia="Arial" w:hAnsi="Arial" w:cs="Arial"/>
          <w:i/>
          <w:spacing w:val="-9"/>
          <w:w w:val="102"/>
          <w:sz w:val="24"/>
          <w:szCs w:val="24"/>
        </w:rPr>
        <w:t>o</w:t>
      </w:r>
      <w:r>
        <w:rPr>
          <w:rFonts w:ascii="Arial" w:eastAsia="Arial" w:hAnsi="Arial" w:cs="Arial"/>
          <w:i/>
          <w:spacing w:val="-8"/>
          <w:w w:val="116"/>
          <w:sz w:val="24"/>
          <w:szCs w:val="24"/>
        </w:rPr>
        <w:t>j</w:t>
      </w:r>
      <w:r>
        <w:rPr>
          <w:rFonts w:ascii="Arial" w:eastAsia="Arial" w:hAnsi="Arial" w:cs="Arial"/>
          <w:i/>
          <w:spacing w:val="-6"/>
          <w:w w:val="94"/>
          <w:sz w:val="24"/>
          <w:szCs w:val="24"/>
        </w:rPr>
        <w:t>e</w:t>
      </w:r>
      <w:r>
        <w:rPr>
          <w:rFonts w:ascii="Arial" w:eastAsia="Arial" w:hAnsi="Arial" w:cs="Arial"/>
          <w:i/>
          <w:spacing w:val="-10"/>
          <w:w w:val="104"/>
          <w:sz w:val="24"/>
          <w:szCs w:val="24"/>
        </w:rPr>
        <w:t>c</w:t>
      </w:r>
      <w:r>
        <w:rPr>
          <w:rFonts w:ascii="Arial" w:eastAsia="Arial" w:hAnsi="Arial" w:cs="Arial"/>
          <w:i/>
          <w:spacing w:val="-8"/>
          <w:w w:val="121"/>
          <w:sz w:val="24"/>
          <w:szCs w:val="24"/>
        </w:rPr>
        <w:t>t</w:t>
      </w:r>
      <w:r>
        <w:rPr>
          <w:rFonts w:ascii="Arial" w:eastAsia="Arial" w:hAnsi="Arial" w:cs="Arial"/>
          <w:i/>
          <w:w w:val="96"/>
          <w:sz w:val="24"/>
          <w:szCs w:val="24"/>
        </w:rPr>
        <w:t>.</w:t>
      </w:r>
    </w:p>
    <w:p w:rsidR="00344117" w:rsidRDefault="00344117">
      <w:pPr>
        <w:spacing w:after="0" w:line="260" w:lineRule="auto"/>
        <w:ind w:left="127" w:right="-44"/>
        <w:rPr>
          <w:rFonts w:ascii="Arial" w:eastAsia="Arial" w:hAnsi="Arial" w:cs="Arial"/>
          <w:sz w:val="24"/>
          <w:szCs w:val="24"/>
        </w:rPr>
      </w:pPr>
    </w:p>
    <w:p w:rsidR="00344117" w:rsidRDefault="00344117">
      <w:pPr>
        <w:spacing w:after="0" w:line="260" w:lineRule="auto"/>
        <w:ind w:left="127" w:right="-44"/>
        <w:rPr>
          <w:rFonts w:ascii="Arial" w:eastAsia="Arial" w:hAnsi="Arial" w:cs="Arial"/>
          <w:sz w:val="24"/>
          <w:szCs w:val="24"/>
        </w:rPr>
      </w:pPr>
    </w:p>
    <w:p w:rsidR="008E418F" w:rsidRDefault="00344117" w:rsidP="00C10E51">
      <w:pPr>
        <w:spacing w:before="25" w:after="0" w:line="260" w:lineRule="auto"/>
        <w:ind w:left="2690" w:right="11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4384" behindDoc="1" locked="0" layoutInCell="1" allowOverlap="1" wp14:anchorId="303B3D45" wp14:editId="6BAA3C28">
            <wp:simplePos x="0" y="0"/>
            <wp:positionH relativeFrom="page">
              <wp:posOffset>332105</wp:posOffset>
            </wp:positionH>
            <wp:positionV relativeFrom="paragraph">
              <wp:posOffset>54610</wp:posOffset>
            </wp:positionV>
            <wp:extent cx="1536700" cy="546100"/>
            <wp:effectExtent l="0" t="0" r="6350" b="6350"/>
            <wp:wrapSquare wrapText="bothSides"/>
            <wp:docPr id="834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D60">
        <w:rPr>
          <w:rFonts w:ascii="Arial" w:eastAsia="Arial" w:hAnsi="Arial" w:cs="Arial"/>
          <w:b/>
          <w:bCs/>
          <w:spacing w:val="-10"/>
          <w:w w:val="93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4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bu</w:t>
      </w:r>
      <w:r w:rsidR="00C85D60">
        <w:rPr>
          <w:rFonts w:ascii="Arial" w:eastAsia="Arial" w:hAnsi="Arial" w:cs="Arial"/>
          <w:b/>
          <w:bCs/>
          <w:spacing w:val="-8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w w:val="93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9"/>
          <w:w w:val="9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41"/>
          <w:w w:val="130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spacing w:val="-6"/>
          <w:w w:val="92"/>
          <w:sz w:val="24"/>
          <w:szCs w:val="24"/>
        </w:rPr>
        <w:t>S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h</w:t>
      </w:r>
      <w:r w:rsidR="00C85D60">
        <w:rPr>
          <w:rFonts w:ascii="Arial" w:eastAsia="Arial" w:hAnsi="Arial" w:cs="Arial"/>
          <w:b/>
          <w:bCs/>
          <w:spacing w:val="-7"/>
          <w:w w:val="96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8"/>
          <w:w w:val="90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b/>
          <w:bCs/>
          <w:spacing w:val="-11"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7"/>
          <w:w w:val="96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9"/>
          <w:w w:val="96"/>
          <w:sz w:val="24"/>
          <w:szCs w:val="24"/>
        </w:rPr>
        <w:t>l</w:t>
      </w:r>
      <w:r w:rsidR="00C85D60">
        <w:rPr>
          <w:rFonts w:ascii="Arial" w:eastAsia="Arial" w:hAnsi="Arial" w:cs="Arial"/>
          <w:b/>
          <w:bCs/>
          <w:spacing w:val="-8"/>
          <w:w w:val="96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12"/>
          <w:w w:val="96"/>
          <w:sz w:val="24"/>
          <w:szCs w:val="24"/>
        </w:rPr>
        <w:t>k</w:t>
      </w:r>
      <w:r w:rsidR="00C85D60">
        <w:rPr>
          <w:rFonts w:ascii="Arial" w:eastAsia="Arial" w:hAnsi="Arial" w:cs="Arial"/>
          <w:b/>
          <w:bCs/>
          <w:spacing w:val="-7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b/>
          <w:bCs/>
          <w:w w:val="104"/>
          <w:sz w:val="24"/>
          <w:szCs w:val="24"/>
        </w:rPr>
        <w:t xml:space="preserve">. </w:t>
      </w:r>
      <w:r w:rsidR="00C85D60">
        <w:rPr>
          <w:rFonts w:ascii="Arial" w:eastAsia="Arial" w:hAnsi="Arial" w:cs="Arial"/>
          <w:spacing w:val="-5"/>
          <w:w w:val="97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w w:val="97"/>
          <w:sz w:val="24"/>
          <w:szCs w:val="24"/>
        </w:rPr>
        <w:t>h</w:t>
      </w:r>
      <w:r w:rsidR="00C85D60">
        <w:rPr>
          <w:rFonts w:ascii="Arial" w:eastAsia="Arial" w:hAnsi="Arial" w:cs="Arial"/>
          <w:w w:val="97"/>
          <w:sz w:val="24"/>
          <w:szCs w:val="24"/>
        </w:rPr>
        <w:t>e</w:t>
      </w:r>
      <w:r w:rsidR="00C85D60">
        <w:rPr>
          <w:rFonts w:ascii="Arial" w:eastAsia="Arial" w:hAnsi="Arial" w:cs="Arial"/>
          <w:spacing w:val="-17"/>
          <w:w w:val="97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s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l</w:t>
      </w:r>
      <w:r w:rsidR="00C85D60">
        <w:rPr>
          <w:rFonts w:ascii="Arial" w:eastAsia="Arial" w:hAnsi="Arial" w:cs="Arial"/>
          <w:spacing w:val="-11"/>
          <w:sz w:val="24"/>
          <w:szCs w:val="24"/>
        </w:rPr>
        <w:t>ow</w:t>
      </w:r>
      <w:r w:rsidR="00C85D60">
        <w:rPr>
          <w:rFonts w:ascii="Arial" w:eastAsia="Arial" w:hAnsi="Arial" w:cs="Arial"/>
          <w:sz w:val="24"/>
          <w:szCs w:val="24"/>
        </w:rPr>
        <w:t>s</w:t>
      </w:r>
      <w:r w:rsidR="00C85D60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u</w:t>
      </w:r>
      <w:r w:rsidR="00C85D60">
        <w:rPr>
          <w:rFonts w:ascii="Arial" w:eastAsia="Arial" w:hAnsi="Arial" w:cs="Arial"/>
          <w:spacing w:val="-8"/>
          <w:w w:val="104"/>
          <w:sz w:val="24"/>
          <w:szCs w:val="24"/>
        </w:rPr>
        <w:t>s</w:t>
      </w:r>
      <w:r w:rsidR="00C85D60"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spacing w:val="-8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w w:val="104"/>
          <w:sz w:val="24"/>
          <w:szCs w:val="24"/>
        </w:rPr>
        <w:t xml:space="preserve">s </w:t>
      </w:r>
      <w:r w:rsidR="00C85D60">
        <w:rPr>
          <w:rFonts w:ascii="Arial" w:eastAsia="Arial" w:hAnsi="Arial" w:cs="Arial"/>
          <w:spacing w:val="-11"/>
          <w:sz w:val="24"/>
          <w:szCs w:val="24"/>
        </w:rPr>
        <w:t>t</w:t>
      </w:r>
      <w:r w:rsidR="00C85D60">
        <w:rPr>
          <w:rFonts w:ascii="Arial" w:eastAsia="Arial" w:hAnsi="Arial" w:cs="Arial"/>
          <w:sz w:val="24"/>
          <w:szCs w:val="24"/>
        </w:rPr>
        <w:t>o</w:t>
      </w:r>
      <w:r w:rsidR="00C85D60"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103"/>
          <w:sz w:val="24"/>
          <w:szCs w:val="24"/>
        </w:rPr>
        <w:t>co</w:t>
      </w:r>
      <w:r w:rsidR="00C85D60">
        <w:rPr>
          <w:rFonts w:ascii="Arial" w:eastAsia="Arial" w:hAnsi="Arial" w:cs="Arial"/>
          <w:spacing w:val="-11"/>
          <w:w w:val="102"/>
          <w:sz w:val="24"/>
          <w:szCs w:val="24"/>
        </w:rPr>
        <w:t>p</w:t>
      </w:r>
      <w:r w:rsidR="00C85D60">
        <w:rPr>
          <w:rFonts w:ascii="Arial" w:eastAsia="Arial" w:hAnsi="Arial" w:cs="Arial"/>
          <w:spacing w:val="-18"/>
          <w:sz w:val="24"/>
          <w:szCs w:val="24"/>
        </w:rPr>
        <w:t>y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104"/>
          <w:sz w:val="24"/>
          <w:szCs w:val="24"/>
        </w:rPr>
        <w:t>m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1"/>
          <w:w w:val="118"/>
          <w:sz w:val="24"/>
          <w:szCs w:val="24"/>
        </w:rPr>
        <w:t>f</w:t>
      </w:r>
      <w:r w:rsidR="00C85D60">
        <w:rPr>
          <w:rFonts w:ascii="Arial" w:eastAsia="Arial" w:hAnsi="Arial" w:cs="Arial"/>
          <w:spacing w:val="-18"/>
          <w:sz w:val="24"/>
          <w:szCs w:val="24"/>
        </w:rPr>
        <w:t>y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 w:rsidR="00C85D60"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110"/>
          <w:sz w:val="24"/>
          <w:szCs w:val="24"/>
        </w:rPr>
        <w:t>s</w:t>
      </w:r>
      <w:r w:rsidR="00C85D60">
        <w:rPr>
          <w:rFonts w:ascii="Arial" w:eastAsia="Arial" w:hAnsi="Arial" w:cs="Arial"/>
          <w:spacing w:val="-8"/>
          <w:w w:val="110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bu</w:t>
      </w:r>
      <w:r w:rsidR="00C85D60">
        <w:rPr>
          <w:rFonts w:ascii="Arial" w:eastAsia="Arial" w:hAnsi="Arial" w:cs="Arial"/>
          <w:spacing w:val="-11"/>
          <w:w w:val="121"/>
          <w:sz w:val="24"/>
          <w:szCs w:val="24"/>
        </w:rPr>
        <w:t>t</w:t>
      </w:r>
      <w:r w:rsidR="00C85D60">
        <w:rPr>
          <w:rFonts w:ascii="Arial" w:eastAsia="Arial" w:hAnsi="Arial" w:cs="Arial"/>
          <w:spacing w:val="-4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d</w:t>
      </w:r>
      <w:r w:rsidR="00C85D60">
        <w:rPr>
          <w:rFonts w:ascii="Arial" w:eastAsia="Arial" w:hAnsi="Arial" w:cs="Arial"/>
          <w:spacing w:val="-9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sp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11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 xml:space="preserve">y </w:t>
      </w:r>
      <w:r w:rsidR="00C85D60">
        <w:rPr>
          <w:rFonts w:ascii="Arial" w:eastAsia="Arial" w:hAnsi="Arial" w:cs="Arial"/>
          <w:spacing w:val="-7"/>
          <w:sz w:val="24"/>
          <w:szCs w:val="24"/>
        </w:rPr>
        <w:t>an</w:t>
      </w:r>
      <w:r w:rsidR="00C85D60">
        <w:rPr>
          <w:rFonts w:ascii="Arial" w:eastAsia="Arial" w:hAnsi="Arial" w:cs="Arial"/>
          <w:sz w:val="24"/>
          <w:szCs w:val="24"/>
        </w:rPr>
        <w:t>d</w:t>
      </w:r>
      <w:r w:rsidR="00C85D60">
        <w:rPr>
          <w:rFonts w:ascii="Arial" w:eastAsia="Arial" w:hAnsi="Arial" w:cs="Arial"/>
          <w:spacing w:val="-1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p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1"/>
          <w:sz w:val="24"/>
          <w:szCs w:val="24"/>
        </w:rPr>
        <w:t>r</w:t>
      </w:r>
      <w:r w:rsidR="00C85D60">
        <w:rPr>
          <w:rFonts w:ascii="Arial" w:eastAsia="Arial" w:hAnsi="Arial" w:cs="Arial"/>
          <w:spacing w:val="-10"/>
          <w:sz w:val="24"/>
          <w:szCs w:val="24"/>
        </w:rPr>
        <w:t>f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sz w:val="24"/>
          <w:szCs w:val="24"/>
        </w:rPr>
        <w:t>r</w:t>
      </w:r>
      <w:r w:rsidR="00C85D60">
        <w:rPr>
          <w:rFonts w:ascii="Arial" w:eastAsia="Arial" w:hAnsi="Arial" w:cs="Arial"/>
          <w:sz w:val="24"/>
          <w:szCs w:val="24"/>
        </w:rPr>
        <w:t>m</w:t>
      </w:r>
      <w:r w:rsidR="00C85D60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sz w:val="24"/>
          <w:szCs w:val="24"/>
        </w:rPr>
        <w:t>w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sz w:val="24"/>
          <w:szCs w:val="24"/>
        </w:rPr>
        <w:t>r</w:t>
      </w:r>
      <w:r w:rsidR="00C85D60">
        <w:rPr>
          <w:rFonts w:ascii="Arial" w:eastAsia="Arial" w:hAnsi="Arial" w:cs="Arial"/>
          <w:sz w:val="24"/>
          <w:szCs w:val="24"/>
        </w:rPr>
        <w:t>k</w:t>
      </w:r>
      <w:r w:rsidR="00C85D60"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sz w:val="24"/>
          <w:szCs w:val="24"/>
        </w:rPr>
        <w:t>n</w:t>
      </w:r>
      <w:r w:rsidR="00C85D60">
        <w:rPr>
          <w:rFonts w:ascii="Arial" w:eastAsia="Arial" w:hAnsi="Arial" w:cs="Arial"/>
          <w:spacing w:val="-7"/>
          <w:sz w:val="24"/>
          <w:szCs w:val="24"/>
        </w:rPr>
        <w:t>l</w:t>
      </w:r>
      <w:r w:rsidR="00C85D60">
        <w:rPr>
          <w:rFonts w:ascii="Arial" w:eastAsia="Arial" w:hAnsi="Arial" w:cs="Arial"/>
          <w:sz w:val="24"/>
          <w:szCs w:val="24"/>
        </w:rPr>
        <w:t>y</w:t>
      </w:r>
      <w:r w:rsidR="00C85D60"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z w:val="24"/>
          <w:szCs w:val="24"/>
        </w:rPr>
        <w:t>f</w:t>
      </w:r>
      <w:r w:rsidR="00C85D60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98"/>
          <w:sz w:val="24"/>
          <w:szCs w:val="24"/>
        </w:rPr>
        <w:t>d</w:t>
      </w:r>
      <w:r w:rsidR="00C85D60">
        <w:rPr>
          <w:rFonts w:ascii="Arial" w:eastAsia="Arial" w:hAnsi="Arial" w:cs="Arial"/>
          <w:spacing w:val="-6"/>
          <w:w w:val="98"/>
          <w:sz w:val="24"/>
          <w:szCs w:val="24"/>
        </w:rPr>
        <w:t>e</w:t>
      </w:r>
      <w:r w:rsidR="00C85D60">
        <w:rPr>
          <w:rFonts w:ascii="Arial" w:eastAsia="Arial" w:hAnsi="Arial" w:cs="Arial"/>
          <w:spacing w:val="-7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pacing w:val="-9"/>
          <w:w w:val="98"/>
          <w:sz w:val="24"/>
          <w:szCs w:val="24"/>
        </w:rPr>
        <w:t>a</w:t>
      </w:r>
      <w:r w:rsidR="00C85D60">
        <w:rPr>
          <w:rFonts w:ascii="Arial" w:eastAsia="Arial" w:hAnsi="Arial" w:cs="Arial"/>
          <w:spacing w:val="-8"/>
          <w:w w:val="121"/>
          <w:sz w:val="24"/>
          <w:szCs w:val="24"/>
        </w:rPr>
        <w:t>t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w w:val="94"/>
          <w:sz w:val="24"/>
          <w:szCs w:val="24"/>
        </w:rPr>
        <w:t xml:space="preserve">e </w:t>
      </w:r>
      <w:r w:rsidR="00C85D60">
        <w:rPr>
          <w:rFonts w:ascii="Arial" w:eastAsia="Arial" w:hAnsi="Arial" w:cs="Arial"/>
          <w:spacing w:val="-11"/>
          <w:sz w:val="24"/>
          <w:szCs w:val="24"/>
        </w:rPr>
        <w:t>w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sz w:val="24"/>
          <w:szCs w:val="24"/>
        </w:rPr>
        <w:t>r</w:t>
      </w:r>
      <w:r w:rsidR="00C85D60">
        <w:rPr>
          <w:rFonts w:ascii="Arial" w:eastAsia="Arial" w:hAnsi="Arial" w:cs="Arial"/>
          <w:spacing w:val="-11"/>
          <w:sz w:val="24"/>
          <w:szCs w:val="24"/>
        </w:rPr>
        <w:t>k</w:t>
      </w:r>
      <w:r w:rsidR="00C85D60">
        <w:rPr>
          <w:rFonts w:ascii="Arial" w:eastAsia="Arial" w:hAnsi="Arial" w:cs="Arial"/>
          <w:sz w:val="24"/>
          <w:szCs w:val="24"/>
        </w:rPr>
        <w:t xml:space="preserve">s </w:t>
      </w:r>
      <w:r w:rsidR="00C85D60">
        <w:rPr>
          <w:rFonts w:ascii="Arial" w:eastAsia="Arial" w:hAnsi="Arial" w:cs="Arial"/>
          <w:spacing w:val="-7"/>
          <w:w w:val="98"/>
          <w:sz w:val="24"/>
          <w:szCs w:val="24"/>
        </w:rPr>
        <w:t>a</w:t>
      </w:r>
      <w:r w:rsidR="00C85D60">
        <w:rPr>
          <w:rFonts w:ascii="Arial" w:eastAsia="Arial" w:hAnsi="Arial" w:cs="Arial"/>
          <w:spacing w:val="-10"/>
          <w:w w:val="98"/>
          <w:sz w:val="24"/>
          <w:szCs w:val="24"/>
        </w:rPr>
        <w:t>r</w:t>
      </w:r>
      <w:r w:rsidR="00C85D60">
        <w:rPr>
          <w:rFonts w:ascii="Arial" w:eastAsia="Arial" w:hAnsi="Arial" w:cs="Arial"/>
          <w:w w:val="98"/>
          <w:sz w:val="24"/>
          <w:szCs w:val="24"/>
        </w:rPr>
        <w:t>e</w:t>
      </w:r>
      <w:r w:rsidR="00C85D60">
        <w:rPr>
          <w:rFonts w:ascii="Arial" w:eastAsia="Arial" w:hAnsi="Arial" w:cs="Arial"/>
          <w:spacing w:val="-20"/>
          <w:w w:val="98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12"/>
          <w:sz w:val="24"/>
          <w:szCs w:val="24"/>
        </w:rPr>
        <w:t>o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10"/>
          <w:sz w:val="24"/>
          <w:szCs w:val="24"/>
        </w:rPr>
        <w:t>r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z w:val="24"/>
          <w:szCs w:val="24"/>
        </w:rPr>
        <w:t>d</w:t>
      </w:r>
      <w:r w:rsidR="00C85D60"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sz w:val="24"/>
          <w:szCs w:val="24"/>
        </w:rPr>
        <w:t>b</w:t>
      </w:r>
      <w:r w:rsidR="00C85D60">
        <w:rPr>
          <w:rFonts w:ascii="Arial" w:eastAsia="Arial" w:hAnsi="Arial" w:cs="Arial"/>
          <w:sz w:val="24"/>
          <w:szCs w:val="24"/>
        </w:rPr>
        <w:t>y</w:t>
      </w:r>
      <w:r w:rsidR="00C85D60"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z w:val="24"/>
          <w:szCs w:val="24"/>
        </w:rPr>
        <w:t>a</w:t>
      </w:r>
      <w:r w:rsidR="00C85D60"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s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d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ti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>l</w:t>
      </w:r>
      <w:r w:rsidR="00C85D60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sz w:val="24"/>
          <w:szCs w:val="24"/>
        </w:rPr>
        <w:t>t</w:t>
      </w:r>
      <w:r w:rsidR="00C85D60">
        <w:rPr>
          <w:rFonts w:ascii="Arial" w:eastAsia="Arial" w:hAnsi="Arial" w:cs="Arial"/>
          <w:sz w:val="24"/>
          <w:szCs w:val="24"/>
        </w:rPr>
        <w:t>o</w:t>
      </w:r>
      <w:r w:rsidR="00C85D60"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121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h</w:t>
      </w:r>
      <w:r w:rsidR="00C85D60">
        <w:rPr>
          <w:rFonts w:ascii="Arial" w:eastAsia="Arial" w:hAnsi="Arial" w:cs="Arial"/>
          <w:w w:val="94"/>
          <w:sz w:val="24"/>
          <w:szCs w:val="24"/>
        </w:rPr>
        <w:t xml:space="preserve">e 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s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t</w:t>
      </w:r>
      <w:r w:rsidR="00C85D60">
        <w:rPr>
          <w:rFonts w:ascii="Arial" w:eastAsia="Arial" w:hAnsi="Arial" w:cs="Arial"/>
          <w:spacing w:val="-8"/>
          <w:sz w:val="24"/>
          <w:szCs w:val="24"/>
        </w:rPr>
        <w:t>h</w:t>
      </w:r>
      <w:r w:rsidR="00C85D60">
        <w:rPr>
          <w:rFonts w:ascii="Arial" w:eastAsia="Arial" w:hAnsi="Arial" w:cs="Arial"/>
          <w:spacing w:val="-9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>t</w:t>
      </w:r>
      <w:r w:rsidR="00C85D60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g</w:t>
      </w:r>
      <w:r w:rsidR="00C85D60">
        <w:rPr>
          <w:rFonts w:ascii="Arial" w:eastAsia="Arial" w:hAnsi="Arial" w:cs="Arial"/>
          <w:spacing w:val="-12"/>
          <w:sz w:val="24"/>
          <w:szCs w:val="24"/>
        </w:rPr>
        <w:t>o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pacing w:val="-6"/>
          <w:sz w:val="24"/>
          <w:szCs w:val="24"/>
        </w:rPr>
        <w:t>er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z w:val="24"/>
          <w:szCs w:val="24"/>
        </w:rPr>
        <w:t>s</w:t>
      </w:r>
      <w:r w:rsidR="00C85D60"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or</w:t>
      </w:r>
      <w:r w:rsidR="00C85D60">
        <w:rPr>
          <w:rFonts w:ascii="Arial" w:eastAsia="Arial" w:hAnsi="Arial" w:cs="Arial"/>
          <w:spacing w:val="-8"/>
          <w:sz w:val="24"/>
          <w:szCs w:val="24"/>
        </w:rPr>
        <w:t>igi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>l</w:t>
      </w:r>
      <w:r w:rsidR="00C85D60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w w:val="104"/>
          <w:sz w:val="24"/>
          <w:szCs w:val="24"/>
        </w:rPr>
        <w:t>w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5"/>
          <w:w w:val="102"/>
          <w:sz w:val="24"/>
          <w:szCs w:val="24"/>
        </w:rPr>
        <w:t>k</w:t>
      </w:r>
      <w:r w:rsidR="00C85D60">
        <w:rPr>
          <w:rFonts w:ascii="Arial" w:eastAsia="Arial" w:hAnsi="Arial" w:cs="Arial"/>
          <w:w w:val="96"/>
          <w:sz w:val="24"/>
          <w:szCs w:val="24"/>
        </w:rPr>
        <w:t>.</w:t>
      </w:r>
    </w:p>
    <w:p w:rsidR="008E418F" w:rsidRDefault="00C85D60" w:rsidP="00C10E51">
      <w:pPr>
        <w:spacing w:after="0" w:line="260" w:lineRule="auto"/>
        <w:ind w:left="1980" w:right="599" w:firstLine="710"/>
        <w:rPr>
          <w:rFonts w:ascii="Arial" w:eastAsia="Arial" w:hAnsi="Arial" w:cs="Arial"/>
          <w:i/>
          <w:w w:val="96"/>
          <w:sz w:val="24"/>
          <w:szCs w:val="24"/>
        </w:rPr>
      </w:pPr>
      <w:r>
        <w:rPr>
          <w:rFonts w:ascii="Arial" w:eastAsia="Arial" w:hAnsi="Arial" w:cs="Arial"/>
          <w:i/>
          <w:spacing w:val="-9"/>
          <w:w w:val="97"/>
          <w:sz w:val="24"/>
          <w:szCs w:val="24"/>
        </w:rPr>
        <w:t>T</w:t>
      </w:r>
      <w:r>
        <w:rPr>
          <w:rFonts w:ascii="Arial" w:eastAsia="Arial" w:hAnsi="Arial" w:cs="Arial"/>
          <w:i/>
          <w:spacing w:val="-7"/>
          <w:w w:val="97"/>
          <w:sz w:val="24"/>
          <w:szCs w:val="24"/>
        </w:rPr>
        <w:t>h</w:t>
      </w:r>
      <w:r>
        <w:rPr>
          <w:rFonts w:ascii="Arial" w:eastAsia="Arial" w:hAnsi="Arial" w:cs="Arial"/>
          <w:i/>
          <w:w w:val="97"/>
          <w:sz w:val="24"/>
          <w:szCs w:val="24"/>
        </w:rPr>
        <w:t>e</w:t>
      </w:r>
      <w:r>
        <w:rPr>
          <w:rFonts w:ascii="Arial" w:eastAsia="Arial" w:hAnsi="Arial" w:cs="Arial"/>
          <w:i/>
          <w:spacing w:val="-18"/>
          <w:w w:val="9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l</w:t>
      </w:r>
      <w:r>
        <w:rPr>
          <w:rFonts w:ascii="Arial" w:eastAsia="Arial" w:hAnsi="Arial" w:cs="Arial"/>
          <w:i/>
          <w:spacing w:val="-8"/>
          <w:sz w:val="24"/>
          <w:szCs w:val="24"/>
        </w:rPr>
        <w:t>i</w:t>
      </w:r>
      <w:r>
        <w:rPr>
          <w:rFonts w:ascii="Arial" w:eastAsia="Arial" w:hAnsi="Arial" w:cs="Arial"/>
          <w:i/>
          <w:spacing w:val="-7"/>
          <w:sz w:val="24"/>
          <w:szCs w:val="24"/>
        </w:rPr>
        <w:t>c</w:t>
      </w:r>
      <w:r>
        <w:rPr>
          <w:rFonts w:ascii="Arial" w:eastAsia="Arial" w:hAnsi="Arial" w:cs="Arial"/>
          <w:i/>
          <w:spacing w:val="-5"/>
          <w:sz w:val="24"/>
          <w:szCs w:val="24"/>
        </w:rPr>
        <w:t>e</w:t>
      </w:r>
      <w:r>
        <w:rPr>
          <w:rFonts w:ascii="Arial" w:eastAsia="Arial" w:hAnsi="Arial" w:cs="Arial"/>
          <w:i/>
          <w:spacing w:val="-9"/>
          <w:sz w:val="24"/>
          <w:szCs w:val="24"/>
        </w:rPr>
        <w:t>n</w:t>
      </w:r>
      <w:r>
        <w:rPr>
          <w:rFonts w:ascii="Arial" w:eastAsia="Arial" w:hAnsi="Arial" w:cs="Arial"/>
          <w:i/>
          <w:spacing w:val="-8"/>
          <w:sz w:val="24"/>
          <w:szCs w:val="24"/>
        </w:rPr>
        <w:t>s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9"/>
          <w:sz w:val="24"/>
          <w:szCs w:val="24"/>
        </w:rPr>
        <w:t>i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8"/>
          <w:sz w:val="24"/>
          <w:szCs w:val="24"/>
        </w:rPr>
        <w:t>us</w:t>
      </w:r>
      <w:r>
        <w:rPr>
          <w:rFonts w:ascii="Arial" w:eastAsia="Arial" w:hAnsi="Arial" w:cs="Arial"/>
          <w:i/>
          <w:spacing w:val="-6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d</w:t>
      </w:r>
      <w:r>
        <w:rPr>
          <w:rFonts w:ascii="Arial" w:eastAsia="Arial" w:hAnsi="Arial" w:cs="Arial"/>
          <w:i/>
          <w:spacing w:val="-2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1"/>
          <w:sz w:val="24"/>
          <w:szCs w:val="24"/>
        </w:rPr>
        <w:t>b</w:t>
      </w:r>
      <w:r>
        <w:rPr>
          <w:rFonts w:ascii="Arial" w:eastAsia="Arial" w:hAnsi="Arial" w:cs="Arial"/>
          <w:i/>
          <w:sz w:val="24"/>
          <w:szCs w:val="24"/>
        </w:rPr>
        <w:t>y</w:t>
      </w:r>
      <w:r>
        <w:rPr>
          <w:rFonts w:ascii="Arial" w:eastAsia="Arial" w:hAnsi="Arial" w:cs="Arial"/>
          <w:i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0"/>
          <w:sz w:val="24"/>
          <w:szCs w:val="24"/>
        </w:rPr>
        <w:t>W</w:t>
      </w:r>
      <w:r>
        <w:rPr>
          <w:rFonts w:ascii="Arial" w:eastAsia="Arial" w:hAnsi="Arial" w:cs="Arial"/>
          <w:i/>
          <w:spacing w:val="-6"/>
          <w:sz w:val="24"/>
          <w:szCs w:val="24"/>
        </w:rPr>
        <w:t>i</w:t>
      </w:r>
      <w:r>
        <w:rPr>
          <w:rFonts w:ascii="Arial" w:eastAsia="Arial" w:hAnsi="Arial" w:cs="Arial"/>
          <w:i/>
          <w:spacing w:val="-9"/>
          <w:sz w:val="24"/>
          <w:szCs w:val="24"/>
        </w:rPr>
        <w:t>k</w:t>
      </w:r>
      <w:r>
        <w:rPr>
          <w:rFonts w:ascii="Arial" w:eastAsia="Arial" w:hAnsi="Arial" w:cs="Arial"/>
          <w:i/>
          <w:spacing w:val="-6"/>
          <w:sz w:val="24"/>
          <w:szCs w:val="24"/>
        </w:rPr>
        <w:t>i</w:t>
      </w:r>
      <w:r>
        <w:rPr>
          <w:rFonts w:ascii="Arial" w:eastAsia="Arial" w:hAnsi="Arial" w:cs="Arial"/>
          <w:i/>
          <w:spacing w:val="-7"/>
          <w:sz w:val="24"/>
          <w:szCs w:val="24"/>
        </w:rPr>
        <w:t>p</w:t>
      </w:r>
      <w:r>
        <w:rPr>
          <w:rFonts w:ascii="Arial" w:eastAsia="Arial" w:hAnsi="Arial" w:cs="Arial"/>
          <w:i/>
          <w:spacing w:val="-6"/>
          <w:sz w:val="24"/>
          <w:szCs w:val="24"/>
        </w:rPr>
        <w:t>e</w:t>
      </w:r>
      <w:r>
        <w:rPr>
          <w:rFonts w:ascii="Arial" w:eastAsia="Arial" w:hAnsi="Arial" w:cs="Arial"/>
          <w:i/>
          <w:spacing w:val="-7"/>
          <w:sz w:val="24"/>
          <w:szCs w:val="24"/>
        </w:rPr>
        <w:t>d</w:t>
      </w:r>
      <w:r>
        <w:rPr>
          <w:rFonts w:ascii="Arial" w:eastAsia="Arial" w:hAnsi="Arial" w:cs="Arial"/>
          <w:i/>
          <w:spacing w:val="-8"/>
          <w:sz w:val="24"/>
          <w:szCs w:val="24"/>
        </w:rPr>
        <w:t>i</w:t>
      </w:r>
      <w:r>
        <w:rPr>
          <w:rFonts w:ascii="Arial" w:eastAsia="Arial" w:hAnsi="Arial" w:cs="Arial"/>
          <w:i/>
          <w:sz w:val="24"/>
          <w:szCs w:val="24"/>
        </w:rPr>
        <w:t>a</w:t>
      </w:r>
      <w:r>
        <w:rPr>
          <w:rFonts w:ascii="Arial" w:eastAsia="Arial" w:hAnsi="Arial" w:cs="Arial"/>
          <w:i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an</w:t>
      </w:r>
      <w:r>
        <w:rPr>
          <w:rFonts w:ascii="Arial" w:eastAsia="Arial" w:hAnsi="Arial" w:cs="Arial"/>
          <w:i/>
          <w:sz w:val="24"/>
          <w:szCs w:val="24"/>
        </w:rPr>
        <w:t>d</w:t>
      </w:r>
      <w:r>
        <w:rPr>
          <w:rFonts w:ascii="Arial" w:eastAsia="Arial" w:hAnsi="Arial" w:cs="Arial"/>
          <w:i/>
          <w:spacing w:val="-1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8"/>
          <w:sz w:val="24"/>
          <w:szCs w:val="24"/>
        </w:rPr>
        <w:t>a</w:t>
      </w:r>
      <w:r>
        <w:rPr>
          <w:rFonts w:ascii="Arial" w:eastAsia="Arial" w:hAnsi="Arial" w:cs="Arial"/>
          <w:i/>
          <w:spacing w:val="-7"/>
          <w:sz w:val="24"/>
          <w:szCs w:val="24"/>
        </w:rPr>
        <w:t>l</w:t>
      </w:r>
      <w:r>
        <w:rPr>
          <w:rFonts w:ascii="Arial" w:eastAsia="Arial" w:hAnsi="Arial" w:cs="Arial"/>
          <w:i/>
          <w:sz w:val="24"/>
          <w:szCs w:val="24"/>
        </w:rPr>
        <w:t>l</w:t>
      </w:r>
      <w:r>
        <w:rPr>
          <w:rFonts w:ascii="Arial" w:eastAsia="Arial" w:hAnsi="Arial" w:cs="Arial"/>
          <w:i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8"/>
          <w:w w:val="104"/>
          <w:sz w:val="24"/>
          <w:szCs w:val="24"/>
        </w:rPr>
        <w:t>s</w:t>
      </w:r>
      <w:r>
        <w:rPr>
          <w:rFonts w:ascii="Arial" w:eastAsia="Arial" w:hAnsi="Arial" w:cs="Arial"/>
          <w:i/>
          <w:spacing w:val="-6"/>
          <w:w w:val="113"/>
          <w:sz w:val="24"/>
          <w:szCs w:val="24"/>
        </w:rPr>
        <w:t>i</w:t>
      </w:r>
      <w:r>
        <w:rPr>
          <w:rFonts w:ascii="Arial" w:eastAsia="Arial" w:hAnsi="Arial" w:cs="Arial"/>
          <w:i/>
          <w:spacing w:val="-8"/>
          <w:w w:val="104"/>
          <w:sz w:val="24"/>
          <w:szCs w:val="24"/>
        </w:rPr>
        <w:t>m</w:t>
      </w:r>
      <w:r>
        <w:rPr>
          <w:rFonts w:ascii="Arial" w:eastAsia="Arial" w:hAnsi="Arial" w:cs="Arial"/>
          <w:i/>
          <w:spacing w:val="-7"/>
          <w:w w:val="113"/>
          <w:sz w:val="24"/>
          <w:szCs w:val="24"/>
        </w:rPr>
        <w:t>i</w:t>
      </w:r>
      <w:r>
        <w:rPr>
          <w:rFonts w:ascii="Arial" w:eastAsia="Arial" w:hAnsi="Arial" w:cs="Arial"/>
          <w:i/>
          <w:spacing w:val="-9"/>
          <w:w w:val="113"/>
          <w:sz w:val="24"/>
          <w:szCs w:val="24"/>
        </w:rPr>
        <w:t>l</w:t>
      </w:r>
      <w:r>
        <w:rPr>
          <w:rFonts w:ascii="Arial" w:eastAsia="Arial" w:hAnsi="Arial" w:cs="Arial"/>
          <w:i/>
          <w:spacing w:val="-7"/>
          <w:w w:val="98"/>
          <w:sz w:val="24"/>
          <w:szCs w:val="24"/>
        </w:rPr>
        <w:t>a</w:t>
      </w:r>
      <w:r>
        <w:rPr>
          <w:rFonts w:ascii="Arial" w:eastAsia="Arial" w:hAnsi="Arial" w:cs="Arial"/>
          <w:i/>
          <w:w w:val="105"/>
          <w:sz w:val="24"/>
          <w:szCs w:val="24"/>
        </w:rPr>
        <w:t xml:space="preserve">r </w:t>
      </w:r>
      <w:r>
        <w:rPr>
          <w:rFonts w:ascii="Arial" w:eastAsia="Arial" w:hAnsi="Arial" w:cs="Arial"/>
          <w:i/>
          <w:spacing w:val="-6"/>
          <w:w w:val="102"/>
          <w:sz w:val="24"/>
          <w:szCs w:val="24"/>
        </w:rPr>
        <w:t>p</w:t>
      </w:r>
      <w:r>
        <w:rPr>
          <w:rFonts w:ascii="Arial" w:eastAsia="Arial" w:hAnsi="Arial" w:cs="Arial"/>
          <w:i/>
          <w:spacing w:val="-12"/>
          <w:w w:val="103"/>
          <w:sz w:val="24"/>
          <w:szCs w:val="24"/>
        </w:rPr>
        <w:t>r</w:t>
      </w:r>
      <w:r>
        <w:rPr>
          <w:rFonts w:ascii="Arial" w:eastAsia="Arial" w:hAnsi="Arial" w:cs="Arial"/>
          <w:i/>
          <w:spacing w:val="-9"/>
          <w:w w:val="103"/>
          <w:sz w:val="24"/>
          <w:szCs w:val="24"/>
        </w:rPr>
        <w:t>o</w:t>
      </w:r>
      <w:r>
        <w:rPr>
          <w:rFonts w:ascii="Arial" w:eastAsia="Arial" w:hAnsi="Arial" w:cs="Arial"/>
          <w:i/>
          <w:spacing w:val="-8"/>
          <w:w w:val="116"/>
          <w:sz w:val="24"/>
          <w:szCs w:val="24"/>
        </w:rPr>
        <w:t>j</w:t>
      </w:r>
      <w:r>
        <w:rPr>
          <w:rFonts w:ascii="Arial" w:eastAsia="Arial" w:hAnsi="Arial" w:cs="Arial"/>
          <w:i/>
          <w:spacing w:val="-6"/>
          <w:w w:val="94"/>
          <w:sz w:val="24"/>
          <w:szCs w:val="24"/>
        </w:rPr>
        <w:t>e</w:t>
      </w:r>
      <w:r>
        <w:rPr>
          <w:rFonts w:ascii="Arial" w:eastAsia="Arial" w:hAnsi="Arial" w:cs="Arial"/>
          <w:i/>
          <w:spacing w:val="-10"/>
          <w:w w:val="104"/>
          <w:sz w:val="24"/>
          <w:szCs w:val="24"/>
        </w:rPr>
        <w:t>c</w:t>
      </w:r>
      <w:r>
        <w:rPr>
          <w:rFonts w:ascii="Arial" w:eastAsia="Arial" w:hAnsi="Arial" w:cs="Arial"/>
          <w:i/>
          <w:spacing w:val="-11"/>
          <w:w w:val="121"/>
          <w:sz w:val="24"/>
          <w:szCs w:val="24"/>
        </w:rPr>
        <w:t>t</w:t>
      </w:r>
      <w:r>
        <w:rPr>
          <w:rFonts w:ascii="Arial" w:eastAsia="Arial" w:hAnsi="Arial" w:cs="Arial"/>
          <w:i/>
          <w:spacing w:val="-7"/>
          <w:w w:val="104"/>
          <w:sz w:val="24"/>
          <w:szCs w:val="24"/>
        </w:rPr>
        <w:t>s</w:t>
      </w:r>
      <w:r>
        <w:rPr>
          <w:rFonts w:ascii="Arial" w:eastAsia="Arial" w:hAnsi="Arial" w:cs="Arial"/>
          <w:i/>
          <w:w w:val="96"/>
          <w:sz w:val="24"/>
          <w:szCs w:val="24"/>
        </w:rPr>
        <w:t>.</w:t>
      </w:r>
    </w:p>
    <w:p w:rsidR="008E418F" w:rsidRDefault="008E418F">
      <w:pPr>
        <w:spacing w:before="1" w:after="0" w:line="100" w:lineRule="exact"/>
        <w:rPr>
          <w:sz w:val="10"/>
          <w:szCs w:val="1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C10E51" w:rsidP="00344117">
      <w:pPr>
        <w:spacing w:after="0" w:line="260" w:lineRule="auto"/>
        <w:ind w:left="2690" w:right="66"/>
        <w:rPr>
          <w:rFonts w:ascii="Arial" w:eastAsia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5408" behindDoc="1" locked="0" layoutInCell="1" allowOverlap="1" wp14:anchorId="7A58345B" wp14:editId="24DD73B5">
            <wp:simplePos x="0" y="0"/>
            <wp:positionH relativeFrom="page">
              <wp:posOffset>332105</wp:posOffset>
            </wp:positionH>
            <wp:positionV relativeFrom="paragraph">
              <wp:posOffset>29845</wp:posOffset>
            </wp:positionV>
            <wp:extent cx="1536700" cy="546100"/>
            <wp:effectExtent l="0" t="0" r="6350" b="6350"/>
            <wp:wrapSquare wrapText="bothSides"/>
            <wp:docPr id="833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85D60">
        <w:rPr>
          <w:rFonts w:ascii="Arial" w:eastAsia="Arial" w:hAnsi="Arial" w:cs="Arial"/>
          <w:b/>
          <w:bCs/>
          <w:spacing w:val="-10"/>
          <w:w w:val="93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4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bu</w:t>
      </w:r>
      <w:r w:rsidR="00C85D60">
        <w:rPr>
          <w:rFonts w:ascii="Arial" w:eastAsia="Arial" w:hAnsi="Arial" w:cs="Arial"/>
          <w:b/>
          <w:bCs/>
          <w:spacing w:val="-8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w w:val="93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9"/>
          <w:w w:val="9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41"/>
          <w:w w:val="130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spacing w:val="-7"/>
          <w:w w:val="97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spacing w:val="-8"/>
          <w:w w:val="92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7"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co</w:t>
      </w:r>
      <w:r w:rsidR="00344117">
        <w:rPr>
          <w:rFonts w:ascii="Arial" w:eastAsia="Arial" w:hAnsi="Arial" w:cs="Arial"/>
          <w:b/>
          <w:bCs/>
          <w:spacing w:val="-8"/>
          <w:w w:val="97"/>
          <w:sz w:val="24"/>
          <w:szCs w:val="24"/>
        </w:rPr>
        <w:t>m</w:t>
      </w:r>
      <w:r w:rsidR="00C85D60">
        <w:rPr>
          <w:rFonts w:ascii="Arial" w:eastAsia="Arial" w:hAnsi="Arial" w:cs="Arial"/>
          <w:b/>
          <w:bCs/>
          <w:spacing w:val="-7"/>
          <w:w w:val="95"/>
          <w:sz w:val="24"/>
          <w:szCs w:val="24"/>
        </w:rPr>
        <w:t>m</w:t>
      </w:r>
      <w:r w:rsidR="00C85D60">
        <w:rPr>
          <w:rFonts w:ascii="Arial" w:eastAsia="Arial" w:hAnsi="Arial" w:cs="Arial"/>
          <w:b/>
          <w:bCs/>
          <w:spacing w:val="-6"/>
          <w:w w:val="95"/>
          <w:sz w:val="24"/>
          <w:szCs w:val="24"/>
        </w:rPr>
        <w:t>e</w:t>
      </w:r>
      <w:r w:rsidR="00C85D60">
        <w:rPr>
          <w:rFonts w:ascii="Arial" w:eastAsia="Arial" w:hAnsi="Arial" w:cs="Arial"/>
          <w:b/>
          <w:bCs/>
          <w:spacing w:val="-8"/>
          <w:w w:val="95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7"/>
          <w:w w:val="95"/>
          <w:sz w:val="24"/>
          <w:szCs w:val="24"/>
        </w:rPr>
        <w:t>cia</w:t>
      </w:r>
      <w:r w:rsidR="00C85D60">
        <w:rPr>
          <w:rFonts w:ascii="Arial" w:eastAsia="Arial" w:hAnsi="Arial" w:cs="Arial"/>
          <w:b/>
          <w:bCs/>
          <w:spacing w:val="-8"/>
          <w:w w:val="95"/>
          <w:sz w:val="24"/>
          <w:szCs w:val="24"/>
        </w:rPr>
        <w:t>l</w:t>
      </w:r>
      <w:r w:rsidR="00C85D60">
        <w:rPr>
          <w:rFonts w:ascii="Arial" w:eastAsia="Arial" w:hAnsi="Arial" w:cs="Arial"/>
          <w:b/>
          <w:bCs/>
          <w:w w:val="95"/>
          <w:sz w:val="24"/>
          <w:szCs w:val="24"/>
        </w:rPr>
        <w:t>.</w:t>
      </w:r>
      <w:proofErr w:type="gramEnd"/>
      <w:r w:rsidR="00C85D60">
        <w:rPr>
          <w:rFonts w:ascii="Arial" w:eastAsia="Arial" w:hAnsi="Arial" w:cs="Arial"/>
          <w:b/>
          <w:bCs/>
          <w:spacing w:val="-18"/>
          <w:w w:val="9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5"/>
          <w:w w:val="95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w w:val="95"/>
          <w:sz w:val="24"/>
          <w:szCs w:val="24"/>
        </w:rPr>
        <w:t>h</w:t>
      </w:r>
      <w:r w:rsidR="00C85D60">
        <w:rPr>
          <w:rFonts w:ascii="Arial" w:eastAsia="Arial" w:hAnsi="Arial" w:cs="Arial"/>
          <w:w w:val="95"/>
          <w:sz w:val="24"/>
          <w:szCs w:val="24"/>
        </w:rPr>
        <w:t>e</w:t>
      </w:r>
      <w:r w:rsidR="00C85D60">
        <w:rPr>
          <w:rFonts w:ascii="Arial" w:eastAsia="Arial" w:hAnsi="Arial" w:cs="Arial"/>
          <w:spacing w:val="-8"/>
          <w:w w:val="9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w w:val="113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99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w w:val="99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w w:val="102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w w:val="104"/>
          <w:sz w:val="24"/>
          <w:szCs w:val="24"/>
        </w:rPr>
        <w:t>s</w:t>
      </w:r>
      <w:r w:rsidR="00C85D60">
        <w:rPr>
          <w:rFonts w:ascii="Arial" w:eastAsia="Arial" w:hAnsi="Arial" w:cs="Arial"/>
          <w:w w:val="94"/>
          <w:sz w:val="24"/>
          <w:szCs w:val="24"/>
        </w:rPr>
        <w:t xml:space="preserve">e 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l</w:t>
      </w:r>
      <w:r w:rsidR="00C85D60">
        <w:rPr>
          <w:rFonts w:ascii="Arial" w:eastAsia="Arial" w:hAnsi="Arial" w:cs="Arial"/>
          <w:spacing w:val="-11"/>
          <w:sz w:val="24"/>
          <w:szCs w:val="24"/>
        </w:rPr>
        <w:t>ow</w:t>
      </w:r>
      <w:r w:rsidR="00C85D60">
        <w:rPr>
          <w:rFonts w:ascii="Arial" w:eastAsia="Arial" w:hAnsi="Arial" w:cs="Arial"/>
          <w:sz w:val="24"/>
          <w:szCs w:val="24"/>
        </w:rPr>
        <w:t>s</w:t>
      </w:r>
      <w:r w:rsidR="00C85D60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us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8"/>
          <w:sz w:val="24"/>
          <w:szCs w:val="24"/>
        </w:rPr>
        <w:t>r</w:t>
      </w:r>
      <w:r w:rsidR="00C85D60">
        <w:rPr>
          <w:rFonts w:ascii="Arial" w:eastAsia="Arial" w:hAnsi="Arial" w:cs="Arial"/>
          <w:sz w:val="24"/>
          <w:szCs w:val="24"/>
        </w:rPr>
        <w:t>s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sz w:val="24"/>
          <w:szCs w:val="24"/>
        </w:rPr>
        <w:t>t</w:t>
      </w:r>
      <w:r w:rsidR="00C85D60">
        <w:rPr>
          <w:rFonts w:ascii="Arial" w:eastAsia="Arial" w:hAnsi="Arial" w:cs="Arial"/>
          <w:sz w:val="24"/>
          <w:szCs w:val="24"/>
        </w:rPr>
        <w:t>o</w:t>
      </w:r>
      <w:r w:rsidR="00C85D60"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103"/>
          <w:sz w:val="24"/>
          <w:szCs w:val="24"/>
        </w:rPr>
        <w:t>co</w:t>
      </w:r>
      <w:r w:rsidR="00C85D60">
        <w:rPr>
          <w:rFonts w:ascii="Arial" w:eastAsia="Arial" w:hAnsi="Arial" w:cs="Arial"/>
          <w:spacing w:val="-11"/>
          <w:w w:val="102"/>
          <w:sz w:val="24"/>
          <w:szCs w:val="24"/>
        </w:rPr>
        <w:t>p</w:t>
      </w:r>
      <w:r w:rsidR="00C85D60">
        <w:rPr>
          <w:rFonts w:ascii="Arial" w:eastAsia="Arial" w:hAnsi="Arial" w:cs="Arial"/>
          <w:spacing w:val="-18"/>
          <w:sz w:val="24"/>
          <w:szCs w:val="24"/>
        </w:rPr>
        <w:t>y</w:t>
      </w:r>
      <w:r w:rsidR="00C85D60">
        <w:rPr>
          <w:rFonts w:ascii="Arial" w:eastAsia="Arial" w:hAnsi="Arial" w:cs="Arial"/>
          <w:w w:val="70"/>
          <w:sz w:val="24"/>
          <w:szCs w:val="24"/>
        </w:rPr>
        <w:t xml:space="preserve">, </w:t>
      </w:r>
      <w:r w:rsidR="00C85D60">
        <w:rPr>
          <w:rFonts w:ascii="Arial" w:eastAsia="Arial" w:hAnsi="Arial" w:cs="Arial"/>
          <w:spacing w:val="-7"/>
          <w:w w:val="104"/>
          <w:sz w:val="24"/>
          <w:szCs w:val="24"/>
        </w:rPr>
        <w:t>m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w w:val="105"/>
          <w:sz w:val="24"/>
          <w:szCs w:val="24"/>
        </w:rPr>
        <w:t>d</w:t>
      </w:r>
      <w:r w:rsidR="00C85D60">
        <w:rPr>
          <w:rFonts w:ascii="Arial" w:eastAsia="Arial" w:hAnsi="Arial" w:cs="Arial"/>
          <w:spacing w:val="-9"/>
          <w:w w:val="105"/>
          <w:sz w:val="24"/>
          <w:szCs w:val="24"/>
        </w:rPr>
        <w:t>i</w:t>
      </w:r>
      <w:r w:rsidR="00C85D60">
        <w:rPr>
          <w:rFonts w:ascii="Arial" w:eastAsia="Arial" w:hAnsi="Arial" w:cs="Arial"/>
          <w:spacing w:val="-1"/>
          <w:w w:val="118"/>
          <w:sz w:val="24"/>
          <w:szCs w:val="24"/>
        </w:rPr>
        <w:t>f</w:t>
      </w:r>
      <w:r w:rsidR="00C85D60">
        <w:rPr>
          <w:rFonts w:ascii="Arial" w:eastAsia="Arial" w:hAnsi="Arial" w:cs="Arial"/>
          <w:spacing w:val="-18"/>
          <w:sz w:val="24"/>
          <w:szCs w:val="24"/>
        </w:rPr>
        <w:t>y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0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5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-mi</w:t>
      </w:r>
      <w:r w:rsidR="00C85D60">
        <w:rPr>
          <w:rFonts w:ascii="Arial" w:eastAsia="Arial" w:hAnsi="Arial" w:cs="Arial"/>
          <w:spacing w:val="-3"/>
          <w:sz w:val="24"/>
          <w:szCs w:val="24"/>
        </w:rPr>
        <w:t>x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proofErr w:type="spellStart"/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 w:rsidR="00C85D60"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104"/>
          <w:sz w:val="24"/>
          <w:szCs w:val="24"/>
        </w:rPr>
        <w:t>s</w:t>
      </w:r>
      <w:r w:rsidR="00C85D60">
        <w:rPr>
          <w:rFonts w:ascii="Arial" w:eastAsia="Arial" w:hAnsi="Arial" w:cs="Arial"/>
          <w:spacing w:val="-7"/>
          <w:w w:val="121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bu</w:t>
      </w:r>
      <w:r w:rsidR="00C85D60">
        <w:rPr>
          <w:rFonts w:ascii="Arial" w:eastAsia="Arial" w:hAnsi="Arial" w:cs="Arial"/>
          <w:spacing w:val="-11"/>
          <w:w w:val="121"/>
          <w:sz w:val="24"/>
          <w:szCs w:val="24"/>
        </w:rPr>
        <w:t>t</w:t>
      </w:r>
      <w:r w:rsidR="00C85D60">
        <w:rPr>
          <w:rFonts w:ascii="Arial" w:eastAsia="Arial" w:hAnsi="Arial" w:cs="Arial"/>
          <w:spacing w:val="-4"/>
          <w:w w:val="94"/>
          <w:sz w:val="24"/>
          <w:szCs w:val="24"/>
        </w:rPr>
        <w:t>e</w:t>
      </w:r>
      <w:proofErr w:type="gramStart"/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8"/>
          <w:sz w:val="24"/>
          <w:szCs w:val="24"/>
        </w:rPr>
        <w:t>d</w:t>
      </w:r>
      <w:r w:rsidR="00C85D60">
        <w:rPr>
          <w:rFonts w:ascii="Arial" w:eastAsia="Arial" w:hAnsi="Arial" w:cs="Arial"/>
          <w:spacing w:val="-9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sp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11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>y</w:t>
      </w:r>
      <w:proofErr w:type="spellEnd"/>
      <w:proofErr w:type="gramEnd"/>
      <w:r w:rsidR="00C85D60">
        <w:rPr>
          <w:rFonts w:ascii="Arial" w:eastAsia="Arial" w:hAnsi="Arial" w:cs="Arial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an</w:t>
      </w:r>
      <w:r w:rsidR="00C85D60">
        <w:rPr>
          <w:rFonts w:ascii="Arial" w:eastAsia="Arial" w:hAnsi="Arial" w:cs="Arial"/>
          <w:sz w:val="24"/>
          <w:szCs w:val="24"/>
        </w:rPr>
        <w:t>d</w:t>
      </w:r>
      <w:r w:rsidR="00C85D60">
        <w:rPr>
          <w:rFonts w:ascii="Arial" w:eastAsia="Arial" w:hAnsi="Arial" w:cs="Arial"/>
          <w:spacing w:val="-1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p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1"/>
          <w:sz w:val="24"/>
          <w:szCs w:val="24"/>
        </w:rPr>
        <w:t>r</w:t>
      </w:r>
      <w:r w:rsidR="00C85D60">
        <w:rPr>
          <w:rFonts w:ascii="Arial" w:eastAsia="Arial" w:hAnsi="Arial" w:cs="Arial"/>
          <w:spacing w:val="-10"/>
          <w:sz w:val="24"/>
          <w:szCs w:val="24"/>
        </w:rPr>
        <w:t>f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sz w:val="24"/>
          <w:szCs w:val="24"/>
        </w:rPr>
        <w:t>r</w:t>
      </w:r>
      <w:r w:rsidR="00C85D60">
        <w:rPr>
          <w:rFonts w:ascii="Arial" w:eastAsia="Arial" w:hAnsi="Arial" w:cs="Arial"/>
          <w:sz w:val="24"/>
          <w:szCs w:val="24"/>
        </w:rPr>
        <w:t>m</w:t>
      </w:r>
      <w:r w:rsidR="00C85D60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sz w:val="24"/>
          <w:szCs w:val="24"/>
        </w:rPr>
        <w:t>w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sz w:val="24"/>
          <w:szCs w:val="24"/>
        </w:rPr>
        <w:t>r</w:t>
      </w:r>
      <w:r w:rsidR="00C85D60">
        <w:rPr>
          <w:rFonts w:ascii="Arial" w:eastAsia="Arial" w:hAnsi="Arial" w:cs="Arial"/>
          <w:sz w:val="24"/>
          <w:szCs w:val="24"/>
        </w:rPr>
        <w:t>k</w:t>
      </w:r>
      <w:r w:rsidR="00C85D60"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sz w:val="24"/>
          <w:szCs w:val="24"/>
        </w:rPr>
        <w:t>n</w:t>
      </w:r>
      <w:r w:rsidR="00C85D60">
        <w:rPr>
          <w:rFonts w:ascii="Arial" w:eastAsia="Arial" w:hAnsi="Arial" w:cs="Arial"/>
          <w:spacing w:val="-7"/>
          <w:sz w:val="24"/>
          <w:szCs w:val="24"/>
        </w:rPr>
        <w:t>l</w:t>
      </w:r>
      <w:r w:rsidR="00C85D60">
        <w:rPr>
          <w:rFonts w:ascii="Arial" w:eastAsia="Arial" w:hAnsi="Arial" w:cs="Arial"/>
          <w:sz w:val="24"/>
          <w:szCs w:val="24"/>
        </w:rPr>
        <w:t>y</w:t>
      </w:r>
      <w:r w:rsidR="00C85D60"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0"/>
          <w:sz w:val="24"/>
          <w:szCs w:val="24"/>
        </w:rPr>
        <w:t>f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z w:val="24"/>
          <w:szCs w:val="24"/>
        </w:rPr>
        <w:t>r</w:t>
      </w:r>
      <w:r w:rsidR="00C85D60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n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n</w:t>
      </w:r>
      <w:r w:rsidR="00C85D60">
        <w:rPr>
          <w:rFonts w:ascii="Arial" w:eastAsia="Arial" w:hAnsi="Arial" w:cs="Arial"/>
          <w:spacing w:val="-6"/>
          <w:w w:val="135"/>
          <w:sz w:val="24"/>
          <w:szCs w:val="24"/>
        </w:rPr>
        <w:t>-</w:t>
      </w:r>
      <w:r w:rsidR="00C85D60">
        <w:rPr>
          <w:rFonts w:ascii="Arial" w:eastAsia="Arial" w:hAnsi="Arial" w:cs="Arial"/>
          <w:spacing w:val="-7"/>
          <w:w w:val="103"/>
          <w:sz w:val="24"/>
          <w:szCs w:val="24"/>
        </w:rPr>
        <w:t>co</w:t>
      </w:r>
      <w:r w:rsidR="00C85D60">
        <w:rPr>
          <w:rFonts w:ascii="Arial" w:eastAsia="Arial" w:hAnsi="Arial" w:cs="Arial"/>
          <w:spacing w:val="-7"/>
          <w:w w:val="104"/>
          <w:sz w:val="24"/>
          <w:szCs w:val="24"/>
        </w:rPr>
        <w:t>mm</w:t>
      </w:r>
      <w:r w:rsidR="00C85D60"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spacing w:val="-16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8"/>
          <w:sz w:val="24"/>
          <w:szCs w:val="24"/>
        </w:rPr>
        <w:t>c</w:t>
      </w:r>
      <w:r w:rsidR="00C85D60">
        <w:rPr>
          <w:rFonts w:ascii="Arial" w:eastAsia="Arial" w:hAnsi="Arial" w:cs="Arial"/>
          <w:spacing w:val="-9"/>
          <w:sz w:val="24"/>
          <w:szCs w:val="24"/>
        </w:rPr>
        <w:t>i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>l</w:t>
      </w:r>
      <w:r w:rsidR="00C85D60"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pu</w:t>
      </w:r>
      <w:r w:rsidR="00C85D60">
        <w:rPr>
          <w:rFonts w:ascii="Arial" w:eastAsia="Arial" w:hAnsi="Arial" w:cs="Arial"/>
          <w:spacing w:val="-6"/>
          <w:sz w:val="24"/>
          <w:szCs w:val="24"/>
        </w:rPr>
        <w:t>r</w:t>
      </w:r>
      <w:r w:rsidR="00C85D60">
        <w:rPr>
          <w:rFonts w:ascii="Arial" w:eastAsia="Arial" w:hAnsi="Arial" w:cs="Arial"/>
          <w:spacing w:val="-7"/>
          <w:sz w:val="24"/>
          <w:szCs w:val="24"/>
        </w:rPr>
        <w:t>p</w:t>
      </w:r>
      <w:r w:rsidR="00C85D60">
        <w:rPr>
          <w:rFonts w:ascii="Arial" w:eastAsia="Arial" w:hAnsi="Arial" w:cs="Arial"/>
          <w:spacing w:val="-9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sz w:val="24"/>
          <w:szCs w:val="24"/>
        </w:rPr>
        <w:t>se</w:t>
      </w:r>
      <w:r w:rsidR="00C85D60">
        <w:rPr>
          <w:rFonts w:ascii="Arial" w:eastAsia="Arial" w:hAnsi="Arial" w:cs="Arial"/>
          <w:spacing w:val="-7"/>
          <w:sz w:val="24"/>
          <w:szCs w:val="24"/>
        </w:rPr>
        <w:t>s</w:t>
      </w:r>
      <w:r w:rsidR="00C85D60">
        <w:rPr>
          <w:rFonts w:ascii="Arial" w:eastAsia="Arial" w:hAnsi="Arial" w:cs="Arial"/>
          <w:sz w:val="24"/>
          <w:szCs w:val="24"/>
        </w:rPr>
        <w:t>.</w:t>
      </w:r>
      <w:r w:rsidR="00C85D60"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97"/>
          <w:sz w:val="24"/>
          <w:szCs w:val="24"/>
        </w:rPr>
        <w:t>H</w:t>
      </w:r>
      <w:r w:rsidR="00C85D60">
        <w:rPr>
          <w:rFonts w:ascii="Arial" w:eastAsia="Arial" w:hAnsi="Arial" w:cs="Arial"/>
          <w:spacing w:val="-11"/>
          <w:w w:val="102"/>
          <w:sz w:val="24"/>
          <w:szCs w:val="24"/>
        </w:rPr>
        <w:t>o</w:t>
      </w:r>
      <w:r w:rsidR="00C85D60">
        <w:rPr>
          <w:rFonts w:ascii="Arial" w:eastAsia="Arial" w:hAnsi="Arial" w:cs="Arial"/>
          <w:spacing w:val="-11"/>
          <w:w w:val="104"/>
          <w:sz w:val="24"/>
          <w:szCs w:val="24"/>
        </w:rPr>
        <w:t>w</w:t>
      </w:r>
      <w:r w:rsidR="00C85D60">
        <w:rPr>
          <w:rFonts w:ascii="Arial" w:eastAsia="Arial" w:hAnsi="Arial" w:cs="Arial"/>
          <w:spacing w:val="-10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spacing w:val="-17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th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d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7"/>
          <w:sz w:val="24"/>
          <w:szCs w:val="24"/>
        </w:rPr>
        <w:t>r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pacing w:val="-9"/>
          <w:sz w:val="24"/>
          <w:szCs w:val="24"/>
        </w:rPr>
        <w:t>a</w:t>
      </w:r>
      <w:r w:rsidR="00C85D60">
        <w:rPr>
          <w:rFonts w:ascii="Arial" w:eastAsia="Arial" w:hAnsi="Arial" w:cs="Arial"/>
          <w:spacing w:val="-8"/>
          <w:sz w:val="24"/>
          <w:szCs w:val="24"/>
        </w:rPr>
        <w:t>ti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sz w:val="24"/>
          <w:szCs w:val="24"/>
        </w:rPr>
        <w:t>w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sz w:val="24"/>
          <w:szCs w:val="24"/>
        </w:rPr>
        <w:t>r</w:t>
      </w:r>
      <w:r w:rsidR="00C85D60">
        <w:rPr>
          <w:rFonts w:ascii="Arial" w:eastAsia="Arial" w:hAnsi="Arial" w:cs="Arial"/>
          <w:spacing w:val="-11"/>
          <w:sz w:val="24"/>
          <w:szCs w:val="24"/>
        </w:rPr>
        <w:t>k</w:t>
      </w:r>
      <w:r w:rsidR="00C85D60">
        <w:rPr>
          <w:rFonts w:ascii="Arial" w:eastAsia="Arial" w:hAnsi="Arial" w:cs="Arial"/>
          <w:sz w:val="24"/>
          <w:szCs w:val="24"/>
        </w:rPr>
        <w:t xml:space="preserve">s </w:t>
      </w:r>
      <w:r w:rsidR="00C85D60">
        <w:rPr>
          <w:rFonts w:ascii="Arial" w:eastAsia="Arial" w:hAnsi="Arial" w:cs="Arial"/>
          <w:spacing w:val="-7"/>
          <w:w w:val="98"/>
          <w:sz w:val="24"/>
          <w:szCs w:val="24"/>
        </w:rPr>
        <w:t>a</w:t>
      </w:r>
      <w:r w:rsidR="00C85D60">
        <w:rPr>
          <w:rFonts w:ascii="Arial" w:eastAsia="Arial" w:hAnsi="Arial" w:cs="Arial"/>
          <w:spacing w:val="-10"/>
          <w:w w:val="98"/>
          <w:sz w:val="24"/>
          <w:szCs w:val="24"/>
        </w:rPr>
        <w:t>r</w:t>
      </w:r>
      <w:r w:rsidR="00C85D60">
        <w:rPr>
          <w:rFonts w:ascii="Arial" w:eastAsia="Arial" w:hAnsi="Arial" w:cs="Arial"/>
          <w:w w:val="98"/>
          <w:sz w:val="24"/>
          <w:szCs w:val="24"/>
        </w:rPr>
        <w:t>e</w:t>
      </w:r>
      <w:r w:rsidR="00C85D60">
        <w:rPr>
          <w:rFonts w:ascii="Arial" w:eastAsia="Arial" w:hAnsi="Arial" w:cs="Arial"/>
          <w:spacing w:val="-19"/>
          <w:w w:val="98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n</w:t>
      </w:r>
      <w:r w:rsidR="00C85D60">
        <w:rPr>
          <w:rFonts w:ascii="Arial" w:eastAsia="Arial" w:hAnsi="Arial" w:cs="Arial"/>
          <w:spacing w:val="-10"/>
          <w:w w:val="102"/>
          <w:sz w:val="24"/>
          <w:szCs w:val="24"/>
        </w:rPr>
        <w:t>o</w:t>
      </w:r>
      <w:r w:rsidR="00C85D60">
        <w:rPr>
          <w:rFonts w:ascii="Arial" w:eastAsia="Arial" w:hAnsi="Arial" w:cs="Arial"/>
          <w:w w:val="121"/>
          <w:sz w:val="24"/>
          <w:szCs w:val="24"/>
        </w:rPr>
        <w:t xml:space="preserve">t 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12"/>
          <w:sz w:val="24"/>
          <w:szCs w:val="24"/>
        </w:rPr>
        <w:t>o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10"/>
          <w:sz w:val="24"/>
          <w:szCs w:val="24"/>
        </w:rPr>
        <w:t>r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z w:val="24"/>
          <w:szCs w:val="24"/>
        </w:rPr>
        <w:t>d</w:t>
      </w:r>
      <w:r w:rsidR="00C85D60"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sz w:val="24"/>
          <w:szCs w:val="24"/>
        </w:rPr>
        <w:t>b</w:t>
      </w:r>
      <w:r w:rsidR="00C85D60">
        <w:rPr>
          <w:rFonts w:ascii="Arial" w:eastAsia="Arial" w:hAnsi="Arial" w:cs="Arial"/>
          <w:sz w:val="24"/>
          <w:szCs w:val="24"/>
        </w:rPr>
        <w:t>y</w:t>
      </w:r>
      <w:r w:rsidR="00C85D60"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con</w:t>
      </w:r>
      <w:r w:rsidR="00C85D60">
        <w:rPr>
          <w:rFonts w:ascii="Arial" w:eastAsia="Arial" w:hAnsi="Arial" w:cs="Arial"/>
          <w:spacing w:val="-8"/>
          <w:sz w:val="24"/>
          <w:szCs w:val="24"/>
        </w:rPr>
        <w:t>diti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z w:val="24"/>
          <w:szCs w:val="24"/>
        </w:rPr>
        <w:t>n</w:t>
      </w:r>
      <w:r w:rsidR="00C85D60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4"/>
          <w:sz w:val="24"/>
          <w:szCs w:val="24"/>
        </w:rPr>
        <w:t>(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pacing w:val="-8"/>
          <w:sz w:val="24"/>
          <w:szCs w:val="24"/>
        </w:rPr>
        <w:t>e</w:t>
      </w:r>
      <w:r w:rsidR="00C85D60">
        <w:rPr>
          <w:rFonts w:ascii="Arial" w:eastAsia="Arial" w:hAnsi="Arial" w:cs="Arial"/>
          <w:sz w:val="24"/>
          <w:szCs w:val="24"/>
        </w:rPr>
        <w:t>y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ca</w:t>
      </w:r>
      <w:r w:rsidR="00C85D60">
        <w:rPr>
          <w:rFonts w:ascii="Arial" w:eastAsia="Arial" w:hAnsi="Arial" w:cs="Arial"/>
          <w:sz w:val="24"/>
          <w:szCs w:val="24"/>
        </w:rPr>
        <w:t>n</w:t>
      </w:r>
      <w:r w:rsidR="00C85D60"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97"/>
          <w:sz w:val="24"/>
          <w:szCs w:val="24"/>
        </w:rPr>
        <w:t>b</w:t>
      </w:r>
      <w:r w:rsidR="00C85D60">
        <w:rPr>
          <w:rFonts w:ascii="Arial" w:eastAsia="Arial" w:hAnsi="Arial" w:cs="Arial"/>
          <w:w w:val="97"/>
          <w:sz w:val="24"/>
          <w:szCs w:val="24"/>
        </w:rPr>
        <w:t>e</w:t>
      </w:r>
      <w:r w:rsidR="00C85D60">
        <w:rPr>
          <w:rFonts w:ascii="Arial" w:eastAsia="Arial" w:hAnsi="Arial" w:cs="Arial"/>
          <w:spacing w:val="-18"/>
          <w:w w:val="97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12"/>
          <w:sz w:val="24"/>
          <w:szCs w:val="24"/>
        </w:rPr>
        <w:t>o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10"/>
          <w:sz w:val="24"/>
          <w:szCs w:val="24"/>
        </w:rPr>
        <w:t>r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z w:val="24"/>
          <w:szCs w:val="24"/>
        </w:rPr>
        <w:t>d</w:t>
      </w:r>
      <w:r w:rsidR="00C85D60"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w w:val="102"/>
          <w:sz w:val="24"/>
          <w:szCs w:val="24"/>
        </w:rPr>
        <w:t>b</w:t>
      </w:r>
      <w:r w:rsidR="00C85D60">
        <w:rPr>
          <w:rFonts w:ascii="Arial" w:eastAsia="Arial" w:hAnsi="Arial" w:cs="Arial"/>
          <w:sz w:val="24"/>
          <w:szCs w:val="24"/>
        </w:rPr>
        <w:t xml:space="preserve">y </w:t>
      </w:r>
      <w:r w:rsidR="00C85D60">
        <w:rPr>
          <w:rFonts w:ascii="Arial" w:eastAsia="Arial" w:hAnsi="Arial" w:cs="Arial"/>
          <w:spacing w:val="-8"/>
          <w:sz w:val="24"/>
          <w:szCs w:val="24"/>
        </w:rPr>
        <w:t>di</w:t>
      </w:r>
      <w:r w:rsidR="00C85D60">
        <w:rPr>
          <w:rFonts w:ascii="Arial" w:eastAsia="Arial" w:hAnsi="Arial" w:cs="Arial"/>
          <w:spacing w:val="-2"/>
          <w:sz w:val="24"/>
          <w:szCs w:val="24"/>
        </w:rPr>
        <w:t>f</w:t>
      </w:r>
      <w:r w:rsidR="00C85D60">
        <w:rPr>
          <w:rFonts w:ascii="Arial" w:eastAsia="Arial" w:hAnsi="Arial" w:cs="Arial"/>
          <w:spacing w:val="-10"/>
          <w:sz w:val="24"/>
          <w:szCs w:val="24"/>
        </w:rPr>
        <w:t>f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10"/>
          <w:sz w:val="24"/>
          <w:szCs w:val="24"/>
        </w:rPr>
        <w:t>r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z w:val="24"/>
          <w:szCs w:val="24"/>
        </w:rPr>
        <w:t>t</w:t>
      </w:r>
      <w:r w:rsidR="00C85D60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w w:val="113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99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w w:val="99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w w:val="102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w w:val="104"/>
          <w:sz w:val="24"/>
          <w:szCs w:val="24"/>
        </w:rPr>
        <w:t>s</w:t>
      </w:r>
      <w:r w:rsidR="00C85D60">
        <w:rPr>
          <w:rFonts w:ascii="Arial" w:eastAsia="Arial" w:hAnsi="Arial" w:cs="Arial"/>
          <w:spacing w:val="-4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96"/>
          <w:sz w:val="24"/>
          <w:szCs w:val="24"/>
        </w:rPr>
        <w:t>e</w:t>
      </w:r>
      <w:r w:rsidR="00C85D60">
        <w:rPr>
          <w:rFonts w:ascii="Arial" w:eastAsia="Arial" w:hAnsi="Arial" w:cs="Arial"/>
          <w:spacing w:val="-11"/>
          <w:w w:val="96"/>
          <w:sz w:val="24"/>
          <w:szCs w:val="24"/>
        </w:rPr>
        <w:t>.</w:t>
      </w:r>
      <w:r w:rsidR="00C85D60">
        <w:rPr>
          <w:rFonts w:ascii="Arial" w:eastAsia="Arial" w:hAnsi="Arial" w:cs="Arial"/>
          <w:spacing w:val="-7"/>
          <w:w w:val="96"/>
          <w:sz w:val="24"/>
          <w:szCs w:val="24"/>
        </w:rPr>
        <w:t>g</w:t>
      </w:r>
      <w:r w:rsidR="00C85D60">
        <w:rPr>
          <w:rFonts w:ascii="Arial" w:eastAsia="Arial" w:hAnsi="Arial" w:cs="Arial"/>
          <w:w w:val="96"/>
          <w:sz w:val="24"/>
          <w:szCs w:val="24"/>
        </w:rPr>
        <w:t>.</w:t>
      </w:r>
      <w:r w:rsidR="00C85D60">
        <w:rPr>
          <w:rFonts w:ascii="Arial" w:eastAsia="Arial" w:hAnsi="Arial" w:cs="Arial"/>
          <w:spacing w:val="-15"/>
          <w:w w:val="96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l</w:t>
      </w:r>
      <w:r w:rsidR="00C85D60">
        <w:rPr>
          <w:rFonts w:ascii="Arial" w:eastAsia="Arial" w:hAnsi="Arial" w:cs="Arial"/>
          <w:spacing w:val="-11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sz w:val="24"/>
          <w:szCs w:val="24"/>
        </w:rPr>
        <w:t>win</w:t>
      </w:r>
      <w:r w:rsidR="00C85D60">
        <w:rPr>
          <w:rFonts w:ascii="Arial" w:eastAsia="Arial" w:hAnsi="Arial" w:cs="Arial"/>
          <w:sz w:val="24"/>
          <w:szCs w:val="24"/>
        </w:rPr>
        <w:t>g</w:t>
      </w:r>
      <w:r w:rsidR="00C85D60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z w:val="24"/>
          <w:szCs w:val="24"/>
        </w:rPr>
        <w:t>r</w:t>
      </w:r>
      <w:r w:rsidR="00C85D60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comm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10"/>
          <w:sz w:val="24"/>
          <w:szCs w:val="24"/>
        </w:rPr>
        <w:t>r</w:t>
      </w:r>
      <w:r w:rsidR="00C85D60">
        <w:rPr>
          <w:rFonts w:ascii="Arial" w:eastAsia="Arial" w:hAnsi="Arial" w:cs="Arial"/>
          <w:spacing w:val="-8"/>
          <w:sz w:val="24"/>
          <w:szCs w:val="24"/>
        </w:rPr>
        <w:t>c</w:t>
      </w:r>
      <w:r w:rsidR="00C85D60">
        <w:rPr>
          <w:rFonts w:ascii="Arial" w:eastAsia="Arial" w:hAnsi="Arial" w:cs="Arial"/>
          <w:spacing w:val="-9"/>
          <w:sz w:val="24"/>
          <w:szCs w:val="24"/>
        </w:rPr>
        <w:t>i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>l</w:t>
      </w:r>
      <w:r w:rsidR="00C85D60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us</w:t>
      </w:r>
      <w:r w:rsidR="00C85D60">
        <w:rPr>
          <w:rFonts w:ascii="Arial" w:eastAsia="Arial" w:hAnsi="Arial" w:cs="Arial"/>
          <w:spacing w:val="-15"/>
          <w:sz w:val="24"/>
          <w:szCs w:val="24"/>
        </w:rPr>
        <w:t>e</w:t>
      </w:r>
      <w:r w:rsidR="00C85D60">
        <w:rPr>
          <w:rFonts w:ascii="Arial" w:eastAsia="Arial" w:hAnsi="Arial" w:cs="Arial"/>
          <w:spacing w:val="-14"/>
          <w:sz w:val="24"/>
          <w:szCs w:val="24"/>
        </w:rPr>
        <w:t>)</w:t>
      </w:r>
      <w:r w:rsidR="00C85D60">
        <w:rPr>
          <w:rFonts w:ascii="Arial" w:eastAsia="Arial" w:hAnsi="Arial" w:cs="Arial"/>
          <w:sz w:val="24"/>
          <w:szCs w:val="24"/>
        </w:rPr>
        <w:t>.</w:t>
      </w: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before="1" w:after="0" w:line="200" w:lineRule="exact"/>
        <w:rPr>
          <w:sz w:val="20"/>
          <w:szCs w:val="20"/>
        </w:rPr>
      </w:pPr>
    </w:p>
    <w:p w:rsidR="008E418F" w:rsidRDefault="004D477D" w:rsidP="000C7879">
      <w:pPr>
        <w:spacing w:after="0" w:line="260" w:lineRule="auto"/>
        <w:ind w:left="2690" w:right="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6432" behindDoc="1" locked="0" layoutInCell="1" allowOverlap="1" wp14:anchorId="0CB289AF" wp14:editId="3858C53B">
            <wp:simplePos x="0" y="0"/>
            <wp:positionH relativeFrom="page">
              <wp:posOffset>332105</wp:posOffset>
            </wp:positionH>
            <wp:positionV relativeFrom="paragraph">
              <wp:posOffset>-1270</wp:posOffset>
            </wp:positionV>
            <wp:extent cx="1536700" cy="546100"/>
            <wp:effectExtent l="0" t="0" r="6350" b="6350"/>
            <wp:wrapSquare wrapText="bothSides"/>
            <wp:docPr id="832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D60">
        <w:rPr>
          <w:rFonts w:ascii="Arial" w:eastAsia="Arial" w:hAnsi="Arial" w:cs="Arial"/>
          <w:b/>
          <w:bCs/>
          <w:spacing w:val="-10"/>
          <w:w w:val="93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4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bu</w:t>
      </w:r>
      <w:r w:rsidR="00C85D60">
        <w:rPr>
          <w:rFonts w:ascii="Arial" w:eastAsia="Arial" w:hAnsi="Arial" w:cs="Arial"/>
          <w:b/>
          <w:bCs/>
          <w:spacing w:val="-8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w w:val="93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10"/>
          <w:w w:val="9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41"/>
          <w:w w:val="130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spacing w:val="-7"/>
          <w:w w:val="94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w w:val="94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spacing w:val="-15"/>
          <w:w w:val="9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d</w:t>
      </w:r>
      <w:r w:rsidR="00C85D60">
        <w:rPr>
          <w:rFonts w:ascii="Arial" w:eastAsia="Arial" w:hAnsi="Arial" w:cs="Arial"/>
          <w:b/>
          <w:bCs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b/>
          <w:bCs/>
          <w:spacing w:val="-7"/>
          <w:w w:val="90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8"/>
          <w:w w:val="93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11"/>
          <w:w w:val="93"/>
          <w:sz w:val="24"/>
          <w:szCs w:val="24"/>
        </w:rPr>
        <w:t>v</w:t>
      </w:r>
      <w:r w:rsidR="00C85D60">
        <w:rPr>
          <w:rFonts w:ascii="Arial" w:eastAsia="Arial" w:hAnsi="Arial" w:cs="Arial"/>
          <w:b/>
          <w:bCs/>
          <w:spacing w:val="-9"/>
          <w:w w:val="96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9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12"/>
          <w:sz w:val="24"/>
          <w:szCs w:val="24"/>
        </w:rPr>
        <w:t>v</w:t>
      </w:r>
      <w:r w:rsidR="00C85D60">
        <w:rPr>
          <w:rFonts w:ascii="Arial" w:eastAsia="Arial" w:hAnsi="Arial" w:cs="Arial"/>
          <w:b/>
          <w:bCs/>
          <w:spacing w:val="-7"/>
          <w:sz w:val="24"/>
          <w:szCs w:val="24"/>
        </w:rPr>
        <w:t>es</w:t>
      </w:r>
      <w:r w:rsidR="00C85D60">
        <w:rPr>
          <w:rFonts w:ascii="Arial" w:eastAsia="Arial" w:hAnsi="Arial" w:cs="Arial"/>
          <w:b/>
          <w:bCs/>
          <w:sz w:val="24"/>
          <w:szCs w:val="24"/>
        </w:rPr>
        <w:t>.</w:t>
      </w:r>
      <w:r w:rsidR="00C85D60">
        <w:rPr>
          <w:rFonts w:ascii="Arial" w:eastAsia="Arial" w:hAnsi="Arial" w:cs="Arial"/>
          <w:b/>
          <w:bCs/>
          <w:spacing w:val="2"/>
          <w:sz w:val="24"/>
          <w:szCs w:val="24"/>
        </w:rPr>
        <w:t xml:space="preserve"> </w:t>
      </w:r>
      <w:r w:rsidR="000C7879">
        <w:rPr>
          <w:rStyle w:val="hps"/>
          <w:lang w:val="en"/>
        </w:rPr>
        <w:t>This license allows</w:t>
      </w:r>
      <w:r w:rsidR="000C7879">
        <w:rPr>
          <w:lang w:val="en"/>
        </w:rPr>
        <w:t xml:space="preserve"> </w:t>
      </w:r>
      <w:r w:rsidR="000C7879">
        <w:rPr>
          <w:rStyle w:val="hps"/>
          <w:lang w:val="en"/>
        </w:rPr>
        <w:t>distribution,</w:t>
      </w:r>
      <w:r w:rsidR="000C7879">
        <w:rPr>
          <w:lang w:val="en"/>
        </w:rPr>
        <w:t xml:space="preserve"> </w:t>
      </w:r>
      <w:r w:rsidR="000C7879">
        <w:rPr>
          <w:rStyle w:val="hps"/>
          <w:lang w:val="en"/>
        </w:rPr>
        <w:t>presentation and</w:t>
      </w:r>
      <w:r w:rsidR="000C7879">
        <w:rPr>
          <w:lang w:val="en"/>
        </w:rPr>
        <w:t xml:space="preserve"> </w:t>
      </w:r>
      <w:r w:rsidR="000C7879">
        <w:rPr>
          <w:rStyle w:val="hps"/>
          <w:lang w:val="en"/>
        </w:rPr>
        <w:t>execution of</w:t>
      </w:r>
      <w:r w:rsidR="000C7879">
        <w:rPr>
          <w:lang w:val="en"/>
        </w:rPr>
        <w:t xml:space="preserve"> </w:t>
      </w:r>
      <w:r w:rsidR="000C7879">
        <w:rPr>
          <w:rStyle w:val="hps"/>
          <w:lang w:val="en"/>
        </w:rPr>
        <w:t>work</w:t>
      </w:r>
      <w:r w:rsidR="000C7879">
        <w:rPr>
          <w:lang w:val="en"/>
        </w:rPr>
        <w:t xml:space="preserve"> </w:t>
      </w:r>
      <w:r w:rsidR="000C7879">
        <w:rPr>
          <w:rStyle w:val="hps"/>
          <w:lang w:val="en"/>
        </w:rPr>
        <w:t>in both the</w:t>
      </w:r>
      <w:r w:rsidR="000C7879">
        <w:rPr>
          <w:lang w:val="en"/>
        </w:rPr>
        <w:t xml:space="preserve"> </w:t>
      </w:r>
      <w:r w:rsidR="000C7879">
        <w:rPr>
          <w:rStyle w:val="hps"/>
          <w:lang w:val="en"/>
        </w:rPr>
        <w:t>commercial and</w:t>
      </w:r>
      <w:r w:rsidR="000C7879">
        <w:rPr>
          <w:lang w:val="en"/>
        </w:rPr>
        <w:t xml:space="preserve"> </w:t>
      </w:r>
      <w:r w:rsidR="000C7879">
        <w:rPr>
          <w:rStyle w:val="hps"/>
          <w:lang w:val="en"/>
        </w:rPr>
        <w:t>non-commercial</w:t>
      </w:r>
      <w:r w:rsidR="000C7879">
        <w:rPr>
          <w:lang w:val="en"/>
        </w:rPr>
        <w:t xml:space="preserve"> </w:t>
      </w:r>
      <w:r w:rsidR="000C7879">
        <w:rPr>
          <w:rStyle w:val="hps"/>
          <w:lang w:val="en"/>
        </w:rPr>
        <w:t>purposes</w:t>
      </w:r>
      <w:r w:rsidR="000C7879">
        <w:rPr>
          <w:lang w:val="en"/>
        </w:rPr>
        <w:t xml:space="preserve">, provided that </w:t>
      </w:r>
      <w:r w:rsidR="000C7879">
        <w:rPr>
          <w:rStyle w:val="hps"/>
          <w:lang w:val="en"/>
        </w:rPr>
        <w:t>it</w:t>
      </w:r>
      <w:r w:rsidR="000C7879">
        <w:rPr>
          <w:lang w:val="en"/>
        </w:rPr>
        <w:t xml:space="preserve"> </w:t>
      </w:r>
      <w:r w:rsidR="000C7879">
        <w:rPr>
          <w:rStyle w:val="hps"/>
          <w:lang w:val="en"/>
        </w:rPr>
        <w:t>in its original</w:t>
      </w:r>
      <w:r w:rsidR="000C7879">
        <w:rPr>
          <w:lang w:val="en"/>
        </w:rPr>
        <w:t xml:space="preserve"> </w:t>
      </w:r>
      <w:r w:rsidR="000C7879">
        <w:rPr>
          <w:rStyle w:val="hps"/>
          <w:lang w:val="en"/>
        </w:rPr>
        <w:t>form (</w:t>
      </w:r>
      <w:r w:rsidR="000C7879">
        <w:rPr>
          <w:lang w:val="en"/>
        </w:rPr>
        <w:t xml:space="preserve">not </w:t>
      </w:r>
      <w:r w:rsidR="000C7879">
        <w:rPr>
          <w:rStyle w:val="hps"/>
          <w:lang w:val="en"/>
        </w:rPr>
        <w:t>to create</w:t>
      </w:r>
      <w:r w:rsidR="000C7879">
        <w:rPr>
          <w:lang w:val="en"/>
        </w:rPr>
        <w:t xml:space="preserve"> </w:t>
      </w:r>
      <w:r w:rsidR="000C7879">
        <w:rPr>
          <w:rStyle w:val="hps"/>
          <w:lang w:val="en"/>
        </w:rPr>
        <w:t>derivative works</w:t>
      </w:r>
      <w:r w:rsidR="000C7879">
        <w:rPr>
          <w:lang w:val="en"/>
        </w:rPr>
        <w:t>).</w:t>
      </w:r>
    </w:p>
    <w:p w:rsidR="008E418F" w:rsidRDefault="008E418F">
      <w:pPr>
        <w:spacing w:before="20" w:after="0" w:line="280" w:lineRule="exact"/>
        <w:rPr>
          <w:sz w:val="28"/>
          <w:szCs w:val="28"/>
        </w:rPr>
      </w:pPr>
    </w:p>
    <w:p w:rsidR="00344117" w:rsidRDefault="00344117">
      <w:pPr>
        <w:spacing w:before="20" w:after="0" w:line="280" w:lineRule="exact"/>
        <w:rPr>
          <w:sz w:val="28"/>
          <w:szCs w:val="28"/>
        </w:rPr>
      </w:pPr>
    </w:p>
    <w:p w:rsidR="008E418F" w:rsidRDefault="004D477D" w:rsidP="0000649C">
      <w:pPr>
        <w:spacing w:after="0" w:line="260" w:lineRule="auto"/>
        <w:ind w:left="2690" w:right="150"/>
        <w:rPr>
          <w:rFonts w:ascii="Arial" w:eastAsia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7456" behindDoc="1" locked="0" layoutInCell="1" allowOverlap="1" wp14:anchorId="40934D4A" wp14:editId="6E08D617">
            <wp:simplePos x="0" y="0"/>
            <wp:positionH relativeFrom="page">
              <wp:posOffset>332105</wp:posOffset>
            </wp:positionH>
            <wp:positionV relativeFrom="paragraph">
              <wp:posOffset>-3810</wp:posOffset>
            </wp:positionV>
            <wp:extent cx="1536700" cy="546100"/>
            <wp:effectExtent l="0" t="0" r="6350" b="6350"/>
            <wp:wrapSquare wrapText="bothSides"/>
            <wp:docPr id="831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85D60">
        <w:rPr>
          <w:rFonts w:ascii="Arial" w:eastAsia="Arial" w:hAnsi="Arial" w:cs="Arial"/>
          <w:b/>
          <w:bCs/>
          <w:spacing w:val="-10"/>
          <w:w w:val="93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4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bu</w:t>
      </w:r>
      <w:r w:rsidR="00C85D60">
        <w:rPr>
          <w:rFonts w:ascii="Arial" w:eastAsia="Arial" w:hAnsi="Arial" w:cs="Arial"/>
          <w:b/>
          <w:bCs/>
          <w:spacing w:val="-8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w w:val="93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9"/>
          <w:w w:val="9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41"/>
          <w:w w:val="130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spacing w:val="-7"/>
          <w:w w:val="97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spacing w:val="-8"/>
          <w:w w:val="92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7"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co</w:t>
      </w:r>
      <w:r w:rsidR="00C85D60">
        <w:rPr>
          <w:rFonts w:ascii="Arial" w:eastAsia="Arial" w:hAnsi="Arial" w:cs="Arial"/>
          <w:b/>
          <w:bCs/>
          <w:spacing w:val="-8"/>
          <w:w w:val="97"/>
          <w:sz w:val="24"/>
          <w:szCs w:val="24"/>
        </w:rPr>
        <w:t>m</w:t>
      </w:r>
      <w:r w:rsidR="00C85D60">
        <w:rPr>
          <w:rFonts w:ascii="Arial" w:eastAsia="Arial" w:hAnsi="Arial" w:cs="Arial"/>
          <w:b/>
          <w:bCs/>
          <w:spacing w:val="-7"/>
          <w:w w:val="94"/>
          <w:sz w:val="24"/>
          <w:szCs w:val="24"/>
        </w:rPr>
        <w:t>m</w:t>
      </w:r>
      <w:r w:rsidR="00C85D60">
        <w:rPr>
          <w:rFonts w:ascii="Arial" w:eastAsia="Arial" w:hAnsi="Arial" w:cs="Arial"/>
          <w:b/>
          <w:bCs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b/>
          <w:bCs/>
          <w:spacing w:val="-8"/>
          <w:w w:val="94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7"/>
          <w:w w:val="94"/>
          <w:sz w:val="24"/>
          <w:szCs w:val="24"/>
        </w:rPr>
        <w:t>cia</w:t>
      </w:r>
      <w:r w:rsidR="00C85D60">
        <w:rPr>
          <w:rFonts w:ascii="Arial" w:eastAsia="Arial" w:hAnsi="Arial" w:cs="Arial"/>
          <w:b/>
          <w:bCs/>
          <w:w w:val="94"/>
          <w:sz w:val="24"/>
          <w:szCs w:val="24"/>
        </w:rPr>
        <w:t>l</w:t>
      </w:r>
      <w:r w:rsidR="00C85D60">
        <w:rPr>
          <w:rFonts w:ascii="Arial" w:eastAsia="Arial" w:hAnsi="Arial" w:cs="Arial"/>
          <w:b/>
          <w:bCs/>
          <w:spacing w:val="-15"/>
          <w:w w:val="9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41"/>
          <w:w w:val="130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spacing w:val="-6"/>
          <w:w w:val="92"/>
          <w:sz w:val="24"/>
          <w:szCs w:val="24"/>
        </w:rPr>
        <w:t>S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h</w:t>
      </w:r>
      <w:r w:rsidR="00C85D60">
        <w:rPr>
          <w:rFonts w:ascii="Arial" w:eastAsia="Arial" w:hAnsi="Arial" w:cs="Arial"/>
          <w:b/>
          <w:bCs/>
          <w:spacing w:val="-7"/>
          <w:w w:val="96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8"/>
          <w:w w:val="90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b/>
          <w:bCs/>
          <w:spacing w:val="-11"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7"/>
          <w:w w:val="96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9"/>
          <w:w w:val="96"/>
          <w:sz w:val="24"/>
          <w:szCs w:val="24"/>
        </w:rPr>
        <w:t>l</w:t>
      </w:r>
      <w:r w:rsidR="00C85D60">
        <w:rPr>
          <w:rFonts w:ascii="Arial" w:eastAsia="Arial" w:hAnsi="Arial" w:cs="Arial"/>
          <w:b/>
          <w:bCs/>
          <w:spacing w:val="-8"/>
          <w:w w:val="96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12"/>
          <w:w w:val="96"/>
          <w:sz w:val="24"/>
          <w:szCs w:val="24"/>
        </w:rPr>
        <w:t>k</w:t>
      </w:r>
      <w:r w:rsidR="00C85D60">
        <w:rPr>
          <w:rFonts w:ascii="Arial" w:eastAsia="Arial" w:hAnsi="Arial" w:cs="Arial"/>
          <w:b/>
          <w:bCs/>
          <w:spacing w:val="-7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b/>
          <w:bCs/>
          <w:w w:val="104"/>
          <w:sz w:val="24"/>
          <w:szCs w:val="24"/>
        </w:rPr>
        <w:t>.</w:t>
      </w:r>
      <w:proofErr w:type="gramEnd"/>
      <w:r w:rsidR="00C85D60">
        <w:rPr>
          <w:rFonts w:ascii="Arial" w:eastAsia="Arial" w:hAnsi="Arial" w:cs="Arial"/>
          <w:b/>
          <w:bCs/>
          <w:w w:val="10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5"/>
          <w:w w:val="97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w w:val="97"/>
          <w:sz w:val="24"/>
          <w:szCs w:val="24"/>
        </w:rPr>
        <w:t>h</w:t>
      </w:r>
      <w:r w:rsidR="00C85D60">
        <w:rPr>
          <w:rFonts w:ascii="Arial" w:eastAsia="Arial" w:hAnsi="Arial" w:cs="Arial"/>
          <w:w w:val="97"/>
          <w:sz w:val="24"/>
          <w:szCs w:val="24"/>
        </w:rPr>
        <w:t>e</w:t>
      </w:r>
      <w:r w:rsidR="00C85D60">
        <w:rPr>
          <w:rFonts w:ascii="Arial" w:eastAsia="Arial" w:hAnsi="Arial" w:cs="Arial"/>
          <w:spacing w:val="-17"/>
          <w:w w:val="97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s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l</w:t>
      </w:r>
      <w:r w:rsidR="00C85D60">
        <w:rPr>
          <w:rFonts w:ascii="Arial" w:eastAsia="Arial" w:hAnsi="Arial" w:cs="Arial"/>
          <w:spacing w:val="-11"/>
          <w:sz w:val="24"/>
          <w:szCs w:val="24"/>
        </w:rPr>
        <w:t>ow</w:t>
      </w:r>
      <w:r w:rsidR="00C85D60">
        <w:rPr>
          <w:rFonts w:ascii="Arial" w:eastAsia="Arial" w:hAnsi="Arial" w:cs="Arial"/>
          <w:sz w:val="24"/>
          <w:szCs w:val="24"/>
        </w:rPr>
        <w:t>s</w:t>
      </w:r>
      <w:r w:rsidR="00C85D60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u</w:t>
      </w:r>
      <w:r w:rsidR="00C85D60">
        <w:rPr>
          <w:rFonts w:ascii="Arial" w:eastAsia="Arial" w:hAnsi="Arial" w:cs="Arial"/>
          <w:spacing w:val="-8"/>
          <w:w w:val="104"/>
          <w:sz w:val="24"/>
          <w:szCs w:val="24"/>
        </w:rPr>
        <w:t>s</w:t>
      </w:r>
      <w:r w:rsidR="00C85D60"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spacing w:val="-8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w w:val="104"/>
          <w:sz w:val="24"/>
          <w:szCs w:val="24"/>
        </w:rPr>
        <w:t xml:space="preserve">s </w:t>
      </w:r>
      <w:r w:rsidR="00C85D60">
        <w:rPr>
          <w:rFonts w:ascii="Arial" w:eastAsia="Arial" w:hAnsi="Arial" w:cs="Arial"/>
          <w:spacing w:val="-11"/>
          <w:sz w:val="24"/>
          <w:szCs w:val="24"/>
        </w:rPr>
        <w:t>t</w:t>
      </w:r>
      <w:r w:rsidR="00C85D60">
        <w:rPr>
          <w:rFonts w:ascii="Arial" w:eastAsia="Arial" w:hAnsi="Arial" w:cs="Arial"/>
          <w:sz w:val="24"/>
          <w:szCs w:val="24"/>
        </w:rPr>
        <w:t>o</w:t>
      </w:r>
      <w:r w:rsidR="00C85D60"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 w:rsidR="00C85D60"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110"/>
          <w:sz w:val="24"/>
          <w:szCs w:val="24"/>
        </w:rPr>
        <w:t>s</w:t>
      </w:r>
      <w:r w:rsidR="00C85D60">
        <w:rPr>
          <w:rFonts w:ascii="Arial" w:eastAsia="Arial" w:hAnsi="Arial" w:cs="Arial"/>
          <w:spacing w:val="-8"/>
          <w:w w:val="110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bu</w:t>
      </w:r>
      <w:r w:rsidR="00C85D60">
        <w:rPr>
          <w:rFonts w:ascii="Arial" w:eastAsia="Arial" w:hAnsi="Arial" w:cs="Arial"/>
          <w:spacing w:val="-11"/>
          <w:w w:val="121"/>
          <w:sz w:val="24"/>
          <w:szCs w:val="24"/>
        </w:rPr>
        <w:t>t</w:t>
      </w:r>
      <w:r w:rsidR="00C85D60">
        <w:rPr>
          <w:rFonts w:ascii="Arial" w:eastAsia="Arial" w:hAnsi="Arial" w:cs="Arial"/>
          <w:spacing w:val="-4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w w:val="70"/>
          <w:sz w:val="24"/>
          <w:szCs w:val="24"/>
        </w:rPr>
        <w:t>,</w:t>
      </w:r>
      <w:r w:rsidR="00C85D60"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d</w:t>
      </w:r>
      <w:r w:rsidR="00C85D60">
        <w:rPr>
          <w:rFonts w:ascii="Arial" w:eastAsia="Arial" w:hAnsi="Arial" w:cs="Arial"/>
          <w:spacing w:val="-9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sp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11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 xml:space="preserve">y </w:t>
      </w:r>
      <w:proofErr w:type="spellStart"/>
      <w:r w:rsidR="00C85D60">
        <w:rPr>
          <w:rFonts w:ascii="Arial" w:eastAsia="Arial" w:hAnsi="Arial" w:cs="Arial"/>
          <w:spacing w:val="-7"/>
          <w:sz w:val="24"/>
          <w:szCs w:val="24"/>
        </w:rPr>
        <w:t>an</w:t>
      </w:r>
      <w:r w:rsidR="00C85D60">
        <w:rPr>
          <w:rFonts w:ascii="Arial" w:eastAsia="Arial" w:hAnsi="Arial" w:cs="Arial"/>
          <w:w w:val="102"/>
          <w:sz w:val="24"/>
          <w:szCs w:val="24"/>
        </w:rPr>
        <w:t>d</w:t>
      </w:r>
      <w:r w:rsidR="00C85D60">
        <w:rPr>
          <w:rFonts w:ascii="Arial" w:eastAsia="Arial" w:hAnsi="Arial" w:cs="Arial"/>
          <w:spacing w:val="-7"/>
          <w:sz w:val="24"/>
          <w:szCs w:val="24"/>
        </w:rPr>
        <w:t>p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1"/>
          <w:sz w:val="24"/>
          <w:szCs w:val="24"/>
        </w:rPr>
        <w:t>r</w:t>
      </w:r>
      <w:r w:rsidR="00C85D60">
        <w:rPr>
          <w:rFonts w:ascii="Arial" w:eastAsia="Arial" w:hAnsi="Arial" w:cs="Arial"/>
          <w:spacing w:val="-10"/>
          <w:sz w:val="24"/>
          <w:szCs w:val="24"/>
        </w:rPr>
        <w:t>f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sz w:val="24"/>
          <w:szCs w:val="24"/>
        </w:rPr>
        <w:t>r</w:t>
      </w:r>
      <w:r w:rsidR="00C85D60">
        <w:rPr>
          <w:rFonts w:ascii="Arial" w:eastAsia="Arial" w:hAnsi="Arial" w:cs="Arial"/>
          <w:sz w:val="24"/>
          <w:szCs w:val="24"/>
        </w:rPr>
        <w:t>m</w:t>
      </w:r>
      <w:proofErr w:type="spellEnd"/>
      <w:r w:rsidR="00C85D60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sz w:val="24"/>
          <w:szCs w:val="24"/>
        </w:rPr>
        <w:t>w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sz w:val="24"/>
          <w:szCs w:val="24"/>
        </w:rPr>
        <w:t>r</w:t>
      </w:r>
      <w:r w:rsidR="00C85D60">
        <w:rPr>
          <w:rFonts w:ascii="Arial" w:eastAsia="Arial" w:hAnsi="Arial" w:cs="Arial"/>
          <w:sz w:val="24"/>
          <w:szCs w:val="24"/>
        </w:rPr>
        <w:t>k</w:t>
      </w:r>
      <w:r w:rsidR="00C85D60"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sz w:val="24"/>
          <w:szCs w:val="24"/>
        </w:rPr>
        <w:t>n</w:t>
      </w:r>
      <w:r w:rsidR="00C85D60">
        <w:rPr>
          <w:rFonts w:ascii="Arial" w:eastAsia="Arial" w:hAnsi="Arial" w:cs="Arial"/>
          <w:spacing w:val="-7"/>
          <w:sz w:val="24"/>
          <w:szCs w:val="24"/>
        </w:rPr>
        <w:t>l</w:t>
      </w:r>
      <w:r w:rsidR="00C85D60">
        <w:rPr>
          <w:rFonts w:ascii="Arial" w:eastAsia="Arial" w:hAnsi="Arial" w:cs="Arial"/>
          <w:sz w:val="24"/>
          <w:szCs w:val="24"/>
        </w:rPr>
        <w:t>y</w:t>
      </w:r>
      <w:r w:rsidR="00C85D60"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0"/>
          <w:sz w:val="24"/>
          <w:szCs w:val="24"/>
        </w:rPr>
        <w:t>f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z w:val="24"/>
          <w:szCs w:val="24"/>
        </w:rPr>
        <w:t>r</w:t>
      </w:r>
      <w:r w:rsidR="00C85D60"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no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n</w:t>
      </w:r>
      <w:r w:rsidR="00C85D60">
        <w:rPr>
          <w:rFonts w:ascii="Arial" w:eastAsia="Arial" w:hAnsi="Arial" w:cs="Arial"/>
          <w:spacing w:val="-6"/>
          <w:w w:val="135"/>
          <w:sz w:val="24"/>
          <w:szCs w:val="24"/>
        </w:rPr>
        <w:t>-</w:t>
      </w:r>
      <w:r w:rsidR="00C85D60">
        <w:rPr>
          <w:rFonts w:ascii="Arial" w:eastAsia="Arial" w:hAnsi="Arial" w:cs="Arial"/>
          <w:spacing w:val="-7"/>
          <w:w w:val="104"/>
          <w:sz w:val="24"/>
          <w:szCs w:val="24"/>
        </w:rPr>
        <w:t>c</w:t>
      </w:r>
      <w:r w:rsidR="00C85D60">
        <w:rPr>
          <w:rFonts w:ascii="Arial" w:eastAsia="Arial" w:hAnsi="Arial" w:cs="Arial"/>
          <w:spacing w:val="-7"/>
          <w:w w:val="103"/>
          <w:sz w:val="24"/>
          <w:szCs w:val="24"/>
        </w:rPr>
        <w:t>om</w:t>
      </w:r>
      <w:r w:rsidR="00C85D60">
        <w:rPr>
          <w:rFonts w:ascii="Arial" w:eastAsia="Arial" w:hAnsi="Arial" w:cs="Arial"/>
          <w:spacing w:val="-7"/>
          <w:w w:val="104"/>
          <w:sz w:val="24"/>
          <w:szCs w:val="24"/>
        </w:rPr>
        <w:t>m</w:t>
      </w:r>
      <w:r w:rsidR="00C85D60"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spacing w:val="-10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8"/>
          <w:w w:val="104"/>
          <w:sz w:val="24"/>
          <w:szCs w:val="24"/>
        </w:rPr>
        <w:t>c</w:t>
      </w:r>
      <w:r w:rsidR="00C85D60"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 w:rsidR="00C85D60">
        <w:rPr>
          <w:rFonts w:ascii="Arial" w:eastAsia="Arial" w:hAnsi="Arial" w:cs="Arial"/>
          <w:spacing w:val="-8"/>
          <w:w w:val="98"/>
          <w:sz w:val="24"/>
          <w:szCs w:val="24"/>
        </w:rPr>
        <w:t>a</w:t>
      </w:r>
      <w:r w:rsidR="00C85D60">
        <w:rPr>
          <w:rFonts w:ascii="Arial" w:eastAsia="Arial" w:hAnsi="Arial" w:cs="Arial"/>
          <w:w w:val="113"/>
          <w:sz w:val="24"/>
          <w:szCs w:val="24"/>
        </w:rPr>
        <w:t>l</w:t>
      </w:r>
      <w:r w:rsidR="00C85D60"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proofErr w:type="spellStart"/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pu</w:t>
      </w:r>
      <w:r w:rsidR="00C85D60">
        <w:rPr>
          <w:rFonts w:ascii="Arial" w:eastAsia="Arial" w:hAnsi="Arial" w:cs="Arial"/>
          <w:spacing w:val="-16"/>
          <w:w w:val="102"/>
          <w:sz w:val="24"/>
          <w:szCs w:val="24"/>
        </w:rPr>
        <w:t>r</w:t>
      </w:r>
      <w:proofErr w:type="spellEnd"/>
      <w:r w:rsidR="00C85D60">
        <w:rPr>
          <w:rFonts w:ascii="Arial" w:eastAsia="Arial" w:hAnsi="Arial" w:cs="Arial"/>
          <w:w w:val="135"/>
          <w:sz w:val="24"/>
          <w:szCs w:val="24"/>
        </w:rPr>
        <w:t xml:space="preserve">- </w:t>
      </w:r>
      <w:r w:rsidR="00C85D60">
        <w:rPr>
          <w:rFonts w:ascii="Arial" w:eastAsia="Arial" w:hAnsi="Arial" w:cs="Arial"/>
          <w:spacing w:val="-7"/>
          <w:sz w:val="24"/>
          <w:szCs w:val="24"/>
        </w:rPr>
        <w:t>p</w:t>
      </w:r>
      <w:r w:rsidR="00C85D60">
        <w:rPr>
          <w:rFonts w:ascii="Arial" w:eastAsia="Arial" w:hAnsi="Arial" w:cs="Arial"/>
          <w:spacing w:val="-9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sz w:val="24"/>
          <w:szCs w:val="24"/>
        </w:rPr>
        <w:t>se</w:t>
      </w:r>
      <w:r w:rsidR="00C85D60">
        <w:rPr>
          <w:rFonts w:ascii="Arial" w:eastAsia="Arial" w:hAnsi="Arial" w:cs="Arial"/>
          <w:sz w:val="24"/>
          <w:szCs w:val="24"/>
        </w:rPr>
        <w:t>s</w:t>
      </w:r>
      <w:r w:rsidR="00C85D60"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an</w:t>
      </w:r>
      <w:r w:rsidR="00C85D60">
        <w:rPr>
          <w:rFonts w:ascii="Arial" w:eastAsia="Arial" w:hAnsi="Arial" w:cs="Arial"/>
          <w:sz w:val="24"/>
          <w:szCs w:val="24"/>
        </w:rPr>
        <w:t>d</w:t>
      </w:r>
      <w:r w:rsidR="00C85D60">
        <w:rPr>
          <w:rFonts w:ascii="Arial" w:eastAsia="Arial" w:hAnsi="Arial" w:cs="Arial"/>
          <w:spacing w:val="-1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8"/>
          <w:sz w:val="24"/>
          <w:szCs w:val="24"/>
        </w:rPr>
        <w:t>n</w:t>
      </w:r>
      <w:r w:rsidR="00C85D60">
        <w:rPr>
          <w:rFonts w:ascii="Arial" w:eastAsia="Arial" w:hAnsi="Arial" w:cs="Arial"/>
          <w:spacing w:val="-7"/>
          <w:sz w:val="24"/>
          <w:szCs w:val="24"/>
        </w:rPr>
        <w:t>l</w:t>
      </w:r>
      <w:r w:rsidR="00C85D60">
        <w:rPr>
          <w:rFonts w:ascii="Arial" w:eastAsia="Arial" w:hAnsi="Arial" w:cs="Arial"/>
          <w:sz w:val="24"/>
          <w:szCs w:val="24"/>
        </w:rPr>
        <w:t>y</w:t>
      </w:r>
      <w:r w:rsidR="00C85D60"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z w:val="24"/>
          <w:szCs w:val="24"/>
        </w:rPr>
        <w:t>f</w:t>
      </w:r>
      <w:r w:rsidR="00C85D60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d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7"/>
          <w:sz w:val="24"/>
          <w:szCs w:val="24"/>
        </w:rPr>
        <w:t>r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pacing w:val="-9"/>
          <w:sz w:val="24"/>
          <w:szCs w:val="24"/>
        </w:rPr>
        <w:t>a</w:t>
      </w:r>
      <w:r w:rsidR="00C85D60">
        <w:rPr>
          <w:rFonts w:ascii="Arial" w:eastAsia="Arial" w:hAnsi="Arial" w:cs="Arial"/>
          <w:spacing w:val="-8"/>
          <w:sz w:val="24"/>
          <w:szCs w:val="24"/>
        </w:rPr>
        <w:t>ti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sz w:val="24"/>
          <w:szCs w:val="24"/>
        </w:rPr>
        <w:t>w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sz w:val="24"/>
          <w:szCs w:val="24"/>
        </w:rPr>
        <w:t>r</w:t>
      </w:r>
      <w:r w:rsidR="00C85D60">
        <w:rPr>
          <w:rFonts w:ascii="Arial" w:eastAsia="Arial" w:hAnsi="Arial" w:cs="Arial"/>
          <w:spacing w:val="-11"/>
          <w:sz w:val="24"/>
          <w:szCs w:val="24"/>
        </w:rPr>
        <w:t>k</w:t>
      </w:r>
      <w:r w:rsidR="00C85D60">
        <w:rPr>
          <w:rFonts w:ascii="Arial" w:eastAsia="Arial" w:hAnsi="Arial" w:cs="Arial"/>
          <w:sz w:val="24"/>
          <w:szCs w:val="24"/>
        </w:rPr>
        <w:t xml:space="preserve">s </w:t>
      </w:r>
      <w:r w:rsidR="00C85D60">
        <w:rPr>
          <w:rFonts w:ascii="Arial" w:eastAsia="Arial" w:hAnsi="Arial" w:cs="Arial"/>
          <w:spacing w:val="-7"/>
          <w:w w:val="98"/>
          <w:sz w:val="24"/>
          <w:szCs w:val="24"/>
        </w:rPr>
        <w:t>a</w:t>
      </w:r>
      <w:r w:rsidR="00C85D60">
        <w:rPr>
          <w:rFonts w:ascii="Arial" w:eastAsia="Arial" w:hAnsi="Arial" w:cs="Arial"/>
          <w:spacing w:val="-10"/>
          <w:w w:val="98"/>
          <w:sz w:val="24"/>
          <w:szCs w:val="24"/>
        </w:rPr>
        <w:t>r</w:t>
      </w:r>
      <w:r w:rsidR="00C85D60">
        <w:rPr>
          <w:rFonts w:ascii="Arial" w:eastAsia="Arial" w:hAnsi="Arial" w:cs="Arial"/>
          <w:w w:val="98"/>
          <w:sz w:val="24"/>
          <w:szCs w:val="24"/>
        </w:rPr>
        <w:t>e</w:t>
      </w:r>
      <w:r w:rsidR="00C85D60">
        <w:rPr>
          <w:rFonts w:ascii="Arial" w:eastAsia="Arial" w:hAnsi="Arial" w:cs="Arial"/>
          <w:spacing w:val="-20"/>
          <w:w w:val="98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12"/>
          <w:sz w:val="24"/>
          <w:szCs w:val="24"/>
        </w:rPr>
        <w:t>o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10"/>
          <w:sz w:val="24"/>
          <w:szCs w:val="24"/>
        </w:rPr>
        <w:t>r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z w:val="24"/>
          <w:szCs w:val="24"/>
        </w:rPr>
        <w:t>d</w:t>
      </w:r>
      <w:r w:rsidR="00C85D60"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w w:val="102"/>
          <w:sz w:val="24"/>
          <w:szCs w:val="24"/>
        </w:rPr>
        <w:t>b</w:t>
      </w:r>
      <w:r w:rsidR="00C85D60">
        <w:rPr>
          <w:rFonts w:ascii="Arial" w:eastAsia="Arial" w:hAnsi="Arial" w:cs="Arial"/>
          <w:sz w:val="24"/>
          <w:szCs w:val="24"/>
        </w:rPr>
        <w:t>y a</w:t>
      </w:r>
      <w:r w:rsidR="00C85D60"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s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d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ti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>l</w:t>
      </w:r>
      <w:r w:rsidR="00C85D60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sz w:val="24"/>
          <w:szCs w:val="24"/>
        </w:rPr>
        <w:t>t</w:t>
      </w:r>
      <w:r w:rsidR="00C85D60">
        <w:rPr>
          <w:rFonts w:ascii="Arial" w:eastAsia="Arial" w:hAnsi="Arial" w:cs="Arial"/>
          <w:sz w:val="24"/>
          <w:szCs w:val="24"/>
        </w:rPr>
        <w:t>o</w:t>
      </w:r>
      <w:r w:rsidR="00C85D60"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sz w:val="24"/>
          <w:szCs w:val="24"/>
        </w:rPr>
        <w:t>h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s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th</w:t>
      </w:r>
      <w:r w:rsidR="00C85D60">
        <w:rPr>
          <w:rFonts w:ascii="Arial" w:eastAsia="Arial" w:hAnsi="Arial" w:cs="Arial"/>
          <w:spacing w:val="-9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>t</w:t>
      </w:r>
      <w:r w:rsidR="00C85D60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7"/>
          <w:sz w:val="24"/>
          <w:szCs w:val="24"/>
        </w:rPr>
        <w:t>g</w:t>
      </w:r>
      <w:r w:rsidR="00C85D60">
        <w:rPr>
          <w:rFonts w:ascii="Arial" w:eastAsia="Arial" w:hAnsi="Arial" w:cs="Arial"/>
          <w:spacing w:val="-12"/>
          <w:sz w:val="24"/>
          <w:szCs w:val="24"/>
        </w:rPr>
        <w:t>o</w:t>
      </w:r>
      <w:r w:rsidR="00C85D60">
        <w:rPr>
          <w:rFonts w:ascii="Arial" w:eastAsia="Arial" w:hAnsi="Arial" w:cs="Arial"/>
          <w:spacing w:val="-11"/>
          <w:sz w:val="24"/>
          <w:szCs w:val="24"/>
        </w:rPr>
        <w:t>v</w:t>
      </w:r>
      <w:r w:rsidR="00C85D60">
        <w:rPr>
          <w:rFonts w:ascii="Arial" w:eastAsia="Arial" w:hAnsi="Arial" w:cs="Arial"/>
          <w:spacing w:val="-6"/>
          <w:sz w:val="24"/>
          <w:szCs w:val="24"/>
        </w:rPr>
        <w:t>er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z w:val="24"/>
          <w:szCs w:val="24"/>
        </w:rPr>
        <w:t>s</w:t>
      </w:r>
      <w:r w:rsidR="00C85D60">
        <w:rPr>
          <w:rFonts w:ascii="Arial" w:eastAsia="Arial" w:hAnsi="Arial" w:cs="Arial"/>
          <w:spacing w:val="-12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121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h</w:t>
      </w:r>
      <w:r w:rsidR="00C85D60">
        <w:rPr>
          <w:rFonts w:ascii="Arial" w:eastAsia="Arial" w:hAnsi="Arial" w:cs="Arial"/>
          <w:w w:val="94"/>
          <w:sz w:val="24"/>
          <w:szCs w:val="24"/>
        </w:rPr>
        <w:t xml:space="preserve">e </w:t>
      </w:r>
      <w:r w:rsidR="00C85D60">
        <w:rPr>
          <w:rFonts w:ascii="Arial" w:eastAsia="Arial" w:hAnsi="Arial" w:cs="Arial"/>
          <w:spacing w:val="-7"/>
          <w:sz w:val="24"/>
          <w:szCs w:val="24"/>
        </w:rPr>
        <w:t>or</w:t>
      </w:r>
      <w:r w:rsidR="00C85D60">
        <w:rPr>
          <w:rFonts w:ascii="Arial" w:eastAsia="Arial" w:hAnsi="Arial" w:cs="Arial"/>
          <w:spacing w:val="-8"/>
          <w:sz w:val="24"/>
          <w:szCs w:val="24"/>
        </w:rPr>
        <w:t>igi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z w:val="24"/>
          <w:szCs w:val="24"/>
        </w:rPr>
        <w:t>l</w:t>
      </w:r>
      <w:r w:rsidR="00C85D60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1"/>
          <w:w w:val="104"/>
          <w:sz w:val="24"/>
          <w:szCs w:val="24"/>
        </w:rPr>
        <w:t>w</w:t>
      </w:r>
      <w:r w:rsidR="00C85D60"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 w:rsidR="00C85D60">
        <w:rPr>
          <w:rFonts w:ascii="Arial" w:eastAsia="Arial" w:hAnsi="Arial" w:cs="Arial"/>
          <w:spacing w:val="-6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spacing w:val="-5"/>
          <w:w w:val="102"/>
          <w:sz w:val="24"/>
          <w:szCs w:val="24"/>
        </w:rPr>
        <w:t>k</w:t>
      </w:r>
      <w:r w:rsidR="00C85D60">
        <w:rPr>
          <w:rFonts w:ascii="Arial" w:eastAsia="Arial" w:hAnsi="Arial" w:cs="Arial"/>
          <w:w w:val="96"/>
          <w:sz w:val="24"/>
          <w:szCs w:val="24"/>
        </w:rPr>
        <w:t>.</w:t>
      </w:r>
    </w:p>
    <w:p w:rsidR="008E418F" w:rsidRDefault="00C85D60" w:rsidP="00C10E51">
      <w:pPr>
        <w:spacing w:after="0" w:line="260" w:lineRule="auto"/>
        <w:ind w:left="2690" w:right="8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pacing w:val="-9"/>
          <w:w w:val="97"/>
          <w:sz w:val="24"/>
          <w:szCs w:val="24"/>
        </w:rPr>
        <w:t>T</w:t>
      </w:r>
      <w:r>
        <w:rPr>
          <w:rFonts w:ascii="Arial" w:eastAsia="Arial" w:hAnsi="Arial" w:cs="Arial"/>
          <w:i/>
          <w:spacing w:val="-7"/>
          <w:w w:val="97"/>
          <w:sz w:val="24"/>
          <w:szCs w:val="24"/>
        </w:rPr>
        <w:t>h</w:t>
      </w:r>
      <w:r>
        <w:rPr>
          <w:rFonts w:ascii="Arial" w:eastAsia="Arial" w:hAnsi="Arial" w:cs="Arial"/>
          <w:i/>
          <w:w w:val="97"/>
          <w:sz w:val="24"/>
          <w:szCs w:val="24"/>
        </w:rPr>
        <w:t>e</w:t>
      </w:r>
      <w:r>
        <w:rPr>
          <w:rFonts w:ascii="Arial" w:eastAsia="Arial" w:hAnsi="Arial" w:cs="Arial"/>
          <w:i/>
          <w:spacing w:val="-18"/>
          <w:w w:val="9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l</w:t>
      </w:r>
      <w:r>
        <w:rPr>
          <w:rFonts w:ascii="Arial" w:eastAsia="Arial" w:hAnsi="Arial" w:cs="Arial"/>
          <w:i/>
          <w:spacing w:val="-8"/>
          <w:sz w:val="24"/>
          <w:szCs w:val="24"/>
        </w:rPr>
        <w:t>i</w:t>
      </w:r>
      <w:r>
        <w:rPr>
          <w:rFonts w:ascii="Arial" w:eastAsia="Arial" w:hAnsi="Arial" w:cs="Arial"/>
          <w:i/>
          <w:spacing w:val="-7"/>
          <w:sz w:val="24"/>
          <w:szCs w:val="24"/>
        </w:rPr>
        <w:t>c</w:t>
      </w:r>
      <w:r>
        <w:rPr>
          <w:rFonts w:ascii="Arial" w:eastAsia="Arial" w:hAnsi="Arial" w:cs="Arial"/>
          <w:i/>
          <w:spacing w:val="-5"/>
          <w:sz w:val="24"/>
          <w:szCs w:val="24"/>
        </w:rPr>
        <w:t>e</w:t>
      </w:r>
      <w:r>
        <w:rPr>
          <w:rFonts w:ascii="Arial" w:eastAsia="Arial" w:hAnsi="Arial" w:cs="Arial"/>
          <w:i/>
          <w:spacing w:val="-9"/>
          <w:sz w:val="24"/>
          <w:szCs w:val="24"/>
        </w:rPr>
        <w:t>n</w:t>
      </w:r>
      <w:r>
        <w:rPr>
          <w:rFonts w:ascii="Arial" w:eastAsia="Arial" w:hAnsi="Arial" w:cs="Arial"/>
          <w:i/>
          <w:spacing w:val="-8"/>
          <w:sz w:val="24"/>
          <w:szCs w:val="24"/>
        </w:rPr>
        <w:t>s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1"/>
          <w:sz w:val="24"/>
          <w:szCs w:val="24"/>
        </w:rPr>
        <w:t>w</w:t>
      </w:r>
      <w:r>
        <w:rPr>
          <w:rFonts w:ascii="Arial" w:eastAsia="Arial" w:hAnsi="Arial" w:cs="Arial"/>
          <w:i/>
          <w:spacing w:val="-9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8"/>
          <w:sz w:val="24"/>
          <w:szCs w:val="24"/>
        </w:rPr>
        <w:t>us</w:t>
      </w:r>
      <w:r>
        <w:rPr>
          <w:rFonts w:ascii="Arial" w:eastAsia="Arial" w:hAnsi="Arial" w:cs="Arial"/>
          <w:i/>
          <w:spacing w:val="-6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d</w:t>
      </w:r>
      <w:r>
        <w:rPr>
          <w:rFonts w:ascii="Arial" w:eastAsia="Arial" w:hAnsi="Arial" w:cs="Arial"/>
          <w:i/>
          <w:spacing w:val="-2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1"/>
          <w:sz w:val="24"/>
          <w:szCs w:val="24"/>
        </w:rPr>
        <w:t>b</w:t>
      </w:r>
      <w:r>
        <w:rPr>
          <w:rFonts w:ascii="Arial" w:eastAsia="Arial" w:hAnsi="Arial" w:cs="Arial"/>
          <w:i/>
          <w:sz w:val="24"/>
          <w:szCs w:val="24"/>
        </w:rPr>
        <w:t>y</w:t>
      </w:r>
      <w:r>
        <w:rPr>
          <w:rFonts w:ascii="Arial" w:eastAsia="Arial" w:hAnsi="Arial" w:cs="Arial"/>
          <w:i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9"/>
          <w:sz w:val="24"/>
          <w:szCs w:val="24"/>
        </w:rPr>
        <w:t>t</w:t>
      </w:r>
      <w:r>
        <w:rPr>
          <w:rFonts w:ascii="Arial" w:eastAsia="Arial" w:hAnsi="Arial" w:cs="Arial"/>
          <w:i/>
          <w:spacing w:val="-7"/>
          <w:sz w:val="24"/>
          <w:szCs w:val="24"/>
        </w:rPr>
        <w:t>h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8"/>
          <w:sz w:val="24"/>
          <w:szCs w:val="24"/>
        </w:rPr>
        <w:t>b</w:t>
      </w:r>
      <w:r>
        <w:rPr>
          <w:rFonts w:ascii="Arial" w:eastAsia="Arial" w:hAnsi="Arial" w:cs="Arial"/>
          <w:i/>
          <w:spacing w:val="-7"/>
          <w:sz w:val="24"/>
          <w:szCs w:val="24"/>
        </w:rPr>
        <w:t>an</w:t>
      </w:r>
      <w:r>
        <w:rPr>
          <w:rFonts w:ascii="Arial" w:eastAsia="Arial" w:hAnsi="Arial" w:cs="Arial"/>
          <w:i/>
          <w:sz w:val="24"/>
          <w:szCs w:val="24"/>
        </w:rPr>
        <w:t>d</w:t>
      </w:r>
      <w:r>
        <w:rPr>
          <w:rFonts w:ascii="Arial" w:eastAsia="Arial" w:hAnsi="Arial" w:cs="Arial"/>
          <w:i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N</w:t>
      </w:r>
      <w:r>
        <w:rPr>
          <w:rFonts w:ascii="Arial" w:eastAsia="Arial" w:hAnsi="Arial" w:cs="Arial"/>
          <w:i/>
          <w:spacing w:val="-6"/>
          <w:sz w:val="24"/>
          <w:szCs w:val="24"/>
        </w:rPr>
        <w:t>i</w:t>
      </w:r>
      <w:r>
        <w:rPr>
          <w:rFonts w:ascii="Arial" w:eastAsia="Arial" w:hAnsi="Arial" w:cs="Arial"/>
          <w:i/>
          <w:spacing w:val="-7"/>
          <w:sz w:val="24"/>
          <w:szCs w:val="24"/>
        </w:rPr>
        <w:t>n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-2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I</w:t>
      </w:r>
      <w:r>
        <w:rPr>
          <w:rFonts w:ascii="Arial" w:eastAsia="Arial" w:hAnsi="Arial" w:cs="Arial"/>
          <w:i/>
          <w:spacing w:val="-8"/>
          <w:sz w:val="24"/>
          <w:szCs w:val="24"/>
        </w:rPr>
        <w:t>n</w:t>
      </w:r>
      <w:r>
        <w:rPr>
          <w:rFonts w:ascii="Arial" w:eastAsia="Arial" w:hAnsi="Arial" w:cs="Arial"/>
          <w:i/>
          <w:spacing w:val="-6"/>
          <w:sz w:val="24"/>
          <w:szCs w:val="24"/>
        </w:rPr>
        <w:t>c</w:t>
      </w:r>
      <w:r>
        <w:rPr>
          <w:rFonts w:ascii="Arial" w:eastAsia="Arial" w:hAnsi="Arial" w:cs="Arial"/>
          <w:i/>
          <w:sz w:val="24"/>
          <w:szCs w:val="24"/>
        </w:rPr>
        <w:t>h</w:t>
      </w:r>
      <w:r>
        <w:rPr>
          <w:rFonts w:ascii="Arial" w:eastAsia="Arial" w:hAnsi="Arial" w:cs="Arial"/>
          <w:i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8"/>
          <w:sz w:val="24"/>
          <w:szCs w:val="24"/>
        </w:rPr>
        <w:t>Na</w:t>
      </w:r>
      <w:r>
        <w:rPr>
          <w:rFonts w:ascii="Arial" w:eastAsia="Arial" w:hAnsi="Arial" w:cs="Arial"/>
          <w:i/>
          <w:spacing w:val="-7"/>
          <w:sz w:val="24"/>
          <w:szCs w:val="24"/>
        </w:rPr>
        <w:t>i</w:t>
      </w:r>
      <w:r>
        <w:rPr>
          <w:rFonts w:ascii="Arial" w:eastAsia="Arial" w:hAnsi="Arial" w:cs="Arial"/>
          <w:i/>
          <w:spacing w:val="-9"/>
          <w:sz w:val="24"/>
          <w:szCs w:val="24"/>
        </w:rPr>
        <w:t>l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1"/>
          <w:w w:val="121"/>
          <w:sz w:val="24"/>
          <w:szCs w:val="24"/>
        </w:rPr>
        <w:t>t</w:t>
      </w:r>
      <w:r>
        <w:rPr>
          <w:rFonts w:ascii="Arial" w:eastAsia="Arial" w:hAnsi="Arial" w:cs="Arial"/>
          <w:i/>
          <w:w w:val="102"/>
          <w:sz w:val="24"/>
          <w:szCs w:val="24"/>
        </w:rPr>
        <w:t xml:space="preserve">o </w:t>
      </w:r>
      <w:r>
        <w:rPr>
          <w:rFonts w:ascii="Arial" w:eastAsia="Arial" w:hAnsi="Arial" w:cs="Arial"/>
          <w:i/>
          <w:spacing w:val="-7"/>
          <w:sz w:val="24"/>
          <w:szCs w:val="24"/>
        </w:rPr>
        <w:t>p</w:t>
      </w:r>
      <w:r>
        <w:rPr>
          <w:rFonts w:ascii="Arial" w:eastAsia="Arial" w:hAnsi="Arial" w:cs="Arial"/>
          <w:i/>
          <w:spacing w:val="-6"/>
          <w:sz w:val="24"/>
          <w:szCs w:val="24"/>
        </w:rPr>
        <w:t>u</w:t>
      </w:r>
      <w:r>
        <w:rPr>
          <w:rFonts w:ascii="Arial" w:eastAsia="Arial" w:hAnsi="Arial" w:cs="Arial"/>
          <w:i/>
          <w:spacing w:val="-7"/>
          <w:sz w:val="24"/>
          <w:szCs w:val="24"/>
        </w:rPr>
        <w:t>bl</w:t>
      </w:r>
      <w:r>
        <w:rPr>
          <w:rFonts w:ascii="Arial" w:eastAsia="Arial" w:hAnsi="Arial" w:cs="Arial"/>
          <w:i/>
          <w:spacing w:val="-9"/>
          <w:sz w:val="24"/>
          <w:szCs w:val="24"/>
        </w:rPr>
        <w:t>i</w:t>
      </w:r>
      <w:r>
        <w:rPr>
          <w:rFonts w:ascii="Arial" w:eastAsia="Arial" w:hAnsi="Arial" w:cs="Arial"/>
          <w:i/>
          <w:spacing w:val="-7"/>
          <w:sz w:val="24"/>
          <w:szCs w:val="24"/>
        </w:rPr>
        <w:t>s</w:t>
      </w:r>
      <w:r>
        <w:rPr>
          <w:rFonts w:ascii="Arial" w:eastAsia="Arial" w:hAnsi="Arial" w:cs="Arial"/>
          <w:i/>
          <w:sz w:val="24"/>
          <w:szCs w:val="24"/>
        </w:rPr>
        <w:t>h</w:t>
      </w:r>
      <w:r>
        <w:rPr>
          <w:rFonts w:ascii="Arial" w:eastAsia="Arial" w:hAnsi="Arial" w:cs="Arial"/>
          <w:i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9"/>
          <w:sz w:val="24"/>
          <w:szCs w:val="24"/>
        </w:rPr>
        <w:t>t</w:t>
      </w:r>
      <w:r>
        <w:rPr>
          <w:rFonts w:ascii="Arial" w:eastAsia="Arial" w:hAnsi="Arial" w:cs="Arial"/>
          <w:i/>
          <w:spacing w:val="-7"/>
          <w:sz w:val="24"/>
          <w:szCs w:val="24"/>
        </w:rPr>
        <w:t>h</w:t>
      </w:r>
      <w:r>
        <w:rPr>
          <w:rFonts w:ascii="Arial" w:eastAsia="Arial" w:hAnsi="Arial" w:cs="Arial"/>
          <w:i/>
          <w:spacing w:val="-6"/>
          <w:sz w:val="24"/>
          <w:szCs w:val="24"/>
        </w:rPr>
        <w:t>ei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i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be</w:t>
      </w:r>
      <w:r>
        <w:rPr>
          <w:rFonts w:ascii="Arial" w:eastAsia="Arial" w:hAnsi="Arial" w:cs="Arial"/>
          <w:i/>
          <w:spacing w:val="-10"/>
          <w:sz w:val="24"/>
          <w:szCs w:val="24"/>
        </w:rPr>
        <w:t>s</w:t>
      </w:r>
      <w:r>
        <w:rPr>
          <w:rFonts w:ascii="Arial" w:eastAsia="Arial" w:hAnsi="Arial" w:cs="Arial"/>
          <w:i/>
          <w:spacing w:val="-18"/>
          <w:w w:val="121"/>
          <w:sz w:val="24"/>
          <w:szCs w:val="24"/>
        </w:rPr>
        <w:t>t</w:t>
      </w:r>
      <w:r>
        <w:rPr>
          <w:rFonts w:ascii="Arial" w:eastAsia="Arial" w:hAnsi="Arial" w:cs="Arial"/>
          <w:i/>
          <w:spacing w:val="-10"/>
          <w:w w:val="135"/>
          <w:sz w:val="24"/>
          <w:szCs w:val="24"/>
        </w:rPr>
        <w:t>-</w:t>
      </w:r>
      <w:r>
        <w:rPr>
          <w:rFonts w:ascii="Arial" w:eastAsia="Arial" w:hAnsi="Arial" w:cs="Arial"/>
          <w:i/>
          <w:spacing w:val="-8"/>
          <w:w w:val="104"/>
          <w:sz w:val="24"/>
          <w:szCs w:val="24"/>
        </w:rPr>
        <w:t>s</w:t>
      </w:r>
      <w:r>
        <w:rPr>
          <w:rFonts w:ascii="Arial" w:eastAsia="Arial" w:hAnsi="Arial" w:cs="Arial"/>
          <w:i/>
          <w:spacing w:val="-6"/>
          <w:w w:val="94"/>
          <w:sz w:val="24"/>
          <w:szCs w:val="24"/>
        </w:rPr>
        <w:t>e</w:t>
      </w:r>
      <w:r>
        <w:rPr>
          <w:rFonts w:ascii="Arial" w:eastAsia="Arial" w:hAnsi="Arial" w:cs="Arial"/>
          <w:i/>
          <w:spacing w:val="-7"/>
          <w:w w:val="113"/>
          <w:sz w:val="24"/>
          <w:szCs w:val="24"/>
        </w:rPr>
        <w:t>ll</w:t>
      </w:r>
      <w:r>
        <w:rPr>
          <w:rFonts w:ascii="Arial" w:eastAsia="Arial" w:hAnsi="Arial" w:cs="Arial"/>
          <w:i/>
          <w:spacing w:val="-6"/>
          <w:w w:val="113"/>
          <w:sz w:val="24"/>
          <w:szCs w:val="24"/>
        </w:rPr>
        <w:t>i</w:t>
      </w:r>
      <w:r>
        <w:rPr>
          <w:rFonts w:ascii="Arial" w:eastAsia="Arial" w:hAnsi="Arial" w:cs="Arial"/>
          <w:i/>
          <w:spacing w:val="-8"/>
          <w:w w:val="102"/>
          <w:sz w:val="24"/>
          <w:szCs w:val="24"/>
        </w:rPr>
        <w:t>n</w:t>
      </w:r>
      <w:r>
        <w:rPr>
          <w:rFonts w:ascii="Arial" w:eastAsia="Arial" w:hAnsi="Arial" w:cs="Arial"/>
          <w:i/>
          <w:w w:val="102"/>
          <w:sz w:val="24"/>
          <w:szCs w:val="24"/>
        </w:rPr>
        <w:t>g</w:t>
      </w:r>
      <w:r>
        <w:rPr>
          <w:rFonts w:ascii="Arial" w:eastAsia="Arial" w:hAnsi="Arial" w:cs="Arial"/>
          <w:i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8"/>
          <w:sz w:val="24"/>
          <w:szCs w:val="24"/>
        </w:rPr>
        <w:t>a</w:t>
      </w:r>
      <w:r>
        <w:rPr>
          <w:rFonts w:ascii="Arial" w:eastAsia="Arial" w:hAnsi="Arial" w:cs="Arial"/>
          <w:i/>
          <w:spacing w:val="-6"/>
          <w:sz w:val="24"/>
          <w:szCs w:val="24"/>
        </w:rPr>
        <w:t>l</w:t>
      </w:r>
      <w:r>
        <w:rPr>
          <w:rFonts w:ascii="Arial" w:eastAsia="Arial" w:hAnsi="Arial" w:cs="Arial"/>
          <w:i/>
          <w:spacing w:val="-7"/>
          <w:sz w:val="24"/>
          <w:szCs w:val="24"/>
        </w:rPr>
        <w:t>b</w:t>
      </w:r>
      <w:r>
        <w:rPr>
          <w:rFonts w:ascii="Arial" w:eastAsia="Arial" w:hAnsi="Arial" w:cs="Arial"/>
          <w:i/>
          <w:spacing w:val="-6"/>
          <w:sz w:val="24"/>
          <w:szCs w:val="24"/>
        </w:rPr>
        <w:t>u</w:t>
      </w:r>
      <w:r>
        <w:rPr>
          <w:rFonts w:ascii="Arial" w:eastAsia="Arial" w:hAnsi="Arial" w:cs="Arial"/>
          <w:i/>
          <w:sz w:val="24"/>
          <w:szCs w:val="24"/>
        </w:rPr>
        <w:t>m</w:t>
      </w:r>
      <w:r>
        <w:rPr>
          <w:rFonts w:ascii="Arial" w:eastAsia="Arial" w:hAnsi="Arial" w:cs="Arial"/>
          <w:i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7"/>
          <w:sz w:val="24"/>
          <w:szCs w:val="24"/>
        </w:rPr>
        <w:t>Gh</w:t>
      </w:r>
      <w:r>
        <w:rPr>
          <w:rFonts w:ascii="Arial" w:eastAsia="Arial" w:hAnsi="Arial" w:cs="Arial"/>
          <w:i/>
          <w:spacing w:val="-9"/>
          <w:sz w:val="24"/>
          <w:szCs w:val="24"/>
        </w:rPr>
        <w:t>o</w:t>
      </w:r>
      <w:r>
        <w:rPr>
          <w:rFonts w:ascii="Arial" w:eastAsia="Arial" w:hAnsi="Arial" w:cs="Arial"/>
          <w:i/>
          <w:spacing w:val="-10"/>
          <w:sz w:val="24"/>
          <w:szCs w:val="24"/>
        </w:rPr>
        <w:t>s</w:t>
      </w:r>
      <w:r>
        <w:rPr>
          <w:rFonts w:ascii="Arial" w:eastAsia="Arial" w:hAnsi="Arial" w:cs="Arial"/>
          <w:i/>
          <w:spacing w:val="-11"/>
          <w:sz w:val="24"/>
          <w:szCs w:val="24"/>
        </w:rPr>
        <w:t>t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0"/>
          <w:w w:val="101"/>
          <w:sz w:val="24"/>
          <w:szCs w:val="24"/>
        </w:rPr>
        <w:t>I</w:t>
      </w:r>
      <w:r>
        <w:rPr>
          <w:rFonts w:ascii="Arial" w:eastAsia="Arial" w:hAnsi="Arial" w:cs="Arial"/>
          <w:i/>
          <w:spacing w:val="-9"/>
          <w:w w:val="135"/>
          <w:sz w:val="24"/>
          <w:szCs w:val="24"/>
        </w:rPr>
        <w:t>-</w:t>
      </w:r>
      <w:r>
        <w:rPr>
          <w:rFonts w:ascii="Arial" w:eastAsia="Arial" w:hAnsi="Arial" w:cs="Arial"/>
          <w:i/>
          <w:spacing w:val="-12"/>
          <w:w w:val="101"/>
          <w:sz w:val="24"/>
          <w:szCs w:val="24"/>
        </w:rPr>
        <w:t>I</w:t>
      </w:r>
      <w:r>
        <w:rPr>
          <w:rFonts w:ascii="Arial" w:eastAsia="Arial" w:hAnsi="Arial" w:cs="Arial"/>
          <w:i/>
          <w:spacing w:val="-25"/>
          <w:w w:val="94"/>
          <w:sz w:val="24"/>
          <w:szCs w:val="24"/>
        </w:rPr>
        <w:t>V</w:t>
      </w:r>
      <w:r>
        <w:rPr>
          <w:rFonts w:ascii="Arial" w:eastAsia="Arial" w:hAnsi="Arial" w:cs="Arial"/>
          <w:i/>
          <w:w w:val="96"/>
          <w:sz w:val="24"/>
          <w:szCs w:val="24"/>
        </w:rPr>
        <w:t>.</w:t>
      </w:r>
    </w:p>
    <w:p w:rsidR="008E418F" w:rsidRDefault="008E418F">
      <w:pPr>
        <w:spacing w:before="1" w:after="0" w:line="100" w:lineRule="exact"/>
        <w:rPr>
          <w:sz w:val="10"/>
          <w:szCs w:val="1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344117" w:rsidRDefault="00344117">
      <w:pPr>
        <w:spacing w:after="0" w:line="200" w:lineRule="exact"/>
        <w:rPr>
          <w:sz w:val="20"/>
          <w:szCs w:val="20"/>
        </w:rPr>
      </w:pPr>
    </w:p>
    <w:p w:rsidR="008E418F" w:rsidRDefault="004D477D">
      <w:pPr>
        <w:spacing w:after="0" w:line="260" w:lineRule="auto"/>
        <w:ind w:left="2690" w:right="150"/>
        <w:rPr>
          <w:rFonts w:ascii="Arial" w:eastAsia="Arial" w:hAnsi="Arial" w:cs="Arial"/>
          <w:sz w:val="24"/>
          <w:szCs w:val="24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8480" behindDoc="1" locked="0" layoutInCell="1" allowOverlap="1" wp14:anchorId="640A11C3" wp14:editId="715844C5">
            <wp:simplePos x="0" y="0"/>
            <wp:positionH relativeFrom="page">
              <wp:posOffset>332105</wp:posOffset>
            </wp:positionH>
            <wp:positionV relativeFrom="paragraph">
              <wp:posOffset>31750</wp:posOffset>
            </wp:positionV>
            <wp:extent cx="1536700" cy="546100"/>
            <wp:effectExtent l="0" t="0" r="6350" b="6350"/>
            <wp:wrapSquare wrapText="bothSides"/>
            <wp:docPr id="830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85D60">
        <w:rPr>
          <w:rFonts w:ascii="Arial" w:eastAsia="Arial" w:hAnsi="Arial" w:cs="Arial"/>
          <w:b/>
          <w:bCs/>
          <w:spacing w:val="-10"/>
          <w:w w:val="93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4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bu</w:t>
      </w:r>
      <w:r w:rsidR="00C85D60">
        <w:rPr>
          <w:rFonts w:ascii="Arial" w:eastAsia="Arial" w:hAnsi="Arial" w:cs="Arial"/>
          <w:b/>
          <w:bCs/>
          <w:spacing w:val="-8"/>
          <w:w w:val="93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7"/>
          <w:w w:val="93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6"/>
          <w:w w:val="93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w w:val="93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9"/>
          <w:w w:val="93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41"/>
          <w:w w:val="130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spacing w:val="-7"/>
          <w:w w:val="97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spacing w:val="-8"/>
          <w:w w:val="92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spacing w:val="-7"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co</w:t>
      </w:r>
      <w:r w:rsidR="00C85D60">
        <w:rPr>
          <w:rFonts w:ascii="Arial" w:eastAsia="Arial" w:hAnsi="Arial" w:cs="Arial"/>
          <w:b/>
          <w:bCs/>
          <w:spacing w:val="-8"/>
          <w:w w:val="97"/>
          <w:sz w:val="24"/>
          <w:szCs w:val="24"/>
        </w:rPr>
        <w:t>m</w:t>
      </w:r>
      <w:r w:rsidR="00C85D60">
        <w:rPr>
          <w:rFonts w:ascii="Arial" w:eastAsia="Arial" w:hAnsi="Arial" w:cs="Arial"/>
          <w:b/>
          <w:bCs/>
          <w:w w:val="130"/>
          <w:sz w:val="24"/>
          <w:szCs w:val="24"/>
        </w:rPr>
        <w:t xml:space="preserve">- </w:t>
      </w:r>
      <w:proofErr w:type="spellStart"/>
      <w:r w:rsidR="00C85D60">
        <w:rPr>
          <w:rFonts w:ascii="Arial" w:eastAsia="Arial" w:hAnsi="Arial" w:cs="Arial"/>
          <w:b/>
          <w:bCs/>
          <w:spacing w:val="-7"/>
          <w:w w:val="94"/>
          <w:sz w:val="24"/>
          <w:szCs w:val="24"/>
        </w:rPr>
        <w:t>m</w:t>
      </w:r>
      <w:r w:rsidR="00C85D60">
        <w:rPr>
          <w:rFonts w:ascii="Arial" w:eastAsia="Arial" w:hAnsi="Arial" w:cs="Arial"/>
          <w:b/>
          <w:bCs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b/>
          <w:bCs/>
          <w:spacing w:val="-8"/>
          <w:w w:val="94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7"/>
          <w:w w:val="94"/>
          <w:sz w:val="24"/>
          <w:szCs w:val="24"/>
        </w:rPr>
        <w:t>cia</w:t>
      </w:r>
      <w:r w:rsidR="00C85D60">
        <w:rPr>
          <w:rFonts w:ascii="Arial" w:eastAsia="Arial" w:hAnsi="Arial" w:cs="Arial"/>
          <w:b/>
          <w:bCs/>
          <w:w w:val="94"/>
          <w:sz w:val="24"/>
          <w:szCs w:val="24"/>
        </w:rPr>
        <w:t>l</w:t>
      </w:r>
      <w:proofErr w:type="spellEnd"/>
      <w:r w:rsidR="00C85D60">
        <w:rPr>
          <w:rFonts w:ascii="Arial" w:eastAsia="Arial" w:hAnsi="Arial" w:cs="Arial"/>
          <w:b/>
          <w:bCs/>
          <w:spacing w:val="-15"/>
          <w:w w:val="9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w w:val="130"/>
          <w:sz w:val="24"/>
          <w:szCs w:val="24"/>
        </w:rPr>
        <w:t>-</w:t>
      </w:r>
      <w:r w:rsidR="00C85D60">
        <w:rPr>
          <w:rFonts w:ascii="Arial" w:eastAsia="Arial" w:hAnsi="Arial" w:cs="Arial"/>
          <w:b/>
          <w:bCs/>
          <w:spacing w:val="-41"/>
          <w:w w:val="130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spacing w:val="-7"/>
          <w:w w:val="94"/>
          <w:sz w:val="24"/>
          <w:szCs w:val="24"/>
        </w:rPr>
        <w:t>N</w:t>
      </w:r>
      <w:r w:rsidR="00C85D60">
        <w:rPr>
          <w:rFonts w:ascii="Arial" w:eastAsia="Arial" w:hAnsi="Arial" w:cs="Arial"/>
          <w:b/>
          <w:bCs/>
          <w:w w:val="94"/>
          <w:sz w:val="24"/>
          <w:szCs w:val="24"/>
        </w:rPr>
        <w:t>o</w:t>
      </w:r>
      <w:r w:rsidR="00C85D60">
        <w:rPr>
          <w:rFonts w:ascii="Arial" w:eastAsia="Arial" w:hAnsi="Arial" w:cs="Arial"/>
          <w:b/>
          <w:bCs/>
          <w:spacing w:val="-15"/>
          <w:w w:val="94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b/>
          <w:bCs/>
          <w:spacing w:val="-7"/>
          <w:w w:val="92"/>
          <w:sz w:val="24"/>
          <w:szCs w:val="24"/>
        </w:rPr>
        <w:t>d</w:t>
      </w:r>
      <w:r w:rsidR="00C85D60">
        <w:rPr>
          <w:rFonts w:ascii="Arial" w:eastAsia="Arial" w:hAnsi="Arial" w:cs="Arial"/>
          <w:b/>
          <w:bCs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b/>
          <w:bCs/>
          <w:spacing w:val="-7"/>
          <w:w w:val="90"/>
          <w:sz w:val="24"/>
          <w:szCs w:val="24"/>
        </w:rPr>
        <w:t>r</w:t>
      </w:r>
      <w:r w:rsidR="00C85D60">
        <w:rPr>
          <w:rFonts w:ascii="Arial" w:eastAsia="Arial" w:hAnsi="Arial" w:cs="Arial"/>
          <w:b/>
          <w:bCs/>
          <w:spacing w:val="-8"/>
          <w:w w:val="96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11"/>
          <w:w w:val="91"/>
          <w:sz w:val="24"/>
          <w:szCs w:val="24"/>
        </w:rPr>
        <w:t>v</w:t>
      </w:r>
      <w:r w:rsidR="00C85D60">
        <w:rPr>
          <w:rFonts w:ascii="Arial" w:eastAsia="Arial" w:hAnsi="Arial" w:cs="Arial"/>
          <w:b/>
          <w:bCs/>
          <w:spacing w:val="-7"/>
          <w:w w:val="99"/>
          <w:sz w:val="24"/>
          <w:szCs w:val="24"/>
        </w:rPr>
        <w:t>a</w:t>
      </w:r>
      <w:r w:rsidR="00C85D60">
        <w:rPr>
          <w:rFonts w:ascii="Arial" w:eastAsia="Arial" w:hAnsi="Arial" w:cs="Arial"/>
          <w:b/>
          <w:bCs/>
          <w:spacing w:val="-9"/>
          <w:w w:val="99"/>
          <w:sz w:val="24"/>
          <w:szCs w:val="24"/>
        </w:rPr>
        <w:t>t</w:t>
      </w:r>
      <w:r w:rsidR="00C85D60">
        <w:rPr>
          <w:rFonts w:ascii="Arial" w:eastAsia="Arial" w:hAnsi="Arial" w:cs="Arial"/>
          <w:b/>
          <w:bCs/>
          <w:spacing w:val="-8"/>
          <w:w w:val="96"/>
          <w:sz w:val="24"/>
          <w:szCs w:val="24"/>
        </w:rPr>
        <w:t>i</w:t>
      </w:r>
      <w:r w:rsidR="00C85D60">
        <w:rPr>
          <w:rFonts w:ascii="Arial" w:eastAsia="Arial" w:hAnsi="Arial" w:cs="Arial"/>
          <w:b/>
          <w:bCs/>
          <w:spacing w:val="-11"/>
          <w:w w:val="91"/>
          <w:sz w:val="24"/>
          <w:szCs w:val="24"/>
        </w:rPr>
        <w:t>v</w:t>
      </w:r>
      <w:r w:rsidR="00C85D60">
        <w:rPr>
          <w:rFonts w:ascii="Arial" w:eastAsia="Arial" w:hAnsi="Arial" w:cs="Arial"/>
          <w:b/>
          <w:bCs/>
          <w:spacing w:val="-7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b/>
          <w:bCs/>
          <w:spacing w:val="-7"/>
          <w:w w:val="96"/>
          <w:sz w:val="24"/>
          <w:szCs w:val="24"/>
        </w:rPr>
        <w:t>s.</w:t>
      </w:r>
      <w:proofErr w:type="gramEnd"/>
      <w:r w:rsidR="00C85D60">
        <w:rPr>
          <w:rFonts w:ascii="Arial" w:eastAsia="Arial" w:hAnsi="Arial" w:cs="Arial"/>
          <w:b/>
          <w:bCs/>
          <w:spacing w:val="-7"/>
          <w:w w:val="96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5"/>
          <w:w w:val="97"/>
          <w:sz w:val="24"/>
          <w:szCs w:val="24"/>
        </w:rPr>
        <w:t>T</w:t>
      </w:r>
      <w:r w:rsidR="00C85D60">
        <w:rPr>
          <w:rFonts w:ascii="Arial" w:eastAsia="Arial" w:hAnsi="Arial" w:cs="Arial"/>
          <w:spacing w:val="-7"/>
          <w:w w:val="97"/>
          <w:sz w:val="24"/>
          <w:szCs w:val="24"/>
        </w:rPr>
        <w:t>h</w:t>
      </w:r>
      <w:r w:rsidR="00C85D60">
        <w:rPr>
          <w:rFonts w:ascii="Arial" w:eastAsia="Arial" w:hAnsi="Arial" w:cs="Arial"/>
          <w:w w:val="97"/>
          <w:sz w:val="24"/>
          <w:szCs w:val="24"/>
        </w:rPr>
        <w:t>e</w:t>
      </w:r>
      <w:r w:rsidR="00C85D60">
        <w:rPr>
          <w:rFonts w:ascii="Arial" w:eastAsia="Arial" w:hAnsi="Arial" w:cs="Arial"/>
          <w:spacing w:val="-17"/>
          <w:w w:val="97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s</w:t>
      </w:r>
      <w:r w:rsidR="00C85D60">
        <w:rPr>
          <w:rFonts w:ascii="Arial" w:eastAsia="Arial" w:hAnsi="Arial" w:cs="Arial"/>
          <w:sz w:val="24"/>
          <w:szCs w:val="24"/>
        </w:rPr>
        <w:t>e</w:t>
      </w:r>
      <w:r w:rsidR="00C85D60">
        <w:rPr>
          <w:rFonts w:ascii="Arial" w:eastAsia="Arial" w:hAnsi="Arial" w:cs="Arial"/>
          <w:spacing w:val="-1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sz w:val="24"/>
          <w:szCs w:val="24"/>
        </w:rPr>
        <w:t>a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l</w:t>
      </w:r>
      <w:r w:rsidR="00C85D60">
        <w:rPr>
          <w:rFonts w:ascii="Arial" w:eastAsia="Arial" w:hAnsi="Arial" w:cs="Arial"/>
          <w:spacing w:val="-11"/>
          <w:sz w:val="24"/>
          <w:szCs w:val="24"/>
        </w:rPr>
        <w:t>ow</w:t>
      </w:r>
      <w:r w:rsidR="00C85D60">
        <w:rPr>
          <w:rFonts w:ascii="Arial" w:eastAsia="Arial" w:hAnsi="Arial" w:cs="Arial"/>
          <w:sz w:val="24"/>
          <w:szCs w:val="24"/>
        </w:rPr>
        <w:t>s</w:t>
      </w:r>
      <w:r w:rsidR="00C85D60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8"/>
          <w:w w:val="102"/>
          <w:sz w:val="24"/>
          <w:szCs w:val="24"/>
        </w:rPr>
        <w:t>u</w:t>
      </w:r>
      <w:r w:rsidR="00C85D60">
        <w:rPr>
          <w:rFonts w:ascii="Arial" w:eastAsia="Arial" w:hAnsi="Arial" w:cs="Arial"/>
          <w:spacing w:val="-8"/>
          <w:w w:val="104"/>
          <w:sz w:val="24"/>
          <w:szCs w:val="24"/>
        </w:rPr>
        <w:t>s</w:t>
      </w:r>
      <w:r w:rsidR="00C85D60"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 w:rsidR="00C85D60">
        <w:rPr>
          <w:rFonts w:ascii="Arial" w:eastAsia="Arial" w:hAnsi="Arial" w:cs="Arial"/>
          <w:spacing w:val="-8"/>
          <w:w w:val="105"/>
          <w:sz w:val="24"/>
          <w:szCs w:val="24"/>
        </w:rPr>
        <w:t>r</w:t>
      </w:r>
      <w:r w:rsidR="00C85D60">
        <w:rPr>
          <w:rFonts w:ascii="Arial" w:eastAsia="Arial" w:hAnsi="Arial" w:cs="Arial"/>
          <w:w w:val="104"/>
          <w:sz w:val="24"/>
          <w:szCs w:val="24"/>
        </w:rPr>
        <w:t>s</w:t>
      </w:r>
    </w:p>
    <w:p w:rsidR="008E418F" w:rsidRDefault="00C85D60">
      <w:pPr>
        <w:spacing w:after="0" w:line="260" w:lineRule="auto"/>
        <w:ind w:left="10" w:right="93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pacing w:val="-1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proofErr w:type="gramEnd"/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w w:val="102"/>
          <w:sz w:val="24"/>
          <w:szCs w:val="24"/>
        </w:rPr>
        <w:t>d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10"/>
          <w:sz w:val="24"/>
          <w:szCs w:val="24"/>
        </w:rPr>
        <w:t>s</w:t>
      </w:r>
      <w:r>
        <w:rPr>
          <w:rFonts w:ascii="Arial" w:eastAsia="Arial" w:hAnsi="Arial" w:cs="Arial"/>
          <w:spacing w:val="-8"/>
          <w:w w:val="110"/>
          <w:sz w:val="24"/>
          <w:szCs w:val="24"/>
        </w:rPr>
        <w:t>t</w:t>
      </w:r>
      <w:r>
        <w:rPr>
          <w:rFonts w:ascii="Arial" w:eastAsia="Arial" w:hAnsi="Arial" w:cs="Arial"/>
          <w:spacing w:val="-7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bu</w:t>
      </w:r>
      <w:r>
        <w:rPr>
          <w:rFonts w:ascii="Arial" w:eastAsia="Arial" w:hAnsi="Arial" w:cs="Arial"/>
          <w:spacing w:val="-11"/>
          <w:w w:val="121"/>
          <w:sz w:val="24"/>
          <w:szCs w:val="24"/>
        </w:rPr>
        <w:t>t</w:t>
      </w:r>
      <w:r>
        <w:rPr>
          <w:rFonts w:ascii="Arial" w:eastAsia="Arial" w:hAnsi="Arial" w:cs="Arial"/>
          <w:spacing w:val="-4"/>
          <w:w w:val="94"/>
          <w:sz w:val="24"/>
          <w:szCs w:val="24"/>
        </w:rPr>
        <w:t>e</w:t>
      </w:r>
      <w:r>
        <w:rPr>
          <w:rFonts w:ascii="Arial" w:eastAsia="Arial" w:hAnsi="Arial" w:cs="Arial"/>
          <w:w w:val="70"/>
          <w:sz w:val="24"/>
          <w:szCs w:val="24"/>
        </w:rPr>
        <w:t>,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d</w:t>
      </w:r>
      <w:r>
        <w:rPr>
          <w:rFonts w:ascii="Arial" w:eastAsia="Arial" w:hAnsi="Arial" w:cs="Arial"/>
          <w:spacing w:val="-9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sp</w:t>
      </w:r>
      <w:r>
        <w:rPr>
          <w:rFonts w:ascii="Arial" w:eastAsia="Arial" w:hAnsi="Arial" w:cs="Arial"/>
          <w:spacing w:val="-9"/>
          <w:sz w:val="24"/>
          <w:szCs w:val="24"/>
        </w:rPr>
        <w:t>l</w:t>
      </w:r>
      <w:r>
        <w:rPr>
          <w:rFonts w:ascii="Arial" w:eastAsia="Arial" w:hAnsi="Arial" w:cs="Arial"/>
          <w:spacing w:val="-1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ascii="Arial" w:eastAsia="Arial" w:hAnsi="Arial" w:cs="Arial"/>
          <w:spacing w:val="-7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p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-10"/>
          <w:sz w:val="24"/>
          <w:szCs w:val="24"/>
        </w:rPr>
        <w:t>f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sz w:val="24"/>
          <w:szCs w:val="24"/>
        </w:rPr>
        <w:t>w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k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8"/>
          <w:sz w:val="24"/>
          <w:szCs w:val="24"/>
        </w:rPr>
        <w:t>n</w:t>
      </w:r>
      <w:r>
        <w:rPr>
          <w:rFonts w:ascii="Arial" w:eastAsia="Arial" w:hAnsi="Arial" w:cs="Arial"/>
          <w:spacing w:val="-7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0"/>
          <w:w w:val="118"/>
          <w:sz w:val="24"/>
          <w:szCs w:val="24"/>
        </w:rPr>
        <w:t>f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>
        <w:rPr>
          <w:rFonts w:ascii="Arial" w:eastAsia="Arial" w:hAnsi="Arial" w:cs="Arial"/>
          <w:w w:val="105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no</w:t>
      </w:r>
      <w:r>
        <w:rPr>
          <w:rFonts w:ascii="Arial" w:eastAsia="Arial" w:hAnsi="Arial" w:cs="Arial"/>
          <w:spacing w:val="-8"/>
          <w:w w:val="102"/>
          <w:sz w:val="24"/>
          <w:szCs w:val="24"/>
        </w:rPr>
        <w:t>n</w:t>
      </w:r>
      <w:r>
        <w:rPr>
          <w:rFonts w:ascii="Arial" w:eastAsia="Arial" w:hAnsi="Arial" w:cs="Arial"/>
          <w:spacing w:val="-6"/>
          <w:w w:val="135"/>
          <w:sz w:val="24"/>
          <w:szCs w:val="24"/>
        </w:rPr>
        <w:t>-</w:t>
      </w:r>
      <w:r>
        <w:rPr>
          <w:rFonts w:ascii="Arial" w:eastAsia="Arial" w:hAnsi="Arial" w:cs="Arial"/>
          <w:spacing w:val="-7"/>
          <w:w w:val="104"/>
          <w:sz w:val="24"/>
          <w:szCs w:val="24"/>
        </w:rPr>
        <w:t>c</w:t>
      </w:r>
      <w:r>
        <w:rPr>
          <w:rFonts w:ascii="Arial" w:eastAsia="Arial" w:hAnsi="Arial" w:cs="Arial"/>
          <w:spacing w:val="-7"/>
          <w:w w:val="103"/>
          <w:sz w:val="24"/>
          <w:szCs w:val="24"/>
        </w:rPr>
        <w:t>om</w:t>
      </w:r>
      <w:r>
        <w:rPr>
          <w:rFonts w:ascii="Arial" w:eastAsia="Arial" w:hAnsi="Arial" w:cs="Arial"/>
          <w:spacing w:val="-7"/>
          <w:w w:val="104"/>
          <w:sz w:val="24"/>
          <w:szCs w:val="24"/>
        </w:rPr>
        <w:t>m</w:t>
      </w:r>
      <w:r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>
        <w:rPr>
          <w:rFonts w:ascii="Arial" w:eastAsia="Arial" w:hAnsi="Arial" w:cs="Arial"/>
          <w:spacing w:val="-10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8"/>
          <w:w w:val="104"/>
          <w:sz w:val="24"/>
          <w:szCs w:val="24"/>
        </w:rPr>
        <w:t>c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8"/>
          <w:w w:val="98"/>
          <w:sz w:val="24"/>
          <w:szCs w:val="24"/>
        </w:rPr>
        <w:t>a</w:t>
      </w:r>
      <w:r>
        <w:rPr>
          <w:rFonts w:ascii="Arial" w:eastAsia="Arial" w:hAnsi="Arial" w:cs="Arial"/>
          <w:w w:val="113"/>
          <w:sz w:val="24"/>
          <w:szCs w:val="24"/>
        </w:rPr>
        <w:t>l</w:t>
      </w:r>
      <w:r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pu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pacing w:val="-7"/>
          <w:sz w:val="24"/>
          <w:szCs w:val="24"/>
        </w:rPr>
        <w:t>p</w:t>
      </w:r>
      <w:r>
        <w:rPr>
          <w:rFonts w:ascii="Arial" w:eastAsia="Arial" w:hAnsi="Arial" w:cs="Arial"/>
          <w:spacing w:val="-9"/>
          <w:sz w:val="24"/>
          <w:szCs w:val="24"/>
        </w:rPr>
        <w:t>o</w:t>
      </w:r>
      <w:r>
        <w:rPr>
          <w:rFonts w:ascii="Arial" w:eastAsia="Arial" w:hAnsi="Arial" w:cs="Arial"/>
          <w:spacing w:val="-8"/>
          <w:sz w:val="24"/>
          <w:szCs w:val="24"/>
        </w:rPr>
        <w:t>se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7"/>
          <w:sz w:val="24"/>
          <w:szCs w:val="24"/>
        </w:rPr>
        <w:t xml:space="preserve"> 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8"/>
          <w:sz w:val="24"/>
          <w:szCs w:val="24"/>
        </w:rPr>
        <w:t>n</w:t>
      </w:r>
      <w:r>
        <w:rPr>
          <w:rFonts w:ascii="Arial" w:eastAsia="Arial" w:hAnsi="Arial" w:cs="Arial"/>
          <w:spacing w:val="-7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pacing w:val="-6"/>
          <w:sz w:val="24"/>
          <w:szCs w:val="24"/>
        </w:rPr>
        <w:t>er</w:t>
      </w:r>
      <w:r>
        <w:rPr>
          <w:rFonts w:ascii="Arial" w:eastAsia="Arial" w:hAnsi="Arial" w:cs="Arial"/>
          <w:spacing w:val="-8"/>
          <w:sz w:val="24"/>
          <w:szCs w:val="24"/>
        </w:rPr>
        <w:t>b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104"/>
          <w:sz w:val="24"/>
          <w:szCs w:val="24"/>
        </w:rPr>
        <w:t>c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>
        <w:rPr>
          <w:rFonts w:ascii="Arial" w:eastAsia="Arial" w:hAnsi="Arial" w:cs="Arial"/>
          <w:spacing w:val="-6"/>
          <w:w w:val="102"/>
          <w:sz w:val="24"/>
          <w:szCs w:val="24"/>
        </w:rPr>
        <w:t>p</w:t>
      </w:r>
      <w:r>
        <w:rPr>
          <w:rFonts w:ascii="Arial" w:eastAsia="Arial" w:hAnsi="Arial" w:cs="Arial"/>
          <w:spacing w:val="-8"/>
          <w:sz w:val="24"/>
          <w:szCs w:val="24"/>
        </w:rPr>
        <w:t>ie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0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t</w:t>
      </w:r>
      <w:r>
        <w:rPr>
          <w:rFonts w:ascii="Arial" w:eastAsia="Arial" w:hAnsi="Arial" w:cs="Arial"/>
          <w:spacing w:val="-7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w w:val="104"/>
          <w:sz w:val="24"/>
          <w:szCs w:val="24"/>
        </w:rPr>
        <w:t>w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>
        <w:rPr>
          <w:rFonts w:ascii="Arial" w:eastAsia="Arial" w:hAnsi="Arial" w:cs="Arial"/>
          <w:spacing w:val="-6"/>
          <w:w w:val="105"/>
          <w:sz w:val="24"/>
          <w:szCs w:val="24"/>
        </w:rPr>
        <w:t>r</w:t>
      </w:r>
      <w:r>
        <w:rPr>
          <w:rFonts w:ascii="Arial" w:eastAsia="Arial" w:hAnsi="Arial" w:cs="Arial"/>
          <w:spacing w:val="-1"/>
          <w:w w:val="102"/>
          <w:sz w:val="24"/>
          <w:szCs w:val="24"/>
        </w:rPr>
        <w:t>k</w:t>
      </w:r>
      <w:r>
        <w:rPr>
          <w:rFonts w:ascii="Arial" w:eastAsia="Arial" w:hAnsi="Arial" w:cs="Arial"/>
          <w:w w:val="70"/>
          <w:sz w:val="24"/>
          <w:szCs w:val="24"/>
        </w:rPr>
        <w:t>,</w:t>
      </w:r>
      <w:r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n</w:t>
      </w:r>
      <w:r>
        <w:rPr>
          <w:rFonts w:ascii="Arial" w:eastAsia="Arial" w:hAnsi="Arial" w:cs="Arial"/>
          <w:spacing w:val="-10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d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7"/>
          <w:sz w:val="24"/>
          <w:szCs w:val="24"/>
        </w:rPr>
        <w:t>r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1"/>
          <w:sz w:val="24"/>
          <w:szCs w:val="24"/>
        </w:rPr>
        <w:t>w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6"/>
          <w:sz w:val="24"/>
          <w:szCs w:val="24"/>
        </w:rPr>
        <w:t>r</w:t>
      </w:r>
      <w:r>
        <w:rPr>
          <w:rFonts w:ascii="Arial" w:eastAsia="Arial" w:hAnsi="Arial" w:cs="Arial"/>
          <w:spacing w:val="-11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8"/>
          <w:sz w:val="24"/>
          <w:szCs w:val="24"/>
        </w:rPr>
        <w:t>b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s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6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>
        <w:rPr>
          <w:rFonts w:ascii="Arial" w:eastAsia="Arial" w:hAnsi="Arial" w:cs="Arial"/>
          <w:w w:val="104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7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m</w:t>
      </w:r>
      <w:r>
        <w:rPr>
          <w:rFonts w:ascii="Arial" w:eastAsia="Arial" w:hAnsi="Arial" w:cs="Arial"/>
          <w:spacing w:val="-9"/>
          <w:sz w:val="24"/>
          <w:szCs w:val="24"/>
        </w:rPr>
        <w:t>o</w:t>
      </w:r>
      <w:r>
        <w:rPr>
          <w:rFonts w:ascii="Arial" w:eastAsia="Arial" w:hAnsi="Arial" w:cs="Arial"/>
          <w:spacing w:val="-7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0"/>
          <w:sz w:val="24"/>
          <w:szCs w:val="24"/>
        </w:rPr>
        <w:t>r</w:t>
      </w:r>
      <w:r>
        <w:rPr>
          <w:rFonts w:ascii="Arial" w:eastAsia="Arial" w:hAnsi="Arial" w:cs="Arial"/>
          <w:spacing w:val="-8"/>
          <w:sz w:val="24"/>
          <w:szCs w:val="24"/>
        </w:rPr>
        <w:t>e</w:t>
      </w:r>
      <w:r>
        <w:rPr>
          <w:rFonts w:ascii="Arial" w:eastAsia="Arial" w:hAnsi="Arial" w:cs="Arial"/>
          <w:spacing w:val="-7"/>
          <w:sz w:val="24"/>
          <w:szCs w:val="24"/>
        </w:rPr>
        <w:t>stri</w:t>
      </w:r>
      <w:r>
        <w:rPr>
          <w:rFonts w:ascii="Arial" w:eastAsia="Arial" w:hAnsi="Arial" w:cs="Arial"/>
          <w:spacing w:val="-6"/>
          <w:sz w:val="24"/>
          <w:szCs w:val="24"/>
        </w:rPr>
        <w:t>c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l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04"/>
          <w:sz w:val="24"/>
          <w:szCs w:val="24"/>
        </w:rPr>
        <w:t>c</w:t>
      </w:r>
      <w:r>
        <w:rPr>
          <w:rFonts w:ascii="Arial" w:eastAsia="Arial" w:hAnsi="Arial" w:cs="Arial"/>
          <w:spacing w:val="-6"/>
          <w:w w:val="94"/>
          <w:sz w:val="24"/>
          <w:szCs w:val="24"/>
        </w:rPr>
        <w:t>e</w:t>
      </w:r>
      <w:r>
        <w:rPr>
          <w:rFonts w:ascii="Arial" w:eastAsia="Arial" w:hAnsi="Arial" w:cs="Arial"/>
          <w:spacing w:val="-9"/>
          <w:w w:val="102"/>
          <w:sz w:val="24"/>
          <w:szCs w:val="24"/>
        </w:rPr>
        <w:t>n</w:t>
      </w:r>
      <w:r>
        <w:rPr>
          <w:rFonts w:ascii="Arial" w:eastAsia="Arial" w:hAnsi="Arial" w:cs="Arial"/>
          <w:spacing w:val="-8"/>
          <w:w w:val="104"/>
          <w:sz w:val="24"/>
          <w:szCs w:val="24"/>
        </w:rPr>
        <w:t>s</w:t>
      </w:r>
      <w:r>
        <w:rPr>
          <w:rFonts w:ascii="Arial" w:eastAsia="Arial" w:hAnsi="Arial" w:cs="Arial"/>
          <w:spacing w:val="-7"/>
          <w:w w:val="94"/>
          <w:sz w:val="24"/>
          <w:szCs w:val="24"/>
        </w:rPr>
        <w:t>e</w:t>
      </w:r>
      <w:r>
        <w:rPr>
          <w:rFonts w:ascii="Arial" w:eastAsia="Arial" w:hAnsi="Arial" w:cs="Arial"/>
          <w:w w:val="96"/>
          <w:sz w:val="24"/>
          <w:szCs w:val="24"/>
        </w:rPr>
        <w:t>.</w:t>
      </w:r>
    </w:p>
    <w:p w:rsidR="008E418F" w:rsidRDefault="008E418F">
      <w:pPr>
        <w:spacing w:after="0"/>
        <w:sectPr w:rsidR="008E418F" w:rsidSect="002A3841">
          <w:type w:val="continuous"/>
          <w:pgSz w:w="11920" w:h="16840"/>
          <w:pgMar w:top="1560" w:right="460" w:bottom="280" w:left="440" w:header="720" w:footer="720" w:gutter="0"/>
          <w:cols w:space="285"/>
        </w:sectPr>
      </w:pPr>
    </w:p>
    <w:p w:rsidR="008E418F" w:rsidRDefault="008E418F">
      <w:pPr>
        <w:spacing w:after="0"/>
        <w:sectPr w:rsidR="008E418F">
          <w:footerReference w:type="default" r:id="rId50"/>
          <w:pgSz w:w="11920" w:h="16840"/>
          <w:pgMar w:top="440" w:right="520" w:bottom="660" w:left="460" w:header="0" w:footer="469" w:gutter="0"/>
          <w:cols w:num="2" w:space="720" w:equalWidth="0">
            <w:col w:w="5308" w:space="326"/>
            <w:col w:w="5306"/>
          </w:cols>
        </w:sectPr>
      </w:pPr>
    </w:p>
    <w:p w:rsidR="008E418F" w:rsidRDefault="004D477D">
      <w:pPr>
        <w:spacing w:before="47" w:after="0" w:line="240" w:lineRule="auto"/>
        <w:ind w:left="5634" w:right="-20"/>
        <w:rPr>
          <w:rFonts w:ascii="Arial" w:eastAsia="Arial" w:hAnsi="Arial" w:cs="Arial"/>
          <w:sz w:val="30"/>
          <w:szCs w:val="30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0344A0DF" wp14:editId="7ADC466D">
                <wp:simplePos x="0" y="0"/>
                <wp:positionH relativeFrom="page">
                  <wp:posOffset>1958340</wp:posOffset>
                </wp:positionH>
                <wp:positionV relativeFrom="page">
                  <wp:posOffset>10661015</wp:posOffset>
                </wp:positionV>
                <wp:extent cx="148590" cy="1270"/>
                <wp:effectExtent l="34290" t="31115" r="36195" b="34290"/>
                <wp:wrapNone/>
                <wp:docPr id="404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90" cy="1270"/>
                          <a:chOff x="3084" y="16789"/>
                          <a:chExt cx="234" cy="2"/>
                        </a:xfrm>
                      </wpg:grpSpPr>
                      <wps:wsp>
                        <wps:cNvPr id="405" name="Freeform 396"/>
                        <wps:cNvSpPr>
                          <a:spLocks/>
                        </wps:cNvSpPr>
                        <wps:spPr bwMode="auto">
                          <a:xfrm>
                            <a:off x="3084" y="16789"/>
                            <a:ext cx="234" cy="2"/>
                          </a:xfrm>
                          <a:custGeom>
                            <a:avLst/>
                            <a:gdLst>
                              <a:gd name="T0" fmla="+- 0 3084 3084"/>
                              <a:gd name="T1" fmla="*/ T0 w 234"/>
                              <a:gd name="T2" fmla="+- 0 3318 3084"/>
                              <a:gd name="T3" fmla="*/ T2 w 2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4">
                                <a:moveTo>
                                  <a:pt x="0" y="0"/>
                                </a:moveTo>
                                <a:lnTo>
                                  <a:pt x="234" y="0"/>
                                </a:lnTo>
                              </a:path>
                            </a:pathLst>
                          </a:custGeom>
                          <a:noFill/>
                          <a:ln w="57531">
                            <a:solidFill>
                              <a:srgbClr val="45454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5" o:spid="_x0000_s1026" style="position:absolute;margin-left:154.2pt;margin-top:839.45pt;width:11.7pt;height:.1pt;z-index:-1825;mso-position-horizontal-relative:page;mso-position-vertical-relative:page" coordorigin="3084,16789" coordsize="23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">
                <v:shape id="Freeform 396" o:spid="_x0000_s1027" style="position:absolute;left:3084;top:16789;width:234;height:2;visibility:visible;mso-wrap-style:square;v-text-anchor:top" coordsize="2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iQdcMA&#10;AADcAAAADwAAAGRycy9kb3ducmV2LnhtbESPQWsCMRSE74L/ITyhN00UK9vVKCLYelJq7f25eW4W&#10;Ny/LJtXtvzeFgsdhZr5hFqvO1eJGbag8axiPFAjiwpuKSw2nr+0wAxEissHaM2n4pQCrZb+3wNz4&#10;O3/S7RhLkSAcctRgY2xyKUNhyWEY+YY4eRffOoxJtqU0Ld4T3NVyotRMOqw4LVhsaGOpuB5/nIbv&#10;izrtbJFNz28hG2fNYf/xfiWtXwbdeg4iUhef4f/2zmiYqlf4O5OO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iQdcMAAADcAAAADwAAAAAAAAAAAAAAAACYAgAAZHJzL2Rv&#10;d25yZXYueG1sUEsFBgAAAAAEAAQA9QAAAIgDAAAAAA==&#10;" path="m,l234,e" filled="f" strokecolor="#454547" strokeweight="4.53pt">
                  <v:path arrowok="t" o:connecttype="custom" o:connectlocs="0,0;23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6F86C560" wp14:editId="204ED55C">
                <wp:simplePos x="0" y="0"/>
                <wp:positionH relativeFrom="page">
                  <wp:posOffset>1958340</wp:posOffset>
                </wp:positionH>
                <wp:positionV relativeFrom="page">
                  <wp:posOffset>10503535</wp:posOffset>
                </wp:positionV>
                <wp:extent cx="148590" cy="1270"/>
                <wp:effectExtent l="34290" t="35560" r="36195" b="29845"/>
                <wp:wrapNone/>
                <wp:docPr id="402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90" cy="1270"/>
                          <a:chOff x="3084" y="16541"/>
                          <a:chExt cx="234" cy="2"/>
                        </a:xfrm>
                      </wpg:grpSpPr>
                      <wps:wsp>
                        <wps:cNvPr id="403" name="Freeform 394"/>
                        <wps:cNvSpPr>
                          <a:spLocks/>
                        </wps:cNvSpPr>
                        <wps:spPr bwMode="auto">
                          <a:xfrm>
                            <a:off x="3084" y="16541"/>
                            <a:ext cx="234" cy="2"/>
                          </a:xfrm>
                          <a:custGeom>
                            <a:avLst/>
                            <a:gdLst>
                              <a:gd name="T0" fmla="+- 0 3084 3084"/>
                              <a:gd name="T1" fmla="*/ T0 w 234"/>
                              <a:gd name="T2" fmla="+- 0 3318 3084"/>
                              <a:gd name="T3" fmla="*/ T2 w 2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4">
                                <a:moveTo>
                                  <a:pt x="0" y="0"/>
                                </a:moveTo>
                                <a:lnTo>
                                  <a:pt x="234" y="0"/>
                                </a:lnTo>
                              </a:path>
                            </a:pathLst>
                          </a:custGeom>
                          <a:noFill/>
                          <a:ln w="57531">
                            <a:solidFill>
                              <a:srgbClr val="45454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3" o:spid="_x0000_s1026" style="position:absolute;margin-left:154.2pt;margin-top:827.05pt;width:11.7pt;height:.1pt;z-index:-1824;mso-position-horizontal-relative:page;mso-position-vertical-relative:page" coordorigin="3084,16541" coordsize="23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">
                <v:shape id="Freeform 394" o:spid="_x0000_s1027" style="position:absolute;left:3084;top:16541;width:234;height:2;visibility:visible;mso-wrap-style:square;v-text-anchor:top" coordsize="2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2tmsQA&#10;AADcAAAADwAAAGRycy9kb3ducmV2LnhtbESPzWrDMBCE74G+g9hCb4mUNgTXiRxCoG1ODfnpfWOt&#10;LRNrZSw1cd++KhRyHGbmG2a5GlwrrtSHxrOG6USBIC69abjWcDq+jTMQISIbbD2Thh8KsCoeRkvM&#10;jb/xnq6HWIsE4ZCjBhtjl0sZSksOw8R3xMmrfO8wJtnX0vR4S3DXymel5tJhw2nBYkcbS+Xl8O00&#10;fFXqtLVlNju/hmyadbvPj/cLaf30OKwXICIN8R7+b2+Nhpl6gb8z6Qj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trZrEAAAA3AAAAA8AAAAAAAAAAAAAAAAAmAIAAGRycy9k&#10;b3ducmV2LnhtbFBLBQYAAAAABAAEAPUAAACJAwAAAAA=&#10;" path="m,l234,e" filled="f" strokecolor="#454547" strokeweight="4.53pt">
                  <v:path arrowok="t" o:connecttype="custom" o:connectlocs="0,0;234,0" o:connectangles="0,0"/>
                </v:shape>
                <w10:wrap anchorx="page" anchory="page"/>
              </v:group>
            </w:pict>
          </mc:Fallback>
        </mc:AlternateContent>
      </w:r>
      <w:r w:rsidR="00962EE0">
        <w:rPr>
          <w:rFonts w:ascii="Arial" w:eastAsia="Arial" w:hAnsi="Arial" w:cs="Arial"/>
          <w:b/>
          <w:bCs/>
          <w:color w:val="454545"/>
          <w:spacing w:val="-12"/>
          <w:sz w:val="30"/>
          <w:szCs w:val="30"/>
        </w:rPr>
        <w:t xml:space="preserve">This work was inspired by and is a derivative of “Open Lesson” by </w:t>
      </w:r>
    </w:p>
    <w:p w:rsidR="008E418F" w:rsidRDefault="00C85D60">
      <w:pPr>
        <w:spacing w:before="11" w:after="0" w:line="240" w:lineRule="auto"/>
        <w:ind w:left="563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8"/>
          <w:sz w:val="24"/>
          <w:szCs w:val="24"/>
        </w:rPr>
        <w:t>M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pacing w:val="-8"/>
          <w:sz w:val="24"/>
          <w:szCs w:val="24"/>
        </w:rPr>
        <w:t>ni</w:t>
      </w:r>
      <w:r>
        <w:rPr>
          <w:rFonts w:ascii="Arial" w:eastAsia="Arial" w:hAnsi="Arial" w:cs="Arial"/>
          <w:spacing w:val="-9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-14"/>
          <w:w w:val="95"/>
          <w:sz w:val="24"/>
          <w:szCs w:val="24"/>
        </w:rPr>
        <w:t>K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ob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l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k</w:t>
      </w:r>
      <w:proofErr w:type="spellEnd"/>
      <w:r>
        <w:rPr>
          <w:rFonts w:ascii="Arial" w:eastAsia="Arial" w:hAnsi="Arial" w:cs="Arial"/>
          <w:w w:val="70"/>
          <w:sz w:val="24"/>
          <w:szCs w:val="24"/>
        </w:rPr>
        <w:t>,</w:t>
      </w:r>
      <w:r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l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pacing w:val="-11"/>
          <w:sz w:val="24"/>
          <w:szCs w:val="24"/>
        </w:rPr>
        <w:t>k</w:t>
      </w:r>
      <w:r>
        <w:rPr>
          <w:rFonts w:ascii="Arial" w:eastAsia="Arial" w:hAnsi="Arial" w:cs="Arial"/>
          <w:spacing w:val="-8"/>
          <w:sz w:val="24"/>
          <w:szCs w:val="24"/>
        </w:rPr>
        <w:t>s</w:t>
      </w:r>
      <w:r>
        <w:rPr>
          <w:rFonts w:ascii="Arial" w:eastAsia="Arial" w:hAnsi="Arial" w:cs="Arial"/>
          <w:spacing w:val="-7"/>
          <w:sz w:val="24"/>
          <w:szCs w:val="24"/>
        </w:rPr>
        <w:t>and</w:t>
      </w:r>
      <w:r>
        <w:rPr>
          <w:rFonts w:ascii="Arial" w:eastAsia="Arial" w:hAnsi="Arial" w:cs="Arial"/>
          <w:spacing w:val="-10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-14"/>
          <w:w w:val="95"/>
          <w:sz w:val="24"/>
          <w:szCs w:val="24"/>
        </w:rPr>
        <w:t>K</w:t>
      </w:r>
      <w:r>
        <w:rPr>
          <w:rFonts w:ascii="Arial" w:eastAsia="Arial" w:hAnsi="Arial" w:cs="Arial"/>
          <w:spacing w:val="-13"/>
          <w:w w:val="102"/>
          <w:sz w:val="24"/>
          <w:szCs w:val="24"/>
        </w:rPr>
        <w:t>o</w:t>
      </w:r>
      <w:r>
        <w:rPr>
          <w:rFonts w:ascii="Arial" w:eastAsia="Arial" w:hAnsi="Arial" w:cs="Arial"/>
          <w:spacing w:val="-10"/>
          <w:sz w:val="24"/>
          <w:szCs w:val="24"/>
        </w:rPr>
        <w:t>z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u</w:t>
      </w:r>
      <w:r>
        <w:rPr>
          <w:rFonts w:ascii="Arial" w:eastAsia="Arial" w:hAnsi="Arial" w:cs="Arial"/>
          <w:spacing w:val="-8"/>
          <w:w w:val="102"/>
          <w:sz w:val="24"/>
          <w:szCs w:val="24"/>
        </w:rPr>
        <w:t>b</w:t>
      </w:r>
      <w:r>
        <w:rPr>
          <w:rFonts w:ascii="Arial" w:eastAsia="Arial" w:hAnsi="Arial" w:cs="Arial"/>
          <w:spacing w:val="-7"/>
          <w:w w:val="104"/>
          <w:sz w:val="24"/>
          <w:szCs w:val="24"/>
        </w:rPr>
        <w:t>s</w:t>
      </w:r>
      <w:r>
        <w:rPr>
          <w:rFonts w:ascii="Arial" w:eastAsia="Arial" w:hAnsi="Arial" w:cs="Arial"/>
          <w:spacing w:val="-9"/>
          <w:w w:val="102"/>
          <w:sz w:val="24"/>
          <w:szCs w:val="24"/>
        </w:rPr>
        <w:t>k</w:t>
      </w:r>
      <w:r>
        <w:rPr>
          <w:rFonts w:ascii="Arial" w:eastAsia="Arial" w:hAnsi="Arial" w:cs="Arial"/>
          <w:spacing w:val="-3"/>
          <w:w w:val="98"/>
          <w:sz w:val="24"/>
          <w:szCs w:val="24"/>
        </w:rPr>
        <w:t>a</w:t>
      </w:r>
      <w:proofErr w:type="spellEnd"/>
      <w:r>
        <w:rPr>
          <w:rFonts w:ascii="Arial" w:eastAsia="Arial" w:hAnsi="Arial" w:cs="Arial"/>
          <w:w w:val="70"/>
          <w:sz w:val="24"/>
          <w:szCs w:val="24"/>
        </w:rPr>
        <w:t>,</w:t>
      </w:r>
    </w:p>
    <w:p w:rsidR="008E418F" w:rsidRDefault="00C85D60">
      <w:pPr>
        <w:spacing w:before="25" w:after="0" w:line="240" w:lineRule="auto"/>
        <w:ind w:left="5634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1"/>
          <w:w w:val="8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7"/>
          <w:w w:val="11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7"/>
          <w:w w:val="118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spacing w:val="-6"/>
          <w:w w:val="11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9"/>
          <w:w w:val="9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w w:val="12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8"/>
          <w:w w:val="9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8"/>
          <w:w w:val="11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7"/>
          <w:w w:val="11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3"/>
          <w:w w:val="123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w w:val="7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8"/>
          <w:w w:val="9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w w:val="117"/>
          <w:sz w:val="24"/>
          <w:szCs w:val="24"/>
        </w:rPr>
        <w:t>ę</w:t>
      </w:r>
      <w:r>
        <w:rPr>
          <w:rFonts w:ascii="Times New Roman" w:eastAsia="Times New Roman" w:hAnsi="Times New Roman" w:cs="Times New Roman"/>
          <w:spacing w:val="-8"/>
          <w:w w:val="11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8"/>
          <w:w w:val="12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9"/>
          <w:w w:val="11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5"/>
          <w:w w:val="113"/>
          <w:sz w:val="24"/>
          <w:szCs w:val="24"/>
        </w:rPr>
        <w:t>z</w:t>
      </w:r>
      <w:proofErr w:type="spellEnd"/>
      <w:r>
        <w:rPr>
          <w:rFonts w:ascii="Times New Roman" w:eastAsia="Times New Roman" w:hAnsi="Times New Roman" w:cs="Times New Roman"/>
          <w:w w:val="7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88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w w:val="11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9"/>
          <w:w w:val="13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5"/>
          <w:w w:val="11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11"/>
          <w:w w:val="12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0"/>
          <w:w w:val="1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w w:val="9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8"/>
          <w:w w:val="10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8"/>
          <w:w w:val="9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3"/>
          <w:w w:val="10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7"/>
          <w:w w:val="1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0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w w:val="123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w w:val="7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8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7"/>
          <w:w w:val="1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9"/>
          <w:w w:val="1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w w:val="123"/>
          <w:sz w:val="24"/>
          <w:szCs w:val="24"/>
        </w:rPr>
        <w:t>a</w:t>
      </w:r>
    </w:p>
    <w:p w:rsidR="008E418F" w:rsidRDefault="00C85D60">
      <w:pPr>
        <w:spacing w:before="24" w:after="0" w:line="240" w:lineRule="auto"/>
        <w:ind w:left="5634" w:right="-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pacing w:val="-4"/>
          <w:w w:val="10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1"/>
          <w:w w:val="12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7"/>
          <w:w w:val="1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3"/>
          <w:w w:val="10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1"/>
          <w:w w:val="108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spacing w:val="-7"/>
          <w:w w:val="13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9"/>
          <w:w w:val="10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3"/>
          <w:w w:val="123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w w:val="7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8"/>
          <w:w w:val="106"/>
          <w:sz w:val="24"/>
          <w:szCs w:val="24"/>
        </w:rPr>
        <w:t>Ś</w:t>
      </w:r>
      <w:r>
        <w:rPr>
          <w:rFonts w:ascii="Times New Roman" w:eastAsia="Times New Roman" w:hAnsi="Times New Roman" w:cs="Times New Roman"/>
          <w:spacing w:val="-10"/>
          <w:w w:val="10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8"/>
          <w:w w:val="10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2"/>
          <w:w w:val="106"/>
          <w:sz w:val="24"/>
          <w:szCs w:val="24"/>
        </w:rPr>
        <w:t>wow</w:t>
      </w:r>
      <w:r>
        <w:rPr>
          <w:rFonts w:ascii="Times New Roman" w:eastAsia="Times New Roman" w:hAnsi="Times New Roman" w:cs="Times New Roman"/>
          <w:spacing w:val="-7"/>
          <w:w w:val="106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6"/>
          <w:w w:val="106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8"/>
          <w:w w:val="106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w w:val="106"/>
          <w:sz w:val="24"/>
          <w:szCs w:val="24"/>
        </w:rPr>
        <w:t>.</w:t>
      </w:r>
      <w:proofErr w:type="gramEnd"/>
    </w:p>
    <w:p w:rsidR="008E418F" w:rsidRDefault="008E418F">
      <w:pPr>
        <w:spacing w:before="3" w:after="0" w:line="120" w:lineRule="exact"/>
        <w:rPr>
          <w:sz w:val="12"/>
          <w:szCs w:val="12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C85D60">
      <w:pPr>
        <w:spacing w:after="0" w:line="260" w:lineRule="auto"/>
        <w:ind w:left="5634" w:right="30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28"/>
          <w:sz w:val="24"/>
          <w:szCs w:val="24"/>
        </w:rPr>
        <w:t>T</w:t>
      </w:r>
      <w:r>
        <w:rPr>
          <w:rFonts w:ascii="Arial" w:eastAsia="Arial" w:hAnsi="Arial" w:cs="Arial"/>
          <w:spacing w:val="-10"/>
          <w:sz w:val="24"/>
          <w:szCs w:val="24"/>
        </w:rPr>
        <w:t>r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pacing w:val="-8"/>
          <w:sz w:val="24"/>
          <w:szCs w:val="24"/>
        </w:rPr>
        <w:t>s</w:t>
      </w:r>
      <w:r>
        <w:rPr>
          <w:rFonts w:ascii="Arial" w:eastAsia="Arial" w:hAnsi="Arial" w:cs="Arial"/>
          <w:spacing w:val="-9"/>
          <w:sz w:val="24"/>
          <w:szCs w:val="24"/>
        </w:rPr>
        <w:t>la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f</w:t>
      </w:r>
      <w:r>
        <w:rPr>
          <w:rFonts w:ascii="Arial" w:eastAsia="Arial" w:hAnsi="Arial" w:cs="Arial"/>
          <w:spacing w:val="-10"/>
          <w:sz w:val="24"/>
          <w:szCs w:val="24"/>
        </w:rPr>
        <w:t>r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0"/>
          <w:w w:val="95"/>
          <w:sz w:val="24"/>
          <w:szCs w:val="24"/>
        </w:rPr>
        <w:t>P</w:t>
      </w:r>
      <w:r>
        <w:rPr>
          <w:rFonts w:ascii="Arial" w:eastAsia="Arial" w:hAnsi="Arial" w:cs="Arial"/>
          <w:spacing w:val="-7"/>
          <w:w w:val="105"/>
          <w:sz w:val="24"/>
          <w:szCs w:val="24"/>
        </w:rPr>
        <w:t>o</w:t>
      </w:r>
      <w:r>
        <w:rPr>
          <w:rFonts w:ascii="Arial" w:eastAsia="Arial" w:hAnsi="Arial" w:cs="Arial"/>
          <w:spacing w:val="-9"/>
          <w:w w:val="105"/>
          <w:sz w:val="24"/>
          <w:szCs w:val="24"/>
        </w:rPr>
        <w:t>l</w:t>
      </w:r>
      <w:r>
        <w:rPr>
          <w:rFonts w:ascii="Arial" w:eastAsia="Arial" w:hAnsi="Arial" w:cs="Arial"/>
          <w:spacing w:val="-9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03"/>
          <w:sz w:val="24"/>
          <w:szCs w:val="24"/>
        </w:rPr>
        <w:t>s</w:t>
      </w:r>
      <w:r>
        <w:rPr>
          <w:rFonts w:ascii="Arial" w:eastAsia="Arial" w:hAnsi="Arial" w:cs="Arial"/>
          <w:spacing w:val="-12"/>
          <w:w w:val="103"/>
          <w:sz w:val="24"/>
          <w:szCs w:val="24"/>
        </w:rPr>
        <w:t>h</w:t>
      </w:r>
      <w:r>
        <w:rPr>
          <w:rFonts w:ascii="Arial" w:eastAsia="Arial" w:hAnsi="Arial" w:cs="Arial"/>
          <w:w w:val="90"/>
          <w:sz w:val="24"/>
          <w:szCs w:val="24"/>
        </w:rPr>
        <w:t xml:space="preserve">: </w:t>
      </w:r>
      <w:r>
        <w:rPr>
          <w:rFonts w:ascii="Arial" w:eastAsia="Arial" w:hAnsi="Arial" w:cs="Arial"/>
          <w:spacing w:val="-11"/>
          <w:sz w:val="24"/>
          <w:szCs w:val="24"/>
        </w:rPr>
        <w:t>J</w:t>
      </w:r>
      <w:r>
        <w:rPr>
          <w:rFonts w:ascii="Arial" w:eastAsia="Arial" w:hAnsi="Arial" w:cs="Arial"/>
          <w:spacing w:val="-7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-10"/>
          <w:w w:val="95"/>
          <w:sz w:val="24"/>
          <w:szCs w:val="24"/>
        </w:rPr>
        <w:t>P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op</w:t>
      </w:r>
      <w:r>
        <w:rPr>
          <w:rFonts w:ascii="Arial" w:eastAsia="Arial" w:hAnsi="Arial" w:cs="Arial"/>
          <w:spacing w:val="-11"/>
          <w:w w:val="103"/>
          <w:sz w:val="24"/>
          <w:szCs w:val="24"/>
        </w:rPr>
        <w:t>ow</w:t>
      </w:r>
      <w:r>
        <w:rPr>
          <w:rFonts w:ascii="Arial" w:eastAsia="Arial" w:hAnsi="Arial" w:cs="Arial"/>
          <w:spacing w:val="-7"/>
          <w:w w:val="104"/>
          <w:sz w:val="24"/>
          <w:szCs w:val="24"/>
        </w:rPr>
        <w:t>s</w:t>
      </w:r>
      <w:r>
        <w:rPr>
          <w:rFonts w:ascii="Arial" w:eastAsia="Arial" w:hAnsi="Arial" w:cs="Arial"/>
          <w:spacing w:val="-6"/>
          <w:w w:val="102"/>
          <w:sz w:val="24"/>
          <w:szCs w:val="24"/>
        </w:rPr>
        <w:t>k</w:t>
      </w:r>
      <w:r>
        <w:rPr>
          <w:rFonts w:ascii="Arial" w:eastAsia="Arial" w:hAnsi="Arial" w:cs="Arial"/>
          <w:w w:val="113"/>
          <w:sz w:val="24"/>
          <w:szCs w:val="24"/>
        </w:rPr>
        <w:t>i</w:t>
      </w:r>
      <w:proofErr w:type="spellEnd"/>
    </w:p>
    <w:p w:rsidR="008E418F" w:rsidRDefault="008E418F">
      <w:pPr>
        <w:spacing w:before="4" w:after="0" w:line="240" w:lineRule="exact"/>
        <w:rPr>
          <w:sz w:val="24"/>
          <w:szCs w:val="24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C85D60">
      <w:pPr>
        <w:spacing w:after="0" w:line="260" w:lineRule="auto"/>
        <w:ind w:left="5634" w:righ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5"/>
          <w:w w:val="97"/>
          <w:sz w:val="24"/>
          <w:szCs w:val="24"/>
        </w:rPr>
        <w:t>T</w:t>
      </w:r>
      <w:r>
        <w:rPr>
          <w:rFonts w:ascii="Arial" w:eastAsia="Arial" w:hAnsi="Arial" w:cs="Arial"/>
          <w:spacing w:val="-7"/>
          <w:w w:val="97"/>
          <w:sz w:val="24"/>
          <w:szCs w:val="24"/>
        </w:rPr>
        <w:t>h</w:t>
      </w:r>
      <w:r>
        <w:rPr>
          <w:rFonts w:ascii="Arial" w:eastAsia="Arial" w:hAnsi="Arial" w:cs="Arial"/>
          <w:w w:val="97"/>
          <w:sz w:val="24"/>
          <w:szCs w:val="24"/>
        </w:rPr>
        <w:t>e</w:t>
      </w:r>
      <w:r>
        <w:rPr>
          <w:rFonts w:ascii="Arial" w:eastAsia="Arial" w:hAnsi="Arial" w:cs="Arial"/>
          <w:spacing w:val="-17"/>
          <w:w w:val="9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pub</w:t>
      </w:r>
      <w:r>
        <w:rPr>
          <w:rFonts w:ascii="Arial" w:eastAsia="Arial" w:hAnsi="Arial" w:cs="Arial"/>
          <w:spacing w:val="-9"/>
          <w:sz w:val="24"/>
          <w:szCs w:val="24"/>
        </w:rPr>
        <w:t>l</w:t>
      </w:r>
      <w:r>
        <w:rPr>
          <w:rFonts w:ascii="Arial" w:eastAsia="Arial" w:hAnsi="Arial" w:cs="Arial"/>
          <w:spacing w:val="-8"/>
          <w:sz w:val="24"/>
          <w:szCs w:val="24"/>
        </w:rPr>
        <w:t>i</w:t>
      </w:r>
      <w:r>
        <w:rPr>
          <w:rFonts w:ascii="Arial" w:eastAsia="Arial" w:hAnsi="Arial" w:cs="Arial"/>
          <w:spacing w:val="-7"/>
          <w:sz w:val="24"/>
          <w:szCs w:val="24"/>
        </w:rPr>
        <w:t>c</w:t>
      </w:r>
      <w:r>
        <w:rPr>
          <w:rFonts w:ascii="Arial" w:eastAsia="Arial" w:hAnsi="Arial" w:cs="Arial"/>
          <w:spacing w:val="-9"/>
          <w:sz w:val="24"/>
          <w:szCs w:val="24"/>
        </w:rPr>
        <w:t>a</w:t>
      </w:r>
      <w:r>
        <w:rPr>
          <w:rFonts w:ascii="Arial" w:eastAsia="Arial" w:hAnsi="Arial" w:cs="Arial"/>
          <w:spacing w:val="-8"/>
          <w:sz w:val="24"/>
          <w:szCs w:val="24"/>
        </w:rPr>
        <w:t>ti</w:t>
      </w:r>
      <w:r>
        <w:rPr>
          <w:rFonts w:ascii="Arial" w:eastAsia="Arial" w:hAnsi="Arial" w:cs="Arial"/>
          <w:spacing w:val="-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9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2"/>
          <w:sz w:val="24"/>
          <w:szCs w:val="24"/>
        </w:rPr>
        <w:t>a</w:t>
      </w:r>
      <w:r>
        <w:rPr>
          <w:rFonts w:ascii="Arial" w:eastAsia="Arial" w:hAnsi="Arial" w:cs="Arial"/>
          <w:spacing w:val="-11"/>
          <w:sz w:val="24"/>
          <w:szCs w:val="24"/>
        </w:rPr>
        <w:t>v</w:t>
      </w:r>
      <w:r>
        <w:rPr>
          <w:rFonts w:ascii="Arial" w:eastAsia="Arial" w:hAnsi="Arial" w:cs="Arial"/>
          <w:spacing w:val="-8"/>
          <w:sz w:val="24"/>
          <w:szCs w:val="24"/>
        </w:rPr>
        <w:t>a</w:t>
      </w:r>
      <w:r>
        <w:rPr>
          <w:rFonts w:ascii="Arial" w:eastAsia="Arial" w:hAnsi="Arial" w:cs="Arial"/>
          <w:spacing w:val="-9"/>
          <w:sz w:val="24"/>
          <w:szCs w:val="24"/>
        </w:rPr>
        <w:t>il</w:t>
      </w:r>
      <w:r>
        <w:rPr>
          <w:rFonts w:ascii="Arial" w:eastAsia="Arial" w:hAnsi="Arial" w:cs="Arial"/>
          <w:spacing w:val="-7"/>
          <w:sz w:val="24"/>
          <w:szCs w:val="24"/>
        </w:rPr>
        <w:t>ab</w:t>
      </w:r>
      <w:r>
        <w:rPr>
          <w:rFonts w:ascii="Arial" w:eastAsia="Arial" w:hAnsi="Arial" w:cs="Arial"/>
          <w:spacing w:val="-8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sz w:val="24"/>
          <w:szCs w:val="24"/>
        </w:rPr>
        <w:t>und</w:t>
      </w:r>
      <w:r>
        <w:rPr>
          <w:rFonts w:ascii="Arial" w:eastAsia="Arial" w:hAnsi="Arial" w:cs="Arial"/>
          <w:spacing w:val="-6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7"/>
          <w:w w:val="98"/>
          <w:sz w:val="24"/>
          <w:szCs w:val="24"/>
        </w:rPr>
        <w:t>C</w:t>
      </w:r>
      <w:r>
        <w:rPr>
          <w:rFonts w:ascii="Arial" w:eastAsia="Arial" w:hAnsi="Arial" w:cs="Arial"/>
          <w:spacing w:val="-10"/>
          <w:w w:val="98"/>
          <w:sz w:val="24"/>
          <w:szCs w:val="24"/>
        </w:rPr>
        <w:t>r</w:t>
      </w:r>
      <w:r>
        <w:rPr>
          <w:rFonts w:ascii="Arial" w:eastAsia="Arial" w:hAnsi="Arial" w:cs="Arial"/>
          <w:spacing w:val="-8"/>
          <w:w w:val="98"/>
          <w:sz w:val="24"/>
          <w:szCs w:val="24"/>
        </w:rPr>
        <w:t>e</w:t>
      </w:r>
      <w:r>
        <w:rPr>
          <w:rFonts w:ascii="Arial" w:eastAsia="Arial" w:hAnsi="Arial" w:cs="Arial"/>
          <w:spacing w:val="-9"/>
          <w:w w:val="98"/>
          <w:sz w:val="24"/>
          <w:szCs w:val="24"/>
        </w:rPr>
        <w:t>a</w:t>
      </w:r>
      <w:r>
        <w:rPr>
          <w:rFonts w:ascii="Arial" w:eastAsia="Arial" w:hAnsi="Arial" w:cs="Arial"/>
          <w:spacing w:val="-8"/>
          <w:w w:val="98"/>
          <w:sz w:val="24"/>
          <w:szCs w:val="24"/>
        </w:rPr>
        <w:t>ti</w:t>
      </w:r>
      <w:r>
        <w:rPr>
          <w:rFonts w:ascii="Arial" w:eastAsia="Arial" w:hAnsi="Arial" w:cs="Arial"/>
          <w:spacing w:val="-11"/>
          <w:w w:val="98"/>
          <w:sz w:val="24"/>
          <w:szCs w:val="24"/>
        </w:rPr>
        <w:t>v</w:t>
      </w:r>
      <w:r>
        <w:rPr>
          <w:rFonts w:ascii="Arial" w:eastAsia="Arial" w:hAnsi="Arial" w:cs="Arial"/>
          <w:w w:val="98"/>
          <w:sz w:val="24"/>
          <w:szCs w:val="24"/>
        </w:rPr>
        <w:t>e</w:t>
      </w:r>
      <w:r>
        <w:rPr>
          <w:rFonts w:ascii="Arial" w:eastAsia="Arial" w:hAnsi="Arial" w:cs="Arial"/>
          <w:spacing w:val="-20"/>
          <w:w w:val="9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5"/>
          <w:w w:val="87"/>
          <w:sz w:val="24"/>
          <w:szCs w:val="24"/>
        </w:rPr>
        <w:t>C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o</w:t>
      </w:r>
      <w:r>
        <w:rPr>
          <w:rFonts w:ascii="Arial" w:eastAsia="Arial" w:hAnsi="Arial" w:cs="Arial"/>
          <w:spacing w:val="-8"/>
          <w:w w:val="104"/>
          <w:sz w:val="24"/>
          <w:szCs w:val="24"/>
        </w:rPr>
        <w:t>m</w:t>
      </w:r>
      <w:r>
        <w:rPr>
          <w:rFonts w:ascii="Arial" w:eastAsia="Arial" w:hAnsi="Arial" w:cs="Arial"/>
          <w:w w:val="135"/>
          <w:sz w:val="24"/>
          <w:szCs w:val="24"/>
        </w:rPr>
        <w:t xml:space="preserve">- </w:t>
      </w:r>
      <w:r>
        <w:rPr>
          <w:rFonts w:ascii="Arial" w:eastAsia="Arial" w:hAnsi="Arial" w:cs="Arial"/>
          <w:spacing w:val="-7"/>
          <w:sz w:val="24"/>
          <w:szCs w:val="24"/>
        </w:rPr>
        <w:t>mo</w:t>
      </w:r>
      <w:r>
        <w:rPr>
          <w:rFonts w:ascii="Arial" w:eastAsia="Arial" w:hAnsi="Arial" w:cs="Arial"/>
          <w:spacing w:val="-9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3"/>
          <w:w w:val="94"/>
          <w:sz w:val="24"/>
          <w:szCs w:val="24"/>
        </w:rPr>
        <w:t>A</w:t>
      </w:r>
      <w:r>
        <w:rPr>
          <w:rFonts w:ascii="Arial" w:eastAsia="Arial" w:hAnsi="Arial" w:cs="Arial"/>
          <w:spacing w:val="-3"/>
          <w:w w:val="121"/>
          <w:sz w:val="24"/>
          <w:szCs w:val="24"/>
        </w:rPr>
        <w:t>t</w:t>
      </w:r>
      <w:r>
        <w:rPr>
          <w:rFonts w:ascii="Arial" w:eastAsia="Arial" w:hAnsi="Arial" w:cs="Arial"/>
          <w:spacing w:val="-7"/>
          <w:w w:val="112"/>
          <w:sz w:val="24"/>
          <w:szCs w:val="24"/>
        </w:rPr>
        <w:t>tr</w:t>
      </w:r>
      <w:r>
        <w:rPr>
          <w:rFonts w:ascii="Arial" w:eastAsia="Arial" w:hAnsi="Arial" w:cs="Arial"/>
          <w:spacing w:val="-8"/>
          <w:w w:val="113"/>
          <w:sz w:val="24"/>
          <w:szCs w:val="24"/>
        </w:rPr>
        <w:t>i</w:t>
      </w:r>
      <w:r>
        <w:rPr>
          <w:rFonts w:ascii="Arial" w:eastAsia="Arial" w:hAnsi="Arial" w:cs="Arial"/>
          <w:spacing w:val="-7"/>
          <w:w w:val="102"/>
          <w:sz w:val="24"/>
          <w:szCs w:val="24"/>
        </w:rPr>
        <w:t>bu</w:t>
      </w:r>
      <w:r>
        <w:rPr>
          <w:rFonts w:ascii="Arial" w:eastAsia="Arial" w:hAnsi="Arial" w:cs="Arial"/>
          <w:spacing w:val="-8"/>
          <w:w w:val="121"/>
          <w:sz w:val="24"/>
          <w:szCs w:val="24"/>
        </w:rPr>
        <w:t>t</w:t>
      </w:r>
      <w:r>
        <w:rPr>
          <w:rFonts w:ascii="Arial" w:eastAsia="Arial" w:hAnsi="Arial" w:cs="Arial"/>
          <w:spacing w:val="-7"/>
          <w:w w:val="105"/>
          <w:sz w:val="24"/>
          <w:szCs w:val="24"/>
        </w:rPr>
        <w:t>io</w:t>
      </w:r>
      <w:r>
        <w:rPr>
          <w:rFonts w:ascii="Arial" w:eastAsia="Arial" w:hAnsi="Arial" w:cs="Arial"/>
          <w:w w:val="102"/>
          <w:sz w:val="24"/>
          <w:szCs w:val="24"/>
        </w:rPr>
        <w:t>n</w:t>
      </w:r>
    </w:p>
    <w:p w:rsidR="008E418F" w:rsidRDefault="004D477D">
      <w:pPr>
        <w:spacing w:after="0" w:line="260" w:lineRule="auto"/>
        <w:ind w:left="5634" w:right="44"/>
        <w:rPr>
          <w:rFonts w:ascii="Arial" w:eastAsia="Arial" w:hAnsi="Arial" w:cs="Arial"/>
          <w:sz w:val="24"/>
          <w:szCs w:val="24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6B3D18F9" wp14:editId="21F40969">
                <wp:simplePos x="0" y="0"/>
                <wp:positionH relativeFrom="page">
                  <wp:posOffset>1958340</wp:posOffset>
                </wp:positionH>
                <wp:positionV relativeFrom="paragraph">
                  <wp:posOffset>1175385</wp:posOffset>
                </wp:positionV>
                <wp:extent cx="148590" cy="1270"/>
                <wp:effectExtent l="34290" t="32385" r="36195" b="33020"/>
                <wp:wrapNone/>
                <wp:docPr id="2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90" cy="1270"/>
                          <a:chOff x="3084" y="1851"/>
                          <a:chExt cx="234" cy="2"/>
                        </a:xfrm>
                      </wpg:grpSpPr>
                      <wps:wsp>
                        <wps:cNvPr id="28" name="Freeform 15"/>
                        <wps:cNvSpPr>
                          <a:spLocks/>
                        </wps:cNvSpPr>
                        <wps:spPr bwMode="auto">
                          <a:xfrm>
                            <a:off x="3084" y="1851"/>
                            <a:ext cx="234" cy="2"/>
                          </a:xfrm>
                          <a:custGeom>
                            <a:avLst/>
                            <a:gdLst>
                              <a:gd name="T0" fmla="+- 0 3084 3084"/>
                              <a:gd name="T1" fmla="*/ T0 w 234"/>
                              <a:gd name="T2" fmla="+- 0 3318 3084"/>
                              <a:gd name="T3" fmla="*/ T2 w 2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4">
                                <a:moveTo>
                                  <a:pt x="0" y="0"/>
                                </a:moveTo>
                                <a:lnTo>
                                  <a:pt x="234" y="0"/>
                                </a:lnTo>
                              </a:path>
                            </a:pathLst>
                          </a:custGeom>
                          <a:noFill/>
                          <a:ln w="57518">
                            <a:solidFill>
                              <a:srgbClr val="45454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154.2pt;margin-top:92.55pt;width:11.7pt;height:.1pt;z-index:-1817;mso-position-horizontal-relative:page" coordorigin="3084,1851" coordsize="23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">
                <v:shape id="Freeform 15" o:spid="_x0000_s1027" style="position:absolute;left:3084;top:1851;width:234;height:2;visibility:visible;mso-wrap-style:square;v-text-anchor:top" coordsize="2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91xcAA&#10;AADbAAAADwAAAGRycy9kb3ducmV2LnhtbERPTYvCMBC9C/sfwix4s+l6UOkaRVxExZO67HocmrGt&#10;NpPSxLb6681B8Ph439N5Z0rRUO0Kywq+ohgEcWp1wZmC3+NqMAHhPLLG0jIpuJOD+eyjN8VE25b3&#10;1Bx8JkIIuwQV5N5XiZQuzcmgi2xFHLizrQ36AOtM6hrbEG5KOYzjkTRYcGjIsaJlTun1cDMK/ouf&#10;cvk46b/rukHTym532WZjpfqf3eIbhKfOv8Uv90YrGIax4Uv4AXL2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M91xcAAAADbAAAADwAAAAAAAAAAAAAAAACYAgAAZHJzL2Rvd25y&#10;ZXYueG1sUEsFBgAAAAAEAAQA9QAAAIUDAAAAAA==&#10;" path="m,l234,e" filled="f" strokecolor="#454547" strokeweight="1.59772mm">
                  <v:path arrowok="t" o:connecttype="custom" o:connectlocs="0,0;234,0" o:connectangles="0,0"/>
                </v:shape>
                <w10:wrap anchorx="page"/>
              </v:group>
            </w:pict>
          </mc:Fallback>
        </mc:AlternateContent>
      </w:r>
      <w:r w:rsidR="00C85D60">
        <w:rPr>
          <w:rFonts w:ascii="Arial" w:eastAsia="Arial" w:hAnsi="Arial" w:cs="Arial"/>
          <w:spacing w:val="-9"/>
          <w:sz w:val="24"/>
          <w:szCs w:val="24"/>
        </w:rPr>
        <w:t>3</w:t>
      </w:r>
      <w:r w:rsidR="00C85D60">
        <w:rPr>
          <w:rFonts w:ascii="Arial" w:eastAsia="Arial" w:hAnsi="Arial" w:cs="Arial"/>
          <w:spacing w:val="-12"/>
          <w:sz w:val="24"/>
          <w:szCs w:val="24"/>
        </w:rPr>
        <w:t>.</w:t>
      </w:r>
      <w:r w:rsidR="00C85D60">
        <w:rPr>
          <w:rFonts w:ascii="Arial" w:eastAsia="Arial" w:hAnsi="Arial" w:cs="Arial"/>
          <w:sz w:val="24"/>
          <w:szCs w:val="24"/>
        </w:rPr>
        <w:t>0</w:t>
      </w:r>
      <w:r w:rsidR="00C85D60">
        <w:rPr>
          <w:rFonts w:ascii="Arial" w:eastAsia="Arial" w:hAnsi="Arial" w:cs="Arial"/>
          <w:spacing w:val="-21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10"/>
          <w:sz w:val="24"/>
          <w:szCs w:val="24"/>
        </w:rPr>
        <w:t>P</w:t>
      </w:r>
      <w:r w:rsidR="00C85D60">
        <w:rPr>
          <w:rFonts w:ascii="Arial" w:eastAsia="Arial" w:hAnsi="Arial" w:cs="Arial"/>
          <w:spacing w:val="-7"/>
          <w:sz w:val="24"/>
          <w:szCs w:val="24"/>
        </w:rPr>
        <w:t>o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7"/>
          <w:sz w:val="24"/>
          <w:szCs w:val="24"/>
        </w:rPr>
        <w:t>an</w:t>
      </w:r>
      <w:r w:rsidR="00C85D60">
        <w:rPr>
          <w:rFonts w:ascii="Arial" w:eastAsia="Arial" w:hAnsi="Arial" w:cs="Arial"/>
          <w:sz w:val="24"/>
          <w:szCs w:val="24"/>
        </w:rPr>
        <w:t>d</w:t>
      </w:r>
      <w:r w:rsidR="00C85D60"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 w:rsidR="00C85D60">
        <w:rPr>
          <w:rFonts w:ascii="Arial" w:eastAsia="Arial" w:hAnsi="Arial" w:cs="Arial"/>
          <w:spacing w:val="-9"/>
          <w:sz w:val="24"/>
          <w:szCs w:val="24"/>
        </w:rPr>
        <w:t>l</w:t>
      </w:r>
      <w:r w:rsidR="00C85D60">
        <w:rPr>
          <w:rFonts w:ascii="Arial" w:eastAsia="Arial" w:hAnsi="Arial" w:cs="Arial"/>
          <w:spacing w:val="-8"/>
          <w:sz w:val="24"/>
          <w:szCs w:val="24"/>
        </w:rPr>
        <w:t>i</w:t>
      </w:r>
      <w:r w:rsidR="00C85D60">
        <w:rPr>
          <w:rFonts w:ascii="Arial" w:eastAsia="Arial" w:hAnsi="Arial" w:cs="Arial"/>
          <w:spacing w:val="-7"/>
          <w:sz w:val="24"/>
          <w:szCs w:val="24"/>
        </w:rPr>
        <w:t>c</w:t>
      </w:r>
      <w:r w:rsidR="00C85D60">
        <w:rPr>
          <w:rFonts w:ascii="Arial" w:eastAsia="Arial" w:hAnsi="Arial" w:cs="Arial"/>
          <w:spacing w:val="-6"/>
          <w:sz w:val="24"/>
          <w:szCs w:val="24"/>
        </w:rPr>
        <w:t>e</w:t>
      </w:r>
      <w:r w:rsidR="00C85D60">
        <w:rPr>
          <w:rFonts w:ascii="Arial" w:eastAsia="Arial" w:hAnsi="Arial" w:cs="Arial"/>
          <w:spacing w:val="-9"/>
          <w:sz w:val="24"/>
          <w:szCs w:val="24"/>
        </w:rPr>
        <w:t>n</w:t>
      </w:r>
      <w:r w:rsidR="00C85D60">
        <w:rPr>
          <w:rFonts w:ascii="Arial" w:eastAsia="Arial" w:hAnsi="Arial" w:cs="Arial"/>
          <w:spacing w:val="-8"/>
          <w:sz w:val="24"/>
          <w:szCs w:val="24"/>
        </w:rPr>
        <w:t>s</w:t>
      </w:r>
      <w:r w:rsidR="00C85D60">
        <w:rPr>
          <w:rFonts w:ascii="Arial" w:eastAsia="Arial" w:hAnsi="Arial" w:cs="Arial"/>
          <w:spacing w:val="-7"/>
          <w:sz w:val="24"/>
          <w:szCs w:val="24"/>
        </w:rPr>
        <w:t>e</w:t>
      </w:r>
      <w:r w:rsidR="00C85D60">
        <w:rPr>
          <w:rFonts w:ascii="Arial" w:eastAsia="Arial" w:hAnsi="Arial" w:cs="Arial"/>
          <w:sz w:val="24"/>
          <w:szCs w:val="24"/>
        </w:rPr>
        <w:t>.</w:t>
      </w:r>
      <w:r w:rsidR="00C85D60">
        <w:rPr>
          <w:rFonts w:ascii="Arial" w:eastAsia="Arial" w:hAnsi="Arial" w:cs="Arial"/>
          <w:spacing w:val="-14"/>
          <w:sz w:val="24"/>
          <w:szCs w:val="24"/>
        </w:rPr>
        <w:t xml:space="preserve"> </w:t>
      </w:r>
      <w:hyperlink r:id="rId51">
        <w:r w:rsidR="00C85D60">
          <w:rPr>
            <w:rFonts w:ascii="Arial" w:eastAsia="Arial" w:hAnsi="Arial" w:cs="Arial"/>
            <w:color w:val="47C1BB"/>
            <w:spacing w:val="-6"/>
            <w:sz w:val="24"/>
            <w:szCs w:val="24"/>
            <w:u w:val="single" w:color="47C1BB"/>
          </w:rPr>
          <w:t>c</w:t>
        </w:r>
        <w:r w:rsidR="00C85D60">
          <w:rPr>
            <w:rFonts w:ascii="Arial" w:eastAsia="Arial" w:hAnsi="Arial" w:cs="Arial"/>
            <w:color w:val="47C1BB"/>
            <w:spacing w:val="-10"/>
            <w:w w:val="105"/>
            <w:sz w:val="24"/>
            <w:szCs w:val="24"/>
            <w:u w:val="single" w:color="47C1BB"/>
          </w:rPr>
          <w:t>r</w:t>
        </w:r>
        <w:r w:rsidR="00C85D60">
          <w:rPr>
            <w:rFonts w:ascii="Arial" w:eastAsia="Arial" w:hAnsi="Arial" w:cs="Arial"/>
            <w:color w:val="47C1BB"/>
            <w:spacing w:val="-8"/>
            <w:w w:val="94"/>
            <w:sz w:val="24"/>
            <w:szCs w:val="24"/>
            <w:u w:val="single" w:color="47C1BB"/>
          </w:rPr>
          <w:t>e</w:t>
        </w:r>
        <w:r w:rsidR="00C85D60">
          <w:rPr>
            <w:rFonts w:ascii="Arial" w:eastAsia="Arial" w:hAnsi="Arial" w:cs="Arial"/>
            <w:color w:val="47C1BB"/>
            <w:spacing w:val="-9"/>
            <w:w w:val="98"/>
            <w:sz w:val="24"/>
            <w:szCs w:val="24"/>
            <w:u w:val="single" w:color="47C1BB"/>
          </w:rPr>
          <w:t>a</w:t>
        </w:r>
        <w:r w:rsidR="00C85D60">
          <w:rPr>
            <w:rFonts w:ascii="Arial" w:eastAsia="Arial" w:hAnsi="Arial" w:cs="Arial"/>
            <w:color w:val="47C1BB"/>
            <w:spacing w:val="-8"/>
            <w:w w:val="121"/>
            <w:sz w:val="24"/>
            <w:szCs w:val="24"/>
            <w:u w:val="single" w:color="47C1BB"/>
          </w:rPr>
          <w:t>t</w:t>
        </w:r>
        <w:r w:rsidR="00C85D60">
          <w:rPr>
            <w:rFonts w:ascii="Arial" w:eastAsia="Arial" w:hAnsi="Arial" w:cs="Arial"/>
            <w:color w:val="47C1BB"/>
            <w:spacing w:val="-8"/>
            <w:w w:val="113"/>
            <w:sz w:val="24"/>
            <w:szCs w:val="24"/>
            <w:u w:val="single" w:color="47C1BB"/>
          </w:rPr>
          <w:t>i</w:t>
        </w:r>
        <w:r w:rsidR="00C85D60">
          <w:rPr>
            <w:rFonts w:ascii="Arial" w:eastAsia="Arial" w:hAnsi="Arial" w:cs="Arial"/>
            <w:color w:val="47C1BB"/>
            <w:spacing w:val="-11"/>
            <w:sz w:val="24"/>
            <w:szCs w:val="24"/>
            <w:u w:val="single" w:color="47C1BB"/>
          </w:rPr>
          <w:t>v</w:t>
        </w:r>
        <w:r w:rsidR="00C85D60">
          <w:rPr>
            <w:rFonts w:ascii="Arial" w:eastAsia="Arial" w:hAnsi="Arial" w:cs="Arial"/>
            <w:color w:val="47C1BB"/>
            <w:spacing w:val="-6"/>
            <w:w w:val="94"/>
            <w:sz w:val="24"/>
            <w:szCs w:val="24"/>
            <w:u w:val="single" w:color="47C1BB"/>
          </w:rPr>
          <w:t>e</w:t>
        </w:r>
        <w:r w:rsidR="00C85D60">
          <w:rPr>
            <w:rFonts w:ascii="Arial" w:eastAsia="Arial" w:hAnsi="Arial" w:cs="Arial"/>
            <w:color w:val="47C1BB"/>
            <w:spacing w:val="-7"/>
            <w:w w:val="104"/>
            <w:sz w:val="24"/>
            <w:szCs w:val="24"/>
            <w:u w:val="single" w:color="47C1BB"/>
          </w:rPr>
          <w:t>c</w:t>
        </w:r>
        <w:r w:rsidR="00C85D60">
          <w:rPr>
            <w:rFonts w:ascii="Arial" w:eastAsia="Arial" w:hAnsi="Arial" w:cs="Arial"/>
            <w:color w:val="47C1BB"/>
            <w:spacing w:val="-7"/>
            <w:w w:val="102"/>
            <w:sz w:val="24"/>
            <w:szCs w:val="24"/>
            <w:u w:val="single" w:color="47C1BB"/>
          </w:rPr>
          <w:t>o</w:t>
        </w:r>
        <w:r w:rsidR="00C85D60">
          <w:rPr>
            <w:rFonts w:ascii="Arial" w:eastAsia="Arial" w:hAnsi="Arial" w:cs="Arial"/>
            <w:color w:val="47C1BB"/>
            <w:spacing w:val="-7"/>
            <w:w w:val="104"/>
            <w:sz w:val="24"/>
            <w:szCs w:val="24"/>
            <w:u w:val="single" w:color="47C1BB"/>
          </w:rPr>
          <w:t>m</w:t>
        </w:r>
        <w:r w:rsidR="00C85D60">
          <w:rPr>
            <w:rFonts w:ascii="Arial" w:eastAsia="Arial" w:hAnsi="Arial" w:cs="Arial"/>
            <w:color w:val="47C1BB"/>
            <w:spacing w:val="-7"/>
            <w:w w:val="103"/>
            <w:sz w:val="24"/>
            <w:szCs w:val="24"/>
            <w:u w:val="single" w:color="47C1BB"/>
          </w:rPr>
          <w:t>mo</w:t>
        </w:r>
        <w:r w:rsidR="00C85D60">
          <w:rPr>
            <w:rFonts w:ascii="Arial" w:eastAsia="Arial" w:hAnsi="Arial" w:cs="Arial"/>
            <w:color w:val="47C1BB"/>
            <w:spacing w:val="-9"/>
            <w:w w:val="102"/>
            <w:sz w:val="24"/>
            <w:szCs w:val="24"/>
            <w:u w:val="single" w:color="47C1BB"/>
          </w:rPr>
          <w:t>n</w:t>
        </w:r>
        <w:r w:rsidR="00C85D60">
          <w:rPr>
            <w:rFonts w:ascii="Arial" w:eastAsia="Arial" w:hAnsi="Arial" w:cs="Arial"/>
            <w:color w:val="47C1BB"/>
            <w:spacing w:val="-7"/>
            <w:w w:val="104"/>
            <w:sz w:val="24"/>
            <w:szCs w:val="24"/>
            <w:u w:val="single" w:color="47C1BB"/>
          </w:rPr>
          <w:t>s</w:t>
        </w:r>
        <w:r w:rsidR="00C85D60">
          <w:rPr>
            <w:rFonts w:ascii="Arial" w:eastAsia="Arial" w:hAnsi="Arial" w:cs="Arial"/>
            <w:color w:val="47C1BB"/>
            <w:spacing w:val="-12"/>
            <w:w w:val="96"/>
            <w:sz w:val="24"/>
            <w:szCs w:val="24"/>
            <w:u w:val="single" w:color="47C1BB"/>
          </w:rPr>
          <w:t>.</w:t>
        </w:r>
        <w:r w:rsidR="00C85D60">
          <w:rPr>
            <w:rFonts w:ascii="Arial" w:eastAsia="Arial" w:hAnsi="Arial" w:cs="Arial"/>
            <w:color w:val="47C1BB"/>
            <w:spacing w:val="-7"/>
            <w:w w:val="102"/>
            <w:sz w:val="24"/>
            <w:szCs w:val="24"/>
            <w:u w:val="single" w:color="47C1BB"/>
          </w:rPr>
          <w:t>o</w:t>
        </w:r>
        <w:r w:rsidR="00C85D60">
          <w:rPr>
            <w:rFonts w:ascii="Arial" w:eastAsia="Arial" w:hAnsi="Arial" w:cs="Arial"/>
            <w:color w:val="47C1BB"/>
            <w:spacing w:val="-10"/>
            <w:w w:val="105"/>
            <w:sz w:val="24"/>
            <w:szCs w:val="24"/>
            <w:u w:val="single" w:color="47C1BB"/>
          </w:rPr>
          <w:t>r</w:t>
        </w:r>
        <w:r w:rsidR="00C85D60">
          <w:rPr>
            <w:rFonts w:ascii="Arial" w:eastAsia="Arial" w:hAnsi="Arial" w:cs="Arial"/>
            <w:color w:val="47C1BB"/>
            <w:spacing w:val="-4"/>
            <w:w w:val="102"/>
            <w:sz w:val="24"/>
            <w:szCs w:val="24"/>
            <w:u w:val="single" w:color="47C1BB"/>
          </w:rPr>
          <w:t>g</w:t>
        </w:r>
        <w:r w:rsidR="00C85D60">
          <w:rPr>
            <w:rFonts w:ascii="Arial" w:eastAsia="Arial" w:hAnsi="Arial" w:cs="Arial"/>
            <w:color w:val="47C1BB"/>
            <w:spacing w:val="-7"/>
            <w:w w:val="133"/>
            <w:sz w:val="24"/>
            <w:szCs w:val="24"/>
            <w:u w:val="single" w:color="47C1BB"/>
          </w:rPr>
          <w:t>/</w:t>
        </w:r>
        <w:r w:rsidR="00C85D60">
          <w:rPr>
            <w:rFonts w:ascii="Arial" w:eastAsia="Arial" w:hAnsi="Arial" w:cs="Arial"/>
            <w:color w:val="47C1BB"/>
            <w:spacing w:val="-9"/>
            <w:w w:val="133"/>
            <w:sz w:val="24"/>
            <w:szCs w:val="24"/>
            <w:u w:val="single" w:color="47C1BB"/>
          </w:rPr>
          <w:t>l</w:t>
        </w:r>
        <w:r w:rsidR="00C85D60">
          <w:rPr>
            <w:rFonts w:ascii="Arial" w:eastAsia="Arial" w:hAnsi="Arial" w:cs="Arial"/>
            <w:color w:val="47C1BB"/>
            <w:spacing w:val="-7"/>
            <w:w w:val="107"/>
            <w:sz w:val="24"/>
            <w:szCs w:val="24"/>
            <w:u w:val="single" w:color="47C1BB"/>
          </w:rPr>
          <w:t>ic</w:t>
        </w:r>
        <w:r w:rsidR="00C85D60">
          <w:rPr>
            <w:rFonts w:ascii="Arial" w:eastAsia="Arial" w:hAnsi="Arial" w:cs="Arial"/>
            <w:color w:val="47C1BB"/>
            <w:spacing w:val="-5"/>
            <w:w w:val="94"/>
            <w:sz w:val="24"/>
            <w:szCs w:val="24"/>
            <w:u w:val="single" w:color="47C1BB"/>
          </w:rPr>
          <w:t>e</w:t>
        </w:r>
        <w:r w:rsidR="00C85D60">
          <w:rPr>
            <w:rFonts w:ascii="Arial" w:eastAsia="Arial" w:hAnsi="Arial" w:cs="Arial"/>
            <w:color w:val="47C1BB"/>
            <w:spacing w:val="-9"/>
            <w:w w:val="102"/>
            <w:sz w:val="24"/>
            <w:szCs w:val="24"/>
            <w:u w:val="single" w:color="47C1BB"/>
          </w:rPr>
          <w:t>n</w:t>
        </w:r>
        <w:r w:rsidR="00C85D60">
          <w:rPr>
            <w:rFonts w:ascii="Arial" w:eastAsia="Arial" w:hAnsi="Arial" w:cs="Arial"/>
            <w:color w:val="47C1BB"/>
            <w:spacing w:val="-8"/>
            <w:w w:val="104"/>
            <w:sz w:val="24"/>
            <w:szCs w:val="24"/>
            <w:u w:val="single" w:color="47C1BB"/>
          </w:rPr>
          <w:t>s</w:t>
        </w:r>
        <w:r w:rsidR="00C85D60">
          <w:rPr>
            <w:rFonts w:ascii="Arial" w:eastAsia="Arial" w:hAnsi="Arial" w:cs="Arial"/>
            <w:color w:val="47C1BB"/>
            <w:spacing w:val="-8"/>
            <w:w w:val="94"/>
            <w:sz w:val="24"/>
            <w:szCs w:val="24"/>
            <w:u w:val="single" w:color="47C1BB"/>
          </w:rPr>
          <w:t>e</w:t>
        </w:r>
        <w:r w:rsidR="00C85D60">
          <w:rPr>
            <w:rFonts w:ascii="Arial" w:eastAsia="Arial" w:hAnsi="Arial" w:cs="Arial"/>
            <w:color w:val="47C1BB"/>
            <w:spacing w:val="-9"/>
            <w:w w:val="104"/>
            <w:sz w:val="24"/>
            <w:szCs w:val="24"/>
            <w:u w:val="single" w:color="47C1BB"/>
          </w:rPr>
          <w:t>s</w:t>
        </w:r>
        <w:r w:rsidR="00C85D60">
          <w:rPr>
            <w:rFonts w:ascii="Arial" w:eastAsia="Arial" w:hAnsi="Arial" w:cs="Arial"/>
            <w:color w:val="47C1BB"/>
            <w:spacing w:val="-7"/>
            <w:w w:val="149"/>
            <w:sz w:val="24"/>
            <w:szCs w:val="24"/>
            <w:u w:val="single" w:color="47C1BB"/>
          </w:rPr>
          <w:t>/</w:t>
        </w:r>
        <w:r w:rsidR="00C85D60">
          <w:rPr>
            <w:rFonts w:ascii="Arial" w:eastAsia="Arial" w:hAnsi="Arial" w:cs="Arial"/>
            <w:color w:val="47C1BB"/>
            <w:spacing w:val="-11"/>
            <w:w w:val="102"/>
            <w:sz w:val="24"/>
            <w:szCs w:val="24"/>
            <w:u w:val="single" w:color="47C1BB"/>
          </w:rPr>
          <w:t>b</w:t>
        </w:r>
        <w:r w:rsidR="00C85D60">
          <w:rPr>
            <w:rFonts w:ascii="Arial" w:eastAsia="Arial" w:hAnsi="Arial" w:cs="Arial"/>
            <w:color w:val="47C1BB"/>
            <w:spacing w:val="-17"/>
            <w:sz w:val="24"/>
            <w:szCs w:val="24"/>
            <w:u w:val="single" w:color="47C1BB"/>
          </w:rPr>
          <w:t>y</w:t>
        </w:r>
        <w:r w:rsidR="00C85D60">
          <w:rPr>
            <w:rFonts w:ascii="Arial" w:eastAsia="Arial" w:hAnsi="Arial" w:cs="Arial"/>
            <w:color w:val="47C1BB"/>
            <w:spacing w:val="-11"/>
            <w:w w:val="149"/>
            <w:sz w:val="24"/>
            <w:szCs w:val="24"/>
            <w:u w:val="single" w:color="47C1BB"/>
          </w:rPr>
          <w:t>/</w:t>
        </w:r>
        <w:r w:rsidR="00C85D60">
          <w:rPr>
            <w:rFonts w:ascii="Arial" w:eastAsia="Arial" w:hAnsi="Arial" w:cs="Arial"/>
            <w:color w:val="47C1BB"/>
            <w:spacing w:val="-9"/>
            <w:w w:val="101"/>
            <w:sz w:val="24"/>
            <w:szCs w:val="24"/>
            <w:u w:val="single" w:color="47C1BB"/>
          </w:rPr>
          <w:t>3</w:t>
        </w:r>
        <w:r w:rsidR="00C85D60">
          <w:rPr>
            <w:rFonts w:ascii="Arial" w:eastAsia="Arial" w:hAnsi="Arial" w:cs="Arial"/>
            <w:color w:val="47C1BB"/>
            <w:spacing w:val="-12"/>
            <w:w w:val="96"/>
            <w:sz w:val="24"/>
            <w:szCs w:val="24"/>
            <w:u w:val="single" w:color="47C1BB"/>
          </w:rPr>
          <w:t>.</w:t>
        </w:r>
        <w:r w:rsidR="00C85D60">
          <w:rPr>
            <w:rFonts w:ascii="Arial" w:eastAsia="Arial" w:hAnsi="Arial" w:cs="Arial"/>
            <w:color w:val="47C1BB"/>
            <w:spacing w:val="-12"/>
            <w:w w:val="101"/>
            <w:sz w:val="24"/>
            <w:szCs w:val="24"/>
            <w:u w:val="single" w:color="47C1BB"/>
          </w:rPr>
          <w:t>0</w:t>
        </w:r>
        <w:r w:rsidR="00C85D60">
          <w:rPr>
            <w:rFonts w:ascii="Arial" w:eastAsia="Arial" w:hAnsi="Arial" w:cs="Arial"/>
            <w:color w:val="47C1BB"/>
            <w:spacing w:val="-14"/>
            <w:w w:val="149"/>
            <w:sz w:val="24"/>
            <w:szCs w:val="24"/>
            <w:u w:val="single" w:color="47C1BB"/>
          </w:rPr>
          <w:t>/</w:t>
        </w:r>
        <w:r w:rsidR="00C85D60">
          <w:rPr>
            <w:rFonts w:ascii="Arial" w:eastAsia="Arial" w:hAnsi="Arial" w:cs="Arial"/>
            <w:color w:val="47C1BB"/>
            <w:spacing w:val="-7"/>
            <w:w w:val="105"/>
            <w:sz w:val="24"/>
            <w:szCs w:val="24"/>
            <w:u w:val="single" w:color="47C1BB"/>
          </w:rPr>
          <w:t>p</w:t>
        </w:r>
        <w:r w:rsidR="00C85D60">
          <w:rPr>
            <w:rFonts w:ascii="Arial" w:eastAsia="Arial" w:hAnsi="Arial" w:cs="Arial"/>
            <w:color w:val="47C1BB"/>
            <w:spacing w:val="-8"/>
            <w:w w:val="105"/>
            <w:sz w:val="24"/>
            <w:szCs w:val="24"/>
            <w:u w:val="single" w:color="47C1BB"/>
          </w:rPr>
          <w:t>l</w:t>
        </w:r>
      </w:hyperlink>
      <w:r w:rsidR="00C85D60">
        <w:rPr>
          <w:rFonts w:ascii="Arial" w:eastAsia="Arial" w:hAnsi="Arial" w:cs="Arial"/>
          <w:color w:val="000000"/>
          <w:w w:val="96"/>
          <w:sz w:val="24"/>
          <w:szCs w:val="24"/>
        </w:rPr>
        <w:t xml:space="preserve">. </w:t>
      </w:r>
    </w:p>
    <w:p w:rsidR="008E418F" w:rsidRDefault="008E418F">
      <w:pPr>
        <w:spacing w:before="1" w:after="0" w:line="100" w:lineRule="exact"/>
        <w:rPr>
          <w:sz w:val="10"/>
          <w:szCs w:val="10"/>
        </w:rPr>
      </w:pPr>
    </w:p>
    <w:p w:rsidR="008E418F" w:rsidRDefault="008E418F">
      <w:pPr>
        <w:spacing w:after="0" w:line="200" w:lineRule="exact"/>
        <w:rPr>
          <w:sz w:val="20"/>
          <w:szCs w:val="20"/>
        </w:rPr>
      </w:pPr>
    </w:p>
    <w:p w:rsidR="008E418F" w:rsidRDefault="008E418F">
      <w:pPr>
        <w:spacing w:before="24" w:after="0" w:line="240" w:lineRule="auto"/>
        <w:ind w:left="5634" w:right="-20"/>
        <w:rPr>
          <w:rFonts w:ascii="Arial" w:eastAsia="Arial" w:hAnsi="Arial" w:cs="Arial"/>
          <w:sz w:val="24"/>
          <w:szCs w:val="24"/>
        </w:rPr>
      </w:pPr>
    </w:p>
    <w:sectPr w:rsidR="008E418F">
      <w:pgSz w:w="11920" w:h="16840"/>
      <w:pgMar w:top="520" w:right="360" w:bottom="660" w:left="460" w:header="0" w:footer="46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3756" w:rsidRDefault="00853756">
      <w:pPr>
        <w:spacing w:after="0" w:line="240" w:lineRule="auto"/>
      </w:pPr>
      <w:r>
        <w:separator/>
      </w:r>
    </w:p>
  </w:endnote>
  <w:endnote w:type="continuationSeparator" w:id="0">
    <w:p w:rsidR="00853756" w:rsidRDefault="00853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04A4" w:rsidRDefault="009604A4">
    <w:pPr>
      <w:pStyle w:val="Footer"/>
    </w:pPr>
    <w:r>
      <w:rPr>
        <w:noProof/>
      </w:rPr>
      <w:drawing>
        <wp:inline distT="0" distB="0" distL="0" distR="0" wp14:anchorId="724B6A3F" wp14:editId="5237DBDC">
          <wp:extent cx="5435600" cy="1170693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cau full international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5600" cy="1170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756" w:rsidRDefault="00853756">
    <w:pPr>
      <w:spacing w:after="0" w:line="200" w:lineRule="exact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4563" behindDoc="1" locked="0" layoutInCell="1" allowOverlap="1" wp14:anchorId="55B0B52D" wp14:editId="7723653F">
              <wp:simplePos x="0" y="0"/>
              <wp:positionH relativeFrom="page">
                <wp:posOffset>334645</wp:posOffset>
              </wp:positionH>
              <wp:positionV relativeFrom="page">
                <wp:posOffset>10254615</wp:posOffset>
              </wp:positionV>
              <wp:extent cx="138430" cy="177800"/>
              <wp:effectExtent l="1270" t="0" r="317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756" w:rsidRDefault="00853756">
                          <w:pPr>
                            <w:spacing w:after="0" w:line="261" w:lineRule="exact"/>
                            <w:ind w:left="40" w:right="-20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454545"/>
                              <w:w w:val="103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604A4">
                            <w:rPr>
                              <w:rFonts w:ascii="Arial" w:eastAsia="Arial" w:hAnsi="Arial" w:cs="Arial"/>
                              <w:b/>
                              <w:bCs/>
                              <w:noProof/>
                              <w:color w:val="454545"/>
                              <w:w w:val="103"/>
                              <w:sz w:val="24"/>
                              <w:szCs w:val="24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26.35pt;margin-top:807.45pt;width:10.9pt;height:14pt;z-index:-19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" filled="f" stroked="f">
              <v:textbox inset="0,0,0,0">
                <w:txbxContent>
                  <w:p w:rsidR="00853756" w:rsidRDefault="00853756">
                    <w:pPr>
                      <w:spacing w:after="0" w:line="261" w:lineRule="exact"/>
                      <w:ind w:left="40" w:right="-20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454545"/>
                        <w:w w:val="103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604A4">
                      <w:rPr>
                        <w:rFonts w:ascii="Arial" w:eastAsia="Arial" w:hAnsi="Arial" w:cs="Arial"/>
                        <w:b/>
                        <w:bCs/>
                        <w:noProof/>
                        <w:color w:val="454545"/>
                        <w:w w:val="103"/>
                        <w:sz w:val="24"/>
                        <w:szCs w:val="24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756" w:rsidRDefault="00853756">
    <w:pPr>
      <w:spacing w:after="0" w:line="200" w:lineRule="exact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4564" behindDoc="1" locked="0" layoutInCell="1" allowOverlap="1" wp14:anchorId="61EC37A9" wp14:editId="3E2049E0">
              <wp:simplePos x="0" y="0"/>
              <wp:positionH relativeFrom="page">
                <wp:posOffset>334645</wp:posOffset>
              </wp:positionH>
              <wp:positionV relativeFrom="page">
                <wp:posOffset>10254615</wp:posOffset>
              </wp:positionV>
              <wp:extent cx="138430" cy="177800"/>
              <wp:effectExtent l="1270" t="0" r="3175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4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756" w:rsidRDefault="00853756">
                          <w:pPr>
                            <w:spacing w:after="0" w:line="261" w:lineRule="exact"/>
                            <w:ind w:left="40" w:right="-20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454545"/>
                              <w:w w:val="103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604A4">
                            <w:rPr>
                              <w:rFonts w:ascii="Arial" w:eastAsia="Arial" w:hAnsi="Arial" w:cs="Arial"/>
                              <w:b/>
                              <w:bCs/>
                              <w:noProof/>
                              <w:color w:val="454545"/>
                              <w:w w:val="103"/>
                              <w:sz w:val="24"/>
                              <w:szCs w:val="24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6.35pt;margin-top:807.45pt;width:10.9pt;height:14pt;z-index:-19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" filled="f" stroked="f">
              <v:textbox inset="0,0,0,0">
                <w:txbxContent>
                  <w:p w:rsidR="00853756" w:rsidRDefault="00853756">
                    <w:pPr>
                      <w:spacing w:after="0" w:line="261" w:lineRule="exact"/>
                      <w:ind w:left="40" w:right="-20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454545"/>
                        <w:w w:val="103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604A4">
                      <w:rPr>
                        <w:rFonts w:ascii="Arial" w:eastAsia="Arial" w:hAnsi="Arial" w:cs="Arial"/>
                        <w:b/>
                        <w:bCs/>
                        <w:noProof/>
                        <w:color w:val="454545"/>
                        <w:w w:val="103"/>
                        <w:sz w:val="24"/>
                        <w:szCs w:val="24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3756" w:rsidRDefault="00853756">
    <w:pPr>
      <w:spacing w:after="0" w:line="200" w:lineRule="exact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314565" behindDoc="1" locked="0" layoutInCell="1" allowOverlap="1" wp14:anchorId="1641B19D" wp14:editId="71479598">
              <wp:simplePos x="0" y="0"/>
              <wp:positionH relativeFrom="page">
                <wp:posOffset>334645</wp:posOffset>
              </wp:positionH>
              <wp:positionV relativeFrom="page">
                <wp:posOffset>10250805</wp:posOffset>
              </wp:positionV>
              <wp:extent cx="223520" cy="180975"/>
              <wp:effectExtent l="1270" t="1905" r="381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5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756" w:rsidRDefault="00853756">
                          <w:pPr>
                            <w:spacing w:after="0" w:line="266" w:lineRule="exact"/>
                            <w:ind w:left="40" w:right="-20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color w:val="454545"/>
                              <w:w w:val="103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604A4">
                            <w:rPr>
                              <w:rFonts w:ascii="Arial" w:eastAsia="Arial" w:hAnsi="Arial" w:cs="Arial"/>
                              <w:b/>
                              <w:bCs/>
                              <w:noProof/>
                              <w:color w:val="454545"/>
                              <w:w w:val="103"/>
                              <w:sz w:val="24"/>
                              <w:szCs w:val="24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6.35pt;margin-top:807.15pt;width:17.6pt;height:14.25pt;z-index:-19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" filled="f" stroked="f">
              <v:textbox inset="0,0,0,0">
                <w:txbxContent>
                  <w:p w:rsidR="00853756" w:rsidRDefault="00853756">
                    <w:pPr>
                      <w:spacing w:after="0" w:line="266" w:lineRule="exact"/>
                      <w:ind w:left="40" w:right="-20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b/>
                        <w:bCs/>
                        <w:color w:val="454545"/>
                        <w:w w:val="103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604A4">
                      <w:rPr>
                        <w:rFonts w:ascii="Arial" w:eastAsia="Arial" w:hAnsi="Arial" w:cs="Arial"/>
                        <w:b/>
                        <w:bCs/>
                        <w:noProof/>
                        <w:color w:val="454545"/>
                        <w:w w:val="103"/>
                        <w:sz w:val="24"/>
                        <w:szCs w:val="24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3756" w:rsidRDefault="00853756">
      <w:pPr>
        <w:spacing w:after="0" w:line="240" w:lineRule="auto"/>
      </w:pPr>
      <w:r>
        <w:separator/>
      </w:r>
    </w:p>
  </w:footnote>
  <w:footnote w:type="continuationSeparator" w:id="0">
    <w:p w:rsidR="00853756" w:rsidRDefault="008537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04A4" w:rsidRPr="009604A4" w:rsidRDefault="009604A4" w:rsidP="009604A4">
    <w:pPr>
      <w:pStyle w:val="Header"/>
      <w:jc w:val="center"/>
      <w:rPr>
        <w:b/>
        <w:color w:val="808080" w:themeColor="background1" w:themeShade="80"/>
        <w:sz w:val="28"/>
        <w:szCs w:val="28"/>
      </w:rPr>
    </w:pPr>
    <w:r w:rsidRPr="009604A4">
      <w:rPr>
        <w:b/>
        <w:color w:val="808080" w:themeColor="background1" w:themeShade="80"/>
        <w:sz w:val="28"/>
        <w:szCs w:val="28"/>
      </w:rPr>
      <w:t>CC_GLAM</w:t>
    </w:r>
  </w:p>
  <w:p w:rsidR="009604A4" w:rsidRPr="009604A4" w:rsidRDefault="009604A4" w:rsidP="009604A4">
    <w:pPr>
      <w:pStyle w:val="Header"/>
      <w:jc w:val="center"/>
      <w:rPr>
        <w:b/>
        <w:color w:val="808080" w:themeColor="background1" w:themeShade="80"/>
        <w:sz w:val="28"/>
        <w:szCs w:val="28"/>
      </w:rPr>
    </w:pPr>
    <w:r w:rsidRPr="009604A4">
      <w:rPr>
        <w:b/>
        <w:color w:val="808080" w:themeColor="background1" w:themeShade="80"/>
        <w:sz w:val="28"/>
        <w:szCs w:val="28"/>
      </w:rPr>
      <w:t>A resource collection designed to start discussions about the application of CC licences in the GLAM Sector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20648"/>
    <w:multiLevelType w:val="hybridMultilevel"/>
    <w:tmpl w:val="6FF46C08"/>
    <w:lvl w:ilvl="0" w:tplc="0C09000F">
      <w:start w:val="1"/>
      <w:numFmt w:val="decimal"/>
      <w:lvlText w:val="%1."/>
      <w:lvlJc w:val="left"/>
      <w:pPr>
        <w:ind w:left="827" w:hanging="360"/>
      </w:pPr>
    </w:lvl>
    <w:lvl w:ilvl="1" w:tplc="0C090019" w:tentative="1">
      <w:start w:val="1"/>
      <w:numFmt w:val="lowerLetter"/>
      <w:lvlText w:val="%2."/>
      <w:lvlJc w:val="left"/>
      <w:pPr>
        <w:ind w:left="1547" w:hanging="360"/>
      </w:pPr>
    </w:lvl>
    <w:lvl w:ilvl="2" w:tplc="0C09001B" w:tentative="1">
      <w:start w:val="1"/>
      <w:numFmt w:val="lowerRoman"/>
      <w:lvlText w:val="%3."/>
      <w:lvlJc w:val="right"/>
      <w:pPr>
        <w:ind w:left="2267" w:hanging="180"/>
      </w:pPr>
    </w:lvl>
    <w:lvl w:ilvl="3" w:tplc="0C09000F" w:tentative="1">
      <w:start w:val="1"/>
      <w:numFmt w:val="decimal"/>
      <w:lvlText w:val="%4."/>
      <w:lvlJc w:val="left"/>
      <w:pPr>
        <w:ind w:left="2987" w:hanging="360"/>
      </w:pPr>
    </w:lvl>
    <w:lvl w:ilvl="4" w:tplc="0C090019" w:tentative="1">
      <w:start w:val="1"/>
      <w:numFmt w:val="lowerLetter"/>
      <w:lvlText w:val="%5."/>
      <w:lvlJc w:val="left"/>
      <w:pPr>
        <w:ind w:left="3707" w:hanging="360"/>
      </w:pPr>
    </w:lvl>
    <w:lvl w:ilvl="5" w:tplc="0C09001B" w:tentative="1">
      <w:start w:val="1"/>
      <w:numFmt w:val="lowerRoman"/>
      <w:lvlText w:val="%6."/>
      <w:lvlJc w:val="right"/>
      <w:pPr>
        <w:ind w:left="4427" w:hanging="180"/>
      </w:pPr>
    </w:lvl>
    <w:lvl w:ilvl="6" w:tplc="0C09000F" w:tentative="1">
      <w:start w:val="1"/>
      <w:numFmt w:val="decimal"/>
      <w:lvlText w:val="%7."/>
      <w:lvlJc w:val="left"/>
      <w:pPr>
        <w:ind w:left="5147" w:hanging="360"/>
      </w:pPr>
    </w:lvl>
    <w:lvl w:ilvl="7" w:tplc="0C090019" w:tentative="1">
      <w:start w:val="1"/>
      <w:numFmt w:val="lowerLetter"/>
      <w:lvlText w:val="%8."/>
      <w:lvlJc w:val="left"/>
      <w:pPr>
        <w:ind w:left="5867" w:hanging="360"/>
      </w:pPr>
    </w:lvl>
    <w:lvl w:ilvl="8" w:tplc="0C09001B" w:tentative="1">
      <w:start w:val="1"/>
      <w:numFmt w:val="lowerRoman"/>
      <w:lvlText w:val="%9."/>
      <w:lvlJc w:val="right"/>
      <w:pPr>
        <w:ind w:left="65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18F"/>
    <w:rsid w:val="00002B06"/>
    <w:rsid w:val="0000649C"/>
    <w:rsid w:val="000C7879"/>
    <w:rsid w:val="00145A1A"/>
    <w:rsid w:val="001B73D6"/>
    <w:rsid w:val="002A3841"/>
    <w:rsid w:val="00316CA8"/>
    <w:rsid w:val="00344117"/>
    <w:rsid w:val="00364B1B"/>
    <w:rsid w:val="003F0D6B"/>
    <w:rsid w:val="00435532"/>
    <w:rsid w:val="004D477D"/>
    <w:rsid w:val="005E12EF"/>
    <w:rsid w:val="00853756"/>
    <w:rsid w:val="008D376B"/>
    <w:rsid w:val="008E418F"/>
    <w:rsid w:val="009604A4"/>
    <w:rsid w:val="00962EE0"/>
    <w:rsid w:val="00A71622"/>
    <w:rsid w:val="00AA02C7"/>
    <w:rsid w:val="00BE0B38"/>
    <w:rsid w:val="00C10E51"/>
    <w:rsid w:val="00C25250"/>
    <w:rsid w:val="00C85D60"/>
    <w:rsid w:val="00D01DD3"/>
    <w:rsid w:val="00D76546"/>
    <w:rsid w:val="00DD5F2E"/>
    <w:rsid w:val="00E3564A"/>
    <w:rsid w:val="00F9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,3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D01DD3"/>
    <w:pPr>
      <w:keepNext/>
      <w:keepLines/>
      <w:widowControl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D47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7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7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47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477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7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01D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D01DD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0D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5D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D60"/>
  </w:style>
  <w:style w:type="paragraph" w:styleId="Footer">
    <w:name w:val="footer"/>
    <w:basedOn w:val="Normal"/>
    <w:link w:val="FooterChar"/>
    <w:uiPriority w:val="99"/>
    <w:unhideWhenUsed/>
    <w:rsid w:val="00C85D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D60"/>
  </w:style>
  <w:style w:type="paragraph" w:styleId="Caption">
    <w:name w:val="caption"/>
    <w:basedOn w:val="Normal"/>
    <w:next w:val="Normal"/>
    <w:uiPriority w:val="35"/>
    <w:unhideWhenUsed/>
    <w:qFormat/>
    <w:rsid w:val="00E3564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Revision">
    <w:name w:val="Revision"/>
    <w:hidden/>
    <w:uiPriority w:val="99"/>
    <w:semiHidden/>
    <w:rsid w:val="00D76546"/>
    <w:pPr>
      <w:widowControl/>
      <w:spacing w:after="0" w:line="240" w:lineRule="auto"/>
    </w:pPr>
  </w:style>
  <w:style w:type="character" w:customStyle="1" w:styleId="hps">
    <w:name w:val="hps"/>
    <w:basedOn w:val="DefaultParagraphFont"/>
    <w:rsid w:val="000C7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D01DD3"/>
    <w:pPr>
      <w:keepNext/>
      <w:keepLines/>
      <w:widowControl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D47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7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7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47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477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7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01D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D01DD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0D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5D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D60"/>
  </w:style>
  <w:style w:type="paragraph" w:styleId="Footer">
    <w:name w:val="footer"/>
    <w:basedOn w:val="Normal"/>
    <w:link w:val="FooterChar"/>
    <w:uiPriority w:val="99"/>
    <w:unhideWhenUsed/>
    <w:rsid w:val="00C85D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D60"/>
  </w:style>
  <w:style w:type="paragraph" w:styleId="Caption">
    <w:name w:val="caption"/>
    <w:basedOn w:val="Normal"/>
    <w:next w:val="Normal"/>
    <w:uiPriority w:val="35"/>
    <w:unhideWhenUsed/>
    <w:qFormat/>
    <w:rsid w:val="00E3564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Revision">
    <w:name w:val="Revision"/>
    <w:hidden/>
    <w:uiPriority w:val="99"/>
    <w:semiHidden/>
    <w:rsid w:val="00D76546"/>
    <w:pPr>
      <w:widowControl/>
      <w:spacing w:after="0" w:line="240" w:lineRule="auto"/>
    </w:pPr>
  </w:style>
  <w:style w:type="character" w:customStyle="1" w:styleId="hps">
    <w:name w:val="hps"/>
    <w:basedOn w:val="DefaultParagraphFont"/>
    <w:rsid w:val="000C7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yperlink" Target="http://www.smartcopying.edu.au/copyright-guidelines/copyright---a-general-overview" TargetMode="External"/><Relationship Id="rId47" Type="http://schemas.openxmlformats.org/officeDocument/2006/relationships/image" Target="media/image28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40" Type="http://schemas.openxmlformats.org/officeDocument/2006/relationships/hyperlink" Target="http://www.europeana.eu/portal/" TargetMode="External"/><Relationship Id="rId45" Type="http://schemas.openxmlformats.org/officeDocument/2006/relationships/image" Target="media/image2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1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1.png"/><Relationship Id="rId43" Type="http://schemas.openxmlformats.org/officeDocument/2006/relationships/hyperlink" Target="http://www.smartcopying.edu.au/copyright-guidelines/copyright---a-general-overview" TargetMode="External"/><Relationship Id="rId48" Type="http://schemas.openxmlformats.org/officeDocument/2006/relationships/image" Target="media/image29.png"/><Relationship Id="rId8" Type="http://schemas.openxmlformats.org/officeDocument/2006/relationships/endnotes" Target="endnotes.xml"/><Relationship Id="rId51" Type="http://schemas.openxmlformats.org/officeDocument/2006/relationships/hyperlink" Target="http://creativecommons.org/licenses/by/3.0/p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9DE2B-7800-4200-AFF9-C9AB06C9A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A41E43C7.dotm</Template>
  <TotalTime>498</TotalTime>
  <Pages>7</Pages>
  <Words>1076</Words>
  <Characters>6138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QUT</Company>
  <LinksUpToDate>false</LinksUpToDate>
  <CharactersWithSpaces>7200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Nerida Quatermass</dc:creator>
  <cp:lastModifiedBy>Nerida Quatermass</cp:lastModifiedBy>
  <cp:revision>9</cp:revision>
  <cp:lastPrinted>2015-06-24T05:10:00Z</cp:lastPrinted>
  <dcterms:created xsi:type="dcterms:W3CDTF">2015-06-02T05:08:00Z</dcterms:created>
  <dcterms:modified xsi:type="dcterms:W3CDTF">2015-11-02T00:17:00Z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2015-03-30T00:00:00Z</vt:filetime>
  </property>
  <property fmtid="{D5CDD505-2E9C-101B-9397-08002B2CF9AE}" pid="3" name="LastSaved">
    <vt:filetime>2015-06-02T00:00:00Z</vt:filetime>
  </property>
</Properties>
</file>